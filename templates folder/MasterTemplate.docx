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14AF4" w14:textId="77777777" w:rsidR="008A4258" w:rsidRDefault="008A4258" w:rsidP="00D65D64">
      <w:pPr>
        <w:pStyle w:val="GeneralText"/>
        <w:spacing w:line="240" w:lineRule="auto"/>
        <w:jc w:val="center"/>
        <w:rPr>
          <w:b/>
          <w:bCs/>
          <w:lang w:val="en-AU"/>
        </w:rPr>
      </w:pPr>
      <w:bookmarkStart w:id="0" w:name="_Hlk16009014"/>
    </w:p>
    <w:p w14:paraId="20054956" w14:textId="77777777" w:rsidR="009F6AE9" w:rsidRDefault="009F6AE9" w:rsidP="00D65D64">
      <w:pPr>
        <w:pStyle w:val="GeneralText"/>
        <w:spacing w:line="240" w:lineRule="auto"/>
        <w:jc w:val="center"/>
        <w:rPr>
          <w:b/>
          <w:bCs/>
          <w:lang w:val="en-AU"/>
        </w:rPr>
      </w:pPr>
    </w:p>
    <w:sdt>
      <w:sdtPr>
        <w:rPr>
          <w:b/>
          <w:highlight w:val="yellow"/>
        </w:rPr>
        <w:alias w:val="permthreshbothwccExtras"/>
        <w:tag w:val="permthreshwccExtras"/>
        <w:id w:val="248320070"/>
        <w:placeholder>
          <w:docPart w:val="6AF27C72FA51E2478265556C0E709DDE"/>
        </w:placeholder>
      </w:sdtPr>
      <w:sdtEndPr/>
      <w:sdtContent>
        <w:p w14:paraId="05DB21CA" w14:textId="77777777" w:rsidR="009F6AE9" w:rsidRPr="00215DEE" w:rsidRDefault="009F6AE9" w:rsidP="00D65D64">
          <w:pPr>
            <w:spacing w:before="120" w:after="0"/>
            <w:rPr>
              <w:b/>
              <w:highlight w:val="yellow"/>
            </w:rPr>
          </w:pPr>
          <w:r w:rsidRPr="00215DEE">
            <w:rPr>
              <w:b/>
              <w:highlight w:val="yellow"/>
            </w:rPr>
            <w:t>Numb</w:t>
          </w:r>
          <w:r w:rsidR="000E612A">
            <w:rPr>
              <w:b/>
              <w:highlight w:val="yellow"/>
            </w:rPr>
            <w:t>er of</w:t>
          </w:r>
          <w:r w:rsidRPr="00215DEE">
            <w:rPr>
              <w:b/>
              <w:highlight w:val="yellow"/>
            </w:rPr>
            <w:t xml:space="preserve"> page</w:t>
          </w:r>
          <w:r w:rsidR="000E612A">
            <w:rPr>
              <w:b/>
              <w:highlight w:val="yellow"/>
            </w:rPr>
            <w:t>s of reading material</w:t>
          </w:r>
          <w:r w:rsidRPr="00332B90">
            <w:rPr>
              <w:bCs/>
            </w:rPr>
            <w:t>:</w:t>
          </w:r>
          <w:r w:rsidR="00332B90">
            <w:rPr>
              <w:bCs/>
            </w:rPr>
            <w:t xml:space="preserve"> </w:t>
          </w:r>
          <w:sdt>
            <w:sdtPr>
              <w:rPr>
                <w:bCs/>
              </w:rPr>
              <w:alias w:val="notes"/>
              <w:tag w:val="notes"/>
              <w:id w:val="1646311158"/>
              <w:placeholder>
                <w:docPart w:val="6AF27C72FA51E2478265556C0E709DDE"/>
              </w:placeholder>
              <w:dataBinding w:xpath="//*[local-name()='notes']" w:storeItemID="{523C6B66-2AD2-4536-917B-F7CF474BFDD4}"/>
              <w:text/>
            </w:sdtPr>
            <w:sdtEndPr/>
            <w:sdtContent>
              <w:r w:rsidR="00332B90" w:rsidRPr="00332B90">
                <w:rPr>
                  <w:bCs/>
                </w:rPr>
                <w:t>notes</w:t>
              </w:r>
            </w:sdtContent>
          </w:sdt>
          <w:r w:rsidR="001965CD">
            <w:rPr>
              <w:bCs/>
            </w:rPr>
            <w:t xml:space="preserve"> </w:t>
          </w:r>
          <w:r w:rsidR="001965CD" w:rsidRPr="001965CD">
            <w:rPr>
              <w:bCs/>
            </w:rPr>
            <w:t>additional hours reading time</w:t>
          </w:r>
          <w:r w:rsidR="00AB1C71" w:rsidRPr="00332B90">
            <w:rPr>
              <w:bCs/>
            </w:rPr>
            <w:t xml:space="preserve"> </w:t>
          </w:r>
        </w:p>
        <w:p w14:paraId="42AC090A" w14:textId="77777777" w:rsidR="009F6AE9" w:rsidRPr="00215DEE" w:rsidRDefault="009F6AE9" w:rsidP="00D65D64">
          <w:pPr>
            <w:spacing w:before="120" w:after="0"/>
            <w:rPr>
              <w:b/>
              <w:highlight w:val="yellow"/>
            </w:rPr>
          </w:pPr>
          <w:r w:rsidRPr="00215DEE">
            <w:rPr>
              <w:b/>
              <w:highlight w:val="yellow"/>
            </w:rPr>
            <w:t>Template:</w:t>
          </w:r>
        </w:p>
        <w:p w14:paraId="5CE3A97C" w14:textId="77777777" w:rsidR="009F6AE9" w:rsidRPr="002A387A" w:rsidRDefault="009F6AE9" w:rsidP="00D65D64">
          <w:pPr>
            <w:spacing w:before="120" w:after="0"/>
            <w:rPr>
              <w:b/>
            </w:rPr>
          </w:pPr>
          <w:r w:rsidRPr="00215DEE">
            <w:rPr>
              <w:b/>
              <w:highlight w:val="yellow"/>
            </w:rPr>
            <w:t>Translato</w:t>
          </w:r>
          <w:r>
            <w:rPr>
              <w:b/>
              <w:highlight w:val="yellow"/>
            </w:rPr>
            <w:t>r:</w:t>
          </w:r>
        </w:p>
      </w:sdtContent>
    </w:sdt>
    <w:p w14:paraId="24E9E69F" w14:textId="77777777" w:rsidR="009F6AE9" w:rsidRDefault="009F6AE9" w:rsidP="00D65D64">
      <w:pPr>
        <w:pStyle w:val="GeneralText"/>
        <w:spacing w:line="240" w:lineRule="auto"/>
        <w:jc w:val="center"/>
        <w:rPr>
          <w:b/>
          <w:bCs/>
          <w:lang w:val="en-AU"/>
        </w:rPr>
      </w:pPr>
    </w:p>
    <w:sdt>
      <w:sdtPr>
        <w:rPr>
          <w:b/>
          <w:bCs/>
          <w:sz w:val="32"/>
          <w:szCs w:val="20"/>
          <w:lang w:val="en-AU" w:eastAsia="en-US"/>
        </w:rPr>
        <w:alias w:val="wccAddress"/>
        <w:tag w:val="wccAddress"/>
        <w:id w:val="-1769920516"/>
        <w:placeholder>
          <w:docPart w:val="6AF27C72FA51E2478265556C0E709DDE"/>
        </w:placeholder>
      </w:sdtPr>
      <w:sdtEndPr>
        <w:rPr>
          <w:b w:val="0"/>
          <w:bCs w:val="0"/>
          <w:sz w:val="22"/>
        </w:rPr>
      </w:sdtEndPr>
      <w:sdtContent>
        <w:p w14:paraId="3C411CCE" w14:textId="77777777" w:rsidR="00B95363" w:rsidRPr="00B95363" w:rsidRDefault="00B95363" w:rsidP="00F80DE7">
          <w:pPr>
            <w:pStyle w:val="GeneralText"/>
            <w:spacing w:line="240" w:lineRule="auto"/>
            <w:jc w:val="center"/>
            <w:rPr>
              <w:b/>
              <w:bCs/>
              <w:sz w:val="32"/>
              <w:lang w:val="en-AU"/>
            </w:rPr>
          </w:pPr>
          <w:r w:rsidRPr="00B95363">
            <w:rPr>
              <w:b/>
              <w:bCs/>
              <w:sz w:val="32"/>
              <w:lang w:val="en-AU"/>
            </w:rPr>
            <w:t>PERSONAL INJURY COMMISSION</w:t>
          </w:r>
        </w:p>
        <w:p w14:paraId="28FAE9C6" w14:textId="77777777" w:rsidR="00B95363" w:rsidRPr="00B95363" w:rsidRDefault="00B95363" w:rsidP="00F80DE7">
          <w:pPr>
            <w:pStyle w:val="Heading1"/>
            <w:spacing w:line="240" w:lineRule="auto"/>
            <w:jc w:val="center"/>
            <w:rPr>
              <w:rFonts w:ascii="Arial" w:hAnsi="Arial" w:cs="Arial"/>
              <w:b/>
              <w:bCs/>
              <w:color w:val="000000" w:themeColor="text1"/>
              <w:sz w:val="28"/>
              <w:szCs w:val="28"/>
            </w:rPr>
          </w:pPr>
          <w:r w:rsidRPr="00B95363">
            <w:rPr>
              <w:rFonts w:ascii="Arial" w:hAnsi="Arial" w:cs="Arial"/>
              <w:b/>
              <w:bCs/>
              <w:color w:val="000000" w:themeColor="text1"/>
              <w:sz w:val="28"/>
              <w:szCs w:val="28"/>
            </w:rPr>
            <w:t>MEDICAL ASSESSMENT CERTIFICATE</w:t>
          </w:r>
        </w:p>
        <w:p w14:paraId="3CE709BA" w14:textId="77777777" w:rsidR="00B95363" w:rsidRPr="009F2094" w:rsidRDefault="00B95363" w:rsidP="00F80DE7">
          <w:pPr>
            <w:pStyle w:val="Heading1"/>
            <w:spacing w:line="240" w:lineRule="auto"/>
            <w:jc w:val="center"/>
            <w:rPr>
              <w:rFonts w:ascii="Arial" w:hAnsi="Arial" w:cs="Arial"/>
              <w:b/>
              <w:bCs/>
              <w:color w:val="000000" w:themeColor="text1"/>
              <w:sz w:val="22"/>
            </w:rPr>
          </w:pPr>
          <w:r w:rsidRPr="00B95363">
            <w:rPr>
              <w:rFonts w:ascii="Arial" w:hAnsi="Arial" w:cs="Arial"/>
              <w:b/>
              <w:bCs/>
              <w:color w:val="000000" w:themeColor="text1"/>
              <w:sz w:val="22"/>
            </w:rPr>
            <w:t>ASSESSMENT OF DEGREE OF PERMANENT IMPAIRMENT</w:t>
          </w:r>
        </w:p>
        <w:p w14:paraId="066CF246" w14:textId="77777777" w:rsidR="00B95363" w:rsidRPr="00B95363" w:rsidRDefault="00B95363" w:rsidP="00D65D64">
          <w:pPr>
            <w:pBdr>
              <w:bottom w:val="single" w:sz="12" w:space="1" w:color="auto"/>
            </w:pBdr>
            <w:spacing w:after="0" w:line="240" w:lineRule="auto"/>
          </w:pPr>
        </w:p>
        <w:p w14:paraId="1C9728C5" w14:textId="77777777" w:rsidR="00B95363" w:rsidRPr="00B95363" w:rsidRDefault="00B95363" w:rsidP="00D65D64">
          <w:pPr>
            <w:pStyle w:val="Header"/>
          </w:pPr>
        </w:p>
        <w:tbl>
          <w:tblPr>
            <w:tblW w:w="9606" w:type="dxa"/>
            <w:tblLook w:val="0000" w:firstRow="0" w:lastRow="0" w:firstColumn="0" w:lastColumn="0" w:noHBand="0" w:noVBand="0"/>
            <w:tblCaption w:val="HeaderDemographics"/>
          </w:tblPr>
          <w:tblGrid>
            <w:gridCol w:w="3510"/>
            <w:gridCol w:w="6096"/>
          </w:tblGrid>
          <w:tr w:rsidR="00B95363" w:rsidRPr="00B95363" w14:paraId="6183F7A4" w14:textId="77777777" w:rsidTr="005F2C9A">
            <w:trPr>
              <w:trHeight w:val="284"/>
            </w:trPr>
            <w:tc>
              <w:tcPr>
                <w:tcW w:w="3510" w:type="dxa"/>
                <w:tcMar>
                  <w:right w:w="0" w:type="dxa"/>
                </w:tcMar>
              </w:tcPr>
              <w:p w14:paraId="6E03D006" w14:textId="77777777" w:rsidR="00B95363" w:rsidRPr="00B95363" w:rsidRDefault="00B95363" w:rsidP="00D65D64">
                <w:pPr>
                  <w:spacing w:after="0" w:line="240" w:lineRule="auto"/>
                  <w:rPr>
                    <w:b/>
                    <w:bCs/>
                  </w:rPr>
                </w:pPr>
                <w:r w:rsidRPr="00B95363">
                  <w:rPr>
                    <w:b/>
                    <w:bCs/>
                  </w:rPr>
                  <w:t>Matter Number:</w:t>
                </w:r>
              </w:p>
            </w:tc>
            <w:sdt>
              <w:sdtPr>
                <w:alias w:val="ClClaimNo"/>
                <w:tag w:val="ClClaimNo"/>
                <w:id w:val="815451604"/>
                <w:placeholder>
                  <w:docPart w:val="6AF27C72FA51E2478265556C0E709DDE"/>
                </w:placeholder>
                <w:dataBinding w:xpath="//*[local-name()='ClClaimNo']" w:storeItemID="{523C6B66-2AD2-4536-917B-F7CF474BFDD4}"/>
                <w:text/>
              </w:sdtPr>
              <w:sdtEndPr/>
              <w:sdtContent>
                <w:tc>
                  <w:tcPr>
                    <w:tcW w:w="6096" w:type="dxa"/>
                  </w:tcPr>
                  <w:p w14:paraId="23507ACE" w14:textId="77777777" w:rsidR="00B95363" w:rsidRPr="00A74EFD" w:rsidRDefault="00C649B2" w:rsidP="00D65D64">
                    <w:pPr>
                      <w:spacing w:after="0" w:line="240" w:lineRule="auto"/>
                    </w:pPr>
                    <w:r>
                      <w:t>ClClaimNo</w:t>
                    </w:r>
                  </w:p>
                </w:tc>
              </w:sdtContent>
            </w:sdt>
          </w:tr>
          <w:tr w:rsidR="00B95363" w:rsidRPr="00B95363" w14:paraId="08F8057B" w14:textId="77777777" w:rsidTr="005F2C9A">
            <w:trPr>
              <w:trHeight w:val="284"/>
            </w:trPr>
            <w:tc>
              <w:tcPr>
                <w:tcW w:w="3510" w:type="dxa"/>
                <w:tcMar>
                  <w:right w:w="0" w:type="dxa"/>
                </w:tcMar>
              </w:tcPr>
              <w:p w14:paraId="1EC0415F" w14:textId="77777777" w:rsidR="00B95363" w:rsidRPr="00B95363" w:rsidRDefault="00B95363" w:rsidP="00D65D64">
                <w:pPr>
                  <w:spacing w:after="0" w:line="240" w:lineRule="auto"/>
                  <w:rPr>
                    <w:b/>
                    <w:bCs/>
                  </w:rPr>
                </w:pPr>
                <w:r w:rsidRPr="00B95363">
                  <w:rPr>
                    <w:b/>
                    <w:bCs/>
                  </w:rPr>
                  <w:t>Applicant worker:</w:t>
                </w:r>
              </w:p>
            </w:tc>
            <w:tc>
              <w:tcPr>
                <w:tcW w:w="6096" w:type="dxa"/>
              </w:tcPr>
              <w:p w14:paraId="5098977A" w14:textId="77777777" w:rsidR="00B95363" w:rsidRPr="00A74EFD" w:rsidRDefault="00E71A5F" w:rsidP="00D65D64">
                <w:pPr>
                  <w:spacing w:after="0" w:line="240" w:lineRule="auto"/>
                </w:pPr>
                <w:sdt>
                  <w:sdtPr>
                    <w:alias w:val="ClForename"/>
                    <w:tag w:val="ClForename"/>
                    <w:id w:val="1569000373"/>
                    <w:placeholder>
                      <w:docPart w:val="6AF27C72FA51E2478265556C0E709DDE"/>
                    </w:placeholder>
                    <w:dataBinding w:xpath="//*[local-name()='ClForename']" w:storeItemID="{523C6B66-2AD2-4536-917B-F7CF474BFDD4}"/>
                    <w:text/>
                  </w:sdtPr>
                  <w:sdtEndPr/>
                  <w:sdtContent>
                    <w:r w:rsidR="004E0513">
                      <w:t>ClForename</w:t>
                    </w:r>
                  </w:sdtContent>
                </w:sdt>
                <w:r w:rsidR="001C4823">
                  <w:t xml:space="preserve"> </w:t>
                </w:r>
                <w:sdt>
                  <w:sdtPr>
                    <w:alias w:val="ClMidname"/>
                    <w:tag w:val="ClMidname"/>
                    <w:id w:val="-1373918076"/>
                    <w:placeholder>
                      <w:docPart w:val="6AF27C72FA51E2478265556C0E709DDE"/>
                    </w:placeholder>
                    <w:dataBinding w:xpath="//*[local-name()='ClMidname']" w:storeItemID="{523C6B66-2AD2-4536-917B-F7CF474BFDD4}"/>
                    <w:text/>
                  </w:sdtPr>
                  <w:sdtEndPr/>
                  <w:sdtContent>
                    <w:r w:rsidR="004E0513">
                      <w:t>ClMidname</w:t>
                    </w:r>
                  </w:sdtContent>
                </w:sdt>
                <w:r w:rsidR="00B95363" w:rsidRPr="00A74EFD">
                  <w:t xml:space="preserve"> </w:t>
                </w:r>
                <w:sdt>
                  <w:sdtPr>
                    <w:alias w:val="ClSurname"/>
                    <w:tag w:val="ClSurname"/>
                    <w:id w:val="-352647916"/>
                    <w:placeholder>
                      <w:docPart w:val="6AF27C72FA51E2478265556C0E709DDE"/>
                    </w:placeholder>
                    <w:dataBinding w:xpath="//*[local-name()='ClSurname']" w:storeItemID="{523C6B66-2AD2-4536-917B-F7CF474BFDD4}"/>
                    <w:text/>
                  </w:sdtPr>
                  <w:sdtEndPr/>
                  <w:sdtContent>
                    <w:r w:rsidR="004E0513">
                      <w:t>ClSurname</w:t>
                    </w:r>
                  </w:sdtContent>
                </w:sdt>
              </w:p>
            </w:tc>
          </w:tr>
          <w:tr w:rsidR="00B95363" w:rsidRPr="00B95363" w14:paraId="43AEFBE8" w14:textId="77777777" w:rsidTr="005F2C9A">
            <w:trPr>
              <w:trHeight w:val="284"/>
            </w:trPr>
            <w:tc>
              <w:tcPr>
                <w:tcW w:w="3510" w:type="dxa"/>
                <w:tcMar>
                  <w:right w:w="0" w:type="dxa"/>
                </w:tcMar>
              </w:tcPr>
              <w:p w14:paraId="2DF6F136" w14:textId="77777777" w:rsidR="00B95363" w:rsidRPr="00B95363" w:rsidRDefault="00B95363" w:rsidP="00D65D64">
                <w:pPr>
                  <w:spacing w:after="0" w:line="240" w:lineRule="auto"/>
                  <w:rPr>
                    <w:b/>
                    <w:bCs/>
                  </w:rPr>
                </w:pPr>
                <w:r w:rsidRPr="00B95363">
                  <w:rPr>
                    <w:b/>
                    <w:bCs/>
                  </w:rPr>
                  <w:t>Date of MAC:</w:t>
                </w:r>
              </w:p>
            </w:tc>
            <w:sdt>
              <w:sdtPr>
                <w:alias w:val="ClAssessDate1"/>
                <w:tag w:val="ClAssessDate1"/>
                <w:id w:val="-1137797046"/>
                <w:placeholder>
                  <w:docPart w:val="6AF27C72FA51E2478265556C0E709DDE"/>
                </w:placeholder>
                <w:dataBinding w:xpath="//*[local-name()='ClAssessDate1']" w:storeItemID="{523C6B66-2AD2-4536-917B-F7CF474BFDD4}"/>
                <w:text/>
              </w:sdtPr>
              <w:sdtEndPr/>
              <w:sdtContent>
                <w:tc>
                  <w:tcPr>
                    <w:tcW w:w="6096" w:type="dxa"/>
                  </w:tcPr>
                  <w:p w14:paraId="759080ED" w14:textId="77777777" w:rsidR="00B95363" w:rsidRPr="00A74EFD" w:rsidRDefault="004E0513" w:rsidP="006C6F4E">
                    <w:pPr>
                      <w:spacing w:after="0"/>
                    </w:pPr>
                    <w:r>
                      <w:t>ClAssessDate1</w:t>
                    </w:r>
                  </w:p>
                </w:tc>
              </w:sdtContent>
            </w:sdt>
          </w:tr>
          <w:tr w:rsidR="00B95363" w:rsidRPr="00B95363" w14:paraId="084ECC4A" w14:textId="77777777" w:rsidTr="005F2C9A">
            <w:tc>
              <w:tcPr>
                <w:tcW w:w="3510" w:type="dxa"/>
                <w:tcMar>
                  <w:right w:w="0" w:type="dxa"/>
                </w:tcMar>
              </w:tcPr>
              <w:p w14:paraId="2B02DE35" w14:textId="77777777" w:rsidR="00B95363" w:rsidRPr="00B95363" w:rsidRDefault="00B95363" w:rsidP="00D65D64">
                <w:pPr>
                  <w:spacing w:after="0" w:line="240" w:lineRule="auto"/>
                  <w:rPr>
                    <w:b/>
                    <w:bCs/>
                  </w:rPr>
                </w:pPr>
                <w:r w:rsidRPr="00B95363">
                  <w:rPr>
                    <w:b/>
                    <w:bCs/>
                  </w:rPr>
                  <w:t>Medical Assessor:</w:t>
                </w:r>
              </w:p>
            </w:tc>
            <w:tc>
              <w:tcPr>
                <w:tcW w:w="6096" w:type="dxa"/>
              </w:tcPr>
              <w:p w14:paraId="28135273" w14:textId="77777777" w:rsidR="00B95363" w:rsidRPr="00A74EFD" w:rsidRDefault="00B95363" w:rsidP="00D65D64">
                <w:pPr>
                  <w:spacing w:after="0" w:line="240" w:lineRule="auto"/>
                </w:pPr>
                <w:r w:rsidRPr="00A74EFD">
                  <w:t>Dr Gerard Walsh</w:t>
                </w:r>
              </w:p>
            </w:tc>
          </w:tr>
          <w:tr w:rsidR="00B95363" w:rsidRPr="00B95363" w14:paraId="02BC3560" w14:textId="77777777" w:rsidTr="005F2C9A">
            <w:tc>
              <w:tcPr>
                <w:tcW w:w="3510" w:type="dxa"/>
                <w:tcMar>
                  <w:right w:w="0" w:type="dxa"/>
                </w:tcMar>
              </w:tcPr>
              <w:p w14:paraId="51FFE370" w14:textId="77777777" w:rsidR="00B95363" w:rsidRPr="00B95363" w:rsidRDefault="00B95363" w:rsidP="00D65D64">
                <w:pPr>
                  <w:spacing w:after="0" w:line="240" w:lineRule="auto"/>
                  <w:rPr>
                    <w:b/>
                    <w:bCs/>
                  </w:rPr>
                </w:pPr>
                <w:r w:rsidRPr="00B95363">
                  <w:rPr>
                    <w:b/>
                    <w:bCs/>
                  </w:rPr>
                  <w:t>Specialty:</w:t>
                </w:r>
              </w:p>
            </w:tc>
            <w:tc>
              <w:tcPr>
                <w:tcW w:w="6096" w:type="dxa"/>
              </w:tcPr>
              <w:p w14:paraId="60C50E23" w14:textId="77777777" w:rsidR="00B95363" w:rsidRPr="00A74EFD" w:rsidRDefault="00B95363" w:rsidP="00D65D64">
                <w:pPr>
                  <w:spacing w:after="0" w:line="240" w:lineRule="auto"/>
                </w:pPr>
                <w:r w:rsidRPr="00A74EFD">
                  <w:t>Consultant Psychiatrist</w:t>
                </w:r>
              </w:p>
            </w:tc>
          </w:tr>
        </w:tbl>
        <w:p w14:paraId="0958637E" w14:textId="77777777" w:rsidR="00B95363" w:rsidRPr="00B95363" w:rsidRDefault="00B95363" w:rsidP="00D65D64">
          <w:pPr>
            <w:pBdr>
              <w:bottom w:val="single" w:sz="12" w:space="1" w:color="auto"/>
            </w:pBdr>
            <w:spacing w:line="240" w:lineRule="auto"/>
          </w:pPr>
        </w:p>
        <w:p w14:paraId="1EED946C" w14:textId="77777777" w:rsidR="004F4838" w:rsidRPr="00B95363" w:rsidRDefault="004F4838" w:rsidP="00D65D64">
          <w:pPr>
            <w:pStyle w:val="GeneralText"/>
            <w:tabs>
              <w:tab w:val="left" w:pos="1785"/>
            </w:tabs>
            <w:spacing w:line="240" w:lineRule="auto"/>
            <w:jc w:val="left"/>
            <w:rPr>
              <w:lang w:val="en-AU"/>
            </w:rPr>
          </w:pPr>
        </w:p>
        <w:p w14:paraId="1B63ADD2" w14:textId="77777777" w:rsidR="00B95363" w:rsidRPr="00B95363" w:rsidRDefault="00B95363" w:rsidP="00A139E0">
          <w:pPr>
            <w:pStyle w:val="GeneralText"/>
            <w:numPr>
              <w:ilvl w:val="0"/>
              <w:numId w:val="33"/>
            </w:numPr>
            <w:tabs>
              <w:tab w:val="clear" w:pos="720"/>
            </w:tabs>
            <w:spacing w:line="240" w:lineRule="auto"/>
            <w:ind w:left="0" w:firstLine="0"/>
            <w:jc w:val="left"/>
            <w:rPr>
              <w:b/>
              <w:lang w:val="en-AU"/>
            </w:rPr>
          </w:pPr>
          <w:r w:rsidRPr="00B95363">
            <w:rPr>
              <w:b/>
              <w:lang w:val="en-AU"/>
            </w:rPr>
            <w:t>DETAILS OF MATTERS REFERRED FOR ASSESSMENT</w:t>
          </w:r>
        </w:p>
        <w:p w14:paraId="5A101D87" w14:textId="77777777" w:rsidR="00B95363" w:rsidRPr="00B95363" w:rsidRDefault="00B95363" w:rsidP="00A139E0">
          <w:pPr>
            <w:pStyle w:val="AutoNumber"/>
            <w:spacing w:line="240" w:lineRule="auto"/>
            <w:ind w:left="-360" w:firstLine="360"/>
            <w:jc w:val="left"/>
            <w:rPr>
              <w:sz w:val="22"/>
              <w:szCs w:val="22"/>
              <w:lang w:val="en-AU"/>
            </w:rPr>
          </w:pPr>
          <w:r w:rsidRPr="00B95363">
            <w:rPr>
              <w:sz w:val="22"/>
              <w:szCs w:val="22"/>
              <w:lang w:val="en-AU"/>
            </w:rPr>
            <w:t xml:space="preserve">The following matters have been referred for assessment (s 319 of the 1998 Act): </w:t>
          </w:r>
        </w:p>
        <w:p w14:paraId="3749AA22" w14:textId="77777777" w:rsidR="00B95363" w:rsidRPr="004E0513" w:rsidRDefault="00B95363" w:rsidP="00D65D64">
          <w:pPr>
            <w:pStyle w:val="AutoNumber"/>
            <w:numPr>
              <w:ilvl w:val="0"/>
              <w:numId w:val="26"/>
            </w:numPr>
            <w:spacing w:line="240" w:lineRule="auto"/>
            <w:ind w:firstLine="0"/>
            <w:jc w:val="left"/>
            <w:rPr>
              <w:bCs/>
              <w:sz w:val="22"/>
              <w:szCs w:val="22"/>
              <w:lang w:val="en-AU"/>
            </w:rPr>
          </w:pPr>
          <w:r w:rsidRPr="00B95363">
            <w:rPr>
              <w:b/>
              <w:sz w:val="22"/>
              <w:szCs w:val="22"/>
              <w:lang w:val="en-AU"/>
            </w:rPr>
            <w:t>Date of injury</w:t>
          </w:r>
          <w:r w:rsidRPr="002F1CE3">
            <w:rPr>
              <w:b/>
              <w:sz w:val="22"/>
              <w:szCs w:val="22"/>
              <w:lang w:val="en-AU"/>
            </w:rPr>
            <w:t xml:space="preserve">: </w:t>
          </w:r>
          <w:sdt>
            <w:sdtPr>
              <w:rPr>
                <w:b/>
                <w:sz w:val="22"/>
                <w:szCs w:val="22"/>
                <w:lang w:val="en-AU"/>
              </w:rPr>
              <w:alias w:val="ClInjuryDate"/>
              <w:tag w:val="ClInjuryDate"/>
              <w:id w:val="-667171652"/>
              <w:placeholder>
                <w:docPart w:val="6AF27C72FA51E2478265556C0E709DDE"/>
              </w:placeholder>
              <w:dataBinding w:xpath="//*[local-name()='ClInjuryDate']" w:storeItemID="{523C6B66-2AD2-4536-917B-F7CF474BFDD4}"/>
              <w:text/>
            </w:sdtPr>
            <w:sdtEndPr/>
            <w:sdtContent>
              <w:r w:rsidR="004E0513" w:rsidRPr="002F1CE3">
                <w:rPr>
                  <w:b/>
                  <w:sz w:val="22"/>
                  <w:szCs w:val="22"/>
                  <w:lang w:val="en-AU"/>
                </w:rPr>
                <w:t>ClInjuryDate</w:t>
              </w:r>
            </w:sdtContent>
          </w:sdt>
        </w:p>
        <w:p w14:paraId="2010B3AB" w14:textId="77777777" w:rsidR="00B95363" w:rsidRPr="00B95363" w:rsidRDefault="00B95363" w:rsidP="00D65D64">
          <w:pPr>
            <w:pStyle w:val="AutoNumber"/>
            <w:numPr>
              <w:ilvl w:val="0"/>
              <w:numId w:val="26"/>
            </w:numPr>
            <w:spacing w:line="240" w:lineRule="auto"/>
            <w:ind w:firstLine="0"/>
            <w:jc w:val="left"/>
            <w:rPr>
              <w:b/>
              <w:sz w:val="22"/>
              <w:szCs w:val="22"/>
              <w:lang w:val="en-AU"/>
            </w:rPr>
          </w:pPr>
          <w:r w:rsidRPr="00B95363">
            <w:rPr>
              <w:b/>
              <w:sz w:val="22"/>
              <w:szCs w:val="22"/>
              <w:lang w:val="en-AU"/>
            </w:rPr>
            <w:t>Body parts/systems referred: Psychiatric/psychological disorder</w:t>
          </w:r>
        </w:p>
        <w:p w14:paraId="3BC96E61" w14:textId="77777777" w:rsidR="00B95363" w:rsidRPr="00B95363" w:rsidRDefault="00B95363" w:rsidP="00D65D64">
          <w:pPr>
            <w:pStyle w:val="AutoNumber"/>
            <w:numPr>
              <w:ilvl w:val="0"/>
              <w:numId w:val="26"/>
            </w:numPr>
            <w:spacing w:line="240" w:lineRule="auto"/>
            <w:ind w:firstLine="0"/>
            <w:jc w:val="left"/>
            <w:rPr>
              <w:b/>
              <w:sz w:val="22"/>
              <w:szCs w:val="22"/>
              <w:lang w:val="en-AU"/>
            </w:rPr>
          </w:pPr>
          <w:r w:rsidRPr="00B95363">
            <w:rPr>
              <w:b/>
              <w:sz w:val="22"/>
              <w:szCs w:val="22"/>
              <w:lang w:val="en-AU"/>
            </w:rPr>
            <w:t>Method of assessment: Whole person impairment</w:t>
          </w:r>
        </w:p>
        <w:p w14:paraId="399C4F1D" w14:textId="77777777" w:rsidR="00B95363" w:rsidRPr="00B95363" w:rsidRDefault="00B95363" w:rsidP="00D65D64">
          <w:pPr>
            <w:spacing w:line="240" w:lineRule="auto"/>
          </w:pPr>
        </w:p>
        <w:p w14:paraId="3C93D723" w14:textId="77777777" w:rsidR="00B95363" w:rsidRPr="00B95363" w:rsidRDefault="00B95363" w:rsidP="00A139E0">
          <w:pPr>
            <w:pStyle w:val="GeneralText"/>
            <w:numPr>
              <w:ilvl w:val="0"/>
              <w:numId w:val="33"/>
            </w:numPr>
            <w:tabs>
              <w:tab w:val="clear" w:pos="720"/>
            </w:tabs>
            <w:spacing w:line="240" w:lineRule="auto"/>
            <w:ind w:left="0" w:firstLine="0"/>
            <w:jc w:val="left"/>
            <w:rPr>
              <w:b/>
              <w:lang w:val="en-AU"/>
            </w:rPr>
          </w:pPr>
          <w:r w:rsidRPr="00B95363">
            <w:rPr>
              <w:b/>
              <w:lang w:val="en-AU"/>
            </w:rPr>
            <w:t>EVIDENCE</w:t>
          </w:r>
        </w:p>
        <w:p w14:paraId="0EB13E1F" w14:textId="77777777" w:rsidR="00B95363" w:rsidRPr="002F1CE3" w:rsidRDefault="00B95363" w:rsidP="00A139E0">
          <w:pPr>
            <w:pStyle w:val="Heading3"/>
            <w:spacing w:line="240" w:lineRule="auto"/>
            <w:ind w:left="-360" w:firstLine="360"/>
            <w:rPr>
              <w:i/>
              <w:iCs/>
            </w:rPr>
          </w:pPr>
          <w:r w:rsidRPr="00B95363">
            <w:rPr>
              <w:i/>
              <w:iCs/>
            </w:rPr>
            <w:t>Documentary Evidence</w:t>
          </w:r>
        </w:p>
        <w:p w14:paraId="40A8EE06" w14:textId="77777777" w:rsidR="00B95363" w:rsidRPr="00B95363" w:rsidRDefault="00B95363" w:rsidP="00D65D64">
          <w:pPr>
            <w:pStyle w:val="AutoNumber"/>
            <w:spacing w:line="240" w:lineRule="auto"/>
            <w:rPr>
              <w:sz w:val="22"/>
              <w:szCs w:val="22"/>
              <w:lang w:val="en-AU"/>
            </w:rPr>
          </w:pPr>
          <w:r w:rsidRPr="00B95363">
            <w:rPr>
              <w:sz w:val="22"/>
              <w:szCs w:val="22"/>
              <w:lang w:val="en-AU"/>
            </w:rPr>
            <w:t>The following documents were referred by the referrer for this assessment:</w:t>
          </w:r>
        </w:p>
        <w:p w14:paraId="2BC02FF3" w14:textId="77777777" w:rsidR="00B95363" w:rsidRPr="00B95363" w:rsidRDefault="00B95363" w:rsidP="00D65D64">
          <w:pPr>
            <w:pStyle w:val="AutoNumber"/>
            <w:spacing w:line="240" w:lineRule="auto"/>
            <w:rPr>
              <w:sz w:val="22"/>
              <w:szCs w:val="22"/>
              <w:lang w:val="en-AU"/>
            </w:rPr>
          </w:pPr>
        </w:p>
        <w:p w14:paraId="06FC59F8" w14:textId="77777777" w:rsidR="00B95363" w:rsidRPr="00B95363" w:rsidRDefault="00B95363" w:rsidP="003749DD">
          <w:pPr>
            <w:pStyle w:val="AutoNumber"/>
            <w:numPr>
              <w:ilvl w:val="0"/>
              <w:numId w:val="45"/>
            </w:numPr>
            <w:spacing w:line="240" w:lineRule="auto"/>
            <w:jc w:val="left"/>
            <w:rPr>
              <w:sz w:val="22"/>
              <w:szCs w:val="22"/>
              <w:lang w:val="en-AU"/>
            </w:rPr>
          </w:pPr>
          <w:r w:rsidRPr="00B95363">
            <w:rPr>
              <w:sz w:val="22"/>
              <w:szCs w:val="22"/>
              <w:lang w:val="en-AU"/>
            </w:rPr>
            <w:t>As listed in the referral from the referrer</w:t>
          </w:r>
        </w:p>
        <w:p w14:paraId="1A1426A9" w14:textId="77777777" w:rsidR="00B95363" w:rsidRPr="00B95363" w:rsidRDefault="00B95363" w:rsidP="00D65D64">
          <w:pPr>
            <w:pStyle w:val="AutoNumber"/>
            <w:spacing w:line="240" w:lineRule="auto"/>
            <w:jc w:val="left"/>
            <w:rPr>
              <w:sz w:val="22"/>
              <w:szCs w:val="22"/>
              <w:lang w:val="en-AU"/>
            </w:rPr>
          </w:pPr>
        </w:p>
        <w:p w14:paraId="121BD147" w14:textId="77777777" w:rsidR="00B95363" w:rsidRPr="00B95363" w:rsidRDefault="00B95363" w:rsidP="002F1CE3">
          <w:pPr>
            <w:pStyle w:val="AutoNumber"/>
            <w:spacing w:line="240" w:lineRule="auto"/>
            <w:rPr>
              <w:sz w:val="22"/>
              <w:szCs w:val="22"/>
              <w:lang w:val="en-AU"/>
            </w:rPr>
          </w:pPr>
          <w:r w:rsidRPr="00B95363">
            <w:rPr>
              <w:b/>
              <w:bCs/>
              <w:i/>
              <w:iCs/>
              <w:sz w:val="22"/>
              <w:szCs w:val="22"/>
              <w:lang w:val="en-AU"/>
            </w:rPr>
            <w:t>Additional Information</w:t>
          </w:r>
        </w:p>
        <w:p w14:paraId="503846E4" w14:textId="77777777" w:rsidR="00B95363" w:rsidRPr="00B95363" w:rsidRDefault="00B95363" w:rsidP="00D65D64">
          <w:pPr>
            <w:pStyle w:val="AutoNumber"/>
            <w:spacing w:line="240" w:lineRule="auto"/>
            <w:jc w:val="left"/>
            <w:rPr>
              <w:sz w:val="22"/>
              <w:szCs w:val="22"/>
              <w:lang w:val="en-AU"/>
            </w:rPr>
          </w:pPr>
          <w:r w:rsidRPr="00B95363">
            <w:rPr>
              <w:sz w:val="22"/>
              <w:szCs w:val="22"/>
              <w:lang w:val="en-AU"/>
            </w:rPr>
            <w:t>The following information was obtained in accordance with Section 324(1) of the 1998 Act:</w:t>
          </w:r>
        </w:p>
        <w:p w14:paraId="1A047837" w14:textId="77777777" w:rsidR="00B95363" w:rsidRPr="00B95363" w:rsidRDefault="00B95363" w:rsidP="003749DD">
          <w:pPr>
            <w:pStyle w:val="AutoNumber"/>
            <w:numPr>
              <w:ilvl w:val="0"/>
              <w:numId w:val="45"/>
            </w:numPr>
            <w:spacing w:line="240" w:lineRule="auto"/>
            <w:jc w:val="left"/>
            <w:rPr>
              <w:sz w:val="22"/>
              <w:szCs w:val="22"/>
              <w:lang w:val="en-AU"/>
            </w:rPr>
          </w:pPr>
          <w:r w:rsidRPr="00B95363">
            <w:rPr>
              <w:sz w:val="22"/>
              <w:szCs w:val="22"/>
              <w:lang w:val="en-AU"/>
            </w:rPr>
            <w:t>Nil</w:t>
          </w:r>
        </w:p>
        <w:p w14:paraId="38849239" w14:textId="77777777" w:rsidR="00B95363" w:rsidRPr="00B95363" w:rsidRDefault="00B95363" w:rsidP="00D65D64">
          <w:pPr>
            <w:pStyle w:val="AutoNumber"/>
            <w:spacing w:line="240" w:lineRule="auto"/>
            <w:jc w:val="left"/>
            <w:rPr>
              <w:sz w:val="22"/>
              <w:szCs w:val="22"/>
              <w:lang w:val="en-AU"/>
            </w:rPr>
          </w:pPr>
        </w:p>
        <w:p w14:paraId="50EA700B" w14:textId="77777777" w:rsidR="00B95363" w:rsidRPr="002F1CE3" w:rsidRDefault="00B95363" w:rsidP="003749DD">
          <w:pPr>
            <w:pStyle w:val="AutoNumber"/>
            <w:numPr>
              <w:ilvl w:val="0"/>
              <w:numId w:val="45"/>
            </w:numPr>
            <w:spacing w:line="240" w:lineRule="auto"/>
            <w:jc w:val="left"/>
            <w:rPr>
              <w:sz w:val="22"/>
              <w:szCs w:val="22"/>
              <w:lang w:val="en-AU"/>
            </w:rPr>
          </w:pPr>
          <w:r w:rsidRPr="00B95363">
            <w:rPr>
              <w:sz w:val="22"/>
              <w:szCs w:val="22"/>
              <w:lang w:val="en-AU"/>
            </w:rPr>
            <w:t xml:space="preserve">List any imaging studies provided by the worker that were not listed in the documentation provided: </w:t>
          </w:r>
        </w:p>
        <w:p w14:paraId="4CD93FF2" w14:textId="77777777" w:rsidR="00B95363" w:rsidRPr="00B95363" w:rsidRDefault="00B95363" w:rsidP="00D65D64">
          <w:pPr>
            <w:pStyle w:val="AutoNumber"/>
            <w:spacing w:line="240" w:lineRule="auto"/>
            <w:ind w:left="720"/>
            <w:jc w:val="left"/>
            <w:rPr>
              <w:sz w:val="22"/>
              <w:szCs w:val="22"/>
              <w:lang w:val="en-AU"/>
            </w:rPr>
          </w:pPr>
          <w:r w:rsidRPr="00B95363">
            <w:rPr>
              <w:sz w:val="22"/>
              <w:szCs w:val="22"/>
              <w:lang w:val="en-AU"/>
            </w:rPr>
            <w:t>Nil</w:t>
          </w:r>
        </w:p>
        <w:p w14:paraId="4576FA9C" w14:textId="77777777" w:rsidR="00B95363" w:rsidRPr="00B95363" w:rsidRDefault="00B95363" w:rsidP="00D65D64">
          <w:pPr>
            <w:tabs>
              <w:tab w:val="left" w:pos="720"/>
            </w:tabs>
            <w:spacing w:line="240" w:lineRule="auto"/>
          </w:pPr>
        </w:p>
        <w:p w14:paraId="00790865" w14:textId="77777777" w:rsidR="00B95363" w:rsidRDefault="00B95363" w:rsidP="00A139E0">
          <w:pPr>
            <w:pStyle w:val="GeneralText"/>
            <w:numPr>
              <w:ilvl w:val="0"/>
              <w:numId w:val="33"/>
            </w:numPr>
            <w:tabs>
              <w:tab w:val="clear" w:pos="720"/>
            </w:tabs>
            <w:spacing w:line="240" w:lineRule="auto"/>
            <w:ind w:left="360"/>
            <w:jc w:val="left"/>
            <w:rPr>
              <w:b/>
              <w:lang w:val="en-AU"/>
            </w:rPr>
          </w:pPr>
          <w:r w:rsidRPr="00B95363">
            <w:rPr>
              <w:b/>
              <w:lang w:val="en-AU"/>
            </w:rPr>
            <w:t>WORKER’S DETAILS INCLUDIN</w:t>
          </w:r>
          <w:r>
            <w:rPr>
              <w:b/>
              <w:lang w:val="en-AU"/>
            </w:rPr>
            <w:t>G</w:t>
          </w:r>
        </w:p>
        <w:p w14:paraId="3E43B660" w14:textId="77777777" w:rsidR="002E5FEF" w:rsidRPr="00C04483" w:rsidRDefault="002E5FEF" w:rsidP="003749DD">
          <w:pPr>
            <w:pStyle w:val="AutoNumber"/>
            <w:numPr>
              <w:ilvl w:val="0"/>
              <w:numId w:val="46"/>
            </w:numPr>
            <w:spacing w:line="240" w:lineRule="auto"/>
            <w:jc w:val="left"/>
            <w:rPr>
              <w:sz w:val="22"/>
              <w:szCs w:val="22"/>
              <w:lang w:val="en-AU"/>
            </w:rPr>
          </w:pPr>
          <w:r w:rsidRPr="00C04483">
            <w:rPr>
              <w:sz w:val="22"/>
              <w:szCs w:val="22"/>
              <w:lang w:val="en-AU"/>
            </w:rPr>
            <w:t xml:space="preserve">Date of </w:t>
          </w:r>
          <w:r w:rsidRPr="00C04483">
            <w:rPr>
              <w:sz w:val="22"/>
              <w:szCs w:val="22"/>
              <w:highlight w:val="yellow"/>
              <w:lang w:val="en-AU"/>
            </w:rPr>
            <w:t>examination</w:t>
          </w:r>
          <w:r w:rsidRPr="00C04483">
            <w:rPr>
              <w:sz w:val="22"/>
              <w:szCs w:val="22"/>
              <w:lang w:val="en-AU"/>
            </w:rPr>
            <w:t>:</w:t>
          </w:r>
          <w:r w:rsidR="006D0235" w:rsidRPr="00C04483">
            <w:rPr>
              <w:sz w:val="22"/>
              <w:szCs w:val="22"/>
              <w:lang w:val="en-AU"/>
            </w:rPr>
            <w:t xml:space="preserve"> </w:t>
          </w:r>
          <w:sdt>
            <w:sdtPr>
              <w:rPr>
                <w:sz w:val="22"/>
                <w:szCs w:val="22"/>
                <w:lang w:val="en-AU"/>
              </w:rPr>
              <w:alias w:val="ClAssessDay"/>
              <w:tag w:val="ClAssessDay"/>
              <w:id w:val="-1836145863"/>
              <w:placeholder>
                <w:docPart w:val="6AF27C72FA51E2478265556C0E709DDE"/>
              </w:placeholder>
              <w:dataBinding w:xpath="//*[local-name()='ClAssessDay']" w:storeItemID="{523C6B66-2AD2-4536-917B-F7CF474BFDD4}"/>
              <w:text/>
            </w:sdtPr>
            <w:sdtEndPr/>
            <w:sdtContent>
              <w:r w:rsidR="004E0513">
                <w:rPr>
                  <w:sz w:val="22"/>
                  <w:szCs w:val="22"/>
                  <w:lang w:val="en-AU"/>
                </w:rPr>
                <w:t>ClAssessDay</w:t>
              </w:r>
            </w:sdtContent>
          </w:sdt>
          <w:r w:rsidRPr="00C04483">
            <w:rPr>
              <w:sz w:val="22"/>
              <w:szCs w:val="22"/>
              <w:lang w:val="en-AU"/>
            </w:rPr>
            <w:t xml:space="preserve">, </w:t>
          </w:r>
          <w:sdt>
            <w:sdtPr>
              <w:rPr>
                <w:sz w:val="22"/>
                <w:szCs w:val="22"/>
                <w:lang w:val="en-AU"/>
              </w:rPr>
              <w:alias w:val="ClAssessDate1"/>
              <w:tag w:val="ClAssessDate1"/>
              <w:id w:val="-846021057"/>
              <w:placeholder>
                <w:docPart w:val="6AF27C72FA51E2478265556C0E709DDE"/>
              </w:placeholder>
              <w:dataBinding w:xpath="//*[local-name()='ClAssessDate1']" w:storeItemID="{523C6B66-2AD2-4536-917B-F7CF474BFDD4}"/>
              <w:text/>
            </w:sdtPr>
            <w:sdtEndPr/>
            <w:sdtContent>
              <w:r w:rsidR="004E0513">
                <w:rPr>
                  <w:sz w:val="22"/>
                  <w:szCs w:val="22"/>
                  <w:lang w:val="en-AU"/>
                </w:rPr>
                <w:t>ClAssessDate1</w:t>
              </w:r>
            </w:sdtContent>
          </w:sdt>
          <w:r w:rsidRPr="00C04483">
            <w:rPr>
              <w:sz w:val="22"/>
              <w:szCs w:val="22"/>
              <w:lang w:val="en-AU"/>
            </w:rPr>
            <w:t xml:space="preserve">, at </w:t>
          </w:r>
          <w:sdt>
            <w:sdtPr>
              <w:rPr>
                <w:sz w:val="22"/>
                <w:szCs w:val="22"/>
                <w:lang w:val="en-AU"/>
              </w:rPr>
              <w:alias w:val="ClAssessStartTime1"/>
              <w:tag w:val="ClAssessStartTime1"/>
              <w:id w:val="-2140401223"/>
              <w:placeholder>
                <w:docPart w:val="6AF27C72FA51E2478265556C0E709DDE"/>
              </w:placeholder>
              <w:dataBinding w:xpath="//*[local-name()='ClAssessStartTime1']" w:storeItemID="{523C6B66-2AD2-4536-917B-F7CF474BFDD4}"/>
              <w:text/>
            </w:sdtPr>
            <w:sdtEndPr/>
            <w:sdtContent>
              <w:r w:rsidR="00F4415B">
                <w:rPr>
                  <w:sz w:val="22"/>
                  <w:szCs w:val="22"/>
                  <w:lang w:val="en-AU"/>
                </w:rPr>
                <w:t>ClAssessStartTime1</w:t>
              </w:r>
            </w:sdtContent>
          </w:sdt>
          <w:r w:rsidRPr="00C04483">
            <w:rPr>
              <w:sz w:val="22"/>
              <w:szCs w:val="22"/>
              <w:lang w:val="en-AU"/>
            </w:rPr>
            <w:t xml:space="preserve"> for</w:t>
          </w:r>
          <w:r w:rsidR="004E0513">
            <w:rPr>
              <w:sz w:val="22"/>
              <w:szCs w:val="22"/>
              <w:lang w:val="en-AU"/>
            </w:rPr>
            <w:t xml:space="preserve"> </w:t>
          </w:r>
          <w:sdt>
            <w:sdtPr>
              <w:rPr>
                <w:sz w:val="22"/>
                <w:szCs w:val="22"/>
                <w:lang w:val="en-AU"/>
              </w:rPr>
              <w:alias w:val="AxTime"/>
              <w:tag w:val="AxTime"/>
              <w:id w:val="1432544729"/>
              <w:placeholder>
                <w:docPart w:val="6AF27C72FA51E2478265556C0E709DDE"/>
              </w:placeholder>
              <w:dataBinding w:xpath="//*[local-name()='AxTime']" w:storeItemID="{523C6B66-2AD2-4536-917B-F7CF474BFDD4}"/>
              <w:text/>
            </w:sdtPr>
            <w:sdtEndPr/>
            <w:sdtContent>
              <w:r w:rsidR="004E0513">
                <w:rPr>
                  <w:sz w:val="22"/>
                  <w:szCs w:val="22"/>
                  <w:lang w:val="en-AU"/>
                </w:rPr>
                <w:t>1 hour and minutes</w:t>
              </w:r>
            </w:sdtContent>
          </w:sdt>
          <w:r w:rsidR="0037577E">
            <w:rPr>
              <w:sz w:val="22"/>
              <w:szCs w:val="22"/>
              <w:lang w:val="en-AU"/>
            </w:rPr>
            <w:t>.</w:t>
          </w:r>
          <w:r w:rsidR="004E0513">
            <w:rPr>
              <w:sz w:val="22"/>
              <w:szCs w:val="22"/>
              <w:lang w:val="en-AU"/>
            </w:rPr>
            <w:t xml:space="preserve"> </w:t>
          </w:r>
        </w:p>
        <w:p w14:paraId="46B856BE" w14:textId="77777777" w:rsidR="002E5FEF" w:rsidRPr="00C04483" w:rsidRDefault="002E5FEF" w:rsidP="003749DD">
          <w:pPr>
            <w:pStyle w:val="AutoNumber"/>
            <w:numPr>
              <w:ilvl w:val="0"/>
              <w:numId w:val="46"/>
            </w:numPr>
            <w:spacing w:line="240" w:lineRule="auto"/>
            <w:jc w:val="left"/>
            <w:rPr>
              <w:sz w:val="22"/>
              <w:szCs w:val="22"/>
              <w:lang w:val="en-AU"/>
            </w:rPr>
          </w:pPr>
          <w:r w:rsidRPr="00C04483">
            <w:rPr>
              <w:sz w:val="22"/>
              <w:szCs w:val="22"/>
              <w:lang w:val="en-AU"/>
            </w:rPr>
            <w:t xml:space="preserve">Date of birth and </w:t>
          </w:r>
          <w:r w:rsidRPr="00C04483">
            <w:rPr>
              <w:sz w:val="22"/>
              <w:szCs w:val="22"/>
              <w:highlight w:val="yellow"/>
              <w:lang w:val="en-AU"/>
            </w:rPr>
            <w:t>age</w:t>
          </w:r>
          <w:r w:rsidRPr="00C04483">
            <w:rPr>
              <w:sz w:val="22"/>
              <w:szCs w:val="22"/>
              <w:lang w:val="en-AU"/>
            </w:rPr>
            <w:t xml:space="preserve"> at examination:</w:t>
          </w:r>
          <w:r w:rsidR="0037577E">
            <w:rPr>
              <w:color w:val="auto"/>
              <w:sz w:val="22"/>
              <w:szCs w:val="22"/>
            </w:rPr>
            <w:t xml:space="preserve"> </w:t>
          </w:r>
          <w:sdt>
            <w:sdtPr>
              <w:rPr>
                <w:color w:val="auto"/>
                <w:sz w:val="22"/>
                <w:szCs w:val="22"/>
              </w:rPr>
              <w:alias w:val="ClBirthDate"/>
              <w:tag w:val="ClBirthDate"/>
              <w:id w:val="-1969421153"/>
              <w:placeholder>
                <w:docPart w:val="6AF27C72FA51E2478265556C0E709DDE"/>
              </w:placeholder>
              <w:dataBinding w:xpath="//*[local-name()='ClBirthDate']" w:storeItemID="{523C6B66-2AD2-4536-917B-F7CF474BFDD4}"/>
              <w:text/>
            </w:sdtPr>
            <w:sdtEndPr/>
            <w:sdtContent>
              <w:r w:rsidR="0037577E">
                <w:rPr>
                  <w:color w:val="auto"/>
                  <w:sz w:val="22"/>
                  <w:szCs w:val="22"/>
                </w:rPr>
                <w:t>ClBirthDate</w:t>
              </w:r>
            </w:sdtContent>
          </w:sdt>
          <w:r w:rsidRPr="00C04483">
            <w:rPr>
              <w:sz w:val="22"/>
              <w:szCs w:val="22"/>
              <w:lang w:val="en-AU"/>
            </w:rPr>
            <w:t xml:space="preserve">, </w:t>
          </w:r>
          <w:sdt>
            <w:sdtPr>
              <w:rPr>
                <w:sz w:val="22"/>
                <w:szCs w:val="22"/>
                <w:lang w:val="en-AU"/>
              </w:rPr>
              <w:alias w:val="ClAge"/>
              <w:tag w:val="ClAge"/>
              <w:id w:val="2056189917"/>
              <w:placeholder>
                <w:docPart w:val="6AF27C72FA51E2478265556C0E709DDE"/>
              </w:placeholder>
              <w:dataBinding w:xpath="//*[local-name()='ClAge']" w:storeItemID="{523C6B66-2AD2-4536-917B-F7CF474BFDD4}"/>
              <w:text/>
            </w:sdtPr>
            <w:sdtEndPr/>
            <w:sdtContent>
              <w:r w:rsidR="0037577E">
                <w:rPr>
                  <w:sz w:val="22"/>
                  <w:szCs w:val="22"/>
                  <w:lang w:val="en-AU"/>
                </w:rPr>
                <w:t>ClAge</w:t>
              </w:r>
            </w:sdtContent>
          </w:sdt>
          <w:r w:rsidR="00DD7C34" w:rsidRPr="00C04483">
            <w:rPr>
              <w:sz w:val="22"/>
              <w:szCs w:val="22"/>
              <w:lang w:val="en-AU"/>
            </w:rPr>
            <w:t xml:space="preserve"> </w:t>
          </w:r>
          <w:r w:rsidRPr="00C04483">
            <w:rPr>
              <w:sz w:val="22"/>
              <w:szCs w:val="22"/>
              <w:lang w:val="en-AU"/>
            </w:rPr>
            <w:t>years of age.</w:t>
          </w:r>
        </w:p>
        <w:p w14:paraId="28E4A279" w14:textId="77777777" w:rsidR="002E5FEF" w:rsidRPr="00C04483" w:rsidRDefault="002E5FEF" w:rsidP="003749DD">
          <w:pPr>
            <w:pStyle w:val="AutoNumber"/>
            <w:numPr>
              <w:ilvl w:val="0"/>
              <w:numId w:val="46"/>
            </w:numPr>
            <w:spacing w:line="240" w:lineRule="auto"/>
            <w:jc w:val="left"/>
            <w:rPr>
              <w:sz w:val="22"/>
              <w:szCs w:val="22"/>
              <w:lang w:val="en-AU"/>
            </w:rPr>
          </w:pPr>
          <w:r w:rsidRPr="00C04483">
            <w:rPr>
              <w:sz w:val="22"/>
              <w:szCs w:val="22"/>
              <w:lang w:val="en-AU"/>
            </w:rPr>
            <w:t xml:space="preserve">Hand </w:t>
          </w:r>
          <w:r w:rsidRPr="00C04483">
            <w:rPr>
              <w:sz w:val="22"/>
              <w:szCs w:val="22"/>
              <w:highlight w:val="yellow"/>
              <w:lang w:val="en-AU"/>
            </w:rPr>
            <w:t>dominance</w:t>
          </w:r>
          <w:r w:rsidRPr="00C04483">
            <w:rPr>
              <w:sz w:val="22"/>
              <w:szCs w:val="22"/>
              <w:lang w:val="en-AU"/>
            </w:rPr>
            <w:t xml:space="preserve">: </w:t>
          </w:r>
          <w:sdt>
            <w:sdtPr>
              <w:rPr>
                <w:sz w:val="22"/>
                <w:szCs w:val="22"/>
                <w:lang w:val="en-AU"/>
              </w:rPr>
              <w:alias w:val="RLHanded"/>
              <w:tag w:val="RLHanded"/>
              <w:id w:val="1566685305"/>
              <w:placeholder>
                <w:docPart w:val="61AFA99BB2394D47B5C8B0640E26B27A"/>
              </w:placeholder>
              <w:comboBox>
                <w:listItem w:displayText="Right-handed" w:value="Right-handed"/>
                <w:listItem w:displayText="Left-handed" w:value="Left-handed"/>
                <w:listItem w:displayText="Right-handed pre-injury" w:value="Right-handed pre-injury"/>
                <w:listItem w:displayText="Left-handed pre-injury" w:value="Left-handed pre-injury"/>
                <w:listItem w:displayText="Neither left nor right-handed" w:value="Neither left nor right-handed"/>
              </w:comboBox>
            </w:sdtPr>
            <w:sdtEndPr/>
            <w:sdtContent>
              <w:r w:rsidRPr="00C04483">
                <w:rPr>
                  <w:sz w:val="22"/>
                  <w:szCs w:val="22"/>
                  <w:lang w:val="en-AU"/>
                </w:rPr>
                <w:t>Right-handed</w:t>
              </w:r>
            </w:sdtContent>
          </w:sdt>
        </w:p>
        <w:p w14:paraId="6639C190" w14:textId="77777777" w:rsidR="002E5FEF" w:rsidRPr="00C04483" w:rsidRDefault="002E5FEF" w:rsidP="003749DD">
          <w:pPr>
            <w:pStyle w:val="AutoNumber"/>
            <w:numPr>
              <w:ilvl w:val="0"/>
              <w:numId w:val="46"/>
            </w:numPr>
            <w:spacing w:line="240" w:lineRule="auto"/>
            <w:jc w:val="left"/>
            <w:rPr>
              <w:sz w:val="22"/>
              <w:szCs w:val="22"/>
              <w:lang w:val="en-AU"/>
            </w:rPr>
          </w:pPr>
          <w:r w:rsidRPr="00C04483">
            <w:rPr>
              <w:sz w:val="22"/>
              <w:szCs w:val="22"/>
            </w:rPr>
            <w:t>Details of who attended the examination:</w:t>
          </w:r>
          <w:r w:rsidR="0037577E">
            <w:rPr>
              <w:sz w:val="22"/>
              <w:szCs w:val="22"/>
            </w:rPr>
            <w:t xml:space="preserve"> </w:t>
          </w:r>
          <w:sdt>
            <w:sdtPr>
              <w:rPr>
                <w:sz w:val="22"/>
                <w:szCs w:val="22"/>
              </w:rPr>
              <w:alias w:val="ClSupportPersonPresent1"/>
              <w:tag w:val="ClSupportPersonPresent1"/>
              <w:id w:val="-1435661347"/>
              <w:placeholder>
                <w:docPart w:val="6AF27C72FA51E2478265556C0E709DDE"/>
              </w:placeholder>
              <w:dataBinding w:xpath="//*[local-name()='ClSupportPersonPresent1']" w:storeItemID="{523C6B66-2AD2-4536-917B-F7CF474BFDD4}"/>
              <w:text/>
            </w:sdtPr>
            <w:sdtEndPr/>
            <w:sdtContent>
              <w:r w:rsidR="0037577E">
                <w:rPr>
                  <w:sz w:val="22"/>
                  <w:szCs w:val="22"/>
                </w:rPr>
                <w:t>The Claimant attended the assessment alone and at the correct time.</w:t>
              </w:r>
            </w:sdtContent>
          </w:sdt>
          <w:r w:rsidR="0037577E">
            <w:rPr>
              <w:sz w:val="22"/>
              <w:szCs w:val="22"/>
            </w:rPr>
            <w:t xml:space="preserve"> </w:t>
          </w:r>
          <w:r w:rsidRPr="00C04483">
            <w:rPr>
              <w:sz w:val="22"/>
              <w:szCs w:val="22"/>
            </w:rPr>
            <w:t xml:space="preserve">HeShe said that heshe did </w:t>
          </w:r>
          <w:r w:rsidRPr="00C04483">
            <w:rPr>
              <w:sz w:val="22"/>
              <w:szCs w:val="22"/>
              <w:highlight w:val="yellow"/>
            </w:rPr>
            <w:t>not</w:t>
          </w:r>
          <w:r w:rsidRPr="00C04483">
            <w:rPr>
              <w:sz w:val="22"/>
              <w:szCs w:val="22"/>
            </w:rPr>
            <w:t xml:space="preserve"> </w:t>
          </w:r>
          <w:r w:rsidR="00A1466B">
            <w:rPr>
              <w:sz w:val="22"/>
              <w:szCs w:val="22"/>
            </w:rPr>
            <w:t>require</w:t>
          </w:r>
          <w:r w:rsidRPr="00C04483">
            <w:rPr>
              <w:sz w:val="22"/>
              <w:szCs w:val="22"/>
            </w:rPr>
            <w:t xml:space="preserve"> a support person </w:t>
          </w:r>
          <w:r w:rsidR="00A1466B">
            <w:rPr>
              <w:sz w:val="22"/>
              <w:szCs w:val="22"/>
            </w:rPr>
            <w:t xml:space="preserve">to be </w:t>
          </w:r>
          <w:r w:rsidRPr="00C04483">
            <w:rPr>
              <w:sz w:val="22"/>
              <w:szCs w:val="22"/>
            </w:rPr>
            <w:t>present.</w:t>
          </w:r>
          <w:r w:rsidRPr="00C04483">
            <w:rPr>
              <w:sz w:val="22"/>
              <w:szCs w:val="22"/>
              <w:lang w:val="en-AU"/>
            </w:rPr>
            <w:t xml:space="preserve"> The assessment was </w:t>
          </w:r>
          <w:r w:rsidR="00A1466B">
            <w:rPr>
              <w:sz w:val="22"/>
              <w:szCs w:val="22"/>
              <w:highlight w:val="yellow"/>
              <w:lang w:val="en-AU"/>
            </w:rPr>
            <w:t>conducted</w:t>
          </w:r>
          <w:r w:rsidRPr="00C04483">
            <w:rPr>
              <w:sz w:val="22"/>
              <w:szCs w:val="22"/>
              <w:highlight w:val="yellow"/>
              <w:lang w:val="en-AU"/>
            </w:rPr>
            <w:t xml:space="preserve"> via</w:t>
          </w:r>
          <w:r w:rsidR="007E1FCB" w:rsidRPr="00C04483">
            <w:rPr>
              <w:sz w:val="22"/>
              <w:szCs w:val="22"/>
              <w:lang w:val="en-AU"/>
            </w:rPr>
            <w:t xml:space="preserve"> </w:t>
          </w:r>
          <w:sdt>
            <w:sdtPr>
              <w:rPr>
                <w:sz w:val="22"/>
                <w:szCs w:val="22"/>
                <w:lang w:val="en-AU"/>
              </w:rPr>
              <w:alias w:val="ClAssessLoc1"/>
              <w:tag w:val="ClAssessLoc1"/>
              <w:id w:val="1102227785"/>
              <w:placeholder>
                <w:docPart w:val="6AF27C72FA51E2478265556C0E709DDE"/>
              </w:placeholder>
              <w:dataBinding w:xpath="//*[local-name()='ClAssessLoc1']" w:storeItemID="{523C6B66-2AD2-4536-917B-F7CF474BFDD4}"/>
              <w:text/>
            </w:sdtPr>
            <w:sdtEndPr/>
            <w:sdtContent>
              <w:r w:rsidR="0037577E">
                <w:rPr>
                  <w:sz w:val="22"/>
                  <w:szCs w:val="22"/>
                  <w:lang w:val="en-AU"/>
                </w:rPr>
                <w:t>ClAssessLoc1</w:t>
              </w:r>
            </w:sdtContent>
          </w:sdt>
          <w:r w:rsidRPr="00C04483">
            <w:rPr>
              <w:sz w:val="22"/>
              <w:szCs w:val="22"/>
              <w:lang w:val="en-AU"/>
            </w:rPr>
            <w:t>, and heshe was happy to proceed</w:t>
          </w:r>
          <w:r w:rsidR="00A1466B" w:rsidRPr="00A1466B">
            <w:t xml:space="preserve"> </w:t>
          </w:r>
          <w:r w:rsidR="00A1466B" w:rsidRPr="00A1466B">
            <w:rPr>
              <w:sz w:val="22"/>
              <w:szCs w:val="22"/>
              <w:lang w:val="en-AU"/>
            </w:rPr>
            <w:t>as scheduled</w:t>
          </w:r>
          <w:r w:rsidRPr="00C04483">
            <w:rPr>
              <w:sz w:val="22"/>
              <w:szCs w:val="22"/>
              <w:lang w:val="en-AU"/>
            </w:rPr>
            <w:t>.</w:t>
          </w:r>
          <w:r w:rsidRPr="00C04483">
            <w:rPr>
              <w:sz w:val="22"/>
              <w:szCs w:val="22"/>
            </w:rPr>
            <w:t xml:space="preserve"> </w:t>
          </w:r>
        </w:p>
        <w:p w14:paraId="50C3A7B3" w14:textId="77777777" w:rsidR="002E5FEF" w:rsidRPr="00754043" w:rsidRDefault="002E5FEF" w:rsidP="003749DD">
          <w:pPr>
            <w:pStyle w:val="AutoNumber"/>
            <w:numPr>
              <w:ilvl w:val="0"/>
              <w:numId w:val="46"/>
            </w:numPr>
            <w:spacing w:line="240" w:lineRule="auto"/>
            <w:jc w:val="left"/>
            <w:rPr>
              <w:sz w:val="22"/>
              <w:szCs w:val="22"/>
              <w:lang w:val="en-AU"/>
            </w:rPr>
          </w:pPr>
          <w:r w:rsidRPr="00754043">
            <w:rPr>
              <w:sz w:val="22"/>
              <w:szCs w:val="22"/>
              <w:lang w:val="en-AU"/>
            </w:rPr>
            <w:lastRenderedPageBreak/>
            <w:t xml:space="preserve">Date of </w:t>
          </w:r>
          <w:r w:rsidRPr="00754043">
            <w:rPr>
              <w:sz w:val="22"/>
              <w:szCs w:val="22"/>
              <w:highlight w:val="yellow"/>
              <w:lang w:val="en-AU"/>
            </w:rPr>
            <w:t>injury</w:t>
          </w:r>
          <w:r w:rsidRPr="00754043">
            <w:rPr>
              <w:sz w:val="22"/>
              <w:szCs w:val="22"/>
              <w:lang w:val="en-AU"/>
            </w:rPr>
            <w:t xml:space="preserve">: </w:t>
          </w:r>
          <w:sdt>
            <w:sdtPr>
              <w:rPr>
                <w:bCs/>
                <w:sz w:val="22"/>
                <w:szCs w:val="22"/>
                <w:lang w:val="en-AU"/>
              </w:rPr>
              <w:alias w:val="ClInjuryDate"/>
              <w:tag w:val="ClInjuryDate"/>
              <w:id w:val="1911344178"/>
              <w:placeholder>
                <w:docPart w:val="F6164CAAC9AF604FB4C28B654039581C"/>
              </w:placeholder>
              <w:dataBinding w:xpath="//*[local-name()='ClInjuryDate']" w:storeItemID="{523C6B66-2AD2-4536-917B-F7CF474BFDD4}"/>
              <w:text/>
            </w:sdtPr>
            <w:sdtEndPr/>
            <w:sdtContent>
              <w:r w:rsidR="003B28A1">
                <w:rPr>
                  <w:bCs/>
                  <w:sz w:val="22"/>
                  <w:szCs w:val="22"/>
                  <w:lang w:val="en-AU"/>
                </w:rPr>
                <w:t>ClInjuryDate</w:t>
              </w:r>
            </w:sdtContent>
          </w:sdt>
        </w:p>
        <w:p w14:paraId="7D055790" w14:textId="77777777" w:rsidR="002E5FEF" w:rsidRPr="00754043" w:rsidRDefault="002E5FEF" w:rsidP="003749DD">
          <w:pPr>
            <w:pStyle w:val="AutoNumber"/>
            <w:numPr>
              <w:ilvl w:val="0"/>
              <w:numId w:val="46"/>
            </w:numPr>
            <w:spacing w:line="240" w:lineRule="auto"/>
            <w:jc w:val="left"/>
            <w:rPr>
              <w:sz w:val="22"/>
              <w:szCs w:val="22"/>
              <w:lang w:val="en-AU"/>
            </w:rPr>
          </w:pPr>
          <w:r w:rsidRPr="00754043">
            <w:rPr>
              <w:sz w:val="22"/>
              <w:szCs w:val="22"/>
              <w:lang w:val="en-AU"/>
            </w:rPr>
            <w:t xml:space="preserve">Employer and </w:t>
          </w:r>
          <w:r w:rsidRPr="00754043">
            <w:rPr>
              <w:sz w:val="22"/>
              <w:szCs w:val="22"/>
              <w:highlight w:val="yellow"/>
              <w:lang w:val="en-AU"/>
            </w:rPr>
            <w:t>occupation</w:t>
          </w:r>
          <w:r w:rsidRPr="00754043">
            <w:rPr>
              <w:sz w:val="22"/>
              <w:szCs w:val="22"/>
              <w:lang w:val="en-AU"/>
            </w:rPr>
            <w:t xml:space="preserve">: </w:t>
          </w:r>
          <w:sdt>
            <w:sdtPr>
              <w:rPr>
                <w:sz w:val="22"/>
                <w:szCs w:val="22"/>
                <w:lang w:val="en-AU"/>
              </w:rPr>
              <w:alias w:val="EmployOccup"/>
              <w:tag w:val="EmployOccup"/>
              <w:id w:val="-1875680851"/>
              <w:placeholder>
                <w:docPart w:val="E8D75976AEEC894795FEDEFB8B60FB1E"/>
              </w:placeholder>
              <w:showingPlcHdr/>
              <w:dataBinding w:xpath="//*[local-name()='EmployOccup']" w:storeItemID="{523C6B66-2AD2-4536-917B-F7CF474BFDD4}"/>
              <w:text/>
            </w:sdtPr>
            <w:sdtEndPr/>
            <w:sdtContent>
              <w:r w:rsidR="00B072DB" w:rsidRPr="00D81F05">
                <w:rPr>
                  <w:rStyle w:val="PlaceholderText"/>
                  <w:rFonts w:eastAsiaTheme="majorEastAsia"/>
                </w:rPr>
                <w:t>Click or tap here to enter text.</w:t>
              </w:r>
            </w:sdtContent>
          </w:sdt>
        </w:p>
        <w:p w14:paraId="50FD31D6" w14:textId="77777777" w:rsidR="002E5FEF" w:rsidRPr="00754043" w:rsidRDefault="002E5FEF" w:rsidP="003749DD">
          <w:pPr>
            <w:pStyle w:val="AutoNumber"/>
            <w:numPr>
              <w:ilvl w:val="0"/>
              <w:numId w:val="46"/>
            </w:numPr>
            <w:spacing w:line="240" w:lineRule="auto"/>
            <w:jc w:val="left"/>
            <w:rPr>
              <w:sz w:val="22"/>
              <w:szCs w:val="22"/>
              <w:lang w:val="en-AU"/>
            </w:rPr>
          </w:pPr>
          <w:r w:rsidRPr="00754043">
            <w:rPr>
              <w:sz w:val="22"/>
              <w:szCs w:val="22"/>
              <w:lang w:val="en-AU"/>
            </w:rPr>
            <w:t xml:space="preserve">Marital status before </w:t>
          </w:r>
          <w:r w:rsidRPr="00754043">
            <w:rPr>
              <w:sz w:val="22"/>
              <w:szCs w:val="22"/>
              <w:highlight w:val="yellow"/>
              <w:lang w:val="en-AU"/>
            </w:rPr>
            <w:t>injury</w:t>
          </w:r>
          <w:r w:rsidRPr="00754043">
            <w:rPr>
              <w:sz w:val="22"/>
              <w:szCs w:val="22"/>
              <w:lang w:val="en-AU"/>
            </w:rPr>
            <w:t xml:space="preserve">: </w:t>
          </w:r>
          <w:sdt>
            <w:sdtPr>
              <w:rPr>
                <w:sz w:val="22"/>
                <w:szCs w:val="22"/>
                <w:highlight w:val="yellow"/>
              </w:rPr>
              <w:alias w:val="MaritalStatInjury"/>
              <w:tag w:val="MaritalStatInjury"/>
              <w:id w:val="-1756204236"/>
              <w:placeholder>
                <w:docPart w:val="BBF1934C3D646F4F92E2721CBE0293D8"/>
              </w:placeholder>
              <w:showingPlcHdr/>
              <w:dataBinding w:xpath="//*[local-name()='MaritalStatInjury']" w:storeItemID="{523C6B66-2AD2-4536-917B-F7CF474BFDD4}"/>
              <w:comboBox w:lastValue="">
                <w:listItem w:value="Choose an item."/>
                <w:listItem w:displayText="single" w:value="single"/>
                <w:listItem w:displayText="married" w:value="married"/>
                <w:listItem w:displayText="in a de facto relationship" w:value="in a de facto relationship"/>
                <w:listItem w:displayText="in a relationship" w:value="in a relationship"/>
                <w:listItem w:displayText="separated" w:value="separated"/>
                <w:listItem w:displayText="divorced" w:value="divorced"/>
                <w:listItem w:displayText="widowed" w:value="widowed"/>
              </w:comboBox>
            </w:sdtPr>
            <w:sdtEndPr/>
            <w:sdtContent>
              <w:r w:rsidR="00B072DB" w:rsidRPr="00753C2E">
                <w:rPr>
                  <w:rStyle w:val="PlaceholderText"/>
                  <w:rFonts w:eastAsiaTheme="majorEastAsia"/>
                </w:rPr>
                <w:t>Choose an item.</w:t>
              </w:r>
            </w:sdtContent>
          </w:sdt>
        </w:p>
        <w:p w14:paraId="1C6DC89E" w14:textId="77777777" w:rsidR="002E5FEF" w:rsidRPr="00754043" w:rsidRDefault="002E5FEF" w:rsidP="003749DD">
          <w:pPr>
            <w:pStyle w:val="AutoNumber"/>
            <w:numPr>
              <w:ilvl w:val="0"/>
              <w:numId w:val="46"/>
            </w:numPr>
            <w:spacing w:line="240" w:lineRule="auto"/>
            <w:jc w:val="left"/>
            <w:rPr>
              <w:sz w:val="22"/>
              <w:szCs w:val="22"/>
              <w:lang w:val="en-AU"/>
            </w:rPr>
          </w:pPr>
          <w:r w:rsidRPr="00754043">
            <w:rPr>
              <w:sz w:val="22"/>
              <w:szCs w:val="22"/>
              <w:lang w:val="en-AU"/>
            </w:rPr>
            <w:t xml:space="preserve">There were </w:t>
          </w:r>
          <w:r w:rsidRPr="00754043">
            <w:rPr>
              <w:sz w:val="22"/>
              <w:szCs w:val="22"/>
              <w:highlight w:val="yellow"/>
              <w:lang w:val="en-AU"/>
            </w:rPr>
            <w:t>no</w:t>
          </w:r>
          <w:r w:rsidRPr="00754043">
            <w:rPr>
              <w:sz w:val="22"/>
              <w:szCs w:val="22"/>
              <w:lang w:val="en-AU"/>
            </w:rPr>
            <w:t xml:space="preserve"> issues during the assessment … </w:t>
          </w:r>
          <w:r w:rsidRPr="00754043">
            <w:rPr>
              <w:noProof/>
              <w:sz w:val="22"/>
              <w:szCs w:val="22"/>
            </w:rPr>
            <w:t xml:space="preserve">but heshe was able to </w:t>
          </w:r>
          <w:r w:rsidRPr="00754043">
            <w:rPr>
              <w:noProof/>
              <w:sz w:val="22"/>
              <w:szCs w:val="22"/>
              <w:highlight w:val="yellow"/>
            </w:rPr>
            <w:t>troubleshoot</w:t>
          </w:r>
          <w:r w:rsidRPr="00754043">
            <w:rPr>
              <w:noProof/>
              <w:sz w:val="22"/>
              <w:szCs w:val="22"/>
            </w:rPr>
            <w:t xml:space="preserve"> and the issue was quickly resolved and did </w:t>
          </w:r>
          <w:r w:rsidRPr="00754043">
            <w:rPr>
              <w:sz w:val="22"/>
              <w:szCs w:val="22"/>
              <w:highlight w:val="yellow"/>
            </w:rPr>
            <w:t>not</w:t>
          </w:r>
          <w:r w:rsidRPr="00754043">
            <w:rPr>
              <w:noProof/>
              <w:sz w:val="22"/>
              <w:szCs w:val="22"/>
            </w:rPr>
            <w:t xml:space="preserve"> interfere with the assessment.</w:t>
          </w:r>
        </w:p>
        <w:p w14:paraId="3AB62220" w14:textId="77777777" w:rsidR="002E5FEF" w:rsidRPr="00754043" w:rsidRDefault="002E5FEF" w:rsidP="003749DD">
          <w:pPr>
            <w:pStyle w:val="AutoNumber"/>
            <w:numPr>
              <w:ilvl w:val="0"/>
              <w:numId w:val="46"/>
            </w:numPr>
            <w:spacing w:line="240" w:lineRule="auto"/>
            <w:jc w:val="left"/>
            <w:rPr>
              <w:sz w:val="22"/>
              <w:szCs w:val="22"/>
              <w:lang w:val="en-AU"/>
            </w:rPr>
          </w:pPr>
          <w:r w:rsidRPr="00754043">
            <w:rPr>
              <w:sz w:val="22"/>
              <w:szCs w:val="22"/>
              <w:lang w:val="en-AU"/>
            </w:rPr>
            <w:t xml:space="preserve">The interpreter was </w:t>
          </w:r>
          <w:r w:rsidRPr="00754043">
            <w:rPr>
              <w:sz w:val="22"/>
              <w:szCs w:val="22"/>
              <w:highlight w:val="yellow"/>
              <w:lang w:val="en-AU"/>
            </w:rPr>
            <w:t>NAME</w:t>
          </w:r>
          <w:r w:rsidRPr="00754043">
            <w:rPr>
              <w:sz w:val="22"/>
              <w:szCs w:val="22"/>
              <w:lang w:val="en-AU"/>
            </w:rPr>
            <w:t xml:space="preserve">, interpreter </w:t>
          </w:r>
          <w:r w:rsidRPr="00754043">
            <w:rPr>
              <w:sz w:val="22"/>
              <w:szCs w:val="22"/>
              <w:highlight w:val="yellow"/>
              <w:lang w:val="en-AU"/>
            </w:rPr>
            <w:t>number</w:t>
          </w:r>
          <w:r w:rsidRPr="00754043">
            <w:rPr>
              <w:sz w:val="22"/>
              <w:szCs w:val="22"/>
              <w:lang w:val="en-AU"/>
            </w:rPr>
            <w:t xml:space="preserve">, and the language was </w:t>
          </w:r>
          <w:r w:rsidRPr="00754043">
            <w:rPr>
              <w:sz w:val="22"/>
              <w:szCs w:val="22"/>
              <w:highlight w:val="yellow"/>
              <w:lang w:val="en-AU"/>
            </w:rPr>
            <w:t>LANGUAGE</w:t>
          </w:r>
          <w:r w:rsidRPr="00754043">
            <w:rPr>
              <w:sz w:val="22"/>
              <w:szCs w:val="22"/>
              <w:lang w:val="en-AU"/>
            </w:rPr>
            <w:t>.</w:t>
          </w:r>
        </w:p>
        <w:p w14:paraId="7847FF76" w14:textId="77777777" w:rsidR="002E5FEF" w:rsidRPr="00754043" w:rsidRDefault="002E5FEF" w:rsidP="003749DD">
          <w:pPr>
            <w:pStyle w:val="GeneralText"/>
            <w:spacing w:line="240" w:lineRule="auto"/>
            <w:jc w:val="left"/>
            <w:rPr>
              <w:lang w:val="en-AU"/>
            </w:rPr>
          </w:pPr>
        </w:p>
        <w:p w14:paraId="7D2049E6" w14:textId="77777777" w:rsidR="002E5FEF" w:rsidRPr="002E5FEF" w:rsidRDefault="002E5FEF" w:rsidP="001720ED">
          <w:pPr>
            <w:pStyle w:val="AutoNumber"/>
            <w:numPr>
              <w:ilvl w:val="0"/>
              <w:numId w:val="33"/>
            </w:numPr>
            <w:tabs>
              <w:tab w:val="clear" w:pos="720"/>
            </w:tabs>
            <w:spacing w:line="240" w:lineRule="auto"/>
            <w:ind w:left="0" w:firstLine="0"/>
            <w:jc w:val="left"/>
            <w:rPr>
              <w:b/>
              <w:sz w:val="22"/>
              <w:szCs w:val="22"/>
              <w:lang w:val="en-AU"/>
            </w:rPr>
          </w:pPr>
          <w:r w:rsidRPr="00500053">
            <w:rPr>
              <w:b/>
              <w:sz w:val="22"/>
              <w:szCs w:val="22"/>
              <w:lang w:val="en-AU"/>
            </w:rPr>
            <w:t>HISTORY RELATING TO THE INJURY</w:t>
          </w:r>
        </w:p>
        <w:p w14:paraId="5ABFFC4E" w14:textId="77777777" w:rsidR="002E5FEF" w:rsidRPr="00191223" w:rsidRDefault="00191223" w:rsidP="001720ED">
          <w:pPr>
            <w:pStyle w:val="AutoNumber"/>
            <w:numPr>
              <w:ilvl w:val="0"/>
              <w:numId w:val="43"/>
            </w:numPr>
            <w:spacing w:line="240" w:lineRule="auto"/>
            <w:ind w:left="360" w:firstLine="0"/>
            <w:jc w:val="left"/>
            <w:rPr>
              <w:b/>
              <w:sz w:val="22"/>
              <w:szCs w:val="22"/>
              <w:lang w:val="en-AU"/>
            </w:rPr>
          </w:pPr>
          <w:r w:rsidRPr="006759B7">
            <w:rPr>
              <w:sz w:val="22"/>
              <w:szCs w:val="22"/>
              <w:lang w:val="en-AU"/>
            </w:rPr>
            <w:t>Brief history of the incident/onset of symptoms and of subsequent related events, including treatment:</w:t>
          </w:r>
        </w:p>
        <w:p w14:paraId="123F3101" w14:textId="77777777" w:rsidR="00191223" w:rsidRPr="00500053" w:rsidRDefault="00191223" w:rsidP="001720ED">
          <w:pPr>
            <w:pStyle w:val="AutoNumber"/>
            <w:spacing w:line="240" w:lineRule="auto"/>
            <w:jc w:val="left"/>
            <w:rPr>
              <w:b/>
              <w:sz w:val="22"/>
              <w:szCs w:val="22"/>
              <w:lang w:val="en-AU"/>
            </w:rPr>
          </w:pPr>
        </w:p>
        <w:p w14:paraId="1D479FB9" w14:textId="77777777" w:rsidR="002E5FEF" w:rsidRDefault="002E5FEF" w:rsidP="001720ED">
          <w:pPr>
            <w:pStyle w:val="GeneralText"/>
            <w:numPr>
              <w:ilvl w:val="0"/>
              <w:numId w:val="33"/>
            </w:numPr>
            <w:tabs>
              <w:tab w:val="clear" w:pos="720"/>
            </w:tabs>
            <w:spacing w:line="240" w:lineRule="auto"/>
            <w:ind w:left="0" w:firstLine="0"/>
            <w:jc w:val="left"/>
            <w:rPr>
              <w:b/>
              <w:lang w:val="en-AU"/>
            </w:rPr>
          </w:pPr>
        </w:p>
        <w:p w14:paraId="5FC74410" w14:textId="77777777" w:rsidR="002E5FEF" w:rsidRPr="00B95363" w:rsidRDefault="00E71A5F" w:rsidP="001720ED">
          <w:pPr>
            <w:pStyle w:val="AutoNumber"/>
            <w:spacing w:line="240" w:lineRule="auto"/>
            <w:jc w:val="left"/>
            <w:rPr>
              <w:sz w:val="22"/>
              <w:szCs w:val="22"/>
              <w:lang w:val="en-AU"/>
            </w:rPr>
          </w:pPr>
        </w:p>
      </w:sdtContent>
    </w:sdt>
    <w:p w14:paraId="7A8AFB11" w14:textId="77777777" w:rsidR="004B60BB" w:rsidRPr="002A387A" w:rsidRDefault="004B60BB" w:rsidP="00D65D64">
      <w:pPr>
        <w:spacing w:after="0"/>
        <w:contextualSpacing/>
      </w:pPr>
    </w:p>
    <w:sdt>
      <w:sdtPr>
        <w:rPr>
          <w:b/>
          <w:sz w:val="28"/>
          <w:szCs w:val="28"/>
        </w:rPr>
        <w:alias w:val="permthreshbothTitle"/>
        <w:tag w:val="permthreshbothTitle"/>
        <w:id w:val="214478409"/>
        <w:placeholder>
          <w:docPart w:val="6AF27C72FA51E2478265556C0E709DDE"/>
        </w:placeholder>
      </w:sdtPr>
      <w:sdtEndPr>
        <w:rPr>
          <w:sz w:val="22"/>
          <w:szCs w:val="22"/>
          <w:highlight w:val="red"/>
        </w:rPr>
      </w:sdtEndPr>
      <w:sdtContent>
        <w:p w14:paraId="40CEB289" w14:textId="77777777" w:rsidR="00C5621D" w:rsidRPr="002A387A" w:rsidRDefault="000668C2" w:rsidP="00D65D64">
          <w:pPr>
            <w:spacing w:before="120" w:after="0"/>
            <w:jc w:val="center"/>
            <w:rPr>
              <w:b/>
            </w:rPr>
          </w:pPr>
          <w:r w:rsidRPr="005A0B5F">
            <w:rPr>
              <w:b/>
              <w:sz w:val="28"/>
              <w:szCs w:val="28"/>
            </w:rPr>
            <w:t>PERSONAL INJURY COMMISSIO</w:t>
          </w:r>
          <w:r>
            <w:rPr>
              <w:b/>
              <w:sz w:val="28"/>
              <w:szCs w:val="28"/>
            </w:rPr>
            <w:t>N</w:t>
          </w:r>
        </w:p>
        <w:p w14:paraId="54A4193F" w14:textId="77777777" w:rsidR="00C5621D" w:rsidRPr="002A387A" w:rsidRDefault="00C5621D" w:rsidP="00D65D64">
          <w:pPr>
            <w:spacing w:before="120" w:after="0"/>
            <w:jc w:val="center"/>
            <w:rPr>
              <w:b/>
            </w:rPr>
          </w:pPr>
          <w:r w:rsidRPr="002A387A">
            <w:rPr>
              <w:b/>
            </w:rPr>
            <w:t>MOTOR ACCIDENTS DIVISION</w:t>
          </w:r>
        </w:p>
        <w:p w14:paraId="366959CF" w14:textId="77777777" w:rsidR="00B3104B" w:rsidRPr="002A387A" w:rsidRDefault="001A4D2A" w:rsidP="00D65D64">
          <w:pPr>
            <w:spacing w:before="120" w:after="0"/>
            <w:jc w:val="center"/>
            <w:rPr>
              <w:b/>
            </w:rPr>
          </w:pPr>
          <w:r w:rsidRPr="002A387A">
            <w:rPr>
              <w:b/>
            </w:rPr>
            <w:fldChar w:fldCharType="begin"/>
          </w:r>
          <w:r w:rsidRPr="002A387A">
            <w:rPr>
              <w:b/>
            </w:rPr>
            <w:instrText xml:space="preserve"> IF "False" = "True" "Further " \* MERGEFORMAT </w:instrText>
          </w:r>
          <w:r w:rsidRPr="002A387A">
            <w:rPr>
              <w:b/>
            </w:rPr>
            <w:fldChar w:fldCharType="end"/>
          </w:r>
          <w:bookmarkEnd w:id="0"/>
          <w:r w:rsidR="00D14AB0" w:rsidRPr="002A387A">
            <w:rPr>
              <w:b/>
            </w:rPr>
            <w:t xml:space="preserve"> MEDICAL ASSESSMENT </w:t>
          </w:r>
          <w:r w:rsidR="00957175">
            <w:rPr>
              <w:b/>
            </w:rPr>
            <w:t>-</w:t>
          </w:r>
          <w:r w:rsidR="00F67A46" w:rsidRPr="002A387A">
            <w:rPr>
              <w:b/>
            </w:rPr>
            <w:t xml:space="preserve"> </w:t>
          </w:r>
          <w:r w:rsidR="00D14AB0" w:rsidRPr="002A387A">
            <w:rPr>
              <w:b/>
            </w:rPr>
            <w:t>PERMANENT IMPAIRMENT (PSYCHOLOGICAL</w:t>
          </w:r>
          <w:r w:rsidR="00BE2048" w:rsidRPr="002A387A">
            <w:rPr>
              <w:b/>
            </w:rPr>
            <w:t>)</w:t>
          </w:r>
        </w:p>
      </w:sdtContent>
    </w:sdt>
    <w:p w14:paraId="02A71E77" w14:textId="77777777" w:rsidR="00A96ABD" w:rsidRPr="002A387A" w:rsidRDefault="00A96ABD" w:rsidP="00D65D64">
      <w:pPr>
        <w:spacing w:before="120" w:after="0"/>
        <w:jc w:val="both"/>
      </w:pPr>
    </w:p>
    <w:sdt>
      <w:sdtPr>
        <w:rPr>
          <w:b/>
          <w:color w:val="auto"/>
          <w:sz w:val="24"/>
          <w:szCs w:val="24"/>
        </w:rPr>
        <w:alias w:val="hplAddress"/>
        <w:tag w:val="hplAddress"/>
        <w:id w:val="99690335"/>
        <w:placeholder>
          <w:docPart w:val="6AF27C72FA51E2478265556C0E709DDE"/>
        </w:placeholder>
      </w:sdtPr>
      <w:sdtEndPr>
        <w:rPr>
          <w:b w:val="0"/>
          <w:color w:val="000000"/>
          <w:sz w:val="22"/>
          <w:szCs w:val="22"/>
        </w:rPr>
      </w:sdtEndPr>
      <w:sdtContent>
        <w:p w14:paraId="60485A8D" w14:textId="77777777" w:rsidR="00747E26" w:rsidRPr="000B7280" w:rsidRDefault="00747E26" w:rsidP="00D65D64">
          <w:pPr>
            <w:spacing w:line="240" w:lineRule="auto"/>
            <w:contextualSpacing/>
            <w:rPr>
              <w:b/>
              <w:color w:val="auto"/>
              <w:sz w:val="24"/>
              <w:szCs w:val="24"/>
            </w:rPr>
          </w:pPr>
          <w:r w:rsidRPr="000B7280">
            <w:rPr>
              <w:b/>
              <w:color w:val="auto"/>
              <w:sz w:val="24"/>
              <w:szCs w:val="24"/>
            </w:rPr>
            <w:t>Dr Gerard Walsh</w:t>
          </w:r>
        </w:p>
        <w:p w14:paraId="52C6AA37" w14:textId="77777777" w:rsidR="00747E26" w:rsidRPr="000B7280" w:rsidRDefault="00747E26" w:rsidP="00D65D64">
          <w:pPr>
            <w:spacing w:line="240" w:lineRule="auto"/>
            <w:contextualSpacing/>
            <w:rPr>
              <w:color w:val="auto"/>
            </w:rPr>
          </w:pPr>
          <w:r w:rsidRPr="000B7280">
            <w:rPr>
              <w:color w:val="auto"/>
            </w:rPr>
            <w:t>Consultant Psychiatrist Report</w:t>
          </w:r>
        </w:p>
        <w:p w14:paraId="2A7CEC67" w14:textId="77777777" w:rsidR="00747E26" w:rsidRPr="000B7280" w:rsidRDefault="00684F11" w:rsidP="00D65D64">
          <w:pPr>
            <w:tabs>
              <w:tab w:val="left" w:pos="3518"/>
            </w:tabs>
            <w:spacing w:line="240" w:lineRule="auto"/>
            <w:contextualSpacing/>
            <w:rPr>
              <w:color w:val="auto"/>
            </w:rPr>
          </w:pPr>
          <w:r>
            <w:rPr>
              <w:color w:val="auto"/>
            </w:rPr>
            <w:tab/>
          </w:r>
        </w:p>
        <w:p w14:paraId="1585FEE4" w14:textId="77777777" w:rsidR="00747E26" w:rsidRPr="000B7280" w:rsidRDefault="00747E26" w:rsidP="00D65D64">
          <w:pPr>
            <w:spacing w:line="240" w:lineRule="auto"/>
            <w:contextualSpacing/>
            <w:rPr>
              <w:color w:val="auto"/>
            </w:rPr>
          </w:pPr>
        </w:p>
        <w:sdt>
          <w:sdtPr>
            <w:alias w:val="ClAssessDate1"/>
            <w:tag w:val="ClAssessDate1"/>
            <w:id w:val="1942334486"/>
            <w:placeholder>
              <w:docPart w:val="6AF27C72FA51E2478265556C0E709DDE"/>
            </w:placeholder>
            <w:dataBinding w:xpath="//*[local-name()='ClAssessDate1']" w:storeItemID="{523C6B66-2AD2-4536-917B-F7CF474BFDD4}"/>
            <w:text/>
          </w:sdtPr>
          <w:sdtEndPr/>
          <w:sdtContent>
            <w:p w14:paraId="509031A4" w14:textId="77777777" w:rsidR="00747E26" w:rsidRPr="00F836BF" w:rsidRDefault="003B28A1" w:rsidP="00D65D64">
              <w:pPr>
                <w:spacing w:line="240" w:lineRule="auto"/>
                <w:contextualSpacing/>
              </w:pPr>
              <w:r>
                <w:t>ClAssessDate1</w:t>
              </w:r>
            </w:p>
          </w:sdtContent>
        </w:sdt>
        <w:p w14:paraId="46CD3EFD" w14:textId="77777777" w:rsidR="00267AA2" w:rsidRPr="000B7280" w:rsidRDefault="00267AA2" w:rsidP="00D65D64">
          <w:pPr>
            <w:spacing w:line="240" w:lineRule="auto"/>
            <w:contextualSpacing/>
            <w:rPr>
              <w:color w:val="auto"/>
            </w:rPr>
          </w:pPr>
        </w:p>
        <w:p w14:paraId="4AF644A7" w14:textId="77777777" w:rsidR="00747E26" w:rsidRPr="000B7280" w:rsidRDefault="00C575F9" w:rsidP="00D65D64">
          <w:pPr>
            <w:tabs>
              <w:tab w:val="left" w:pos="1685"/>
            </w:tabs>
            <w:spacing w:line="240" w:lineRule="auto"/>
            <w:contextualSpacing/>
            <w:rPr>
              <w:color w:val="auto"/>
            </w:rPr>
          </w:pPr>
          <w:r>
            <w:rPr>
              <w:color w:val="auto"/>
            </w:rPr>
            <w:tab/>
          </w:r>
        </w:p>
        <w:p w14:paraId="64B4A537" w14:textId="77777777" w:rsidR="00747E26" w:rsidRPr="000B7280" w:rsidRDefault="00747E26" w:rsidP="00D65D64">
          <w:pPr>
            <w:spacing w:line="240" w:lineRule="auto"/>
            <w:contextualSpacing/>
            <w:rPr>
              <w:color w:val="auto"/>
            </w:rPr>
          </w:pPr>
          <w:r w:rsidRPr="000B7280">
            <w:rPr>
              <w:color w:val="auto"/>
            </w:rPr>
            <w:t xml:space="preserve">Attention: </w:t>
          </w:r>
          <w:sdt>
            <w:sdtPr>
              <w:rPr>
                <w:color w:val="auto"/>
              </w:rPr>
              <w:alias w:val="Leadname"/>
              <w:tag w:val="Leadname"/>
              <w:id w:val="2130735814"/>
              <w:placeholder>
                <w:docPart w:val="6AF27C72FA51E2478265556C0E709DDE"/>
              </w:placeholder>
              <w:dataBinding w:xpath="//*[local-name()='Leadname']" w:storeItemID="{523C6B66-2AD2-4536-917B-F7CF474BFDD4}"/>
              <w:text/>
            </w:sdtPr>
            <w:sdtEndPr/>
            <w:sdtContent>
              <w:r w:rsidR="003B28A1">
                <w:rPr>
                  <w:color w:val="auto"/>
                </w:rPr>
                <w:t>Leadname</w:t>
              </w:r>
            </w:sdtContent>
          </w:sdt>
        </w:p>
        <w:sdt>
          <w:sdtPr>
            <w:alias w:val="Insurername"/>
            <w:tag w:val="Insurername"/>
            <w:id w:val="1383828303"/>
            <w:placeholder>
              <w:docPart w:val="6AF27C72FA51E2478265556C0E709DDE"/>
            </w:placeholder>
            <w:dataBinding w:xpath="//*[local-name()='Insurername']" w:storeItemID="{523C6B66-2AD2-4536-917B-F7CF474BFDD4}"/>
            <w:text/>
          </w:sdtPr>
          <w:sdtEndPr/>
          <w:sdtContent>
            <w:p w14:paraId="01331410" w14:textId="77777777" w:rsidR="00C11E8F" w:rsidRDefault="003B28A1" w:rsidP="00D65D64">
              <w:r>
                <w:t>Insurername</w:t>
              </w:r>
            </w:p>
          </w:sdtContent>
        </w:sdt>
        <w:p w14:paraId="1F955E90" w14:textId="77777777" w:rsidR="00332B90" w:rsidRDefault="00332B90" w:rsidP="00D65D64">
          <w:pPr>
            <w:spacing w:before="120" w:after="0"/>
            <w:jc w:val="both"/>
          </w:pPr>
        </w:p>
        <w:p w14:paraId="40598F5C" w14:textId="77777777" w:rsidR="00E32371" w:rsidRPr="00754043" w:rsidRDefault="00E32371" w:rsidP="00D65D64">
          <w:pPr>
            <w:tabs>
              <w:tab w:val="left" w:pos="2694"/>
            </w:tabs>
            <w:spacing w:line="240" w:lineRule="auto"/>
            <w:rPr>
              <w:color w:val="auto"/>
            </w:rPr>
          </w:pPr>
          <w:r w:rsidRPr="00754043">
            <w:rPr>
              <w:color w:val="auto"/>
            </w:rPr>
            <w:t>Re:</w:t>
          </w:r>
          <w:r w:rsidRPr="00754043">
            <w:rPr>
              <w:color w:val="auto"/>
            </w:rPr>
            <w:tab/>
          </w:r>
          <w:sdt>
            <w:sdtPr>
              <w:alias w:val="ClForename"/>
              <w:tag w:val="ClForename"/>
              <w:id w:val="918288622"/>
              <w:placeholder>
                <w:docPart w:val="A7607C571A20EC46A0913FB22D0A330C"/>
              </w:placeholder>
              <w:dataBinding w:xpath="//*[local-name()='ClForename']" w:storeItemID="{523C6B66-2AD2-4536-917B-F7CF474BFDD4}"/>
              <w:text/>
            </w:sdtPr>
            <w:sdtEndPr/>
            <w:sdtContent>
              <w:r w:rsidR="003B28A1">
                <w:t>ClForename</w:t>
              </w:r>
            </w:sdtContent>
          </w:sdt>
          <w:r w:rsidR="000A1729" w:rsidRPr="00754043">
            <w:rPr>
              <w:color w:val="auto"/>
            </w:rPr>
            <w:t xml:space="preserve"> </w:t>
          </w:r>
          <w:sdt>
            <w:sdtPr>
              <w:alias w:val="ClMidname"/>
              <w:tag w:val="ClMidname"/>
              <w:id w:val="904571976"/>
              <w:placeholder>
                <w:docPart w:val="6D89CC129E855845A4A8EDC8B8CD4AC4"/>
              </w:placeholder>
              <w:dataBinding w:xpath="//*[local-name()='ClMidname']" w:storeItemID="{523C6B66-2AD2-4536-917B-F7CF474BFDD4}"/>
              <w:text/>
            </w:sdtPr>
            <w:sdtEndPr/>
            <w:sdtContent>
              <w:r w:rsidR="003B28A1">
                <w:t>ClMidname</w:t>
              </w:r>
            </w:sdtContent>
          </w:sdt>
          <w:r w:rsidR="003B28A1">
            <w:t xml:space="preserve"> </w:t>
          </w:r>
          <w:sdt>
            <w:sdtPr>
              <w:alias w:val="ClSurname"/>
              <w:tag w:val="ClSurname"/>
              <w:id w:val="-694159665"/>
              <w:placeholder>
                <w:docPart w:val="5803C76B8D970A4BBDD8F42999215091"/>
              </w:placeholder>
              <w:dataBinding w:xpath="//*[local-name()='ClSurname']" w:storeItemID="{523C6B66-2AD2-4536-917B-F7CF474BFDD4}"/>
              <w:text/>
            </w:sdtPr>
            <w:sdtEndPr/>
            <w:sdtContent>
              <w:r w:rsidR="003B28A1">
                <w:t>ClSurname</w:t>
              </w:r>
            </w:sdtContent>
          </w:sdt>
        </w:p>
        <w:p w14:paraId="46DD819E" w14:textId="77777777" w:rsidR="00E32371" w:rsidRPr="00754043" w:rsidRDefault="00E32371" w:rsidP="00D65D64">
          <w:pPr>
            <w:tabs>
              <w:tab w:val="left" w:pos="2694"/>
            </w:tabs>
            <w:spacing w:line="240" w:lineRule="auto"/>
            <w:rPr>
              <w:color w:val="auto"/>
            </w:rPr>
          </w:pPr>
          <w:r w:rsidRPr="00754043">
            <w:rPr>
              <w:color w:val="auto"/>
            </w:rPr>
            <w:t>Address:</w:t>
          </w:r>
          <w:r w:rsidRPr="00754043">
            <w:rPr>
              <w:color w:val="auto"/>
            </w:rPr>
            <w:tab/>
            <w:t>x</w:t>
          </w:r>
        </w:p>
        <w:p w14:paraId="3AC26DAE" w14:textId="77777777" w:rsidR="00E32371" w:rsidRPr="00754043" w:rsidRDefault="00E32371" w:rsidP="00D65D64">
          <w:pPr>
            <w:tabs>
              <w:tab w:val="left" w:pos="2694"/>
            </w:tabs>
            <w:spacing w:line="240" w:lineRule="auto"/>
            <w:rPr>
              <w:color w:val="auto"/>
            </w:rPr>
          </w:pPr>
          <w:r w:rsidRPr="00754043">
            <w:rPr>
              <w:color w:val="auto"/>
            </w:rPr>
            <w:t>Employer:</w:t>
          </w:r>
          <w:r w:rsidRPr="00754043">
            <w:rPr>
              <w:color w:val="auto"/>
            </w:rPr>
            <w:tab/>
          </w:r>
          <w:sdt>
            <w:sdtPr>
              <w:alias w:val="EmployOccup"/>
              <w:tag w:val="EmployOccup"/>
              <w:id w:val="-1962327723"/>
              <w:placeholder>
                <w:docPart w:val="40D7E02E1E23D24EBBBD2161718C6978"/>
              </w:placeholder>
              <w:showingPlcHdr/>
              <w:dataBinding w:xpath="//*[local-name()='EmployOccup']" w:storeItemID="{523C6B66-2AD2-4536-917B-F7CF474BFDD4}"/>
              <w:text/>
            </w:sdtPr>
            <w:sdtEndPr/>
            <w:sdtContent>
              <w:r w:rsidR="00B072DB" w:rsidRPr="00D81F05">
                <w:rPr>
                  <w:rStyle w:val="PlaceholderText"/>
                </w:rPr>
                <w:t>Click or tap here to enter text.</w:t>
              </w:r>
            </w:sdtContent>
          </w:sdt>
        </w:p>
        <w:p w14:paraId="4FF67989" w14:textId="77777777" w:rsidR="00E32371" w:rsidRPr="00754043" w:rsidRDefault="00E32371" w:rsidP="00D65D64">
          <w:pPr>
            <w:tabs>
              <w:tab w:val="left" w:pos="2694"/>
            </w:tabs>
            <w:spacing w:line="240" w:lineRule="auto"/>
            <w:rPr>
              <w:color w:val="auto"/>
            </w:rPr>
          </w:pPr>
          <w:r w:rsidRPr="00754043">
            <w:rPr>
              <w:color w:val="auto"/>
            </w:rPr>
            <w:t>Date of Birth:</w:t>
          </w:r>
          <w:r w:rsidRPr="00754043">
            <w:rPr>
              <w:color w:val="auto"/>
            </w:rPr>
            <w:tab/>
          </w:r>
          <w:sdt>
            <w:sdtPr>
              <w:rPr>
                <w:color w:val="auto"/>
              </w:rPr>
              <w:alias w:val="ClBirthDate"/>
              <w:tag w:val="ClBirthDate"/>
              <w:id w:val="855619098"/>
              <w:placeholder>
                <w:docPart w:val="D1672BA997FAD4459DB6B211180D2A56"/>
              </w:placeholder>
              <w:dataBinding w:xpath="//*[local-name()='ClBirthDate']" w:storeItemID="{523C6B66-2AD2-4536-917B-F7CF474BFDD4}"/>
              <w:text/>
            </w:sdtPr>
            <w:sdtEndPr/>
            <w:sdtContent>
              <w:r w:rsidR="001F5494">
                <w:rPr>
                  <w:color w:val="auto"/>
                </w:rPr>
                <w:t>ClBirthDate</w:t>
              </w:r>
            </w:sdtContent>
          </w:sdt>
        </w:p>
        <w:p w14:paraId="3DA167FE" w14:textId="77777777" w:rsidR="00E32371" w:rsidRPr="00754043" w:rsidRDefault="00E32371" w:rsidP="00D65D64">
          <w:pPr>
            <w:tabs>
              <w:tab w:val="left" w:pos="2694"/>
            </w:tabs>
            <w:spacing w:line="240" w:lineRule="auto"/>
            <w:rPr>
              <w:color w:val="auto"/>
            </w:rPr>
          </w:pPr>
          <w:r w:rsidRPr="00754043">
            <w:rPr>
              <w:color w:val="auto"/>
            </w:rPr>
            <w:t>Date of Injury:</w:t>
          </w:r>
          <w:r w:rsidRPr="00754043">
            <w:rPr>
              <w:color w:val="auto"/>
            </w:rPr>
            <w:tab/>
          </w:r>
          <w:sdt>
            <w:sdtPr>
              <w:rPr>
                <w:bCs/>
              </w:rPr>
              <w:alias w:val="ClInjuryDate"/>
              <w:tag w:val="ClInjuryDate"/>
              <w:id w:val="1606147093"/>
              <w:placeholder>
                <w:docPart w:val="D748688C536CF84895DCB5EF0179CA1B"/>
              </w:placeholder>
              <w:dataBinding w:xpath="//*[local-name()='ClInjuryDate']" w:storeItemID="{523C6B66-2AD2-4536-917B-F7CF474BFDD4}"/>
              <w:text/>
            </w:sdtPr>
            <w:sdtEndPr/>
            <w:sdtContent>
              <w:r w:rsidR="001F5494">
                <w:rPr>
                  <w:bCs/>
                </w:rPr>
                <w:t>ClInjuryDate</w:t>
              </w:r>
            </w:sdtContent>
          </w:sdt>
        </w:p>
        <w:p w14:paraId="741F5256" w14:textId="77777777" w:rsidR="00E32371" w:rsidRPr="00754043" w:rsidRDefault="00E32371" w:rsidP="00D65D64">
          <w:pPr>
            <w:tabs>
              <w:tab w:val="left" w:pos="2694"/>
            </w:tabs>
            <w:spacing w:line="240" w:lineRule="auto"/>
            <w:rPr>
              <w:color w:val="auto"/>
            </w:rPr>
          </w:pPr>
          <w:r w:rsidRPr="00754043">
            <w:rPr>
              <w:color w:val="auto"/>
            </w:rPr>
            <w:t>Your Reference:</w:t>
          </w:r>
          <w:r w:rsidRPr="00754043">
            <w:rPr>
              <w:color w:val="auto"/>
            </w:rPr>
            <w:tab/>
          </w:r>
          <w:sdt>
            <w:sdtPr>
              <w:rPr>
                <w:color w:val="auto"/>
              </w:rPr>
              <w:alias w:val="InsurerClaimNo"/>
              <w:tag w:val="InsurerClaimNo"/>
              <w:id w:val="608401962"/>
              <w:placeholder>
                <w:docPart w:val="6AF27C72FA51E2478265556C0E709DDE"/>
              </w:placeholder>
              <w:dataBinding w:xpath="//*[local-name()='InsurerClaimNo']" w:storeItemID="{523C6B66-2AD2-4536-917B-F7CF474BFDD4}"/>
              <w:text/>
            </w:sdtPr>
            <w:sdtEndPr/>
            <w:sdtContent>
              <w:r w:rsidR="001F5494">
                <w:rPr>
                  <w:color w:val="auto"/>
                </w:rPr>
                <w:t>InsurerClaimNo</w:t>
              </w:r>
            </w:sdtContent>
          </w:sdt>
        </w:p>
        <w:p w14:paraId="70A6AFFD" w14:textId="77777777" w:rsidR="00E32371" w:rsidRDefault="00E71A5F" w:rsidP="00D65D64">
          <w:pPr>
            <w:spacing w:before="120" w:after="0"/>
            <w:jc w:val="both"/>
          </w:pPr>
        </w:p>
      </w:sdtContent>
    </w:sdt>
    <w:sdt>
      <w:sdtPr>
        <w:rPr>
          <w:b/>
          <w:bCs/>
          <w:sz w:val="22"/>
          <w:szCs w:val="22"/>
        </w:rPr>
        <w:alias w:val="medilawAddress"/>
        <w:tag w:val="medilawAddress"/>
        <w:id w:val="1934393595"/>
        <w:placeholder>
          <w:docPart w:val="6AF27C72FA51E2478265556C0E709DDE"/>
        </w:placeholder>
      </w:sdtPr>
      <w:sdtEndPr>
        <w:rPr>
          <w:b w:val="0"/>
          <w:bCs w:val="0"/>
          <w:sz w:val="24"/>
          <w:szCs w:val="24"/>
        </w:rPr>
      </w:sdtEndPr>
      <w:sdtContent>
        <w:p w14:paraId="45BA7BC4" w14:textId="77777777" w:rsidR="00113141" w:rsidRDefault="00113141" w:rsidP="00D65D64">
          <w:pPr>
            <w:pStyle w:val="Headinglv2"/>
            <w:spacing w:before="0" w:after="0" w:line="240" w:lineRule="auto"/>
            <w:rPr>
              <w:b/>
              <w:bCs/>
              <w:sz w:val="22"/>
              <w:szCs w:val="22"/>
            </w:rPr>
          </w:pPr>
        </w:p>
        <w:sdt>
          <w:sdtPr>
            <w:alias w:val="ClAssessDate1"/>
            <w:tag w:val="ClAssessDate1"/>
            <w:id w:val="1129596547"/>
            <w:placeholder>
              <w:docPart w:val="2E03FA7377976742B071AB7A05879568"/>
            </w:placeholder>
            <w:dataBinding w:xpath="//*[local-name()='ClAssessDate1']" w:storeItemID="{523C6B66-2AD2-4536-917B-F7CF474BFDD4}"/>
            <w:text/>
          </w:sdtPr>
          <w:sdtEndPr/>
          <w:sdtContent>
            <w:p w14:paraId="1E2AD59D" w14:textId="77777777" w:rsidR="006516D4" w:rsidRDefault="006516D4" w:rsidP="00D65D64">
              <w:pPr>
                <w:spacing w:line="240" w:lineRule="auto"/>
                <w:contextualSpacing/>
              </w:pPr>
              <w:r>
                <w:t>ClAssessDate1</w:t>
              </w:r>
            </w:p>
          </w:sdtContent>
        </w:sdt>
        <w:p w14:paraId="6C519F7B" w14:textId="77777777" w:rsidR="009401D5" w:rsidRDefault="009401D5" w:rsidP="00D65D64">
          <w:pPr>
            <w:spacing w:line="240" w:lineRule="auto"/>
            <w:contextualSpacing/>
            <w:rPr>
              <w:color w:val="auto"/>
            </w:rPr>
          </w:pPr>
        </w:p>
        <w:p w14:paraId="12601B69" w14:textId="77777777" w:rsidR="00113141" w:rsidRPr="000B7280" w:rsidRDefault="00E71A5F" w:rsidP="00D65D64">
          <w:pPr>
            <w:spacing w:line="240" w:lineRule="auto"/>
            <w:contextualSpacing/>
            <w:rPr>
              <w:color w:val="auto"/>
            </w:rPr>
          </w:pPr>
          <w:sdt>
            <w:sdtPr>
              <w:rPr>
                <w:color w:val="auto"/>
              </w:rPr>
              <w:alias w:val="Leadname"/>
              <w:tag w:val="Leadname"/>
              <w:id w:val="1501536828"/>
              <w:placeholder>
                <w:docPart w:val="511972F19928E2419F1638A29458C138"/>
              </w:placeholder>
              <w:dataBinding w:xpath="//*[local-name()='Leadname']" w:storeItemID="{523C6B66-2AD2-4536-917B-F7CF474BFDD4}"/>
              <w:text/>
            </w:sdtPr>
            <w:sdtEndPr/>
            <w:sdtContent>
              <w:r w:rsidR="006516D4">
                <w:rPr>
                  <w:color w:val="auto"/>
                </w:rPr>
                <w:t>Leadname</w:t>
              </w:r>
            </w:sdtContent>
          </w:sdt>
        </w:p>
        <w:sdt>
          <w:sdtPr>
            <w:alias w:val="Insurername"/>
            <w:tag w:val="Insurername"/>
            <w:id w:val="712079516"/>
            <w:placeholder>
              <w:docPart w:val="2986BC5E938C7B4DBFAC3CBB7FD046D2"/>
            </w:placeholder>
            <w:dataBinding w:xpath="//*[local-name()='Insurername']" w:storeItemID="{523C6B66-2AD2-4536-917B-F7CF474BFDD4}"/>
            <w:text/>
          </w:sdtPr>
          <w:sdtEndPr/>
          <w:sdtContent>
            <w:p w14:paraId="0C084A03" w14:textId="77777777" w:rsidR="006516D4" w:rsidRDefault="006516D4" w:rsidP="00D65D64">
              <w:r>
                <w:t>Insurername</w:t>
              </w:r>
            </w:p>
          </w:sdtContent>
        </w:sdt>
        <w:p w14:paraId="350C17C7" w14:textId="77777777" w:rsidR="00113141" w:rsidRDefault="00113141" w:rsidP="00D65D64">
          <w:pPr>
            <w:spacing w:before="120" w:after="0"/>
            <w:jc w:val="both"/>
          </w:pPr>
        </w:p>
        <w:p w14:paraId="2BF8FA19" w14:textId="77777777" w:rsidR="00113141" w:rsidRPr="00113141" w:rsidRDefault="00113141" w:rsidP="00D65D64">
          <w:pPr>
            <w:pStyle w:val="Headinglv2"/>
            <w:spacing w:before="0" w:after="0" w:line="240" w:lineRule="auto"/>
            <w:rPr>
              <w:b/>
              <w:bCs/>
              <w:sz w:val="22"/>
              <w:szCs w:val="22"/>
            </w:rPr>
          </w:pPr>
        </w:p>
        <w:p w14:paraId="099F4B88" w14:textId="77777777" w:rsidR="00FC1650" w:rsidRPr="00BB14D5" w:rsidRDefault="00FC1650" w:rsidP="00D65D64">
          <w:pPr>
            <w:pStyle w:val="Headinglv2"/>
            <w:spacing w:before="0" w:after="0" w:line="240" w:lineRule="auto"/>
            <w:rPr>
              <w:b/>
              <w:bCs/>
            </w:rPr>
          </w:pPr>
          <w:r w:rsidRPr="00BB14D5">
            <w:rPr>
              <w:b/>
              <w:bCs/>
            </w:rPr>
            <w:t>Private and confidential</w:t>
          </w:r>
        </w:p>
        <w:p w14:paraId="3F214798" w14:textId="77777777" w:rsidR="00FC1650" w:rsidRDefault="00FC1650" w:rsidP="00D65D64">
          <w:pPr>
            <w:pStyle w:val="Headinglv1"/>
            <w:spacing w:after="0" w:line="240" w:lineRule="auto"/>
          </w:pPr>
          <w:r>
            <w:t>INDEPENDENT MEDICO-LEGAL REPORT</w:t>
          </w:r>
        </w:p>
        <w:p w14:paraId="7AC46BFB" w14:textId="77777777" w:rsidR="00FC1650" w:rsidRDefault="00FC1650" w:rsidP="00D65D64">
          <w:pPr>
            <w:spacing w:after="0"/>
            <w:rPr>
              <w:sz w:val="24"/>
              <w:szCs w:val="24"/>
            </w:rPr>
          </w:pPr>
        </w:p>
        <w:p w14:paraId="5C6F6D40" w14:textId="77777777" w:rsidR="00FC1650" w:rsidRPr="00A15D96" w:rsidRDefault="00FC1650" w:rsidP="00D65D64">
          <w:pPr>
            <w:spacing w:after="0"/>
            <w:rPr>
              <w:sz w:val="24"/>
              <w:szCs w:val="24"/>
            </w:rPr>
          </w:pPr>
          <w:r w:rsidRPr="00A15D96">
            <w:rPr>
              <w:sz w:val="24"/>
              <w:szCs w:val="24"/>
            </w:rPr>
            <w:t>Dr Gerard Walsh</w:t>
          </w:r>
        </w:p>
        <w:p w14:paraId="39BF0DD6" w14:textId="77777777" w:rsidR="00FC1650" w:rsidRPr="001C6B88" w:rsidRDefault="00FC1650" w:rsidP="00D65D64">
          <w:pPr>
            <w:spacing w:after="0"/>
            <w:rPr>
              <w:sz w:val="24"/>
              <w:szCs w:val="24"/>
            </w:rPr>
          </w:pPr>
          <w:r>
            <w:rPr>
              <w:sz w:val="24"/>
              <w:szCs w:val="24"/>
            </w:rPr>
            <w:t xml:space="preserve">Consultant </w:t>
          </w:r>
          <w:r w:rsidRPr="00A15D96">
            <w:rPr>
              <w:sz w:val="24"/>
              <w:szCs w:val="24"/>
            </w:rPr>
            <w:t>Psychiatrist</w:t>
          </w:r>
        </w:p>
        <w:p w14:paraId="71829F8F" w14:textId="77777777" w:rsidR="00FC1650" w:rsidRDefault="00FC1650" w:rsidP="00D65D64">
          <w:pPr>
            <w:spacing w:after="0"/>
            <w:rPr>
              <w:sz w:val="24"/>
              <w:szCs w:val="24"/>
            </w:rPr>
          </w:pPr>
        </w:p>
        <w:p w14:paraId="3B302277" w14:textId="77777777" w:rsidR="00FC1650" w:rsidRDefault="00FC1650" w:rsidP="00D65D64">
          <w:pPr>
            <w:spacing w:after="0"/>
            <w:rPr>
              <w:sz w:val="24"/>
              <w:szCs w:val="24"/>
            </w:rPr>
          </w:pPr>
        </w:p>
        <w:p w14:paraId="40A71043" w14:textId="77777777" w:rsidR="00FC1650" w:rsidRPr="00BB14D5" w:rsidRDefault="00FC1650" w:rsidP="00D65D64">
          <w:pPr>
            <w:pStyle w:val="Headinglv3"/>
            <w:spacing w:before="0" w:after="0"/>
          </w:pPr>
          <w:r w:rsidRPr="00BB14D5">
            <w:t>Regarding</w:t>
          </w:r>
        </w:p>
        <w:p w14:paraId="6427BCCB" w14:textId="77777777" w:rsidR="00FC1650" w:rsidRDefault="00E71A5F" w:rsidP="00D65D64">
          <w:pPr>
            <w:spacing w:after="0"/>
            <w:rPr>
              <w:sz w:val="24"/>
              <w:szCs w:val="24"/>
            </w:rPr>
          </w:pPr>
          <w:sdt>
            <w:sdtPr>
              <w:alias w:val="ClForename"/>
              <w:tag w:val="ClForename"/>
              <w:id w:val="543255276"/>
              <w:placeholder>
                <w:docPart w:val="8C4A460C52C83447B51FAB8891596684"/>
              </w:placeholder>
              <w:dataBinding w:xpath="//*[local-name()='ClForename']" w:storeItemID="{523C6B66-2AD2-4536-917B-F7CF474BFDD4}"/>
              <w:text/>
            </w:sdtPr>
            <w:sdtEndPr/>
            <w:sdtContent>
              <w:r w:rsidR="006516D4">
                <w:t>ClForename</w:t>
              </w:r>
            </w:sdtContent>
          </w:sdt>
          <w:r w:rsidR="00CA0377">
            <w:t xml:space="preserve"> </w:t>
          </w:r>
          <w:sdt>
            <w:sdtPr>
              <w:alias w:val="ClSurname"/>
              <w:tag w:val="ClSurname"/>
              <w:id w:val="927456625"/>
              <w:placeholder>
                <w:docPart w:val="0646294DD2866749B5B70ED9D2FBBAD5"/>
              </w:placeholder>
              <w:dataBinding w:xpath="//*[local-name()='ClSurname']" w:storeItemID="{523C6B66-2AD2-4536-917B-F7CF474BFDD4}"/>
              <w:text/>
            </w:sdtPr>
            <w:sdtEndPr/>
            <w:sdtContent>
              <w:r w:rsidR="006516D4">
                <w:t>ClSurname</w:t>
              </w:r>
            </w:sdtContent>
          </w:sdt>
          <w:r w:rsidR="00FC1650" w:rsidRPr="001C6B88">
            <w:rPr>
              <w:sz w:val="24"/>
              <w:szCs w:val="24"/>
            </w:rPr>
            <w:br/>
          </w:r>
          <w:r w:rsidR="003F1BBC">
            <w:rPr>
              <w:sz w:val="24"/>
              <w:szCs w:val="24"/>
            </w:rPr>
            <w:t xml:space="preserve">Claim Number: </w:t>
          </w:r>
          <w:sdt>
            <w:sdtPr>
              <w:rPr>
                <w:sz w:val="24"/>
                <w:szCs w:val="24"/>
              </w:rPr>
              <w:alias w:val="ClClaimNo"/>
              <w:tag w:val="ClClaimNo"/>
              <w:id w:val="1378749339"/>
              <w:placeholder>
                <w:docPart w:val="6AF27C72FA51E2478265556C0E709DDE"/>
              </w:placeholder>
              <w:dataBinding w:xpath="//*[local-name()='ClClaimNo']" w:storeItemID="{523C6B66-2AD2-4536-917B-F7CF474BFDD4}"/>
              <w:text/>
            </w:sdtPr>
            <w:sdtEndPr/>
            <w:sdtContent>
              <w:r w:rsidR="006516D4">
                <w:rPr>
                  <w:sz w:val="24"/>
                  <w:szCs w:val="24"/>
                </w:rPr>
                <w:t>ClClaimNo</w:t>
              </w:r>
            </w:sdtContent>
          </w:sdt>
        </w:p>
        <w:p w14:paraId="6382AB82" w14:textId="77777777" w:rsidR="00FC1650" w:rsidRDefault="003F1BBC" w:rsidP="00D65D64">
          <w:pPr>
            <w:spacing w:after="0"/>
            <w:rPr>
              <w:sz w:val="24"/>
              <w:szCs w:val="24"/>
            </w:rPr>
          </w:pPr>
          <w:r w:rsidRPr="001C6B88">
            <w:rPr>
              <w:sz w:val="24"/>
              <w:szCs w:val="24"/>
            </w:rPr>
            <w:t>Your ref:</w:t>
          </w:r>
          <w:r w:rsidRPr="003F1BBC">
            <w:t xml:space="preserve"> </w:t>
          </w:r>
          <w:sdt>
            <w:sdtPr>
              <w:alias w:val="InsurerClaimNo"/>
              <w:tag w:val="InsurerClaimNo"/>
              <w:id w:val="-945609426"/>
              <w:placeholder>
                <w:docPart w:val="4D030073BDC8704B9D655118D7368F10"/>
              </w:placeholder>
              <w:dataBinding w:xpath="//*[local-name()='InsurerClaimNo']" w:storeItemID="{523C6B66-2AD2-4536-917B-F7CF474BFDD4}"/>
              <w:text/>
            </w:sdtPr>
            <w:sdtEndPr/>
            <w:sdtContent>
              <w:r w:rsidRPr="00810CC4">
                <w:t>InsurerClaimNo</w:t>
              </w:r>
            </w:sdtContent>
          </w:sdt>
        </w:p>
        <w:p w14:paraId="26FA8C6B" w14:textId="77777777" w:rsidR="003F1BBC" w:rsidRDefault="003F1BBC" w:rsidP="00D65D64">
          <w:pPr>
            <w:spacing w:after="0"/>
          </w:pPr>
        </w:p>
        <w:p w14:paraId="74E9B7D0" w14:textId="77777777" w:rsidR="008322C3" w:rsidRDefault="00FC1650" w:rsidP="00D65D64">
          <w:pPr>
            <w:pStyle w:val="Headinglv2"/>
            <w:spacing w:before="0" w:after="0" w:line="240" w:lineRule="auto"/>
            <w:rPr>
              <w:b/>
              <w:bCs/>
              <w:sz w:val="22"/>
              <w:szCs w:val="22"/>
            </w:rPr>
          </w:pPr>
          <w:r>
            <w:t>Examination</w:t>
          </w:r>
        </w:p>
        <w:sdt>
          <w:sdtPr>
            <w:alias w:val="ClAssessDate1"/>
            <w:tag w:val="ClAssessDate1"/>
            <w:id w:val="780455810"/>
            <w:placeholder>
              <w:docPart w:val="032C7EDA759A664D99E6987543C6CDE6"/>
            </w:placeholder>
            <w:dataBinding w:xpath="//*[local-name()='ClAssessDate1']" w:storeItemID="{523C6B66-2AD2-4536-917B-F7CF474BFDD4}"/>
            <w:text/>
          </w:sdtPr>
          <w:sdtEndPr/>
          <w:sdtContent>
            <w:p w14:paraId="453DA9B0" w14:textId="77777777" w:rsidR="006516D4" w:rsidRDefault="006516D4" w:rsidP="00D65D64">
              <w:pPr>
                <w:spacing w:line="240" w:lineRule="auto"/>
                <w:contextualSpacing/>
              </w:pPr>
              <w:r>
                <w:t>ClAssessDate1</w:t>
              </w:r>
            </w:p>
          </w:sdtContent>
        </w:sdt>
        <w:p w14:paraId="69A399D4" w14:textId="77777777" w:rsidR="00D8125F" w:rsidRDefault="00D8125F" w:rsidP="00D65D64">
          <w:pPr>
            <w:pStyle w:val="Headinglv3"/>
            <w:spacing w:before="0" w:after="0"/>
            <w:rPr>
              <w:sz w:val="24"/>
              <w:szCs w:val="24"/>
            </w:rPr>
          </w:pPr>
        </w:p>
        <w:p w14:paraId="44515280" w14:textId="77777777" w:rsidR="00FC1650" w:rsidRDefault="00FC1650" w:rsidP="00D65D64">
          <w:pPr>
            <w:spacing w:after="0" w:line="240" w:lineRule="auto"/>
            <w:rPr>
              <w:sz w:val="24"/>
              <w:szCs w:val="24"/>
            </w:rPr>
          </w:pPr>
          <w:r w:rsidRPr="009E2909">
            <w:rPr>
              <w:sz w:val="24"/>
              <w:szCs w:val="24"/>
            </w:rPr>
            <w:t xml:space="preserve">Medilaw Queensland </w:t>
          </w:r>
          <w:r w:rsidRPr="009E2909">
            <w:rPr>
              <w:sz w:val="24"/>
              <w:szCs w:val="24"/>
            </w:rPr>
            <w:br/>
            <w:t>Level 4, 113 Wickham Terrace</w:t>
          </w:r>
          <w:r w:rsidRPr="009E2909">
            <w:rPr>
              <w:sz w:val="24"/>
              <w:szCs w:val="24"/>
            </w:rPr>
            <w:br/>
            <w:t>Brisbane, QLD 4000</w:t>
          </w:r>
        </w:p>
        <w:p w14:paraId="7ED6D555" w14:textId="77777777" w:rsidR="00AD4E2A" w:rsidRDefault="00AD4E2A" w:rsidP="00D65D64">
          <w:pPr>
            <w:spacing w:after="0" w:line="240" w:lineRule="auto"/>
            <w:rPr>
              <w:sz w:val="24"/>
              <w:szCs w:val="24"/>
            </w:rPr>
          </w:pPr>
        </w:p>
        <w:p w14:paraId="12C3201B" w14:textId="77777777" w:rsidR="008F034A" w:rsidRDefault="007D42EC" w:rsidP="00D65D64">
          <w:pPr>
            <w:pStyle w:val="Subtitle"/>
            <w:jc w:val="left"/>
            <w:rPr>
              <w:sz w:val="22"/>
              <w:lang w:val="en-AU"/>
            </w:rPr>
          </w:pPr>
          <w:r w:rsidRPr="007459B1">
            <w:rPr>
              <w:sz w:val="22"/>
              <w:highlight w:val="yellow"/>
              <w:lang w:val="en-AU"/>
            </w:rPr>
            <w:t>INSERT</w:t>
          </w:r>
          <w:r>
            <w:rPr>
              <w:sz w:val="22"/>
              <w:highlight w:val="yellow"/>
              <w:lang w:val="en-AU"/>
            </w:rPr>
            <w:t>_</w:t>
          </w:r>
          <w:r w:rsidRPr="007459B1">
            <w:rPr>
              <w:sz w:val="22"/>
              <w:highlight w:val="yellow"/>
              <w:lang w:val="en-AU"/>
            </w:rPr>
            <w:t>PAGE</w:t>
          </w:r>
          <w:r>
            <w:rPr>
              <w:sz w:val="22"/>
              <w:highlight w:val="yellow"/>
              <w:lang w:val="en-AU"/>
            </w:rPr>
            <w:t>_</w:t>
          </w:r>
          <w:r w:rsidRPr="007459B1">
            <w:rPr>
              <w:sz w:val="22"/>
              <w:highlight w:val="yellow"/>
              <w:lang w:val="en-AU"/>
            </w:rPr>
            <w:t>BREAK</w:t>
          </w:r>
        </w:p>
        <w:p w14:paraId="62B379CF" w14:textId="77777777" w:rsidR="00EE66EE" w:rsidRPr="00E32371" w:rsidRDefault="00AD4E2A" w:rsidP="00D65D64">
          <w:pPr>
            <w:pStyle w:val="Headinglv2"/>
            <w:spacing w:before="0" w:after="0" w:line="360" w:lineRule="auto"/>
            <w:jc w:val="both"/>
            <w:rPr>
              <w:rFonts w:cs="Arial"/>
              <w:b/>
              <w:bCs/>
              <w:color w:val="4472C4" w:themeColor="accent1"/>
              <w:sz w:val="22"/>
              <w:szCs w:val="22"/>
            </w:rPr>
          </w:pPr>
          <w:r w:rsidRPr="007D7416">
            <w:rPr>
              <w:rFonts w:cs="Arial"/>
              <w:b/>
              <w:bCs/>
              <w:color w:val="4472C4" w:themeColor="accent1"/>
              <w:sz w:val="22"/>
              <w:szCs w:val="22"/>
            </w:rPr>
            <w:t>CLAIMANT DETAILS</w:t>
          </w:r>
        </w:p>
        <w:tbl>
          <w:tblPr>
            <w:tblW w:w="9356" w:type="dxa"/>
            <w:tblLayout w:type="fixed"/>
            <w:tblCellMar>
              <w:left w:w="0" w:type="dxa"/>
            </w:tblCellMar>
            <w:tblLook w:val="00A0" w:firstRow="1" w:lastRow="0" w:firstColumn="1" w:lastColumn="0" w:noHBand="0" w:noVBand="0"/>
          </w:tblPr>
          <w:tblGrid>
            <w:gridCol w:w="2977"/>
            <w:gridCol w:w="6379"/>
          </w:tblGrid>
          <w:tr w:rsidR="00E32371" w14:paraId="6AD107CE" w14:textId="77777777" w:rsidTr="005F2C9A">
            <w:tc>
              <w:tcPr>
                <w:tcW w:w="2977" w:type="dxa"/>
              </w:tcPr>
              <w:p w14:paraId="1A54D76A" w14:textId="77777777" w:rsidR="00E32371" w:rsidRPr="0056456F" w:rsidRDefault="00E32371" w:rsidP="00D65D64">
                <w:pPr>
                  <w:spacing w:after="0" w:line="360" w:lineRule="auto"/>
                  <w:jc w:val="both"/>
                  <w:rPr>
                    <w:b/>
                    <w:bCs/>
                  </w:rPr>
                </w:pPr>
                <w:r w:rsidRPr="0056456F">
                  <w:rPr>
                    <w:b/>
                    <w:bCs/>
                  </w:rPr>
                  <w:t>Name:</w:t>
                </w:r>
              </w:p>
            </w:tc>
            <w:tc>
              <w:tcPr>
                <w:tcW w:w="6379" w:type="dxa"/>
              </w:tcPr>
              <w:p w14:paraId="43D8AF7C" w14:textId="77777777" w:rsidR="00E32371" w:rsidRPr="00C11E8F" w:rsidRDefault="00E71A5F" w:rsidP="00D65D64">
                <w:pPr>
                  <w:spacing w:after="0" w:line="360" w:lineRule="auto"/>
                  <w:jc w:val="both"/>
                </w:pPr>
                <w:sdt>
                  <w:sdtPr>
                    <w:alias w:val="ClForename"/>
                    <w:tag w:val="ClForename"/>
                    <w:id w:val="1141149990"/>
                    <w:placeholder>
                      <w:docPart w:val="8D2131B4A4360D43AC1E4367EAA99AEA"/>
                    </w:placeholder>
                    <w:dataBinding w:xpath="//*[local-name()='ClForename']" w:storeItemID="{523C6B66-2AD2-4536-917B-F7CF474BFDD4}"/>
                    <w:text/>
                  </w:sdtPr>
                  <w:sdtEndPr/>
                  <w:sdtContent>
                    <w:r w:rsidR="006516D4">
                      <w:t>ClForename</w:t>
                    </w:r>
                  </w:sdtContent>
                </w:sdt>
                <w:r w:rsidR="006516D4" w:rsidRPr="00754043">
                  <w:rPr>
                    <w:color w:val="auto"/>
                  </w:rPr>
                  <w:t xml:space="preserve"> </w:t>
                </w:r>
                <w:sdt>
                  <w:sdtPr>
                    <w:alias w:val="ClMidname"/>
                    <w:tag w:val="ClMidname"/>
                    <w:id w:val="-1190528627"/>
                    <w:placeholder>
                      <w:docPart w:val="C2CD64C5704ED54DA8C455EBA42ACE1D"/>
                    </w:placeholder>
                    <w:dataBinding w:xpath="//*[local-name()='ClMidname']" w:storeItemID="{523C6B66-2AD2-4536-917B-F7CF474BFDD4}"/>
                    <w:text/>
                  </w:sdtPr>
                  <w:sdtEndPr/>
                  <w:sdtContent>
                    <w:r w:rsidR="006516D4">
                      <w:t>ClMidname</w:t>
                    </w:r>
                  </w:sdtContent>
                </w:sdt>
                <w:r w:rsidR="006516D4">
                  <w:t xml:space="preserve"> </w:t>
                </w:r>
                <w:sdt>
                  <w:sdtPr>
                    <w:alias w:val="ClSurname"/>
                    <w:tag w:val="ClSurname"/>
                    <w:id w:val="164287500"/>
                    <w:placeholder>
                      <w:docPart w:val="838AAA56EF36AF448F6BCFAB44ED2FBE"/>
                    </w:placeholder>
                    <w:dataBinding w:xpath="//*[local-name()='ClSurname']" w:storeItemID="{523C6B66-2AD2-4536-917B-F7CF474BFDD4}"/>
                    <w:text/>
                  </w:sdtPr>
                  <w:sdtEndPr/>
                  <w:sdtContent>
                    <w:r w:rsidR="006516D4">
                      <w:t>ClSurname</w:t>
                    </w:r>
                  </w:sdtContent>
                </w:sdt>
              </w:p>
            </w:tc>
          </w:tr>
          <w:tr w:rsidR="00E32371" w14:paraId="6C643CFF" w14:textId="77777777" w:rsidTr="005F2C9A">
            <w:tc>
              <w:tcPr>
                <w:tcW w:w="2977" w:type="dxa"/>
              </w:tcPr>
              <w:p w14:paraId="702548EB" w14:textId="77777777" w:rsidR="00E32371" w:rsidRPr="0056456F" w:rsidRDefault="00E32371" w:rsidP="00D65D64">
                <w:pPr>
                  <w:spacing w:after="0" w:line="360" w:lineRule="auto"/>
                  <w:jc w:val="both"/>
                  <w:rPr>
                    <w:b/>
                    <w:bCs/>
                  </w:rPr>
                </w:pPr>
                <w:r w:rsidRPr="0056456F">
                  <w:rPr>
                    <w:b/>
                    <w:bCs/>
                  </w:rPr>
                  <w:t>Date of Birth:</w:t>
                </w:r>
              </w:p>
            </w:tc>
            <w:tc>
              <w:tcPr>
                <w:tcW w:w="6379" w:type="dxa"/>
              </w:tcPr>
              <w:p w14:paraId="616B4C8A" w14:textId="77777777" w:rsidR="00E32371" w:rsidRPr="00C11E8F" w:rsidRDefault="00E71A5F" w:rsidP="00D65D64">
                <w:pPr>
                  <w:spacing w:after="0" w:line="360" w:lineRule="auto"/>
                  <w:jc w:val="both"/>
                </w:pPr>
                <w:sdt>
                  <w:sdtPr>
                    <w:rPr>
                      <w:color w:val="auto"/>
                    </w:rPr>
                    <w:alias w:val="ClBirthDate"/>
                    <w:tag w:val="ClBirthDate"/>
                    <w:id w:val="-1749423122"/>
                    <w:placeholder>
                      <w:docPart w:val="E671236C00DA6040B5F717B54CE688C2"/>
                    </w:placeholder>
                    <w:dataBinding w:xpath="//*[local-name()='ClBirthDate']" w:storeItemID="{523C6B66-2AD2-4536-917B-F7CF474BFDD4}"/>
                    <w:text/>
                  </w:sdtPr>
                  <w:sdtEndPr/>
                  <w:sdtContent>
                    <w:r w:rsidR="00E176A0">
                      <w:rPr>
                        <w:color w:val="auto"/>
                      </w:rPr>
                      <w:t>ClBirthDate</w:t>
                    </w:r>
                  </w:sdtContent>
                </w:sdt>
                <w:r w:rsidR="00E32371" w:rsidRPr="00C11E8F">
                  <w:t xml:space="preserve">, </w:t>
                </w:r>
                <w:sdt>
                  <w:sdtPr>
                    <w:alias w:val="ClAge"/>
                    <w:tag w:val="ClAge"/>
                    <w:id w:val="-294679884"/>
                    <w:placeholder>
                      <w:docPart w:val="6AF27C72FA51E2478265556C0E709DDE"/>
                    </w:placeholder>
                    <w:dataBinding w:xpath="//*[local-name()='ClAge']" w:storeItemID="{523C6B66-2AD2-4536-917B-F7CF474BFDD4}"/>
                    <w:text/>
                  </w:sdtPr>
                  <w:sdtEndPr/>
                  <w:sdtContent>
                    <w:r w:rsidR="00E176A0">
                      <w:t>ClAge</w:t>
                    </w:r>
                  </w:sdtContent>
                </w:sdt>
                <w:r w:rsidR="00DD7C34" w:rsidRPr="00C11E8F">
                  <w:t xml:space="preserve"> </w:t>
                </w:r>
                <w:r w:rsidR="00E32371" w:rsidRPr="00C11E8F">
                  <w:t>years of age</w:t>
                </w:r>
              </w:p>
            </w:tc>
          </w:tr>
          <w:tr w:rsidR="00E32371" w14:paraId="50081B30" w14:textId="77777777" w:rsidTr="005F2C9A">
            <w:tc>
              <w:tcPr>
                <w:tcW w:w="2977" w:type="dxa"/>
              </w:tcPr>
              <w:p w14:paraId="5C84EDEF" w14:textId="77777777" w:rsidR="00E32371" w:rsidRPr="0056456F" w:rsidRDefault="00E32371" w:rsidP="00D65D64">
                <w:pPr>
                  <w:spacing w:after="0" w:line="360" w:lineRule="auto"/>
                  <w:jc w:val="both"/>
                  <w:rPr>
                    <w:b/>
                    <w:bCs/>
                  </w:rPr>
                </w:pPr>
                <w:r w:rsidRPr="0056456F">
                  <w:rPr>
                    <w:b/>
                    <w:bCs/>
                  </w:rPr>
                  <w:t xml:space="preserve">Date of </w:t>
                </w:r>
                <w:r>
                  <w:rPr>
                    <w:b/>
                    <w:bCs/>
                  </w:rPr>
                  <w:t>Injury</w:t>
                </w:r>
                <w:r w:rsidRPr="0056456F">
                  <w:rPr>
                    <w:b/>
                    <w:bCs/>
                  </w:rPr>
                  <w:t>:</w:t>
                </w:r>
              </w:p>
            </w:tc>
            <w:tc>
              <w:tcPr>
                <w:tcW w:w="6379" w:type="dxa"/>
              </w:tcPr>
              <w:p w14:paraId="72A8C7DB" w14:textId="77777777" w:rsidR="00E32371" w:rsidRPr="00C11E8F" w:rsidRDefault="00E71A5F" w:rsidP="00D65D64">
                <w:pPr>
                  <w:spacing w:after="0" w:line="360" w:lineRule="auto"/>
                  <w:jc w:val="both"/>
                </w:pPr>
                <w:sdt>
                  <w:sdtPr>
                    <w:rPr>
                      <w:bCs/>
                    </w:rPr>
                    <w:alias w:val="ClInjuryDate"/>
                    <w:tag w:val="ClInjuryDate"/>
                    <w:id w:val="-578059351"/>
                    <w:placeholder>
                      <w:docPart w:val="DA22C434BFE44542A336CCF8916AAE2E"/>
                    </w:placeholder>
                    <w:dataBinding w:xpath="//*[local-name()='ClInjuryDate']" w:storeItemID="{523C6B66-2AD2-4536-917B-F7CF474BFDD4}"/>
                    <w:text/>
                  </w:sdtPr>
                  <w:sdtEndPr/>
                  <w:sdtContent>
                    <w:r w:rsidR="00E176A0">
                      <w:rPr>
                        <w:bCs/>
                      </w:rPr>
                      <w:t>ClInjuryDate</w:t>
                    </w:r>
                  </w:sdtContent>
                </w:sdt>
              </w:p>
            </w:tc>
          </w:tr>
          <w:tr w:rsidR="00E32371" w14:paraId="50448F26" w14:textId="77777777" w:rsidTr="005F2C9A">
            <w:tc>
              <w:tcPr>
                <w:tcW w:w="2977" w:type="dxa"/>
              </w:tcPr>
              <w:p w14:paraId="6207D93A" w14:textId="77777777" w:rsidR="00E32371" w:rsidRPr="0056456F" w:rsidRDefault="00E32371" w:rsidP="00D65D64">
                <w:pPr>
                  <w:spacing w:after="0" w:line="360" w:lineRule="auto"/>
                  <w:jc w:val="both"/>
                  <w:rPr>
                    <w:b/>
                    <w:bCs/>
                  </w:rPr>
                </w:pPr>
                <w:r w:rsidRPr="0056456F">
                  <w:rPr>
                    <w:b/>
                    <w:bCs/>
                  </w:rPr>
                  <w:t>Occupation:</w:t>
                </w:r>
              </w:p>
            </w:tc>
            <w:sdt>
              <w:sdtPr>
                <w:alias w:val="EmployOccup"/>
                <w:tag w:val="EmployOccup"/>
                <w:id w:val="566999302"/>
                <w:placeholder>
                  <w:docPart w:val="8D24849A70B99B4FAD33FDDF42495E68"/>
                </w:placeholder>
                <w:showingPlcHdr/>
                <w:dataBinding w:xpath="//*[local-name()='EmployOccup']" w:storeItemID="{523C6B66-2AD2-4536-917B-F7CF474BFDD4}"/>
                <w:text/>
              </w:sdtPr>
              <w:sdtEndPr/>
              <w:sdtContent>
                <w:tc>
                  <w:tcPr>
                    <w:tcW w:w="6379" w:type="dxa"/>
                  </w:tcPr>
                  <w:p w14:paraId="62256946" w14:textId="77777777" w:rsidR="00E32371" w:rsidRPr="00C11E8F" w:rsidRDefault="00B072DB" w:rsidP="00D65D64">
                    <w:pPr>
                      <w:spacing w:after="0" w:line="360" w:lineRule="auto"/>
                      <w:jc w:val="both"/>
                    </w:pPr>
                    <w:r w:rsidRPr="00D81F05">
                      <w:rPr>
                        <w:rStyle w:val="PlaceholderText"/>
                      </w:rPr>
                      <w:t>Click or tap here to enter text.</w:t>
                    </w:r>
                  </w:p>
                </w:tc>
              </w:sdtContent>
            </w:sdt>
          </w:tr>
          <w:tr w:rsidR="003106AA" w14:paraId="5097841F" w14:textId="77777777" w:rsidTr="005F2C9A">
            <w:tc>
              <w:tcPr>
                <w:tcW w:w="2977" w:type="dxa"/>
              </w:tcPr>
              <w:p w14:paraId="71349425" w14:textId="77777777" w:rsidR="003106AA" w:rsidRPr="0056456F" w:rsidRDefault="003106AA" w:rsidP="00D65D64">
                <w:pPr>
                  <w:spacing w:after="0" w:line="360" w:lineRule="auto"/>
                  <w:jc w:val="both"/>
                  <w:rPr>
                    <w:b/>
                    <w:bCs/>
                  </w:rPr>
                </w:pPr>
                <w:r>
                  <w:rPr>
                    <w:b/>
                    <w:bCs/>
                  </w:rPr>
                  <w:t>Handedness:</w:t>
                </w:r>
              </w:p>
            </w:tc>
            <w:tc>
              <w:tcPr>
                <w:tcW w:w="6379" w:type="dxa"/>
              </w:tcPr>
              <w:p w14:paraId="09244C80" w14:textId="77777777" w:rsidR="003106AA" w:rsidRPr="00C11E8F" w:rsidRDefault="00E71A5F" w:rsidP="00D65D64">
                <w:pPr>
                  <w:spacing w:after="0" w:line="360" w:lineRule="auto"/>
                  <w:jc w:val="both"/>
                </w:pPr>
                <w:sdt>
                  <w:sdtPr>
                    <w:rPr>
                      <w:highlight w:val="yellow"/>
                    </w:rPr>
                    <w:alias w:val="RLHanded"/>
                    <w:tag w:val="RLHanded"/>
                    <w:id w:val="1624581725"/>
                    <w:placeholder>
                      <w:docPart w:val="131BCC78A4FF314E806D176A47AF0087"/>
                    </w:placeholder>
                    <w:comboBox>
                      <w:listItem w:displayText="Right-handed" w:value="Right-handed"/>
                      <w:listItem w:displayText="Left-handed" w:value="Left-handed"/>
                      <w:listItem w:displayText="Right-handed pre-injury" w:value="Right-handed pre-injury"/>
                      <w:listItem w:displayText="Left-handed pre-injury" w:value="Left-handed pre-injury"/>
                      <w:listItem w:displayText="Neither left nor right-handed" w:value="Neither left nor right-handed"/>
                    </w:comboBox>
                  </w:sdtPr>
                  <w:sdtEndPr/>
                  <w:sdtContent>
                    <w:r w:rsidR="00CB5CF0" w:rsidRPr="00CB5CF0">
                      <w:rPr>
                        <w:highlight w:val="yellow"/>
                      </w:rPr>
                      <w:t>Right-handed</w:t>
                    </w:r>
                  </w:sdtContent>
                </w:sdt>
              </w:p>
            </w:tc>
          </w:tr>
          <w:tr w:rsidR="00E32371" w14:paraId="5F0DB21C" w14:textId="77777777" w:rsidTr="005F2C9A">
            <w:tc>
              <w:tcPr>
                <w:tcW w:w="2977" w:type="dxa"/>
              </w:tcPr>
              <w:p w14:paraId="5FB466E3" w14:textId="77777777" w:rsidR="00E32371" w:rsidRPr="0056456F" w:rsidRDefault="00E32371" w:rsidP="00D65D64">
                <w:pPr>
                  <w:spacing w:after="0" w:line="360" w:lineRule="auto"/>
                  <w:jc w:val="both"/>
                  <w:rPr>
                    <w:b/>
                    <w:bCs/>
                  </w:rPr>
                </w:pPr>
                <w:r>
                  <w:rPr>
                    <w:b/>
                    <w:bCs/>
                  </w:rPr>
                  <w:t>ID Sighted</w:t>
                </w:r>
                <w:r w:rsidRPr="0056456F">
                  <w:rPr>
                    <w:b/>
                    <w:bCs/>
                  </w:rPr>
                  <w:t>:</w:t>
                </w:r>
              </w:p>
            </w:tc>
            <w:tc>
              <w:tcPr>
                <w:tcW w:w="6379" w:type="dxa"/>
              </w:tcPr>
              <w:p w14:paraId="26DBF333" w14:textId="77777777" w:rsidR="00E32371" w:rsidRPr="00C11E8F" w:rsidRDefault="00E32371" w:rsidP="00D65D64">
                <w:pPr>
                  <w:spacing w:after="0" w:line="360" w:lineRule="auto"/>
                  <w:jc w:val="both"/>
                </w:pPr>
                <w:r w:rsidRPr="00C11E8F">
                  <w:rPr>
                    <w:highlight w:val="yellow"/>
                  </w:rPr>
                  <w:t>Yes</w:t>
                </w:r>
                <w:r w:rsidRPr="00C11E8F">
                  <w:t xml:space="preserve"> </w:t>
                </w:r>
              </w:p>
            </w:tc>
          </w:tr>
          <w:tr w:rsidR="00E32371" w14:paraId="38810253" w14:textId="77777777" w:rsidTr="005F2C9A">
            <w:trPr>
              <w:trHeight w:val="80"/>
            </w:trPr>
            <w:tc>
              <w:tcPr>
                <w:tcW w:w="2977" w:type="dxa"/>
              </w:tcPr>
              <w:p w14:paraId="2B76BA0F" w14:textId="77777777" w:rsidR="00E32371" w:rsidRPr="0056456F" w:rsidRDefault="00E32371" w:rsidP="00D65D64">
                <w:pPr>
                  <w:spacing w:after="0" w:line="360" w:lineRule="auto"/>
                  <w:jc w:val="both"/>
                  <w:rPr>
                    <w:b/>
                    <w:bCs/>
                  </w:rPr>
                </w:pPr>
                <w:r w:rsidRPr="0056456F">
                  <w:rPr>
                    <w:b/>
                    <w:bCs/>
                  </w:rPr>
                  <w:t>Unusual Circumstances:</w:t>
                </w:r>
              </w:p>
            </w:tc>
            <w:tc>
              <w:tcPr>
                <w:tcW w:w="6379" w:type="dxa"/>
              </w:tcPr>
              <w:p w14:paraId="04CC9BC8" w14:textId="77777777" w:rsidR="00E32371" w:rsidRPr="00EE6F45" w:rsidRDefault="00E32371" w:rsidP="00D65D64">
                <w:pPr>
                  <w:spacing w:after="0" w:line="360" w:lineRule="auto"/>
                  <w:jc w:val="both"/>
                </w:pPr>
                <w:r w:rsidRPr="00E32371">
                  <w:rPr>
                    <w:highlight w:val="yellow"/>
                  </w:rPr>
                  <w:t>No</w:t>
                </w:r>
                <w:r>
                  <w:t xml:space="preserve"> </w:t>
                </w:r>
              </w:p>
            </w:tc>
          </w:tr>
          <w:tr w:rsidR="00E32371" w14:paraId="0688C6BC" w14:textId="77777777" w:rsidTr="005F2C9A">
            <w:tc>
              <w:tcPr>
                <w:tcW w:w="2977" w:type="dxa"/>
              </w:tcPr>
              <w:p w14:paraId="48430C9C" w14:textId="77777777" w:rsidR="00E32371" w:rsidRPr="0056456F" w:rsidRDefault="00E32371" w:rsidP="00D65D64">
                <w:pPr>
                  <w:spacing w:after="0" w:line="360" w:lineRule="auto"/>
                  <w:jc w:val="both"/>
                  <w:rPr>
                    <w:b/>
                    <w:bCs/>
                  </w:rPr>
                </w:pPr>
                <w:r w:rsidRPr="0056456F">
                  <w:rPr>
                    <w:b/>
                    <w:bCs/>
                  </w:rPr>
                  <w:t>Interpreter Provided:</w:t>
                </w:r>
              </w:p>
            </w:tc>
            <w:tc>
              <w:tcPr>
                <w:tcW w:w="6379" w:type="dxa"/>
              </w:tcPr>
              <w:p w14:paraId="4F478A12" w14:textId="77777777" w:rsidR="00E32371" w:rsidRPr="00EE6F45" w:rsidRDefault="00E32371" w:rsidP="00D65D64">
                <w:pPr>
                  <w:spacing w:after="0" w:line="360" w:lineRule="auto"/>
                  <w:jc w:val="both"/>
                </w:pPr>
                <w:r w:rsidRPr="00E32371">
                  <w:rPr>
                    <w:highlight w:val="yellow"/>
                  </w:rPr>
                  <w:t>No</w:t>
                </w:r>
              </w:p>
            </w:tc>
          </w:tr>
        </w:tbl>
        <w:p w14:paraId="483CC6E1" w14:textId="77777777" w:rsidR="006A5324" w:rsidRDefault="00E71A5F" w:rsidP="00D65D64">
          <w:pPr>
            <w:pStyle w:val="Headinglv2"/>
            <w:spacing w:before="0" w:after="0" w:line="360" w:lineRule="auto"/>
            <w:jc w:val="both"/>
            <w:rPr>
              <w:sz w:val="24"/>
              <w:szCs w:val="24"/>
            </w:rPr>
          </w:pPr>
        </w:p>
      </w:sdtContent>
    </w:sdt>
    <w:p w14:paraId="5EA6827F" w14:textId="77777777" w:rsidR="00FC1650" w:rsidRPr="00AF2A42" w:rsidRDefault="00E32371" w:rsidP="00D65D64">
      <w:pPr>
        <w:pStyle w:val="Headinglv2"/>
        <w:spacing w:before="0" w:after="0" w:line="360" w:lineRule="auto"/>
        <w:jc w:val="both"/>
        <w:rPr>
          <w:rFonts w:cs="Arial"/>
          <w:b/>
          <w:bCs/>
          <w:color w:val="4472C4" w:themeColor="accent1"/>
          <w:sz w:val="22"/>
          <w:szCs w:val="22"/>
        </w:rPr>
      </w:pPr>
      <w:r>
        <w:rPr>
          <w:rFonts w:cs="Arial"/>
          <w:b/>
          <w:bCs/>
          <w:color w:val="4472C4" w:themeColor="accent1"/>
          <w:sz w:val="22"/>
          <w:szCs w:val="22"/>
        </w:rPr>
        <w:t xml:space="preserve"> </w:t>
      </w:r>
    </w:p>
    <w:sdt>
      <w:sdtPr>
        <w:alias w:val="permthreshbothAddress"/>
        <w:tag w:val="permthreshAddress"/>
        <w:id w:val="1555119846"/>
        <w:placeholder>
          <w:docPart w:val="6AF27C72FA51E2478265556C0E709DDE"/>
        </w:placeholder>
      </w:sdtPr>
      <w:sdtEndPr>
        <w:rPr>
          <w:b/>
          <w:bCs/>
        </w:rPr>
      </w:sdtEndPr>
      <w:sdtContent>
        <w:p w14:paraId="34E93D65" w14:textId="77777777" w:rsidR="007B51F1" w:rsidRPr="002A387A" w:rsidRDefault="007B51F1" w:rsidP="00D65D64">
          <w:pPr>
            <w:pBdr>
              <w:bottom w:val="single" w:sz="6" w:space="0" w:color="auto"/>
            </w:pBdr>
            <w:spacing w:before="120" w:after="0"/>
            <w:jc w:val="both"/>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Caption w:val="HeaderDemographics"/>
          </w:tblPr>
          <w:tblGrid>
            <w:gridCol w:w="3119"/>
            <w:gridCol w:w="6520"/>
          </w:tblGrid>
          <w:tr w:rsidR="00E176A0" w:rsidRPr="00E176A0" w14:paraId="0297D1FF" w14:textId="77777777" w:rsidTr="00D8611C">
            <w:trPr>
              <w:trHeight w:hRule="exact" w:val="665"/>
            </w:trPr>
            <w:tc>
              <w:tcPr>
                <w:tcW w:w="3119" w:type="dxa"/>
              </w:tcPr>
              <w:p w14:paraId="72E51DCF" w14:textId="77777777" w:rsidR="00E176A0" w:rsidRPr="00810CC4" w:rsidRDefault="00E176A0" w:rsidP="00D65D64">
                <w:pPr>
                  <w:spacing w:after="0"/>
                  <w:ind w:right="-113"/>
                  <w:rPr>
                    <w:rFonts w:ascii="Arial" w:hAnsi="Arial" w:cs="Arial"/>
                    <w:b/>
                    <w:sz w:val="22"/>
                    <w:szCs w:val="22"/>
                  </w:rPr>
                </w:pPr>
                <w:bookmarkStart w:id="1" w:name="_Hlk16009050"/>
                <w:r w:rsidRPr="00810CC4">
                  <w:rPr>
                    <w:rFonts w:ascii="Arial" w:hAnsi="Arial" w:cs="Arial"/>
                    <w:b/>
                    <w:sz w:val="22"/>
                    <w:szCs w:val="22"/>
                  </w:rPr>
                  <w:t xml:space="preserve">Claimant:  </w:t>
                </w:r>
              </w:p>
            </w:tc>
            <w:tc>
              <w:tcPr>
                <w:tcW w:w="6520" w:type="dxa"/>
              </w:tcPr>
              <w:p w14:paraId="5AB59166" w14:textId="77777777" w:rsidR="00E176A0" w:rsidRPr="00810CC4" w:rsidRDefault="00E71A5F" w:rsidP="00D65D64">
                <w:pPr>
                  <w:spacing w:after="0"/>
                  <w:ind w:right="-113"/>
                  <w:rPr>
                    <w:rFonts w:ascii="Arial" w:hAnsi="Arial" w:cs="Arial"/>
                    <w:sz w:val="22"/>
                    <w:szCs w:val="22"/>
                  </w:rPr>
                </w:pPr>
                <w:sdt>
                  <w:sdtPr>
                    <w:alias w:val="ClForename"/>
                    <w:tag w:val="ClForename"/>
                    <w:id w:val="-1933958160"/>
                    <w:placeholder>
                      <w:docPart w:val="91F7F0DEF59F1A45A66CFE0323A42CCD"/>
                    </w:placeholder>
                    <w:dataBinding w:xpath="//*[local-name()='ClForename']" w:storeItemID="{523C6B66-2AD2-4536-917B-F7CF474BFDD4}"/>
                    <w:text/>
                  </w:sdtPr>
                  <w:sdtEndPr/>
                  <w:sdtContent>
                    <w:r w:rsidR="00E176A0" w:rsidRPr="00810CC4">
                      <w:rPr>
                        <w:rFonts w:ascii="Arial" w:hAnsi="Arial" w:cs="Arial"/>
                        <w:sz w:val="22"/>
                        <w:szCs w:val="22"/>
                      </w:rPr>
                      <w:t>ClForename</w:t>
                    </w:r>
                  </w:sdtContent>
                </w:sdt>
                <w:r w:rsidR="00E176A0" w:rsidRPr="00810CC4">
                  <w:rPr>
                    <w:rFonts w:ascii="Arial" w:hAnsi="Arial" w:cs="Arial"/>
                    <w:color w:val="auto"/>
                    <w:sz w:val="22"/>
                    <w:szCs w:val="22"/>
                  </w:rPr>
                  <w:t xml:space="preserve"> </w:t>
                </w:r>
                <w:sdt>
                  <w:sdtPr>
                    <w:alias w:val="ClMidname"/>
                    <w:tag w:val="ClMidname"/>
                    <w:id w:val="238909724"/>
                    <w:placeholder>
                      <w:docPart w:val="5542BE8A2C5BBB409A45566C9462A2C2"/>
                    </w:placeholder>
                    <w:dataBinding w:xpath="//*[local-name()='ClMidname']" w:storeItemID="{523C6B66-2AD2-4536-917B-F7CF474BFDD4}"/>
                    <w:text/>
                  </w:sdtPr>
                  <w:sdtEndPr/>
                  <w:sdtContent>
                    <w:r w:rsidR="00E176A0" w:rsidRPr="00810CC4">
                      <w:rPr>
                        <w:rFonts w:ascii="Arial" w:hAnsi="Arial" w:cs="Arial"/>
                        <w:sz w:val="22"/>
                        <w:szCs w:val="22"/>
                      </w:rPr>
                      <w:t>ClMidname</w:t>
                    </w:r>
                  </w:sdtContent>
                </w:sdt>
                <w:r w:rsidR="00E176A0" w:rsidRPr="00810CC4">
                  <w:rPr>
                    <w:rFonts w:ascii="Arial" w:hAnsi="Arial" w:cs="Arial"/>
                    <w:sz w:val="22"/>
                    <w:szCs w:val="22"/>
                  </w:rPr>
                  <w:t xml:space="preserve"> </w:t>
                </w:r>
                <w:sdt>
                  <w:sdtPr>
                    <w:alias w:val="ClSurname"/>
                    <w:tag w:val="ClSurname"/>
                    <w:id w:val="1959920577"/>
                    <w:placeholder>
                      <w:docPart w:val="4D91BEC055D08D4C8373DF8D05BAED3B"/>
                    </w:placeholder>
                    <w:dataBinding w:xpath="//*[local-name()='ClSurname']" w:storeItemID="{523C6B66-2AD2-4536-917B-F7CF474BFDD4}"/>
                    <w:text/>
                  </w:sdtPr>
                  <w:sdtEndPr/>
                  <w:sdtContent>
                    <w:r w:rsidR="00E176A0" w:rsidRPr="00810CC4">
                      <w:rPr>
                        <w:rFonts w:ascii="Arial" w:hAnsi="Arial" w:cs="Arial"/>
                        <w:sz w:val="22"/>
                        <w:szCs w:val="22"/>
                      </w:rPr>
                      <w:t>ClSurname</w:t>
                    </w:r>
                  </w:sdtContent>
                </w:sdt>
              </w:p>
            </w:tc>
          </w:tr>
          <w:tr w:rsidR="00E176A0" w:rsidRPr="00E176A0" w14:paraId="6FA70FC0" w14:textId="77777777" w:rsidTr="00D8611C">
            <w:trPr>
              <w:trHeight w:hRule="exact" w:val="567"/>
            </w:trPr>
            <w:tc>
              <w:tcPr>
                <w:tcW w:w="3119" w:type="dxa"/>
              </w:tcPr>
              <w:p w14:paraId="155FD23F" w14:textId="77777777" w:rsidR="00E176A0" w:rsidRPr="00810CC4" w:rsidRDefault="00E176A0" w:rsidP="00D65D64">
                <w:pPr>
                  <w:spacing w:after="0"/>
                  <w:ind w:right="-113"/>
                  <w:rPr>
                    <w:rFonts w:ascii="Arial" w:hAnsi="Arial" w:cs="Arial"/>
                    <w:b/>
                    <w:sz w:val="22"/>
                    <w:szCs w:val="22"/>
                  </w:rPr>
                </w:pPr>
                <w:r w:rsidRPr="00810CC4">
                  <w:rPr>
                    <w:rFonts w:ascii="Arial" w:hAnsi="Arial" w:cs="Arial"/>
                    <w:b/>
                    <w:sz w:val="22"/>
                    <w:szCs w:val="22"/>
                  </w:rPr>
                  <w:t xml:space="preserve">Date of accident: </w:t>
                </w:r>
              </w:p>
            </w:tc>
            <w:tc>
              <w:tcPr>
                <w:tcW w:w="6520" w:type="dxa"/>
              </w:tcPr>
              <w:p w14:paraId="18116D9E" w14:textId="77777777" w:rsidR="00E176A0" w:rsidRPr="00810CC4" w:rsidRDefault="00E71A5F" w:rsidP="00D65D64">
                <w:pPr>
                  <w:spacing w:after="0"/>
                  <w:ind w:right="-113"/>
                  <w:rPr>
                    <w:rFonts w:ascii="Arial" w:hAnsi="Arial" w:cs="Arial"/>
                    <w:sz w:val="22"/>
                    <w:szCs w:val="22"/>
                  </w:rPr>
                </w:pPr>
                <w:sdt>
                  <w:sdtPr>
                    <w:rPr>
                      <w:bCs/>
                    </w:rPr>
                    <w:alias w:val="ClInjuryDate"/>
                    <w:tag w:val="ClInjuryDate"/>
                    <w:id w:val="-146438699"/>
                    <w:placeholder>
                      <w:docPart w:val="7A99DF7C03B06C45B0C0D119BBB045F1"/>
                    </w:placeholder>
                    <w:dataBinding w:xpath="//*[local-name()='ClInjuryDate']" w:storeItemID="{523C6B66-2AD2-4536-917B-F7CF474BFDD4}"/>
                    <w:text/>
                  </w:sdtPr>
                  <w:sdtEndPr/>
                  <w:sdtContent>
                    <w:r w:rsidR="00E176A0" w:rsidRPr="00810CC4">
                      <w:rPr>
                        <w:rFonts w:ascii="Arial" w:hAnsi="Arial" w:cs="Arial"/>
                        <w:bCs/>
                        <w:sz w:val="22"/>
                        <w:szCs w:val="22"/>
                      </w:rPr>
                      <w:t>ClInjuryDate</w:t>
                    </w:r>
                  </w:sdtContent>
                </w:sdt>
              </w:p>
            </w:tc>
          </w:tr>
          <w:tr w:rsidR="00E176A0" w:rsidRPr="00E176A0" w14:paraId="2E529842" w14:textId="77777777" w:rsidTr="00D8611C">
            <w:trPr>
              <w:trHeight w:hRule="exact" w:val="567"/>
            </w:trPr>
            <w:tc>
              <w:tcPr>
                <w:tcW w:w="3119" w:type="dxa"/>
              </w:tcPr>
              <w:p w14:paraId="77143248" w14:textId="77777777" w:rsidR="00E176A0" w:rsidRPr="00810CC4" w:rsidRDefault="00E176A0" w:rsidP="00D65D64">
                <w:pPr>
                  <w:spacing w:after="0"/>
                  <w:ind w:right="-113"/>
                  <w:rPr>
                    <w:rFonts w:ascii="Arial" w:hAnsi="Arial" w:cs="Arial"/>
                    <w:b/>
                    <w:sz w:val="22"/>
                    <w:szCs w:val="22"/>
                  </w:rPr>
                </w:pPr>
                <w:r w:rsidRPr="00810CC4">
                  <w:rPr>
                    <w:rFonts w:ascii="Arial" w:hAnsi="Arial" w:cs="Arial"/>
                    <w:b/>
                    <w:sz w:val="22"/>
                    <w:szCs w:val="22"/>
                  </w:rPr>
                  <w:t xml:space="preserve">Insurer: </w:t>
                </w:r>
              </w:p>
            </w:tc>
            <w:sdt>
              <w:sdtPr>
                <w:alias w:val="Insurername"/>
                <w:tag w:val="Insurername"/>
                <w:id w:val="2061358145"/>
                <w:placeholder>
                  <w:docPart w:val="6AF27C72FA51E2478265556C0E709DDE"/>
                </w:placeholder>
                <w:dataBinding w:xpath="//*[local-name()='Insurername']" w:storeItemID="{523C6B66-2AD2-4536-917B-F7CF474BFDD4}"/>
                <w:text/>
              </w:sdtPr>
              <w:sdtEndPr/>
              <w:sdtContent>
                <w:tc>
                  <w:tcPr>
                    <w:tcW w:w="6520" w:type="dxa"/>
                  </w:tcPr>
                  <w:p w14:paraId="5CD9E5D2" w14:textId="77777777" w:rsidR="00E176A0" w:rsidRPr="00810CC4" w:rsidRDefault="00E176A0" w:rsidP="00D65D64">
                    <w:pPr>
                      <w:rPr>
                        <w:rFonts w:ascii="Arial" w:hAnsi="Arial" w:cs="Arial"/>
                        <w:sz w:val="22"/>
                        <w:szCs w:val="22"/>
                      </w:rPr>
                    </w:pPr>
                    <w:r w:rsidRPr="00810CC4">
                      <w:rPr>
                        <w:rFonts w:ascii="Arial" w:hAnsi="Arial" w:cs="Arial"/>
                        <w:sz w:val="22"/>
                        <w:szCs w:val="22"/>
                      </w:rPr>
                      <w:t>Insurername</w:t>
                    </w:r>
                  </w:p>
                </w:tc>
              </w:sdtContent>
            </w:sdt>
          </w:tr>
          <w:tr w:rsidR="00E176A0" w:rsidRPr="00E176A0" w14:paraId="3D7031F9" w14:textId="77777777" w:rsidTr="00492450">
            <w:trPr>
              <w:trHeight w:hRule="exact" w:val="746"/>
            </w:trPr>
            <w:tc>
              <w:tcPr>
                <w:tcW w:w="3119" w:type="dxa"/>
              </w:tcPr>
              <w:p w14:paraId="31A7F631" w14:textId="77777777" w:rsidR="00E176A0" w:rsidRPr="00810CC4" w:rsidRDefault="00E176A0" w:rsidP="00D65D64">
                <w:pPr>
                  <w:spacing w:after="0"/>
                  <w:ind w:right="-113"/>
                  <w:rPr>
                    <w:rFonts w:ascii="Arial" w:hAnsi="Arial" w:cs="Arial"/>
                    <w:b/>
                    <w:sz w:val="22"/>
                    <w:szCs w:val="22"/>
                  </w:rPr>
                </w:pPr>
                <w:r w:rsidRPr="00810CC4">
                  <w:rPr>
                    <w:rFonts w:ascii="Arial" w:hAnsi="Arial" w:cs="Arial"/>
                    <w:b/>
                    <w:sz w:val="22"/>
                    <w:szCs w:val="22"/>
                  </w:rPr>
                  <w:t>Insurer claim number:</w:t>
                </w:r>
              </w:p>
              <w:p w14:paraId="139C83F4" w14:textId="77777777" w:rsidR="00E176A0" w:rsidRPr="00810CC4" w:rsidRDefault="00E176A0" w:rsidP="00D65D64">
                <w:pPr>
                  <w:spacing w:after="0"/>
                  <w:ind w:right="-113"/>
                  <w:rPr>
                    <w:rFonts w:ascii="Arial" w:hAnsi="Arial" w:cs="Arial"/>
                    <w:b/>
                    <w:sz w:val="22"/>
                    <w:szCs w:val="22"/>
                  </w:rPr>
                </w:pPr>
              </w:p>
              <w:p w14:paraId="767EEC6C" w14:textId="77777777" w:rsidR="00E176A0" w:rsidRPr="00810CC4" w:rsidRDefault="00E176A0" w:rsidP="00D65D64">
                <w:pPr>
                  <w:spacing w:after="0"/>
                  <w:ind w:right="-113"/>
                  <w:rPr>
                    <w:rFonts w:ascii="Arial" w:hAnsi="Arial" w:cs="Arial"/>
                    <w:b/>
                    <w:sz w:val="22"/>
                    <w:szCs w:val="22"/>
                  </w:rPr>
                </w:pPr>
              </w:p>
              <w:p w14:paraId="7E40E1B1" w14:textId="77777777" w:rsidR="00E176A0" w:rsidRPr="00810CC4" w:rsidRDefault="00E176A0" w:rsidP="00D65D64">
                <w:pPr>
                  <w:spacing w:after="0"/>
                  <w:ind w:right="-113"/>
                  <w:rPr>
                    <w:rFonts w:ascii="Arial" w:hAnsi="Arial" w:cs="Arial"/>
                    <w:b/>
                    <w:sz w:val="22"/>
                    <w:szCs w:val="22"/>
                  </w:rPr>
                </w:pPr>
              </w:p>
            </w:tc>
            <w:sdt>
              <w:sdtPr>
                <w:alias w:val="InsurerClaimNo"/>
                <w:tag w:val="InsurerClaimNo"/>
                <w:id w:val="1826854420"/>
                <w:placeholder>
                  <w:docPart w:val="6AF27C72FA51E2478265556C0E709DDE"/>
                </w:placeholder>
                <w:dataBinding w:xpath="//*[local-name()='InsurerClaimNo']" w:storeItemID="{523C6B66-2AD2-4536-917B-F7CF474BFDD4}"/>
                <w:text/>
              </w:sdtPr>
              <w:sdtEndPr/>
              <w:sdtContent>
                <w:tc>
                  <w:tcPr>
                    <w:tcW w:w="6520" w:type="dxa"/>
                  </w:tcPr>
                  <w:p w14:paraId="1A1F4A40" w14:textId="77777777" w:rsidR="00E176A0" w:rsidRPr="00810CC4" w:rsidRDefault="00E176A0" w:rsidP="00D65D64">
                    <w:pPr>
                      <w:spacing w:after="0"/>
                      <w:ind w:right="-113"/>
                      <w:rPr>
                        <w:rFonts w:ascii="Arial" w:hAnsi="Arial" w:cs="Arial"/>
                        <w:sz w:val="22"/>
                        <w:szCs w:val="22"/>
                      </w:rPr>
                    </w:pPr>
                    <w:r w:rsidRPr="00810CC4">
                      <w:rPr>
                        <w:rFonts w:ascii="Arial" w:hAnsi="Arial" w:cs="Arial"/>
                        <w:sz w:val="22"/>
                        <w:szCs w:val="22"/>
                      </w:rPr>
                      <w:t>InsurerClaimNo</w:t>
                    </w:r>
                  </w:p>
                </w:tc>
              </w:sdtContent>
            </w:sdt>
          </w:tr>
          <w:tr w:rsidR="00E176A0" w:rsidRPr="00E176A0" w14:paraId="287B596E" w14:textId="77777777" w:rsidTr="00D8611C">
            <w:trPr>
              <w:trHeight w:hRule="exact" w:val="567"/>
            </w:trPr>
            <w:tc>
              <w:tcPr>
                <w:tcW w:w="3119" w:type="dxa"/>
              </w:tcPr>
              <w:p w14:paraId="1439E431" w14:textId="77777777" w:rsidR="00E176A0" w:rsidRPr="00810CC4" w:rsidRDefault="00E176A0" w:rsidP="00D65D64">
                <w:pPr>
                  <w:spacing w:after="0"/>
                  <w:ind w:right="-113"/>
                  <w:rPr>
                    <w:rFonts w:ascii="Arial" w:hAnsi="Arial" w:cs="Arial"/>
                    <w:b/>
                    <w:sz w:val="22"/>
                    <w:szCs w:val="22"/>
                  </w:rPr>
                </w:pPr>
                <w:r w:rsidRPr="00810CC4">
                  <w:rPr>
                    <w:rFonts w:ascii="Arial" w:hAnsi="Arial" w:cs="Arial"/>
                    <w:b/>
                    <w:sz w:val="22"/>
                    <w:szCs w:val="22"/>
                  </w:rPr>
                  <w:t xml:space="preserve">Matter number: </w:t>
                </w:r>
              </w:p>
            </w:tc>
            <w:sdt>
              <w:sdtPr>
                <w:alias w:val="ClClaimNo"/>
                <w:tag w:val="ClClaimNo"/>
                <w:id w:val="-1540813746"/>
                <w:placeholder>
                  <w:docPart w:val="6AF27C72FA51E2478265556C0E709DDE"/>
                </w:placeholder>
                <w:dataBinding w:xpath="//*[local-name()='ClClaimNo']" w:storeItemID="{523C6B66-2AD2-4536-917B-F7CF474BFDD4}"/>
                <w:text/>
              </w:sdtPr>
              <w:sdtEndPr/>
              <w:sdtContent>
                <w:tc>
                  <w:tcPr>
                    <w:tcW w:w="6520" w:type="dxa"/>
                  </w:tcPr>
                  <w:p w14:paraId="0BF3F143" w14:textId="77777777" w:rsidR="00E176A0" w:rsidRPr="00810CC4" w:rsidRDefault="00E176A0" w:rsidP="00D65D64">
                    <w:pPr>
                      <w:spacing w:after="0"/>
                      <w:ind w:right="-113"/>
                      <w:rPr>
                        <w:rFonts w:ascii="Arial" w:hAnsi="Arial" w:cs="Arial"/>
                        <w:sz w:val="22"/>
                        <w:szCs w:val="22"/>
                      </w:rPr>
                    </w:pPr>
                    <w:r w:rsidRPr="00810CC4">
                      <w:rPr>
                        <w:rFonts w:ascii="Arial" w:hAnsi="Arial" w:cs="Arial"/>
                        <w:sz w:val="22"/>
                        <w:szCs w:val="22"/>
                      </w:rPr>
                      <w:t>ClClaimNo</w:t>
                    </w:r>
                  </w:p>
                </w:tc>
              </w:sdtContent>
            </w:sdt>
          </w:tr>
          <w:tr w:rsidR="00E176A0" w:rsidRPr="00E176A0" w14:paraId="6C6D1138" w14:textId="77777777" w:rsidTr="00D8611C">
            <w:trPr>
              <w:trHeight w:hRule="exact" w:val="567"/>
            </w:trPr>
            <w:tc>
              <w:tcPr>
                <w:tcW w:w="3119" w:type="dxa"/>
              </w:tcPr>
              <w:p w14:paraId="1F228C62" w14:textId="77777777" w:rsidR="00E176A0" w:rsidRPr="00810CC4" w:rsidRDefault="00E176A0" w:rsidP="00D65D64">
                <w:pPr>
                  <w:spacing w:after="0"/>
                  <w:ind w:right="-113"/>
                  <w:rPr>
                    <w:rFonts w:ascii="Arial" w:hAnsi="Arial" w:cs="Arial"/>
                    <w:b/>
                    <w:sz w:val="22"/>
                    <w:szCs w:val="22"/>
                  </w:rPr>
                </w:pPr>
                <w:r w:rsidRPr="00810CC4">
                  <w:rPr>
                    <w:rFonts w:ascii="Arial" w:hAnsi="Arial" w:cs="Arial"/>
                    <w:b/>
                    <w:sz w:val="22"/>
                    <w:szCs w:val="22"/>
                  </w:rPr>
                  <w:t xml:space="preserve">Medical Assessor: </w:t>
                </w:r>
              </w:p>
            </w:tc>
            <w:tc>
              <w:tcPr>
                <w:tcW w:w="6520" w:type="dxa"/>
              </w:tcPr>
              <w:p w14:paraId="0B7040A8" w14:textId="77777777" w:rsidR="00E176A0" w:rsidRPr="00810CC4" w:rsidRDefault="00E176A0" w:rsidP="00D65D64">
                <w:pPr>
                  <w:spacing w:after="0"/>
                  <w:ind w:right="-113"/>
                  <w:rPr>
                    <w:rFonts w:ascii="Arial" w:hAnsi="Arial" w:cs="Arial"/>
                    <w:sz w:val="22"/>
                    <w:szCs w:val="22"/>
                  </w:rPr>
                </w:pPr>
                <w:r w:rsidRPr="00810CC4">
                  <w:rPr>
                    <w:rFonts w:ascii="Arial" w:hAnsi="Arial" w:cs="Arial"/>
                    <w:sz w:val="22"/>
                    <w:szCs w:val="22"/>
                  </w:rPr>
                  <w:t>Gerard Walsh</w:t>
                </w:r>
              </w:p>
            </w:tc>
          </w:tr>
          <w:tr w:rsidR="00E176A0" w:rsidRPr="00E176A0" w14:paraId="4694878E" w14:textId="77777777" w:rsidTr="00D8611C">
            <w:trPr>
              <w:trHeight w:hRule="exact" w:val="621"/>
            </w:trPr>
            <w:tc>
              <w:tcPr>
                <w:tcW w:w="3119" w:type="dxa"/>
              </w:tcPr>
              <w:p w14:paraId="2F3A8748" w14:textId="77777777" w:rsidR="00E176A0" w:rsidRPr="00810CC4" w:rsidRDefault="00E176A0" w:rsidP="00D65D64">
                <w:pPr>
                  <w:spacing w:after="0"/>
                  <w:ind w:right="-113"/>
                  <w:rPr>
                    <w:rFonts w:ascii="Arial" w:hAnsi="Arial" w:cs="Arial"/>
                    <w:b/>
                    <w:sz w:val="22"/>
                    <w:szCs w:val="22"/>
                  </w:rPr>
                </w:pPr>
                <w:r w:rsidRPr="00810CC4">
                  <w:rPr>
                    <w:rFonts w:ascii="Arial" w:hAnsi="Arial" w:cs="Arial"/>
                    <w:b/>
                    <w:sz w:val="22"/>
                    <w:szCs w:val="22"/>
                  </w:rPr>
                  <w:lastRenderedPageBreak/>
                  <w:t xml:space="preserve">Date of certificate: </w:t>
                </w:r>
              </w:p>
            </w:tc>
            <w:tc>
              <w:tcPr>
                <w:tcW w:w="6520" w:type="dxa"/>
              </w:tcPr>
              <w:sdt>
                <w:sdtPr>
                  <w:alias w:val="ClAssessDate1"/>
                  <w:tag w:val="ClAssessDate1"/>
                  <w:id w:val="1873264705"/>
                  <w:placeholder>
                    <w:docPart w:val="8159C1A6A0CC94429FCF757A688B5FDC"/>
                  </w:placeholder>
                  <w:dataBinding w:xpath="//*[local-name()='ClAssessDate1']" w:storeItemID="{523C6B66-2AD2-4536-917B-F7CF474BFDD4}"/>
                  <w:text/>
                </w:sdtPr>
                <w:sdtEndPr/>
                <w:sdtContent>
                  <w:p w14:paraId="7364AB3F" w14:textId="77777777" w:rsidR="00E176A0" w:rsidRPr="00810CC4" w:rsidRDefault="00E176A0" w:rsidP="00D65D64">
                    <w:pPr>
                      <w:spacing w:line="240" w:lineRule="auto"/>
                      <w:contextualSpacing/>
                      <w:rPr>
                        <w:rFonts w:ascii="Arial" w:hAnsi="Arial" w:cs="Arial"/>
                        <w:sz w:val="22"/>
                        <w:szCs w:val="22"/>
                      </w:rPr>
                    </w:pPr>
                    <w:r w:rsidRPr="00810CC4">
                      <w:rPr>
                        <w:rFonts w:ascii="Arial" w:hAnsi="Arial" w:cs="Arial"/>
                        <w:sz w:val="22"/>
                        <w:szCs w:val="22"/>
                      </w:rPr>
                      <w:t>ClAssessDate1</w:t>
                    </w:r>
                  </w:p>
                </w:sdtContent>
              </w:sdt>
              <w:p w14:paraId="780A84C6" w14:textId="77777777" w:rsidR="00E176A0" w:rsidRPr="00810CC4" w:rsidRDefault="00E176A0" w:rsidP="00D65D64">
                <w:pPr>
                  <w:spacing w:after="0"/>
                  <w:ind w:right="-113"/>
                  <w:rPr>
                    <w:rFonts w:ascii="Arial" w:hAnsi="Arial" w:cs="Arial"/>
                    <w:color w:val="FF0000"/>
                    <w:sz w:val="22"/>
                    <w:szCs w:val="22"/>
                  </w:rPr>
                </w:pPr>
              </w:p>
            </w:tc>
          </w:tr>
          <w:tr w:rsidR="00E176A0" w:rsidRPr="00E176A0" w14:paraId="1CB493A6" w14:textId="77777777" w:rsidTr="00D23CEA">
            <w:trPr>
              <w:trHeight w:hRule="exact" w:val="630"/>
            </w:trPr>
            <w:tc>
              <w:tcPr>
                <w:tcW w:w="3119" w:type="dxa"/>
              </w:tcPr>
              <w:p w14:paraId="4B213484" w14:textId="77777777" w:rsidR="00E176A0" w:rsidRPr="00810CC4" w:rsidRDefault="00E176A0" w:rsidP="00D65D64">
                <w:pPr>
                  <w:spacing w:after="0"/>
                  <w:ind w:right="-113"/>
                  <w:rPr>
                    <w:rFonts w:ascii="Arial" w:hAnsi="Arial" w:cs="Arial"/>
                    <w:b/>
                    <w:sz w:val="22"/>
                    <w:szCs w:val="22"/>
                  </w:rPr>
                </w:pPr>
                <w:r w:rsidRPr="00810CC4">
                  <w:rPr>
                    <w:rFonts w:ascii="Arial" w:hAnsi="Arial" w:cs="Arial"/>
                    <w:b/>
                    <w:sz w:val="22"/>
                    <w:szCs w:val="22"/>
                  </w:rPr>
                  <w:t xml:space="preserve">Date of assessment: </w:t>
                </w:r>
              </w:p>
            </w:tc>
            <w:tc>
              <w:tcPr>
                <w:tcW w:w="6520" w:type="dxa"/>
              </w:tcPr>
              <w:sdt>
                <w:sdtPr>
                  <w:alias w:val="ClAssessDate1"/>
                  <w:tag w:val="ClAssessDate1"/>
                  <w:id w:val="900336160"/>
                  <w:placeholder>
                    <w:docPart w:val="3BF818BF7C6A984FA9758CCC863D62BF"/>
                  </w:placeholder>
                  <w:dataBinding w:xpath="//*[local-name()='ClAssessDate1']" w:storeItemID="{523C6B66-2AD2-4536-917B-F7CF474BFDD4}"/>
                  <w:text/>
                </w:sdtPr>
                <w:sdtEndPr/>
                <w:sdtContent>
                  <w:p w14:paraId="53E8954D" w14:textId="77777777" w:rsidR="00E176A0" w:rsidRPr="00810CC4" w:rsidRDefault="00E176A0" w:rsidP="00D65D64">
                    <w:pPr>
                      <w:spacing w:line="240" w:lineRule="auto"/>
                      <w:contextualSpacing/>
                      <w:rPr>
                        <w:rFonts w:ascii="Arial" w:hAnsi="Arial" w:cs="Arial"/>
                        <w:sz w:val="22"/>
                        <w:szCs w:val="22"/>
                      </w:rPr>
                    </w:pPr>
                    <w:r w:rsidRPr="00810CC4">
                      <w:rPr>
                        <w:rFonts w:ascii="Arial" w:hAnsi="Arial" w:cs="Arial"/>
                        <w:sz w:val="22"/>
                        <w:szCs w:val="22"/>
                      </w:rPr>
                      <w:t>ClAssessDate1</w:t>
                    </w:r>
                  </w:p>
                </w:sdtContent>
              </w:sdt>
            </w:tc>
          </w:tr>
        </w:tbl>
        <w:p w14:paraId="569117A0" w14:textId="77777777" w:rsidR="004D5E98" w:rsidRPr="002A387A" w:rsidRDefault="004D5E98" w:rsidP="00D65D64">
          <w:pPr>
            <w:pBdr>
              <w:bottom w:val="single" w:sz="6" w:space="0" w:color="auto"/>
            </w:pBdr>
            <w:spacing w:before="120" w:after="0"/>
            <w:jc w:val="both"/>
          </w:pPr>
          <w:bookmarkStart w:id="2" w:name="_Hlk527449634"/>
          <w:bookmarkEnd w:id="1"/>
        </w:p>
        <w:p w14:paraId="17444A8A" w14:textId="77777777" w:rsidR="001D07CB" w:rsidRDefault="00E71A5F" w:rsidP="00D65D64">
          <w:pPr>
            <w:spacing w:before="120" w:after="0"/>
            <w:jc w:val="center"/>
            <w:rPr>
              <w:b/>
              <w:bCs/>
            </w:rPr>
          </w:pPr>
        </w:p>
        <w:bookmarkStart w:id="3" w:name="_Hlk532202760" w:displacedByCustomXml="next"/>
      </w:sdtContent>
    </w:sdt>
    <w:sdt>
      <w:sdtPr>
        <w:rPr>
          <w:b/>
          <w:bCs/>
        </w:rPr>
        <w:alias w:val="threshbothBoxes"/>
        <w:tag w:val="threshBoxes"/>
        <w:id w:val="708537082"/>
        <w:placeholder>
          <w:docPart w:val="84824CC06ECF384DA41122FF6D6D671E"/>
        </w:placeholder>
      </w:sdtPr>
      <w:sdtEndPr/>
      <w:sdtContent>
        <w:p w14:paraId="31EC5BD0" w14:textId="77777777" w:rsidR="00741A86" w:rsidRPr="005A0B5F" w:rsidRDefault="00741A86" w:rsidP="00D65D64">
          <w:pPr>
            <w:spacing w:before="120" w:after="120"/>
            <w:jc w:val="center"/>
            <w:rPr>
              <w:b/>
              <w:bCs/>
            </w:rPr>
          </w:pPr>
          <w:r w:rsidRPr="005A0B5F">
            <w:rPr>
              <w:b/>
              <w:bCs/>
            </w:rPr>
            <w:t xml:space="preserve">ASSESSMENT OF THRESHOLD INJURY </w:t>
          </w:r>
        </w:p>
        <w:p w14:paraId="538AFF92" w14:textId="77777777" w:rsidR="00741A86" w:rsidRPr="005A0B5F" w:rsidRDefault="00741A86" w:rsidP="00D65D64">
          <w:pPr>
            <w:spacing w:before="120" w:after="120"/>
            <w:jc w:val="center"/>
            <w:rPr>
              <w:rFonts w:eastAsia="Times New Roman"/>
              <w:b/>
              <w:bCs/>
            </w:rPr>
          </w:pPr>
          <w:r w:rsidRPr="005A0B5F">
            <w:rPr>
              <w:rStyle w:val="Strong"/>
            </w:rPr>
            <w:t>Certificate issued</w:t>
          </w:r>
          <w:r w:rsidRPr="005A0B5F">
            <w:rPr>
              <w:rFonts w:eastAsia="Times New Roman"/>
              <w:b/>
              <w:bCs/>
            </w:rPr>
            <w:t xml:space="preserve"> under s 7.23(1) of the </w:t>
          </w:r>
          <w:r w:rsidRPr="005A0B5F">
            <w:rPr>
              <w:rFonts w:eastAsia="Times New Roman"/>
              <w:b/>
              <w:bCs/>
              <w:i/>
              <w:iCs/>
            </w:rPr>
            <w:t>Motor Accident Injuries Act 2017</w:t>
          </w:r>
          <w:r w:rsidRPr="005A0B5F">
            <w:rPr>
              <w:rFonts w:eastAsia="Times New Roman"/>
              <w:b/>
              <w:bCs/>
            </w:rPr>
            <w:t xml:space="preserve"> (the Act)</w:t>
          </w:r>
        </w:p>
        <w:tbl>
          <w:tblPr>
            <w:tblStyle w:val="TableGrid"/>
            <w:tblW w:w="0" w:type="auto"/>
            <w:tblLook w:val="04A0" w:firstRow="1" w:lastRow="0" w:firstColumn="1" w:lastColumn="0" w:noHBand="0" w:noVBand="1"/>
          </w:tblPr>
          <w:tblGrid>
            <w:gridCol w:w="9286"/>
          </w:tblGrid>
          <w:tr w:rsidR="00741A86" w:rsidRPr="005A0B5F" w14:paraId="59F60B5D" w14:textId="77777777" w:rsidTr="005F2C9A">
            <w:trPr>
              <w:trHeight w:val="1531"/>
            </w:trPr>
            <w:tc>
              <w:tcPr>
                <w:tcW w:w="9286" w:type="dxa"/>
              </w:tcPr>
              <w:p w14:paraId="167B690C" w14:textId="77777777" w:rsidR="00741A86" w:rsidRPr="00741A86" w:rsidRDefault="00741A86" w:rsidP="00D65D64">
                <w:pPr>
                  <w:spacing w:before="120" w:after="120"/>
                  <w:rPr>
                    <w:rStyle w:val="Strong"/>
                    <w:rFonts w:ascii="Arial" w:hAnsi="Arial" w:cs="Arial"/>
                    <w:bCs w:val="0"/>
                    <w:sz w:val="22"/>
                    <w:szCs w:val="22"/>
                  </w:rPr>
                </w:pPr>
                <w:r w:rsidRPr="00741A86">
                  <w:rPr>
                    <w:rStyle w:val="Strong"/>
                    <w:rFonts w:ascii="Arial" w:hAnsi="Arial" w:cs="Arial"/>
                    <w:bCs w:val="0"/>
                    <w:sz w:val="22"/>
                    <w:szCs w:val="22"/>
                  </w:rPr>
                  <w:t>The following injury caused by the motor accident:</w:t>
                </w:r>
              </w:p>
              <w:p w14:paraId="17799F25" w14:textId="77777777" w:rsidR="00741A86" w:rsidRPr="006C7C83" w:rsidRDefault="00741A86" w:rsidP="00D65D64">
                <w:pPr>
                  <w:pStyle w:val="ListParagraph"/>
                  <w:numPr>
                    <w:ilvl w:val="0"/>
                    <w:numId w:val="31"/>
                  </w:numPr>
                  <w:spacing w:before="120" w:after="120"/>
                  <w:ind w:firstLine="0"/>
                  <w:rPr>
                    <w:rFonts w:ascii="Arial" w:hAnsi="Arial" w:cs="Arial"/>
                    <w:bCs/>
                    <w:sz w:val="22"/>
                    <w:szCs w:val="22"/>
                  </w:rPr>
                </w:pPr>
                <w:r w:rsidRPr="00382146">
                  <w:rPr>
                    <w:rFonts w:eastAsia="Times New Roman"/>
                    <w:bCs/>
                    <w:color w:val="000000" w:themeColor="text1"/>
                  </w:rPr>
                  <w:t>[</w:t>
                </w:r>
                <w:r w:rsidRPr="00382146">
                  <w:rPr>
                    <w:rFonts w:ascii="Arial" w:eastAsia="Times New Roman" w:hAnsi="Arial" w:cs="Arial"/>
                    <w:color w:val="000000" w:themeColor="text1"/>
                    <w:sz w:val="22"/>
                    <w:szCs w:val="22"/>
                  </w:rPr>
                  <w:t>List injuries as referred]</w:t>
                </w:r>
                <w:r w:rsidRPr="005A0B5F">
                  <w:rPr>
                    <w:rFonts w:ascii="Arial" w:eastAsia="Times New Roman" w:hAnsi="Arial" w:cs="Arial"/>
                    <w:bCs/>
                    <w:noProof/>
                    <w:color w:val="0000FF"/>
                    <w:sz w:val="22"/>
                    <w:szCs w:val="22"/>
                  </w:rPr>
                  <w:t xml:space="preserve"> </w:t>
                </w:r>
                <w:r w:rsidRPr="005A0B5F">
                  <w:rPr>
                    <w:rFonts w:ascii="Arial" w:eastAsia="Times New Roman" w:hAnsi="Arial" w:cs="Arial"/>
                    <w:bCs/>
                    <w:noProof/>
                    <w:color w:val="FF0000"/>
                    <w:sz w:val="22"/>
                    <w:szCs w:val="22"/>
                  </w:rPr>
                  <w:t>If there are no injuries in this list, delete entire box.</w:t>
                </w:r>
              </w:p>
              <w:p w14:paraId="2FDB013E" w14:textId="77777777" w:rsidR="00741A86" w:rsidRDefault="00741A86" w:rsidP="00D65D64">
                <w:pPr>
                  <w:spacing w:before="120" w:after="120"/>
                  <w:rPr>
                    <w:rStyle w:val="Strong"/>
                    <w:rFonts w:ascii="Arial" w:hAnsi="Arial" w:cs="Arial"/>
                    <w:sz w:val="22"/>
                    <w:szCs w:val="22"/>
                  </w:rPr>
                </w:pPr>
                <w:r w:rsidRPr="005A0B5F">
                  <w:rPr>
                    <w:rStyle w:val="Strong"/>
                    <w:rFonts w:ascii="Arial" w:hAnsi="Arial" w:cs="Arial"/>
                    <w:sz w:val="22"/>
                    <w:szCs w:val="22"/>
                  </w:rPr>
                  <w:t>is a THRESHOLD INJURY for the purposes of the Act</w:t>
                </w:r>
              </w:p>
              <w:p w14:paraId="7FCB8734" w14:textId="77777777" w:rsidR="00741A86" w:rsidRDefault="00741A86" w:rsidP="00D65D64">
                <w:pPr>
                  <w:spacing w:before="120" w:after="120"/>
                  <w:rPr>
                    <w:rStyle w:val="Strong"/>
                    <w:rFonts w:ascii="Arial" w:hAnsi="Arial" w:cs="Arial"/>
                    <w:sz w:val="22"/>
                    <w:szCs w:val="22"/>
                  </w:rPr>
                </w:pPr>
              </w:p>
              <w:p w14:paraId="3E0ED45F" w14:textId="77777777" w:rsidR="00741A86" w:rsidRPr="005A0B5F" w:rsidRDefault="00741A86" w:rsidP="00D65D64">
                <w:pPr>
                  <w:spacing w:before="120" w:after="120"/>
                  <w:rPr>
                    <w:rStyle w:val="Strong"/>
                    <w:rFonts w:ascii="Arial" w:hAnsi="Arial" w:cs="Arial"/>
                    <w:sz w:val="22"/>
                    <w:szCs w:val="22"/>
                  </w:rPr>
                </w:pPr>
                <w:r>
                  <w:rPr>
                    <w:rStyle w:val="Strong"/>
                    <w:rFonts w:ascii="Arial" w:hAnsi="Arial" w:cs="Arial"/>
                  </w:rPr>
                  <w:t xml:space="preserve">*** </w:t>
                </w:r>
                <w:r w:rsidRPr="009956F6">
                  <w:rPr>
                    <w:rStyle w:val="Strong"/>
                    <w:rFonts w:ascii="Arial" w:hAnsi="Arial" w:cs="Arial"/>
                    <w:highlight w:val="yellow"/>
                  </w:rPr>
                  <w:t>Adjustment d/o OR Acute Stress</w:t>
                </w:r>
                <w:r>
                  <w:rPr>
                    <w:rStyle w:val="Strong"/>
                    <w:rFonts w:ascii="Arial" w:hAnsi="Arial" w:cs="Arial"/>
                  </w:rPr>
                  <w:t xml:space="preserve"> d/o</w:t>
                </w:r>
              </w:p>
            </w:tc>
          </w:tr>
        </w:tbl>
        <w:p w14:paraId="4F1EDA3B" w14:textId="77777777" w:rsidR="00741A86" w:rsidRPr="005A0B5F" w:rsidRDefault="00741A86" w:rsidP="00D65D64">
          <w:pPr>
            <w:spacing w:before="120" w:after="120"/>
            <w:jc w:val="both"/>
            <w:rPr>
              <w:rStyle w:val="Strong"/>
              <w:b w:val="0"/>
            </w:rPr>
          </w:pPr>
        </w:p>
        <w:tbl>
          <w:tblPr>
            <w:tblStyle w:val="TableGrid"/>
            <w:tblW w:w="0" w:type="auto"/>
            <w:tblLook w:val="04A0" w:firstRow="1" w:lastRow="0" w:firstColumn="1" w:lastColumn="0" w:noHBand="0" w:noVBand="1"/>
          </w:tblPr>
          <w:tblGrid>
            <w:gridCol w:w="9286"/>
          </w:tblGrid>
          <w:tr w:rsidR="00741A86" w:rsidRPr="005A0B5F" w14:paraId="2003042C" w14:textId="77777777" w:rsidTr="005F2C9A">
            <w:trPr>
              <w:trHeight w:val="1531"/>
            </w:trPr>
            <w:tc>
              <w:tcPr>
                <w:tcW w:w="9286" w:type="dxa"/>
              </w:tcPr>
              <w:p w14:paraId="6DA6F567" w14:textId="77777777" w:rsidR="00741A86" w:rsidRDefault="00741A86" w:rsidP="00D65D64">
                <w:pPr>
                  <w:spacing w:before="120" w:after="120"/>
                  <w:rPr>
                    <w:rStyle w:val="Strong"/>
                    <w:rFonts w:ascii="Arial" w:hAnsi="Arial" w:cs="Arial"/>
                    <w:b w:val="0"/>
                    <w:sz w:val="22"/>
                    <w:szCs w:val="22"/>
                  </w:rPr>
                </w:pPr>
                <w:r w:rsidRPr="005A0B5F">
                  <w:rPr>
                    <w:rStyle w:val="Strong"/>
                    <w:rFonts w:ascii="Arial" w:hAnsi="Arial" w:cs="Arial"/>
                    <w:b w:val="0"/>
                    <w:sz w:val="22"/>
                    <w:szCs w:val="22"/>
                  </w:rPr>
                  <w:t>The following injury caused by the motor accident:</w:t>
                </w:r>
              </w:p>
              <w:p w14:paraId="392166CE" w14:textId="77777777" w:rsidR="00741A86" w:rsidRPr="006C7C83" w:rsidRDefault="00741A86" w:rsidP="00D65D64">
                <w:pPr>
                  <w:pStyle w:val="ListParagraph"/>
                  <w:numPr>
                    <w:ilvl w:val="0"/>
                    <w:numId w:val="31"/>
                  </w:numPr>
                  <w:spacing w:before="120" w:after="120"/>
                  <w:ind w:firstLine="0"/>
                  <w:rPr>
                    <w:rFonts w:ascii="Arial" w:hAnsi="Arial" w:cs="Arial"/>
                    <w:bCs/>
                    <w:sz w:val="22"/>
                    <w:szCs w:val="22"/>
                  </w:rPr>
                </w:pPr>
                <w:r w:rsidRPr="00382146">
                  <w:rPr>
                    <w:rFonts w:eastAsia="Times New Roman"/>
                    <w:bCs/>
                    <w:color w:val="000000" w:themeColor="text1"/>
                  </w:rPr>
                  <w:t>[</w:t>
                </w:r>
                <w:r w:rsidRPr="00382146">
                  <w:rPr>
                    <w:rFonts w:ascii="Arial" w:eastAsia="Times New Roman" w:hAnsi="Arial" w:cs="Arial"/>
                    <w:color w:val="000000" w:themeColor="text1"/>
                    <w:sz w:val="22"/>
                    <w:szCs w:val="22"/>
                  </w:rPr>
                  <w:t>List injuries as referred]</w:t>
                </w:r>
                <w:r w:rsidRPr="005A0B5F">
                  <w:rPr>
                    <w:rFonts w:ascii="Arial" w:eastAsia="Times New Roman" w:hAnsi="Arial" w:cs="Arial"/>
                    <w:bCs/>
                    <w:noProof/>
                    <w:color w:val="0000FF"/>
                    <w:sz w:val="22"/>
                    <w:szCs w:val="22"/>
                  </w:rPr>
                  <w:t xml:space="preserve"> </w:t>
                </w:r>
                <w:r w:rsidRPr="005A0B5F">
                  <w:rPr>
                    <w:rFonts w:ascii="Arial" w:eastAsia="Times New Roman" w:hAnsi="Arial" w:cs="Arial"/>
                    <w:bCs/>
                    <w:noProof/>
                    <w:color w:val="FF0000"/>
                    <w:sz w:val="22"/>
                    <w:szCs w:val="22"/>
                  </w:rPr>
                  <w:t>If there are no injuries in this list, delete entire box.</w:t>
                </w:r>
              </w:p>
              <w:p w14:paraId="5171C660" w14:textId="77777777" w:rsidR="00741A86" w:rsidRDefault="00741A86" w:rsidP="00D65D64">
                <w:pPr>
                  <w:spacing w:before="120" w:after="120"/>
                  <w:rPr>
                    <w:rStyle w:val="Strong"/>
                    <w:rFonts w:ascii="Arial" w:hAnsi="Arial" w:cs="Arial"/>
                    <w:sz w:val="22"/>
                    <w:szCs w:val="22"/>
                  </w:rPr>
                </w:pPr>
                <w:r w:rsidRPr="005A0B5F">
                  <w:rPr>
                    <w:rStyle w:val="Strong"/>
                    <w:rFonts w:ascii="Arial" w:hAnsi="Arial" w:cs="Arial"/>
                    <w:sz w:val="22"/>
                    <w:szCs w:val="22"/>
                  </w:rPr>
                  <w:t>is NOT a THRESHOLD INJURY for the purposes of the Act</w:t>
                </w:r>
              </w:p>
              <w:p w14:paraId="14D42D0A" w14:textId="77777777" w:rsidR="00741A86" w:rsidRDefault="00741A86" w:rsidP="00D65D64">
                <w:pPr>
                  <w:spacing w:before="120" w:after="120"/>
                  <w:rPr>
                    <w:rStyle w:val="Strong"/>
                  </w:rPr>
                </w:pPr>
              </w:p>
              <w:p w14:paraId="2AD09C25" w14:textId="77777777" w:rsidR="00741A86" w:rsidRPr="005A0B5F" w:rsidRDefault="00741A86" w:rsidP="00D65D64">
                <w:pPr>
                  <w:spacing w:before="120" w:after="120"/>
                  <w:rPr>
                    <w:rStyle w:val="Strong"/>
                    <w:rFonts w:ascii="Arial" w:hAnsi="Arial" w:cs="Arial"/>
                    <w:sz w:val="22"/>
                    <w:szCs w:val="22"/>
                    <w:lang w:eastAsia="en-US"/>
                  </w:rPr>
                </w:pPr>
                <w:r>
                  <w:rPr>
                    <w:rStyle w:val="Strong"/>
                    <w:rFonts w:ascii="Arial" w:hAnsi="Arial" w:cs="Arial"/>
                  </w:rPr>
                  <w:t xml:space="preserve">*** </w:t>
                </w:r>
                <w:r>
                  <w:rPr>
                    <w:rStyle w:val="Strong"/>
                    <w:rFonts w:ascii="Arial" w:hAnsi="Arial" w:cs="Arial"/>
                    <w:highlight w:val="yellow"/>
                  </w:rPr>
                  <w:t>PTSD</w:t>
                </w:r>
                <w:r w:rsidRPr="009956F6">
                  <w:rPr>
                    <w:rStyle w:val="Strong"/>
                    <w:rFonts w:ascii="Arial" w:hAnsi="Arial" w:cs="Arial"/>
                    <w:highlight w:val="yellow"/>
                  </w:rPr>
                  <w:t xml:space="preserve"> OR </w:t>
                </w:r>
                <w:r>
                  <w:rPr>
                    <w:rStyle w:val="Strong"/>
                    <w:rFonts w:ascii="Arial" w:hAnsi="Arial" w:cs="Arial"/>
                    <w:highlight w:val="yellow"/>
                  </w:rPr>
                  <w:t>Major Depression etc</w:t>
                </w:r>
              </w:p>
            </w:tc>
          </w:tr>
        </w:tbl>
        <w:p w14:paraId="2EC3BF76" w14:textId="77777777" w:rsidR="00741A86" w:rsidRPr="005A0B5F" w:rsidRDefault="00741A86" w:rsidP="00D65D64">
          <w:pPr>
            <w:spacing w:before="120" w:after="120"/>
            <w:jc w:val="both"/>
            <w:rPr>
              <w:rStyle w:val="Strong"/>
              <w:b w:val="0"/>
            </w:rPr>
          </w:pPr>
        </w:p>
        <w:tbl>
          <w:tblPr>
            <w:tblStyle w:val="TableGrid"/>
            <w:tblW w:w="0" w:type="auto"/>
            <w:tblLook w:val="04A0" w:firstRow="1" w:lastRow="0" w:firstColumn="1" w:lastColumn="0" w:noHBand="0" w:noVBand="1"/>
          </w:tblPr>
          <w:tblGrid>
            <w:gridCol w:w="9060"/>
          </w:tblGrid>
          <w:tr w:rsidR="00741A86" w:rsidRPr="005A0B5F" w14:paraId="0162DD40" w14:textId="77777777" w:rsidTr="005F2C9A">
            <w:trPr>
              <w:trHeight w:val="1531"/>
            </w:trPr>
            <w:tc>
              <w:tcPr>
                <w:tcW w:w="9060" w:type="dxa"/>
              </w:tcPr>
              <w:p w14:paraId="2694E38A" w14:textId="77777777" w:rsidR="00741A86" w:rsidRPr="005A0B5F" w:rsidRDefault="00741A86" w:rsidP="00D65D64">
                <w:pPr>
                  <w:spacing w:before="120" w:after="120"/>
                  <w:rPr>
                    <w:rStyle w:val="Strong"/>
                    <w:rFonts w:ascii="Arial" w:hAnsi="Arial" w:cs="Arial"/>
                    <w:color w:val="FF0000"/>
                    <w:sz w:val="22"/>
                    <w:szCs w:val="22"/>
                  </w:rPr>
                </w:pPr>
                <w:r w:rsidRPr="005A0B5F">
                  <w:rPr>
                    <w:rStyle w:val="Strong"/>
                    <w:rFonts w:ascii="Arial" w:hAnsi="Arial" w:cs="Arial"/>
                    <w:sz w:val="22"/>
                    <w:szCs w:val="22"/>
                  </w:rPr>
                  <w:t>The following injuries</w:t>
                </w:r>
                <w:r w:rsidRPr="005A0B5F">
                  <w:rPr>
                    <w:rFonts w:ascii="Arial" w:eastAsia="Times New Roman" w:hAnsi="Arial" w:cs="Arial"/>
                    <w:sz w:val="22"/>
                    <w:szCs w:val="22"/>
                  </w:rPr>
                  <w:t xml:space="preserve"> </w:t>
                </w:r>
                <w:r w:rsidRPr="005A0B5F">
                  <w:rPr>
                    <w:rFonts w:ascii="Arial" w:eastAsia="Times New Roman" w:hAnsi="Arial" w:cs="Arial"/>
                    <w:b/>
                    <w:bCs/>
                    <w:sz w:val="22"/>
                    <w:szCs w:val="22"/>
                  </w:rPr>
                  <w:t>referred to me for assessment have been assessed and determined to be not caused by the motor accident:</w:t>
                </w:r>
              </w:p>
              <w:p w14:paraId="38E9FE86" w14:textId="77777777" w:rsidR="00741A86" w:rsidRPr="006C7C83" w:rsidRDefault="00741A86" w:rsidP="00D65D64">
                <w:pPr>
                  <w:pStyle w:val="ListParagraph"/>
                  <w:numPr>
                    <w:ilvl w:val="0"/>
                    <w:numId w:val="31"/>
                  </w:numPr>
                  <w:spacing w:before="120" w:after="120"/>
                  <w:ind w:firstLine="0"/>
                  <w:rPr>
                    <w:rFonts w:ascii="Arial" w:hAnsi="Arial" w:cs="Arial"/>
                    <w:bCs/>
                    <w:sz w:val="22"/>
                    <w:szCs w:val="22"/>
                  </w:rPr>
                </w:pPr>
                <w:r w:rsidRPr="00382146">
                  <w:rPr>
                    <w:rFonts w:eastAsia="Times New Roman"/>
                    <w:bCs/>
                    <w:color w:val="000000" w:themeColor="text1"/>
                  </w:rPr>
                  <w:t>[</w:t>
                </w:r>
                <w:r w:rsidRPr="00382146">
                  <w:rPr>
                    <w:rFonts w:ascii="Arial" w:eastAsia="Times New Roman" w:hAnsi="Arial" w:cs="Arial"/>
                    <w:color w:val="000000" w:themeColor="text1"/>
                    <w:sz w:val="22"/>
                    <w:szCs w:val="22"/>
                  </w:rPr>
                  <w:t>List injuries as referred]</w:t>
                </w:r>
                <w:r w:rsidRPr="005A0B5F">
                  <w:rPr>
                    <w:rFonts w:ascii="Arial" w:eastAsia="Times New Roman" w:hAnsi="Arial" w:cs="Arial"/>
                    <w:bCs/>
                    <w:noProof/>
                    <w:color w:val="0000FF"/>
                    <w:sz w:val="22"/>
                    <w:szCs w:val="22"/>
                  </w:rPr>
                  <w:t xml:space="preserve"> </w:t>
                </w:r>
                <w:r w:rsidRPr="005A0B5F">
                  <w:rPr>
                    <w:rFonts w:ascii="Arial" w:eastAsia="Times New Roman" w:hAnsi="Arial" w:cs="Arial"/>
                    <w:bCs/>
                    <w:noProof/>
                    <w:color w:val="FF0000"/>
                    <w:sz w:val="22"/>
                    <w:szCs w:val="22"/>
                  </w:rPr>
                  <w:t>If there are no injuries in this list, delete entire box.</w:t>
                </w:r>
              </w:p>
              <w:p w14:paraId="03D628E9" w14:textId="77777777" w:rsidR="00741A86" w:rsidRDefault="00741A86" w:rsidP="00D65D64">
                <w:pPr>
                  <w:spacing w:before="120" w:after="120"/>
                  <w:rPr>
                    <w:rFonts w:ascii="Arial" w:eastAsia="Times New Roman" w:hAnsi="Arial" w:cs="Arial"/>
                    <w:sz w:val="22"/>
                    <w:szCs w:val="22"/>
                  </w:rPr>
                </w:pPr>
              </w:p>
              <w:p w14:paraId="49EC1809" w14:textId="77777777" w:rsidR="00741A86" w:rsidRPr="005A0B5F" w:rsidRDefault="00741A86" w:rsidP="00D65D64">
                <w:pPr>
                  <w:spacing w:before="120" w:after="120"/>
                  <w:rPr>
                    <w:rStyle w:val="Strong"/>
                    <w:rFonts w:ascii="Arial" w:eastAsia="Times New Roman" w:hAnsi="Arial" w:cs="Arial"/>
                    <w:sz w:val="22"/>
                    <w:szCs w:val="22"/>
                  </w:rPr>
                </w:pPr>
                <w:r w:rsidRPr="005A0B5F">
                  <w:rPr>
                    <w:rFonts w:ascii="Arial" w:eastAsia="Times New Roman" w:hAnsi="Arial" w:cs="Arial"/>
                    <w:sz w:val="22"/>
                    <w:szCs w:val="22"/>
                  </w:rPr>
                  <w:t>A decision as to whether these injuries are a threshold injury is not required for the purposes of the Act.</w:t>
                </w:r>
              </w:p>
            </w:tc>
          </w:tr>
        </w:tbl>
        <w:p w14:paraId="48CE9AC5" w14:textId="77777777" w:rsidR="00741A86" w:rsidRPr="005A0B5F" w:rsidRDefault="00741A86" w:rsidP="00D65D64">
          <w:pPr>
            <w:spacing w:before="120" w:after="120"/>
            <w:jc w:val="both"/>
            <w:rPr>
              <w:rStyle w:val="Strong"/>
              <w:b w:val="0"/>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741A86" w:rsidRPr="005A0B5F" w14:paraId="49CF1D82" w14:textId="77777777" w:rsidTr="005F2C9A">
            <w:trPr>
              <w:trHeight w:val="2532"/>
            </w:trPr>
            <w:tc>
              <w:tcPr>
                <w:tcW w:w="9356" w:type="dxa"/>
              </w:tcPr>
              <w:p w14:paraId="39144C16" w14:textId="77777777" w:rsidR="00741A86" w:rsidRPr="005A0B5F" w:rsidRDefault="00741A86" w:rsidP="00D65D64">
                <w:pPr>
                  <w:spacing w:before="120" w:after="120"/>
                  <w:ind w:left="179"/>
                  <w:jc w:val="both"/>
                  <w:rPr>
                    <w:rStyle w:val="Strong"/>
                    <w:b w:val="0"/>
                    <w:bCs w:val="0"/>
                    <w:color w:val="FF0000"/>
                  </w:rPr>
                </w:pPr>
                <w:r w:rsidRPr="005A0B5F">
                  <w:rPr>
                    <w:rStyle w:val="Strong"/>
                  </w:rPr>
                  <w:t>The following injuries</w:t>
                </w:r>
                <w:r w:rsidRPr="005A0B5F">
                  <w:rPr>
                    <w:rFonts w:eastAsia="Times New Roman"/>
                    <w:b/>
                    <w:bCs/>
                  </w:rPr>
                  <w:t xml:space="preserve"> caused by the motor accident are THRESHOLD INJURIES:</w:t>
                </w:r>
              </w:p>
              <w:p w14:paraId="5AB7C919" w14:textId="77777777" w:rsidR="00741A86" w:rsidRPr="006C7C83" w:rsidRDefault="00741A86" w:rsidP="00D65D64">
                <w:pPr>
                  <w:pStyle w:val="ListParagraph"/>
                  <w:numPr>
                    <w:ilvl w:val="0"/>
                    <w:numId w:val="31"/>
                  </w:numPr>
                  <w:spacing w:before="120" w:after="120"/>
                  <w:ind w:firstLine="0"/>
                  <w:rPr>
                    <w:bCs/>
                    <w:lang w:eastAsia="en-AU"/>
                  </w:rPr>
                </w:pPr>
                <w:r w:rsidRPr="00382146">
                  <w:rPr>
                    <w:rFonts w:eastAsia="Times New Roman"/>
                    <w:bCs/>
                    <w:color w:val="000000" w:themeColor="text1"/>
                    <w:lang w:eastAsia="en-AU"/>
                  </w:rPr>
                  <w:t>[</w:t>
                </w:r>
                <w:r w:rsidRPr="00382146">
                  <w:rPr>
                    <w:rFonts w:eastAsia="Times New Roman"/>
                    <w:color w:val="000000" w:themeColor="text1"/>
                    <w:lang w:eastAsia="en-AU"/>
                  </w:rPr>
                  <w:t>List injuries as referred]</w:t>
                </w:r>
                <w:r w:rsidRPr="005A0B5F">
                  <w:rPr>
                    <w:rFonts w:eastAsia="Times New Roman"/>
                    <w:bCs/>
                    <w:noProof/>
                    <w:color w:val="0000FF"/>
                  </w:rPr>
                  <w:t xml:space="preserve"> </w:t>
                </w:r>
                <w:r w:rsidRPr="005A0B5F">
                  <w:rPr>
                    <w:rFonts w:eastAsia="Times New Roman"/>
                    <w:bCs/>
                    <w:noProof/>
                    <w:color w:val="FF0000"/>
                  </w:rPr>
                  <w:t>If there are no injuries in this list, delete entire box.</w:t>
                </w:r>
              </w:p>
              <w:p w14:paraId="57AAAD81" w14:textId="77777777" w:rsidR="00741A86" w:rsidRPr="005A0B5F" w:rsidRDefault="00741A86" w:rsidP="00D65D64">
                <w:pPr>
                  <w:spacing w:before="120" w:after="120"/>
                  <w:ind w:left="179"/>
                  <w:jc w:val="both"/>
                  <w:rPr>
                    <w:rStyle w:val="Strong"/>
                    <w:b w:val="0"/>
                    <w:bCs w:val="0"/>
                  </w:rPr>
                </w:pPr>
                <w:bookmarkStart w:id="4" w:name="_Hlk76567384"/>
                <w:r w:rsidRPr="005A0B5F">
                  <w:rPr>
                    <w:b/>
                    <w:bCs/>
                  </w:rPr>
                  <w:t>An assessment of the degree of permanent impairment of these injuries is therefore not required.</w:t>
                </w:r>
              </w:p>
            </w:tc>
          </w:tr>
        </w:tbl>
        <w:bookmarkEnd w:id="4" w:displacedByCustomXml="next"/>
      </w:sdtContent>
    </w:sdt>
    <w:p w14:paraId="29ABD06E" w14:textId="77777777" w:rsidR="00741A86" w:rsidRDefault="00741A86" w:rsidP="00D65D64">
      <w:pPr>
        <w:spacing w:before="120" w:after="0"/>
        <w:jc w:val="center"/>
        <w:rPr>
          <w:b/>
          <w:bCs/>
        </w:rPr>
      </w:pPr>
    </w:p>
    <w:sdt>
      <w:sdtPr>
        <w:rPr>
          <w:b/>
          <w:bCs/>
        </w:rPr>
        <w:alias w:val="permbothBoxes"/>
        <w:tag w:val="permBoxes"/>
        <w:id w:val="1654179668"/>
        <w:placeholder>
          <w:docPart w:val="6AF27C72FA51E2478265556C0E709DDE"/>
        </w:placeholder>
      </w:sdtPr>
      <w:sdtEndPr>
        <w:rPr>
          <w:rFonts w:eastAsia="Calibri"/>
          <w:b w:val="0"/>
          <w:noProof/>
          <w:color w:val="0000FF"/>
          <w:lang w:eastAsia="en-AU"/>
        </w:rPr>
      </w:sdtEndPr>
      <w:sdtContent>
        <w:p w14:paraId="3F67DB63" w14:textId="77777777" w:rsidR="00FB0212" w:rsidRPr="002A387A" w:rsidRDefault="00C6112F" w:rsidP="00D65D64">
          <w:pPr>
            <w:spacing w:before="120" w:after="0"/>
            <w:jc w:val="center"/>
            <w:rPr>
              <w:rStyle w:val="Strong"/>
            </w:rPr>
          </w:pPr>
          <w:r w:rsidRPr="002A387A">
            <w:rPr>
              <w:b/>
              <w:bCs/>
            </w:rPr>
            <w:t xml:space="preserve">ASSESSMENT OF DEGREE OF PERMANENT IMPAIRMENT </w:t>
          </w:r>
        </w:p>
        <w:p w14:paraId="0E582D20" w14:textId="77777777" w:rsidR="00FB0212" w:rsidRPr="002A387A" w:rsidRDefault="001A4D2A" w:rsidP="00D65D64">
          <w:pPr>
            <w:spacing w:before="120" w:after="0"/>
            <w:jc w:val="center"/>
            <w:rPr>
              <w:rFonts w:eastAsia="Times New Roman"/>
              <w:b/>
              <w:bCs/>
            </w:rPr>
          </w:pPr>
          <w:r w:rsidRPr="002A387A">
            <w:rPr>
              <w:rStyle w:val="Strong"/>
            </w:rPr>
            <w:t>Certificate issued</w:t>
          </w:r>
          <w:r w:rsidRPr="002A387A">
            <w:rPr>
              <w:rFonts w:eastAsia="Times New Roman"/>
              <w:b/>
              <w:bCs/>
            </w:rPr>
            <w:t xml:space="preserve"> under s 7.23(1) of the </w:t>
          </w:r>
          <w:r w:rsidRPr="002A387A">
            <w:rPr>
              <w:rFonts w:eastAsia="Times New Roman"/>
              <w:b/>
              <w:bCs/>
              <w:i/>
              <w:iCs/>
            </w:rPr>
            <w:t>Motor Accident Injuries Act 2017</w:t>
          </w:r>
          <w:r w:rsidRPr="002A387A">
            <w:rPr>
              <w:rFonts w:eastAsia="Times New Roman"/>
              <w:b/>
              <w:bCs/>
            </w:rPr>
            <w:t xml:space="preserve"> (the Act)</w:t>
          </w:r>
        </w:p>
        <w:tbl>
          <w:tblPr>
            <w:tblStyle w:val="TableGrid"/>
            <w:tblW w:w="0" w:type="auto"/>
            <w:tblLook w:val="04A0" w:firstRow="1" w:lastRow="0" w:firstColumn="1" w:lastColumn="0" w:noHBand="0" w:noVBand="1"/>
            <w:tblCaption w:val="PermCertBox"/>
          </w:tblPr>
          <w:tblGrid>
            <w:gridCol w:w="9060"/>
          </w:tblGrid>
          <w:tr w:rsidR="00F75554" w:rsidRPr="002A387A" w14:paraId="706775C5" w14:textId="77777777" w:rsidTr="7DF8D00C">
            <w:tc>
              <w:tcPr>
                <w:tcW w:w="9060" w:type="dxa"/>
              </w:tcPr>
              <w:p w14:paraId="67C7D507" w14:textId="77777777" w:rsidR="001D2237" w:rsidRPr="001D2237" w:rsidRDefault="001A4D2A" w:rsidP="00D65D64">
                <w:pPr>
                  <w:spacing w:before="120" w:after="0"/>
                  <w:rPr>
                    <w:rFonts w:ascii="Arial" w:eastAsia="Times New Roman" w:hAnsi="Arial" w:cs="Arial"/>
                    <w:noProof/>
                    <w:color w:val="000000" w:themeColor="text1"/>
                    <w:sz w:val="22"/>
                    <w:szCs w:val="22"/>
                  </w:rPr>
                </w:pPr>
                <w:r w:rsidRPr="002A387A">
                  <w:rPr>
                    <w:rStyle w:val="Strong"/>
                    <w:rFonts w:ascii="Arial" w:hAnsi="Arial" w:cs="Arial"/>
                    <w:sz w:val="22"/>
                    <w:szCs w:val="22"/>
                  </w:rPr>
                  <w:t xml:space="preserve">The following injuries caused by the motor accident give rise to a permanent impairment of </w:t>
                </w:r>
                <w:r w:rsidRPr="002A387A">
                  <w:rPr>
                    <w:rStyle w:val="Strong"/>
                    <w:rFonts w:ascii="Arial" w:hAnsi="Arial" w:cs="Arial"/>
                    <w:color w:val="FF0000"/>
                    <w:sz w:val="22"/>
                    <w:szCs w:val="22"/>
                  </w:rPr>
                  <w:t>[insert percentage amount]</w:t>
                </w:r>
                <w:r w:rsidRPr="00DF500C">
                  <w:rPr>
                    <w:rStyle w:val="Strong"/>
                    <w:rFonts w:ascii="Arial" w:hAnsi="Arial" w:cs="Arial"/>
                    <w:sz w:val="22"/>
                    <w:szCs w:val="22"/>
                  </w:rPr>
                  <w:t xml:space="preserve"> </w:t>
                </w:r>
                <w:r w:rsidR="009137E0">
                  <w:rPr>
                    <w:rStyle w:val="Strong"/>
                    <w:rFonts w:ascii="Arial" w:hAnsi="Arial" w:cs="Arial"/>
                    <w:sz w:val="22"/>
                    <w:szCs w:val="22"/>
                  </w:rPr>
                  <w:t>% a</w:t>
                </w:r>
                <w:r w:rsidRPr="002A387A">
                  <w:rPr>
                    <w:rStyle w:val="Strong"/>
                    <w:rFonts w:ascii="Arial" w:hAnsi="Arial" w:cs="Arial"/>
                    <w:sz w:val="22"/>
                    <w:szCs w:val="22"/>
                  </w:rPr>
                  <w:t xml:space="preserve">nd </w:t>
                </w:r>
                <w:r w:rsidRPr="00DF500C">
                  <w:rPr>
                    <w:rStyle w:val="Strong"/>
                    <w:rFonts w:ascii="Arial" w:hAnsi="Arial" w:cs="Arial"/>
                    <w:sz w:val="22"/>
                    <w:szCs w:val="22"/>
                  </w:rPr>
                  <w:t>IS</w:t>
                </w:r>
                <w:r w:rsidR="00300291" w:rsidRPr="002A387A">
                  <w:rPr>
                    <w:rStyle w:val="Strong"/>
                    <w:rFonts w:ascii="Arial" w:hAnsi="Arial" w:cs="Arial"/>
                    <w:color w:val="FF0000"/>
                    <w:sz w:val="22"/>
                    <w:szCs w:val="22"/>
                  </w:rPr>
                  <w:t xml:space="preserve"> </w:t>
                </w:r>
                <w:r w:rsidRPr="002A387A">
                  <w:rPr>
                    <w:rStyle w:val="Strong"/>
                    <w:rFonts w:ascii="Arial" w:hAnsi="Arial" w:cs="Arial"/>
                    <w:color w:val="FF0000"/>
                    <w:sz w:val="22"/>
                    <w:szCs w:val="22"/>
                  </w:rPr>
                  <w:t xml:space="preserve">NOT </w:t>
                </w:r>
                <w:r w:rsidRPr="002A387A">
                  <w:rPr>
                    <w:rStyle w:val="Strong"/>
                    <w:rFonts w:ascii="Arial" w:hAnsi="Arial" w:cs="Arial"/>
                    <w:sz w:val="22"/>
                    <w:szCs w:val="22"/>
                  </w:rPr>
                  <w:t>GREATER THAN 10%</w:t>
                </w:r>
                <w:r w:rsidRPr="001D2237">
                  <w:rPr>
                    <w:rStyle w:val="Strong"/>
                    <w:rFonts w:ascii="Arial" w:hAnsi="Arial" w:cs="Arial"/>
                    <w:sz w:val="22"/>
                    <w:szCs w:val="22"/>
                  </w:rPr>
                  <w:t>:</w:t>
                </w:r>
              </w:p>
              <w:p w14:paraId="7844546B" w14:textId="77777777" w:rsidR="00FB0212" w:rsidRPr="001D2237" w:rsidRDefault="00E94076" w:rsidP="00D65D64">
                <w:pPr>
                  <w:pStyle w:val="ListParagraph"/>
                  <w:numPr>
                    <w:ilvl w:val="0"/>
                    <w:numId w:val="42"/>
                  </w:numPr>
                  <w:spacing w:before="120" w:after="0"/>
                  <w:ind w:firstLine="0"/>
                  <w:rPr>
                    <w:rStyle w:val="Strong"/>
                    <w:rFonts w:ascii="Arial" w:hAnsi="Arial" w:cs="Arial"/>
                    <w:b w:val="0"/>
                    <w:bCs w:val="0"/>
                    <w:sz w:val="22"/>
                    <w:szCs w:val="22"/>
                  </w:rPr>
                </w:pPr>
                <w:r w:rsidRPr="001D2237">
                  <w:rPr>
                    <w:rFonts w:ascii="Arial" w:eastAsia="Times New Roman" w:hAnsi="Arial" w:cs="Arial"/>
                    <w:color w:val="000000" w:themeColor="text1"/>
                    <w:sz w:val="22"/>
                    <w:szCs w:val="22"/>
                  </w:rPr>
                  <w:t xml:space="preserve">List injuries </w:t>
                </w:r>
                <w:r w:rsidRPr="00382146">
                  <w:rPr>
                    <w:rFonts w:ascii="Arial" w:eastAsia="Times New Roman" w:hAnsi="Arial" w:cs="Arial"/>
                    <w:color w:val="000000" w:themeColor="text1"/>
                    <w:sz w:val="22"/>
                    <w:szCs w:val="22"/>
                  </w:rPr>
                  <w:t>as referred]</w:t>
                </w:r>
                <w:r w:rsidRPr="001D2237">
                  <w:rPr>
                    <w:rFonts w:ascii="Arial" w:eastAsia="Times New Roman" w:hAnsi="Arial" w:cs="Arial"/>
                    <w:bCs/>
                    <w:noProof/>
                    <w:color w:val="0000FF"/>
                    <w:sz w:val="22"/>
                    <w:szCs w:val="22"/>
                  </w:rPr>
                  <w:t xml:space="preserve"> </w:t>
                </w:r>
                <w:r w:rsidR="001A4D2A" w:rsidRPr="001D2237">
                  <w:rPr>
                    <w:rFonts w:ascii="Arial" w:eastAsia="Times New Roman" w:hAnsi="Arial" w:cs="Arial"/>
                    <w:bCs/>
                    <w:noProof/>
                    <w:color w:val="FF0000"/>
                    <w:sz w:val="22"/>
                    <w:szCs w:val="22"/>
                  </w:rPr>
                  <w:t>If there are no injuries in this list, delete entire box</w:t>
                </w:r>
                <w:r w:rsidR="001A4D2A" w:rsidRPr="001D2237">
                  <w:rPr>
                    <w:rFonts w:ascii="Arial" w:eastAsia="Times New Roman" w:hAnsi="Arial" w:cs="Arial"/>
                    <w:bCs/>
                    <w:noProof/>
                    <w:sz w:val="22"/>
                    <w:szCs w:val="22"/>
                  </w:rPr>
                  <w:t>.</w:t>
                </w:r>
              </w:p>
            </w:tc>
          </w:tr>
        </w:tbl>
        <w:p w14:paraId="4C1DEBCB" w14:textId="77777777" w:rsidR="00FB0212" w:rsidRPr="002A387A" w:rsidRDefault="00FB0212" w:rsidP="00D65D64">
          <w:pPr>
            <w:spacing w:before="120" w:after="0"/>
            <w:jc w:val="both"/>
            <w:rPr>
              <w:rStyle w:val="Strong"/>
              <w:b w:val="0"/>
            </w:rPr>
          </w:pPr>
        </w:p>
        <w:tbl>
          <w:tblPr>
            <w:tblStyle w:val="TableGrid"/>
            <w:tblW w:w="0" w:type="auto"/>
            <w:tblLook w:val="04A0" w:firstRow="1" w:lastRow="0" w:firstColumn="1" w:lastColumn="0" w:noHBand="0" w:noVBand="1"/>
            <w:tblCaption w:val="PermCertBox"/>
          </w:tblPr>
          <w:tblGrid>
            <w:gridCol w:w="9060"/>
          </w:tblGrid>
          <w:tr w:rsidR="00F75554" w:rsidRPr="002A387A" w14:paraId="3DCE8BE5" w14:textId="77777777" w:rsidTr="089191C8">
            <w:tc>
              <w:tcPr>
                <w:tcW w:w="9060" w:type="dxa"/>
              </w:tcPr>
              <w:p w14:paraId="32EBB3DF" w14:textId="77777777" w:rsidR="00FB0212" w:rsidRPr="002A387A" w:rsidRDefault="001A4D2A" w:rsidP="00D65D64">
                <w:pPr>
                  <w:spacing w:before="120" w:after="0"/>
                  <w:rPr>
                    <w:rFonts w:ascii="Arial" w:hAnsi="Arial" w:cs="Arial"/>
                    <w:b/>
                    <w:bCs/>
                    <w:sz w:val="22"/>
                    <w:szCs w:val="22"/>
                  </w:rPr>
                </w:pPr>
                <w:r w:rsidRPr="002A387A">
                  <w:rPr>
                    <w:rStyle w:val="Strong"/>
                    <w:rFonts w:ascii="Arial" w:hAnsi="Arial" w:cs="Arial"/>
                    <w:sz w:val="22"/>
                    <w:szCs w:val="22"/>
                  </w:rPr>
                  <w:t>I decline to make an assessment under s</w:t>
                </w:r>
                <w:r w:rsidR="0073536E" w:rsidRPr="002A387A">
                  <w:rPr>
                    <w:rStyle w:val="Strong"/>
                    <w:rFonts w:ascii="Arial" w:hAnsi="Arial" w:cs="Arial"/>
                    <w:sz w:val="22"/>
                    <w:szCs w:val="22"/>
                  </w:rPr>
                  <w:t xml:space="preserve"> </w:t>
                </w:r>
                <w:r w:rsidRPr="002A387A">
                  <w:rPr>
                    <w:rStyle w:val="Strong"/>
                    <w:rFonts w:ascii="Arial" w:hAnsi="Arial" w:cs="Arial"/>
                    <w:sz w:val="22"/>
                    <w:szCs w:val="22"/>
                  </w:rPr>
                  <w:t>7.21(4) of the Act. The following injur</w:t>
                </w:r>
                <w:r w:rsidR="7A340DA6" w:rsidRPr="002A387A">
                  <w:rPr>
                    <w:rStyle w:val="Strong"/>
                    <w:rFonts w:ascii="Arial" w:hAnsi="Arial" w:cs="Arial"/>
                    <w:sz w:val="22"/>
                    <w:szCs w:val="22"/>
                  </w:rPr>
                  <w:t>i</w:t>
                </w:r>
                <w:r w:rsidRPr="002A387A">
                  <w:rPr>
                    <w:rStyle w:val="Strong"/>
                    <w:rFonts w:ascii="Arial" w:hAnsi="Arial" w:cs="Arial"/>
                    <w:sz w:val="22"/>
                    <w:szCs w:val="22"/>
                  </w:rPr>
                  <w:t>es are not yet permanent:</w:t>
                </w:r>
              </w:p>
              <w:p w14:paraId="176045C9" w14:textId="77777777" w:rsidR="00FB0212" w:rsidRPr="002A387A" w:rsidRDefault="00E94076" w:rsidP="00D65D64">
                <w:pPr>
                  <w:pStyle w:val="ListParagraph"/>
                  <w:numPr>
                    <w:ilvl w:val="0"/>
                    <w:numId w:val="13"/>
                  </w:numPr>
                  <w:spacing w:before="120" w:after="0"/>
                  <w:ind w:left="1730" w:firstLine="0"/>
                  <w:contextualSpacing w:val="0"/>
                  <w:rPr>
                    <w:rFonts w:ascii="Arial" w:hAnsi="Arial" w:cs="Arial"/>
                    <w:sz w:val="22"/>
                    <w:szCs w:val="22"/>
                  </w:rPr>
                </w:pPr>
                <w:r w:rsidRPr="002A387A">
                  <w:rPr>
                    <w:rFonts w:ascii="Arial" w:eastAsia="Times New Roman" w:hAnsi="Arial" w:cs="Arial"/>
                    <w:color w:val="000000" w:themeColor="text1"/>
                    <w:sz w:val="22"/>
                    <w:szCs w:val="22"/>
                  </w:rPr>
                  <w:t xml:space="preserve">[List injuries </w:t>
                </w:r>
                <w:r w:rsidRPr="00382146">
                  <w:rPr>
                    <w:rFonts w:ascii="Arial" w:eastAsia="Times New Roman" w:hAnsi="Arial" w:cs="Arial"/>
                    <w:color w:val="000000" w:themeColor="text1"/>
                    <w:sz w:val="22"/>
                    <w:szCs w:val="22"/>
                  </w:rPr>
                  <w:t>as referred]</w:t>
                </w:r>
                <w:r w:rsidRPr="002A387A">
                  <w:rPr>
                    <w:rFonts w:ascii="Arial" w:eastAsia="Times New Roman" w:hAnsi="Arial" w:cs="Arial"/>
                    <w:bCs/>
                    <w:noProof/>
                    <w:color w:val="0000FF"/>
                    <w:sz w:val="22"/>
                    <w:szCs w:val="22"/>
                  </w:rPr>
                  <w:t xml:space="preserve"> </w:t>
                </w:r>
                <w:r w:rsidR="001A4D2A" w:rsidRPr="002A387A">
                  <w:rPr>
                    <w:rFonts w:ascii="Arial" w:eastAsia="Times New Roman" w:hAnsi="Arial" w:cs="Arial"/>
                    <w:bCs/>
                    <w:noProof/>
                    <w:color w:val="FF0000"/>
                    <w:sz w:val="22"/>
                    <w:szCs w:val="22"/>
                  </w:rPr>
                  <w:t>If there are no injuries in this list, delete entire box</w:t>
                </w:r>
                <w:r w:rsidR="001A4D2A" w:rsidRPr="002A387A">
                  <w:rPr>
                    <w:rFonts w:ascii="Arial" w:eastAsia="Times New Roman" w:hAnsi="Arial" w:cs="Arial"/>
                    <w:bCs/>
                    <w:noProof/>
                    <w:sz w:val="22"/>
                    <w:szCs w:val="22"/>
                  </w:rPr>
                  <w:t>.</w:t>
                </w:r>
              </w:p>
              <w:p w14:paraId="6361E657" w14:textId="77777777" w:rsidR="00FB0212" w:rsidRPr="002A387A" w:rsidRDefault="001A4D2A" w:rsidP="00D65D64">
                <w:pPr>
                  <w:spacing w:before="120" w:after="0"/>
                  <w:rPr>
                    <w:rStyle w:val="Strong"/>
                    <w:rFonts w:ascii="Arial" w:hAnsi="Arial" w:cs="Arial"/>
                    <w:bCs w:val="0"/>
                    <w:color w:val="0000FF"/>
                    <w:sz w:val="22"/>
                    <w:szCs w:val="22"/>
                  </w:rPr>
                </w:pPr>
                <w:r w:rsidRPr="002A387A">
                  <w:rPr>
                    <w:rFonts w:ascii="Arial" w:hAnsi="Arial" w:cs="Arial"/>
                    <w:sz w:val="22"/>
                    <w:szCs w:val="22"/>
                  </w:rPr>
                  <w:t xml:space="preserve">The permanent impairment of these injuries should be capable of assessment </w:t>
                </w:r>
                <w:r w:rsidRPr="002A387A">
                  <w:rPr>
                    <w:rFonts w:ascii="Arial" w:hAnsi="Arial" w:cs="Arial"/>
                    <w:color w:val="0000FF"/>
                    <w:sz w:val="22"/>
                    <w:szCs w:val="22"/>
                  </w:rPr>
                  <w:t>[enter a time frame]</w:t>
                </w:r>
                <w:r w:rsidR="004C6EF4" w:rsidRPr="002A387A">
                  <w:rPr>
                    <w:rFonts w:ascii="Arial" w:hAnsi="Arial" w:cs="Arial"/>
                    <w:sz w:val="22"/>
                    <w:szCs w:val="22"/>
                  </w:rPr>
                  <w:t>.</w:t>
                </w:r>
              </w:p>
            </w:tc>
          </w:tr>
        </w:tbl>
        <w:p w14:paraId="37D9A66F" w14:textId="77777777" w:rsidR="00FB0212" w:rsidRPr="002A387A" w:rsidRDefault="00FB0212" w:rsidP="00D65D64">
          <w:pPr>
            <w:tabs>
              <w:tab w:val="left" w:pos="900"/>
            </w:tabs>
            <w:spacing w:before="120" w:after="0"/>
            <w:rPr>
              <w:b/>
              <w:bCs/>
              <w:color w:val="FF0000"/>
            </w:rPr>
          </w:pPr>
        </w:p>
        <w:tbl>
          <w:tblPr>
            <w:tblStyle w:val="TableGrid"/>
            <w:tblW w:w="0" w:type="auto"/>
            <w:tblLook w:val="04A0" w:firstRow="1" w:lastRow="0" w:firstColumn="1" w:lastColumn="0" w:noHBand="0" w:noVBand="1"/>
            <w:tblCaption w:val="PermCertBox"/>
          </w:tblPr>
          <w:tblGrid>
            <w:gridCol w:w="9060"/>
          </w:tblGrid>
          <w:tr w:rsidR="006A207C" w:rsidRPr="002A387A" w14:paraId="38C53D08" w14:textId="77777777" w:rsidTr="005F2C9A">
            <w:tc>
              <w:tcPr>
                <w:tcW w:w="9060" w:type="dxa"/>
              </w:tcPr>
              <w:p w14:paraId="33D2CCC9" w14:textId="77777777" w:rsidR="006A207C" w:rsidRPr="002A387A" w:rsidRDefault="006A207C" w:rsidP="00D65D64">
                <w:pPr>
                  <w:spacing w:before="120" w:after="0"/>
                  <w:rPr>
                    <w:rStyle w:val="Strong"/>
                    <w:rFonts w:ascii="Arial" w:hAnsi="Arial" w:cs="Arial"/>
                    <w:noProof/>
                    <w:sz w:val="22"/>
                    <w:szCs w:val="22"/>
                  </w:rPr>
                </w:pPr>
                <w:r w:rsidRPr="002A387A">
                  <w:rPr>
                    <w:rStyle w:val="Strong"/>
                    <w:rFonts w:ascii="Arial" w:hAnsi="Arial" w:cs="Arial"/>
                    <w:noProof/>
                    <w:sz w:val="22"/>
                    <w:szCs w:val="22"/>
                  </w:rPr>
                  <w:t xml:space="preserve">All the injuries referred to me for assessment have been assessed and determined not caused by the motor accident. </w:t>
                </w:r>
              </w:p>
              <w:p w14:paraId="39071A67" w14:textId="77777777" w:rsidR="00E13A7C" w:rsidRPr="002A387A" w:rsidRDefault="00E13A7C" w:rsidP="00D65D64">
                <w:pPr>
                  <w:tabs>
                    <w:tab w:val="left" w:pos="1041"/>
                    <w:tab w:val="left" w:pos="6570"/>
                  </w:tabs>
                  <w:spacing w:after="0"/>
                  <w:rPr>
                    <w:rFonts w:ascii="Arial" w:hAnsi="Arial" w:cs="Arial"/>
                    <w:sz w:val="22"/>
                    <w:szCs w:val="22"/>
                  </w:rPr>
                </w:pPr>
                <w:r w:rsidRPr="002A387A">
                  <w:rPr>
                    <w:rFonts w:ascii="Arial" w:hAnsi="Arial" w:cs="Arial"/>
                    <w:sz w:val="22"/>
                    <w:szCs w:val="22"/>
                  </w:rPr>
                  <w:tab/>
                </w:r>
                <w:r w:rsidR="003F7B3F" w:rsidRPr="002A387A">
                  <w:rPr>
                    <w:rFonts w:ascii="Arial" w:hAnsi="Arial" w:cs="Arial"/>
                    <w:sz w:val="22"/>
                    <w:szCs w:val="22"/>
                  </w:rPr>
                  <w:tab/>
                </w:r>
              </w:p>
              <w:p w14:paraId="608CC406" w14:textId="77777777" w:rsidR="006E4189" w:rsidRPr="002A387A" w:rsidRDefault="006E4189" w:rsidP="00D65D64">
                <w:pPr>
                  <w:tabs>
                    <w:tab w:val="left" w:pos="5117"/>
                  </w:tabs>
                  <w:spacing w:after="0"/>
                  <w:rPr>
                    <w:rFonts w:ascii="Arial" w:hAnsi="Arial" w:cs="Arial"/>
                    <w:sz w:val="22"/>
                    <w:szCs w:val="22"/>
                  </w:rPr>
                </w:pPr>
                <w:r w:rsidRPr="002A387A">
                  <w:rPr>
                    <w:rFonts w:ascii="Arial" w:hAnsi="Arial" w:cs="Arial"/>
                    <w:sz w:val="22"/>
                    <w:szCs w:val="22"/>
                  </w:rPr>
                  <w:tab/>
                </w:r>
              </w:p>
              <w:p w14:paraId="1348F585" w14:textId="77777777" w:rsidR="006A207C" w:rsidRDefault="006A207C" w:rsidP="00D65D64">
                <w:pPr>
                  <w:spacing w:before="120" w:after="0"/>
                  <w:rPr>
                    <w:rStyle w:val="Strong"/>
                    <w:rFonts w:ascii="Arial" w:hAnsi="Arial" w:cs="Arial"/>
                    <w:b w:val="0"/>
                    <w:noProof/>
                    <w:sz w:val="22"/>
                    <w:szCs w:val="22"/>
                  </w:rPr>
                </w:pPr>
                <w:r w:rsidRPr="002A387A">
                  <w:rPr>
                    <w:rStyle w:val="Strong"/>
                    <w:rFonts w:ascii="Arial" w:hAnsi="Arial" w:cs="Arial"/>
                    <w:b w:val="0"/>
                    <w:noProof/>
                    <w:sz w:val="22"/>
                    <w:szCs w:val="22"/>
                  </w:rPr>
                  <w:t>An assessment of the degree of permanent impairment of these injuries is therefore not required.</w:t>
                </w:r>
              </w:p>
              <w:p w14:paraId="70FFB2E6" w14:textId="77777777" w:rsidR="00B345E4" w:rsidRPr="00B345E4" w:rsidRDefault="00B345E4" w:rsidP="00D65D64">
                <w:pPr>
                  <w:tabs>
                    <w:tab w:val="left" w:pos="2957"/>
                  </w:tabs>
                  <w:rPr>
                    <w:rFonts w:ascii="Arial" w:hAnsi="Arial" w:cs="Arial"/>
                    <w:sz w:val="22"/>
                    <w:szCs w:val="22"/>
                  </w:rPr>
                </w:pPr>
                <w:r>
                  <w:rPr>
                    <w:rFonts w:ascii="Arial" w:hAnsi="Arial" w:cs="Arial"/>
                    <w:sz w:val="22"/>
                    <w:szCs w:val="22"/>
                  </w:rPr>
                  <w:tab/>
                </w:r>
              </w:p>
              <w:p w14:paraId="1C7F1B9E" w14:textId="77777777" w:rsidR="006A207C" w:rsidRPr="002A387A" w:rsidRDefault="006A207C" w:rsidP="00D65D64">
                <w:pPr>
                  <w:spacing w:before="120" w:after="0"/>
                  <w:rPr>
                    <w:rFonts w:ascii="Arial" w:hAnsi="Arial" w:cs="Arial"/>
                    <w:bCs/>
                    <w:noProof/>
                    <w:color w:val="0000FF"/>
                    <w:sz w:val="22"/>
                    <w:szCs w:val="22"/>
                  </w:rPr>
                </w:pPr>
                <w:r w:rsidRPr="002A387A">
                  <w:rPr>
                    <w:rFonts w:ascii="Arial" w:hAnsi="Arial" w:cs="Arial"/>
                    <w:bCs/>
                    <w:noProof/>
                    <w:color w:val="0000FF"/>
                    <w:sz w:val="22"/>
                    <w:szCs w:val="22"/>
                  </w:rPr>
                  <w:t xml:space="preserve">Use this option only if </w:t>
                </w:r>
                <w:r w:rsidRPr="002A387A">
                  <w:rPr>
                    <w:rFonts w:ascii="Arial" w:hAnsi="Arial" w:cs="Arial"/>
                    <w:bCs/>
                    <w:noProof/>
                    <w:color w:val="0000FF"/>
                    <w:sz w:val="22"/>
                    <w:szCs w:val="22"/>
                    <w:u w:val="single"/>
                  </w:rPr>
                  <w:t>all</w:t>
                </w:r>
                <w:r w:rsidRPr="002A387A">
                  <w:rPr>
                    <w:rFonts w:ascii="Arial" w:hAnsi="Arial" w:cs="Arial"/>
                    <w:bCs/>
                    <w:noProof/>
                    <w:color w:val="0000FF"/>
                    <w:sz w:val="22"/>
                    <w:szCs w:val="22"/>
                  </w:rPr>
                  <w:t xml:space="preserve"> of the injuries that you have been asked to assess DO NOT relate to the motor accident, or if there are no diagnosable conditions. Do not include these injuries in WPI table. </w:t>
                </w:r>
              </w:p>
              <w:p w14:paraId="53532BD4" w14:textId="77777777" w:rsidR="006A207C" w:rsidRPr="002A387A" w:rsidRDefault="006A207C" w:rsidP="00D65D64">
                <w:pPr>
                  <w:spacing w:before="120" w:after="0"/>
                  <w:rPr>
                    <w:rStyle w:val="Strong"/>
                    <w:rFonts w:ascii="Arial" w:hAnsi="Arial" w:cs="Arial"/>
                    <w:noProof/>
                    <w:sz w:val="22"/>
                    <w:szCs w:val="22"/>
                  </w:rPr>
                </w:pPr>
                <w:r w:rsidRPr="002A387A">
                  <w:rPr>
                    <w:rFonts w:ascii="Arial" w:eastAsia="Times New Roman" w:hAnsi="Arial" w:cs="Arial"/>
                    <w:bCs/>
                    <w:noProof/>
                    <w:color w:val="0000FF"/>
                    <w:sz w:val="22"/>
                    <w:szCs w:val="22"/>
                  </w:rPr>
                  <w:t>If there are no injuries in this list, delete entire box.</w:t>
                </w:r>
              </w:p>
            </w:tc>
          </w:tr>
        </w:tbl>
        <w:p w14:paraId="01C32DA8" w14:textId="77777777" w:rsidR="00662FEC" w:rsidRPr="002A387A" w:rsidRDefault="00662FEC" w:rsidP="00D65D64">
          <w:pPr>
            <w:tabs>
              <w:tab w:val="left" w:pos="900"/>
            </w:tabs>
            <w:spacing w:before="120" w:after="0"/>
            <w:rPr>
              <w:rStyle w:val="Strong"/>
              <w:color w:val="FF0000"/>
            </w:rPr>
          </w:pPr>
        </w:p>
        <w:tbl>
          <w:tblPr>
            <w:tblStyle w:val="TableGrid"/>
            <w:tblW w:w="0" w:type="auto"/>
            <w:tblLook w:val="04A0" w:firstRow="1" w:lastRow="0" w:firstColumn="1" w:lastColumn="0" w:noHBand="0" w:noVBand="1"/>
            <w:tblCaption w:val="PermCertBox"/>
          </w:tblPr>
          <w:tblGrid>
            <w:gridCol w:w="9060"/>
          </w:tblGrid>
          <w:tr w:rsidR="00F75554" w:rsidRPr="002A387A" w14:paraId="524AA513" w14:textId="77777777" w:rsidTr="005F2C9A">
            <w:tc>
              <w:tcPr>
                <w:tcW w:w="9060" w:type="dxa"/>
              </w:tcPr>
              <w:p w14:paraId="37BB4007" w14:textId="77777777" w:rsidR="00FB0212" w:rsidRPr="002A387A" w:rsidRDefault="001A4D2A" w:rsidP="00D65D64">
                <w:pPr>
                  <w:spacing w:before="120" w:after="0"/>
                  <w:rPr>
                    <w:rStyle w:val="Strong"/>
                    <w:rFonts w:ascii="Arial" w:hAnsi="Arial" w:cs="Arial"/>
                    <w:b w:val="0"/>
                    <w:sz w:val="22"/>
                    <w:szCs w:val="22"/>
                  </w:rPr>
                </w:pPr>
                <w:r w:rsidRPr="002A387A">
                  <w:rPr>
                    <w:rStyle w:val="Strong"/>
                    <w:rFonts w:ascii="Arial" w:hAnsi="Arial" w:cs="Arial"/>
                    <w:sz w:val="22"/>
                    <w:szCs w:val="22"/>
                  </w:rPr>
                  <w:t xml:space="preserve">The following injuries caused by the motor accident have resolved </w:t>
                </w:r>
                <w:r w:rsidRPr="002A387A">
                  <w:rPr>
                    <w:rFonts w:ascii="Arial" w:hAnsi="Arial" w:cs="Arial"/>
                    <w:bCs/>
                    <w:sz w:val="22"/>
                    <w:szCs w:val="22"/>
                  </w:rPr>
                  <w:t>and give rise to no assessable permanent impairment:</w:t>
                </w:r>
              </w:p>
              <w:p w14:paraId="259416A7" w14:textId="77777777" w:rsidR="00FB0212" w:rsidRPr="002A387A" w:rsidRDefault="00E94076" w:rsidP="00D65D64">
                <w:pPr>
                  <w:pStyle w:val="ListParagraph"/>
                  <w:numPr>
                    <w:ilvl w:val="0"/>
                    <w:numId w:val="13"/>
                  </w:numPr>
                  <w:spacing w:before="120" w:after="0"/>
                  <w:ind w:left="1730" w:firstLine="0"/>
                  <w:contextualSpacing w:val="0"/>
                  <w:rPr>
                    <w:rFonts w:ascii="Arial" w:hAnsi="Arial" w:cs="Arial"/>
                    <w:sz w:val="22"/>
                    <w:szCs w:val="22"/>
                  </w:rPr>
                </w:pPr>
                <w:r w:rsidRPr="002A387A">
                  <w:rPr>
                    <w:rFonts w:ascii="Arial" w:eastAsia="Times New Roman" w:hAnsi="Arial" w:cs="Arial"/>
                    <w:color w:val="000000" w:themeColor="text1"/>
                    <w:sz w:val="22"/>
                    <w:szCs w:val="22"/>
                  </w:rPr>
                  <w:t xml:space="preserve">[List injuries </w:t>
                </w:r>
                <w:r w:rsidRPr="00382146">
                  <w:rPr>
                    <w:rFonts w:ascii="Arial" w:eastAsia="Times New Roman" w:hAnsi="Arial" w:cs="Arial"/>
                    <w:color w:val="000000" w:themeColor="text1"/>
                    <w:sz w:val="22"/>
                    <w:szCs w:val="22"/>
                  </w:rPr>
                  <w:t>as referred]</w:t>
                </w:r>
                <w:r w:rsidRPr="002A387A">
                  <w:rPr>
                    <w:rFonts w:ascii="Arial" w:eastAsia="Times New Roman" w:hAnsi="Arial" w:cs="Arial"/>
                    <w:bCs/>
                    <w:noProof/>
                    <w:color w:val="0000FF"/>
                    <w:sz w:val="22"/>
                    <w:szCs w:val="22"/>
                  </w:rPr>
                  <w:t xml:space="preserve"> </w:t>
                </w:r>
                <w:r w:rsidR="001A4D2A" w:rsidRPr="002A387A">
                  <w:rPr>
                    <w:rFonts w:ascii="Arial" w:eastAsia="Times New Roman" w:hAnsi="Arial" w:cs="Arial"/>
                    <w:bCs/>
                    <w:noProof/>
                    <w:color w:val="FF0000"/>
                    <w:sz w:val="22"/>
                    <w:szCs w:val="22"/>
                  </w:rPr>
                  <w:t>If there are no injuries in this list, delete entire box</w:t>
                </w:r>
                <w:r w:rsidR="001A4D2A" w:rsidRPr="002A387A">
                  <w:rPr>
                    <w:rFonts w:ascii="Arial" w:eastAsia="Times New Roman" w:hAnsi="Arial" w:cs="Arial"/>
                    <w:bCs/>
                    <w:noProof/>
                    <w:sz w:val="22"/>
                    <w:szCs w:val="22"/>
                  </w:rPr>
                  <w:t>.</w:t>
                </w:r>
              </w:p>
              <w:p w14:paraId="3D35C16F" w14:textId="77777777" w:rsidR="00FB0212" w:rsidRPr="002A387A" w:rsidRDefault="001A4D2A" w:rsidP="00D65D64">
                <w:pPr>
                  <w:spacing w:before="120" w:after="0"/>
                  <w:rPr>
                    <w:rStyle w:val="Strong"/>
                    <w:rFonts w:ascii="Arial" w:hAnsi="Arial" w:cs="Arial"/>
                    <w:b w:val="0"/>
                    <w:bCs w:val="0"/>
                    <w:sz w:val="22"/>
                    <w:szCs w:val="22"/>
                  </w:rPr>
                </w:pPr>
                <w:r w:rsidRPr="002A387A">
                  <w:rPr>
                    <w:rStyle w:val="Strong"/>
                    <w:rFonts w:ascii="Arial" w:hAnsi="Arial" w:cs="Arial"/>
                    <w:sz w:val="22"/>
                    <w:szCs w:val="22"/>
                  </w:rPr>
                  <w:t>An assessment of degree permanent impairment of these injuries is therefore not required.</w:t>
                </w:r>
              </w:p>
            </w:tc>
          </w:tr>
        </w:tbl>
        <w:p w14:paraId="14ABBD5F" w14:textId="77777777" w:rsidR="00FB0212" w:rsidRPr="002A387A" w:rsidRDefault="00FB0212" w:rsidP="00D65D64">
          <w:pPr>
            <w:spacing w:before="120" w:after="0"/>
            <w:rPr>
              <w:b/>
              <w:bCs/>
              <w:color w:val="FF0000"/>
            </w:rPr>
          </w:pPr>
        </w:p>
        <w:tbl>
          <w:tblPr>
            <w:tblStyle w:val="TableGrid"/>
            <w:tblW w:w="0" w:type="auto"/>
            <w:tblLook w:val="04A0" w:firstRow="1" w:lastRow="0" w:firstColumn="1" w:lastColumn="0" w:noHBand="0" w:noVBand="1"/>
            <w:tblCaption w:val="PermCertBox"/>
          </w:tblPr>
          <w:tblGrid>
            <w:gridCol w:w="9060"/>
          </w:tblGrid>
          <w:tr w:rsidR="00E17EE8" w:rsidRPr="002A387A" w14:paraId="10F62704" w14:textId="77777777" w:rsidTr="005F2C9A">
            <w:tc>
              <w:tcPr>
                <w:tcW w:w="9060" w:type="dxa"/>
              </w:tcPr>
              <w:p w14:paraId="1B8C9578" w14:textId="77777777" w:rsidR="00E17EE8" w:rsidRPr="002A387A" w:rsidRDefault="00E17EE8" w:rsidP="00D65D64">
                <w:pPr>
                  <w:spacing w:before="120" w:after="0"/>
                  <w:rPr>
                    <w:rFonts w:ascii="Arial" w:hAnsi="Arial" w:cs="Arial"/>
                    <w:bCs/>
                    <w:noProof/>
                    <w:sz w:val="22"/>
                    <w:szCs w:val="22"/>
                  </w:rPr>
                </w:pPr>
                <w:r w:rsidRPr="002A387A">
                  <w:rPr>
                    <w:rStyle w:val="Strong"/>
                    <w:rFonts w:ascii="Arial" w:hAnsi="Arial" w:cs="Arial"/>
                    <w:b w:val="0"/>
                    <w:noProof/>
                    <w:sz w:val="22"/>
                    <w:szCs w:val="22"/>
                  </w:rPr>
                  <w:t>The following injuries</w:t>
                </w:r>
                <w:r w:rsidRPr="002A387A">
                  <w:rPr>
                    <w:rFonts w:ascii="Arial" w:hAnsi="Arial" w:cs="Arial"/>
                    <w:bCs/>
                    <w:noProof/>
                    <w:sz w:val="22"/>
                    <w:szCs w:val="22"/>
                  </w:rPr>
                  <w:t xml:space="preserve"> are outside my expertise and will be referred back to </w:t>
                </w:r>
                <w:r w:rsidR="00816A83" w:rsidRPr="002A387A">
                  <w:rPr>
                    <w:rFonts w:ascii="Arial" w:hAnsi="Arial" w:cs="Arial"/>
                    <w:bCs/>
                    <w:noProof/>
                    <w:sz w:val="22"/>
                    <w:szCs w:val="22"/>
                  </w:rPr>
                  <w:t>the Personal Injury Commission</w:t>
                </w:r>
                <w:r w:rsidRPr="002A387A">
                  <w:rPr>
                    <w:rFonts w:ascii="Arial" w:hAnsi="Arial" w:cs="Arial"/>
                    <w:bCs/>
                    <w:noProof/>
                    <w:sz w:val="22"/>
                    <w:szCs w:val="22"/>
                  </w:rPr>
                  <w:t xml:space="preserve"> for appropriate referral. Injuries under this heading have not been included in my assessment</w:t>
                </w:r>
                <w:r w:rsidR="001C2D6A" w:rsidRPr="002A387A">
                  <w:rPr>
                    <w:rFonts w:ascii="Arial" w:hAnsi="Arial" w:cs="Arial"/>
                    <w:bCs/>
                    <w:noProof/>
                    <w:sz w:val="22"/>
                    <w:szCs w:val="22"/>
                  </w:rPr>
                  <w:t>:</w:t>
                </w:r>
              </w:p>
              <w:p w14:paraId="7B4ED9A8" w14:textId="77777777" w:rsidR="00E17EE8" w:rsidRPr="002A387A" w:rsidRDefault="00E17EE8" w:rsidP="00D65D64">
                <w:pPr>
                  <w:pStyle w:val="ListParagraph"/>
                  <w:numPr>
                    <w:ilvl w:val="0"/>
                    <w:numId w:val="19"/>
                  </w:numPr>
                  <w:spacing w:before="120" w:after="0"/>
                  <w:ind w:left="1730" w:firstLine="0"/>
                  <w:contextualSpacing w:val="0"/>
                  <w:rPr>
                    <w:rStyle w:val="Strong"/>
                    <w:rFonts w:ascii="Arial" w:hAnsi="Arial" w:cs="Arial"/>
                    <w:b w:val="0"/>
                    <w:sz w:val="22"/>
                    <w:szCs w:val="22"/>
                  </w:rPr>
                </w:pPr>
                <w:r w:rsidRPr="00382146">
                  <w:rPr>
                    <w:rFonts w:ascii="Arial" w:eastAsia="Times New Roman" w:hAnsi="Arial" w:cs="Arial"/>
                    <w:color w:val="000000" w:themeColor="text1"/>
                    <w:sz w:val="22"/>
                    <w:szCs w:val="22"/>
                  </w:rPr>
                  <w:t>[List injuries as referred]</w:t>
                </w:r>
                <w:r w:rsidRPr="002A387A">
                  <w:rPr>
                    <w:rFonts w:ascii="Arial" w:eastAsia="Times New Roman" w:hAnsi="Arial" w:cs="Arial"/>
                    <w:color w:val="FF0000"/>
                    <w:sz w:val="22"/>
                    <w:szCs w:val="22"/>
                  </w:rPr>
                  <w:t xml:space="preserve"> </w:t>
                </w:r>
                <w:r w:rsidRPr="002A387A">
                  <w:rPr>
                    <w:rFonts w:ascii="Arial" w:eastAsia="Times New Roman" w:hAnsi="Arial" w:cs="Arial"/>
                    <w:bCs/>
                    <w:noProof/>
                    <w:color w:val="FF0000"/>
                    <w:sz w:val="22"/>
                    <w:szCs w:val="22"/>
                  </w:rPr>
                  <w:t>If there are no injuries in this list, delete entire box</w:t>
                </w:r>
                <w:r w:rsidRPr="002A387A">
                  <w:rPr>
                    <w:rFonts w:ascii="Arial" w:eastAsia="Times New Roman" w:hAnsi="Arial" w:cs="Arial"/>
                    <w:bCs/>
                    <w:noProof/>
                    <w:sz w:val="22"/>
                    <w:szCs w:val="22"/>
                  </w:rPr>
                  <w:t>.</w:t>
                </w:r>
              </w:p>
              <w:p w14:paraId="1B0103A9" w14:textId="77777777" w:rsidR="00E17EE8" w:rsidRPr="002A387A" w:rsidRDefault="00E17EE8" w:rsidP="00D65D64">
                <w:pPr>
                  <w:spacing w:before="120" w:after="0"/>
                  <w:rPr>
                    <w:rStyle w:val="Strong"/>
                    <w:rFonts w:ascii="Arial" w:eastAsia="Times New Roman" w:hAnsi="Arial" w:cs="Arial"/>
                    <w:b w:val="0"/>
                    <w:noProof/>
                    <w:color w:val="0000FF"/>
                    <w:sz w:val="22"/>
                    <w:szCs w:val="22"/>
                  </w:rPr>
                </w:pPr>
                <w:r w:rsidRPr="002A387A">
                  <w:rPr>
                    <w:rFonts w:ascii="Arial" w:hAnsi="Arial" w:cs="Arial"/>
                    <w:bCs/>
                    <w:noProof/>
                    <w:color w:val="0000FF"/>
                    <w:sz w:val="22"/>
                    <w:szCs w:val="22"/>
                  </w:rPr>
                  <w:t>Use this option only if an injury that you have been asked to assess is outside your expertise. Do not include this injury in your assessment.</w:t>
                </w:r>
              </w:p>
            </w:tc>
          </w:tr>
        </w:tbl>
      </w:sdtContent>
    </w:sdt>
    <w:p w14:paraId="4E4375E8" w14:textId="77777777" w:rsidR="001D07CB" w:rsidRDefault="001D07CB" w:rsidP="00D65D64">
      <w:pPr>
        <w:spacing w:before="120" w:after="0"/>
        <w:rPr>
          <w:b/>
          <w:bCs/>
          <w:color w:val="000000" w:themeColor="text1"/>
        </w:rPr>
      </w:pPr>
    </w:p>
    <w:p w14:paraId="0D0F1AA1" w14:textId="77777777" w:rsidR="007717EB" w:rsidRPr="005D35CB" w:rsidRDefault="007717EB" w:rsidP="00D65D64">
      <w:pPr>
        <w:spacing w:line="240" w:lineRule="auto"/>
        <w:rPr>
          <w:color w:val="auto"/>
        </w:rPr>
      </w:pPr>
    </w:p>
    <w:bookmarkEnd w:id="3" w:displacedByCustomXml="next"/>
    <w:sdt>
      <w:sdtPr>
        <w:rPr>
          <w:color w:val="auto"/>
        </w:rPr>
        <w:alias w:val="hplIntro"/>
        <w:tag w:val="hplIntro"/>
        <w:id w:val="1937864701"/>
        <w:placeholder>
          <w:docPart w:val="6AF27C72FA51E2478265556C0E709DDE"/>
        </w:placeholder>
      </w:sdtPr>
      <w:sdtEndPr>
        <w:rPr>
          <w:color w:val="000000"/>
        </w:rPr>
      </w:sdtEndPr>
      <w:sdtContent>
        <w:p w14:paraId="177D41B2" w14:textId="77777777" w:rsidR="007715DF" w:rsidRPr="000B7280" w:rsidRDefault="007715DF" w:rsidP="00CC3365">
          <w:pPr>
            <w:spacing w:line="240" w:lineRule="auto"/>
            <w:jc w:val="both"/>
            <w:rPr>
              <w:color w:val="auto"/>
            </w:rPr>
          </w:pPr>
          <w:r w:rsidRPr="000B7280">
            <w:rPr>
              <w:color w:val="auto"/>
            </w:rPr>
            <w:t>Dear</w:t>
          </w:r>
          <w:r w:rsidR="00321BC5" w:rsidRPr="00321BC5">
            <w:rPr>
              <w:color w:val="auto"/>
            </w:rPr>
            <w:t xml:space="preserve"> </w:t>
          </w:r>
          <w:sdt>
            <w:sdtPr>
              <w:rPr>
                <w:color w:val="auto"/>
              </w:rPr>
              <w:alias w:val="Leadname"/>
              <w:tag w:val="Leadname"/>
              <w:id w:val="50653258"/>
              <w:placeholder>
                <w:docPart w:val="6AF27C72FA51E2478265556C0E709DDE"/>
              </w:placeholder>
              <w:dataBinding w:xpath="//*[local-name()='Leadname']" w:storeItemID="{523C6B66-2AD2-4536-917B-F7CF474BFDD4}"/>
              <w:text/>
            </w:sdtPr>
            <w:sdtEndPr/>
            <w:sdtContent>
              <w:r w:rsidR="00E65599">
                <w:rPr>
                  <w:color w:val="auto"/>
                </w:rPr>
                <w:t>Leadname</w:t>
              </w:r>
            </w:sdtContent>
          </w:sdt>
          <w:r w:rsidRPr="000B7280">
            <w:rPr>
              <w:color w:val="auto"/>
            </w:rPr>
            <w:t>,</w:t>
          </w:r>
        </w:p>
        <w:p w14:paraId="3B4E0DC6" w14:textId="77777777" w:rsidR="007715DF" w:rsidRPr="003F6E18" w:rsidRDefault="007715DF" w:rsidP="00CC3365">
          <w:pPr>
            <w:spacing w:before="120" w:after="0"/>
            <w:ind w:right="-113"/>
            <w:jc w:val="both"/>
            <w:rPr>
              <w:bCs/>
            </w:rPr>
          </w:pPr>
          <w:r w:rsidRPr="000B7280">
            <w:rPr>
              <w:color w:val="auto"/>
            </w:rPr>
            <w:t xml:space="preserve">Thank you for your referral dated </w:t>
          </w:r>
          <w:sdt>
            <w:sdtPr>
              <w:rPr>
                <w:bCs/>
              </w:rPr>
              <w:alias w:val="ClReferDate"/>
              <w:tag w:val="ClReferDate"/>
              <w:id w:val="373586910"/>
              <w:placeholder>
                <w:docPart w:val="36C2DFDA98481448AE909FD8B2594314"/>
              </w:placeholder>
              <w:dataBinding w:xpath="//*[local-name()='ClReferDate']" w:storeItemID="{523C6B66-2AD2-4536-917B-F7CF474BFDD4}"/>
              <w:text/>
            </w:sdtPr>
            <w:sdtEndPr/>
            <w:sdtContent>
              <w:r w:rsidR="00F57999">
                <w:rPr>
                  <w:bCs/>
                </w:rPr>
                <w:t>ClReferDate</w:t>
              </w:r>
            </w:sdtContent>
          </w:sdt>
          <w:r w:rsidR="001306FE" w:rsidRPr="000B7280">
            <w:rPr>
              <w:color w:val="auto"/>
            </w:rPr>
            <w:t xml:space="preserve"> </w:t>
          </w:r>
          <w:r w:rsidRPr="000B7280">
            <w:rPr>
              <w:color w:val="auto"/>
            </w:rPr>
            <w:t>requesting an Independent Medical Examination and Medicolegal report for</w:t>
          </w:r>
          <w:r w:rsidR="0060675B">
            <w:rPr>
              <w:rStyle w:val="PlaceholderText"/>
            </w:rPr>
            <w:t xml:space="preserve"> </w:t>
          </w:r>
          <w:sdt>
            <w:sdtPr>
              <w:alias w:val="ClTitle"/>
              <w:tag w:val="ClTitle"/>
              <w:id w:val="428852012"/>
              <w:placeholder>
                <w:docPart w:val="36254A92AED2C740A38C55C0D36B0F2A"/>
              </w:placeholder>
              <w:dataBinding w:xpath="//*[local-name()='ClTitle']" w:storeItemID="{523C6B66-2AD2-4536-917B-F7CF474BFDD4}"/>
              <w:text/>
            </w:sdtPr>
            <w:sdtEndPr/>
            <w:sdtContent>
              <w:r w:rsidR="00F57999">
                <w:t>ClTitle</w:t>
              </w:r>
            </w:sdtContent>
          </w:sdt>
          <w:r w:rsidR="00F57999">
            <w:t xml:space="preserve"> </w:t>
          </w:r>
          <w:sdt>
            <w:sdtPr>
              <w:alias w:val="ClForename"/>
              <w:tag w:val="ClForename"/>
              <w:id w:val="-897284622"/>
              <w:placeholder>
                <w:docPart w:val="0DB48A0B11F98343AFB98F9B49C6C3BC"/>
              </w:placeholder>
              <w:dataBinding w:xpath="//*[local-name()='ClForename']" w:storeItemID="{523C6B66-2AD2-4536-917B-F7CF474BFDD4}"/>
              <w:text/>
            </w:sdtPr>
            <w:sdtEndPr/>
            <w:sdtContent>
              <w:r w:rsidR="00F57999">
                <w:t>ClForename</w:t>
              </w:r>
            </w:sdtContent>
          </w:sdt>
          <w:r w:rsidR="00F57999">
            <w:t xml:space="preserve"> </w:t>
          </w:r>
          <w:sdt>
            <w:sdtPr>
              <w:alias w:val="ClSurname"/>
              <w:tag w:val="ClSurname"/>
              <w:id w:val="-2104401815"/>
              <w:placeholder>
                <w:docPart w:val="3C1869777029794A8E489A5A05FE93CD"/>
              </w:placeholder>
              <w:dataBinding w:xpath="//*[local-name()='ClSurname']" w:storeItemID="{523C6B66-2AD2-4536-917B-F7CF474BFDD4}"/>
              <w:text/>
            </w:sdtPr>
            <w:sdtEndPr/>
            <w:sdtContent>
              <w:r w:rsidR="00F57999">
                <w:t>ClSurname</w:t>
              </w:r>
            </w:sdtContent>
          </w:sdt>
          <w:r w:rsidR="003F6E18" w:rsidRPr="002A387A">
            <w:rPr>
              <w:b/>
              <w:bCs/>
            </w:rPr>
            <w:t xml:space="preserve"> </w:t>
          </w:r>
          <w:r w:rsidRPr="000B7280">
            <w:rPr>
              <w:color w:val="auto"/>
            </w:rPr>
            <w:t xml:space="preserve">in respect of a worker’s compensation claim.  I saw </w:t>
          </w:r>
          <w:r w:rsidRPr="00402254">
            <w:rPr>
              <w:color w:val="auto"/>
            </w:rPr>
            <w:t>himher</w:t>
          </w:r>
          <w:r w:rsidRPr="000B7280">
            <w:rPr>
              <w:color w:val="auto"/>
            </w:rPr>
            <w:t xml:space="preserve"> on </w:t>
          </w:r>
          <w:sdt>
            <w:sdtPr>
              <w:alias w:val="ClAssessDate1"/>
              <w:tag w:val="ClAssessDate1"/>
              <w:id w:val="2018105543"/>
              <w:placeholder>
                <w:docPart w:val="111FE2F58DC7954BB1364961983ABB89"/>
              </w:placeholder>
              <w:dataBinding w:xpath="//*[local-name()='ClAssessDate1']" w:storeItemID="{523C6B66-2AD2-4536-917B-F7CF474BFDD4}"/>
              <w:text/>
            </w:sdtPr>
            <w:sdtEndPr/>
            <w:sdtContent>
              <w:r w:rsidR="00F57999">
                <w:t>ClAssessDate1</w:t>
              </w:r>
            </w:sdtContent>
          </w:sdt>
          <w:r w:rsidR="00357F64" w:rsidRPr="000B7280">
            <w:rPr>
              <w:color w:val="auto"/>
            </w:rPr>
            <w:t xml:space="preserve"> </w:t>
          </w:r>
          <w:r w:rsidRPr="000B7280">
            <w:rPr>
              <w:color w:val="auto"/>
            </w:rPr>
            <w:t>for an assessment via video link.</w:t>
          </w:r>
        </w:p>
        <w:p w14:paraId="3C73430A" w14:textId="77777777" w:rsidR="007715DF" w:rsidRPr="000B7280" w:rsidRDefault="007715DF" w:rsidP="00CC3365">
          <w:pPr>
            <w:spacing w:line="240" w:lineRule="auto"/>
            <w:jc w:val="both"/>
            <w:rPr>
              <w:color w:val="auto"/>
            </w:rPr>
          </w:pPr>
        </w:p>
        <w:p w14:paraId="2CDFB5DE" w14:textId="77777777" w:rsidR="007715DF" w:rsidRPr="001A3E6B" w:rsidRDefault="007715DF" w:rsidP="00CC3365">
          <w:pPr>
            <w:spacing w:line="240" w:lineRule="auto"/>
            <w:jc w:val="both"/>
            <w:rPr>
              <w:b/>
              <w:color w:val="auto"/>
            </w:rPr>
          </w:pPr>
          <w:r w:rsidRPr="000B7280">
            <w:rPr>
              <w:b/>
              <w:color w:val="auto"/>
            </w:rPr>
            <w:t>INTRODUCTION:</w:t>
          </w:r>
        </w:p>
        <w:p w14:paraId="1D50DA52" w14:textId="77777777" w:rsidR="007715DF" w:rsidRPr="000B7280" w:rsidRDefault="007715DF" w:rsidP="00CC3365">
          <w:pPr>
            <w:spacing w:line="240" w:lineRule="auto"/>
            <w:jc w:val="both"/>
            <w:rPr>
              <w:color w:val="auto"/>
            </w:rPr>
          </w:pPr>
          <w:r w:rsidRPr="000B7280">
            <w:rPr>
              <w:color w:val="auto"/>
            </w:rPr>
            <w:t>At the commencement of the assessment, I explained the purposes of an Independent Medical Examination. I advised that I was not a treating doctor and that I was not able to provide any advice.</w:t>
          </w:r>
        </w:p>
        <w:p w14:paraId="41D43901" w14:textId="77777777" w:rsidR="007715DF" w:rsidRPr="00C35414" w:rsidRDefault="007715DF" w:rsidP="00CC3365">
          <w:pPr>
            <w:spacing w:before="120" w:after="0"/>
            <w:ind w:right="-113"/>
            <w:jc w:val="both"/>
            <w:rPr>
              <w:bCs/>
            </w:rPr>
          </w:pPr>
          <w:r w:rsidRPr="000B7280">
            <w:rPr>
              <w:color w:val="auto"/>
            </w:rPr>
            <w:t xml:space="preserve">As part of the assessment, </w:t>
          </w:r>
          <w:r w:rsidR="0055303E" w:rsidRPr="000B7280">
            <w:rPr>
              <w:color w:val="auto"/>
            </w:rPr>
            <w:t>for</w:t>
          </w:r>
          <w:r w:rsidR="0055303E" w:rsidRPr="00E84967">
            <w:rPr>
              <w:rStyle w:val="PlaceholderText"/>
            </w:rPr>
            <w:t xml:space="preserve"> </w:t>
          </w:r>
          <w:sdt>
            <w:sdtPr>
              <w:alias w:val="ClTitle"/>
              <w:tag w:val="ClTitle"/>
              <w:id w:val="406429825"/>
              <w:placeholder>
                <w:docPart w:val="F29A9A5728E3C2479E6A3D5606E719A5"/>
              </w:placeholder>
              <w:dataBinding w:xpath="//*[local-name()='ClTitle']" w:storeItemID="{523C6B66-2AD2-4536-917B-F7CF474BFDD4}"/>
              <w:text/>
            </w:sdtPr>
            <w:sdtEndPr/>
            <w:sdtContent>
              <w:r w:rsidR="00B30FCF">
                <w:t>ClTitle</w:t>
              </w:r>
            </w:sdtContent>
          </w:sdt>
          <w:r w:rsidR="00B30FCF">
            <w:t xml:space="preserve"> </w:t>
          </w:r>
          <w:sdt>
            <w:sdtPr>
              <w:alias w:val="ClSurname"/>
              <w:tag w:val="ClSurname"/>
              <w:id w:val="453529746"/>
              <w:placeholder>
                <w:docPart w:val="9C03DFE156CB6D48A93CB501B7B50A51"/>
              </w:placeholder>
              <w:dataBinding w:xpath="//*[local-name()='ClSurname']" w:storeItemID="{523C6B66-2AD2-4536-917B-F7CF474BFDD4}"/>
              <w:text/>
            </w:sdtPr>
            <w:sdtEndPr/>
            <w:sdtContent>
              <w:r w:rsidR="00B30FCF">
                <w:t>ClSurname</w:t>
              </w:r>
            </w:sdtContent>
          </w:sdt>
          <w:r w:rsidR="00C35414">
            <w:rPr>
              <w:b/>
              <w:bCs/>
            </w:rPr>
            <w:t xml:space="preserve"> </w:t>
          </w:r>
          <w:r w:rsidRPr="000B7280">
            <w:rPr>
              <w:color w:val="auto"/>
            </w:rPr>
            <w:t xml:space="preserve">was provided with access to our privacy policy as detailed in </w:t>
          </w:r>
          <w:hyperlink r:id="rId11" w:history="1">
            <w:r w:rsidRPr="000B7280">
              <w:rPr>
                <w:rStyle w:val="Hyperlink"/>
                <w:color w:val="auto"/>
              </w:rPr>
              <w:t>http://healthpeoplelegal.com.au/privacy-policy/</w:t>
            </w:r>
          </w:hyperlink>
          <w:r w:rsidRPr="000B7280">
            <w:rPr>
              <w:color w:val="auto"/>
            </w:rPr>
            <w:t>. They provided verbal consent for me to:</w:t>
          </w:r>
        </w:p>
        <w:p w14:paraId="059BC491" w14:textId="77777777" w:rsidR="007715DF" w:rsidRPr="000B7280" w:rsidRDefault="007715DF" w:rsidP="00CC3365">
          <w:pPr>
            <w:spacing w:line="240" w:lineRule="auto"/>
            <w:jc w:val="both"/>
            <w:rPr>
              <w:color w:val="auto"/>
            </w:rPr>
          </w:pPr>
        </w:p>
        <w:p w14:paraId="43D0A30D" w14:textId="77777777" w:rsidR="007715DF" w:rsidRPr="00575F90" w:rsidRDefault="007715DF" w:rsidP="00CC3365">
          <w:pPr>
            <w:pStyle w:val="ListParagraph"/>
            <w:numPr>
              <w:ilvl w:val="0"/>
              <w:numId w:val="47"/>
            </w:numPr>
            <w:tabs>
              <w:tab w:val="left" w:pos="8222"/>
            </w:tabs>
            <w:spacing w:after="0" w:line="240" w:lineRule="auto"/>
            <w:ind w:right="-96"/>
            <w:jc w:val="both"/>
            <w:rPr>
              <w:color w:val="auto"/>
            </w:rPr>
          </w:pPr>
          <w:r w:rsidRPr="00575F90">
            <w:rPr>
              <w:color w:val="auto"/>
            </w:rPr>
            <w:t>Undertake the assessment</w:t>
          </w:r>
        </w:p>
        <w:p w14:paraId="360C024A" w14:textId="77777777" w:rsidR="007715DF" w:rsidRPr="00575F90" w:rsidRDefault="007715DF" w:rsidP="00CC3365">
          <w:pPr>
            <w:pStyle w:val="ListParagraph"/>
            <w:numPr>
              <w:ilvl w:val="0"/>
              <w:numId w:val="47"/>
            </w:numPr>
            <w:tabs>
              <w:tab w:val="left" w:pos="8222"/>
            </w:tabs>
            <w:spacing w:after="0" w:line="240" w:lineRule="auto"/>
            <w:ind w:right="-96"/>
            <w:jc w:val="both"/>
            <w:rPr>
              <w:color w:val="auto"/>
            </w:rPr>
          </w:pPr>
          <w:r w:rsidRPr="00575F90">
            <w:rPr>
              <w:color w:val="auto"/>
            </w:rPr>
            <w:t xml:space="preserve">Collect personal information about their health </w:t>
          </w:r>
        </w:p>
        <w:p w14:paraId="05C09F30" w14:textId="77777777" w:rsidR="007715DF" w:rsidRPr="00575F90" w:rsidRDefault="007715DF" w:rsidP="00CC3365">
          <w:pPr>
            <w:pStyle w:val="ListParagraph"/>
            <w:numPr>
              <w:ilvl w:val="0"/>
              <w:numId w:val="47"/>
            </w:numPr>
            <w:tabs>
              <w:tab w:val="left" w:pos="8222"/>
            </w:tabs>
            <w:spacing w:after="0" w:line="240" w:lineRule="auto"/>
            <w:ind w:right="-96"/>
            <w:jc w:val="both"/>
            <w:rPr>
              <w:color w:val="auto"/>
            </w:rPr>
          </w:pPr>
          <w:r w:rsidRPr="00575F90">
            <w:rPr>
              <w:color w:val="auto"/>
            </w:rPr>
            <w:t>Provide a report to the referring party.</w:t>
          </w:r>
        </w:p>
        <w:p w14:paraId="49A7A0CB" w14:textId="77777777" w:rsidR="0078263B" w:rsidRDefault="0078263B" w:rsidP="00CC3365">
          <w:pPr>
            <w:tabs>
              <w:tab w:val="left" w:pos="8222"/>
            </w:tabs>
            <w:spacing w:after="0" w:line="240" w:lineRule="auto"/>
            <w:ind w:right="-96"/>
            <w:jc w:val="both"/>
            <w:rPr>
              <w:color w:val="auto"/>
            </w:rPr>
          </w:pPr>
        </w:p>
        <w:p w14:paraId="3ED079F7" w14:textId="77777777" w:rsidR="0078263B" w:rsidRPr="0078263B" w:rsidRDefault="0078263B" w:rsidP="00CC3365">
          <w:pPr>
            <w:tabs>
              <w:tab w:val="left" w:pos="8222"/>
            </w:tabs>
            <w:spacing w:after="0" w:line="240" w:lineRule="auto"/>
            <w:ind w:right="-96"/>
            <w:jc w:val="both"/>
            <w:rPr>
              <w:b/>
              <w:bCs/>
              <w:color w:val="auto"/>
            </w:rPr>
          </w:pPr>
          <w:r w:rsidRPr="0078263B">
            <w:rPr>
              <w:b/>
              <w:bCs/>
              <w:color w:val="auto"/>
            </w:rPr>
            <w:t>BACKGROUND:</w:t>
          </w:r>
        </w:p>
        <w:p w14:paraId="5EE3D9FC" w14:textId="77777777" w:rsidR="0078263B" w:rsidRPr="0078263B" w:rsidRDefault="0078263B" w:rsidP="00CC3365">
          <w:pPr>
            <w:tabs>
              <w:tab w:val="left" w:pos="8222"/>
            </w:tabs>
            <w:spacing w:after="0" w:line="240" w:lineRule="auto"/>
            <w:ind w:right="-96"/>
            <w:jc w:val="both"/>
            <w:rPr>
              <w:color w:val="auto"/>
            </w:rPr>
          </w:pPr>
        </w:p>
        <w:p w14:paraId="662E8FE8" w14:textId="77777777" w:rsidR="0078263B" w:rsidRPr="0078263B" w:rsidRDefault="0078263B" w:rsidP="00CC3365">
          <w:pPr>
            <w:tabs>
              <w:tab w:val="left" w:pos="8222"/>
            </w:tabs>
            <w:spacing w:after="0" w:line="240" w:lineRule="auto"/>
            <w:ind w:right="-96"/>
            <w:jc w:val="both"/>
            <w:rPr>
              <w:color w:val="auto"/>
            </w:rPr>
          </w:pPr>
          <w:r w:rsidRPr="0078263B">
            <w:rPr>
              <w:color w:val="auto"/>
            </w:rPr>
            <w:t>x</w:t>
          </w:r>
        </w:p>
        <w:p w14:paraId="23539EAF" w14:textId="77777777" w:rsidR="0078263B" w:rsidRPr="0078263B" w:rsidRDefault="0078263B" w:rsidP="00CC3365">
          <w:pPr>
            <w:tabs>
              <w:tab w:val="left" w:pos="8222"/>
            </w:tabs>
            <w:spacing w:after="0" w:line="240" w:lineRule="auto"/>
            <w:ind w:right="-96"/>
            <w:jc w:val="both"/>
            <w:rPr>
              <w:color w:val="auto"/>
            </w:rPr>
          </w:pPr>
        </w:p>
        <w:p w14:paraId="59FB6C86" w14:textId="77777777" w:rsidR="0078263B" w:rsidRPr="0078263B" w:rsidRDefault="0078263B" w:rsidP="00CC3365">
          <w:pPr>
            <w:tabs>
              <w:tab w:val="left" w:pos="8222"/>
            </w:tabs>
            <w:spacing w:after="0" w:line="240" w:lineRule="auto"/>
            <w:ind w:right="-96"/>
            <w:jc w:val="both"/>
            <w:rPr>
              <w:b/>
              <w:bCs/>
              <w:color w:val="auto"/>
            </w:rPr>
          </w:pPr>
          <w:r w:rsidRPr="0078263B">
            <w:rPr>
              <w:b/>
              <w:bCs/>
              <w:color w:val="auto"/>
            </w:rPr>
            <w:t>DOCUMENT REVIEW:</w:t>
          </w:r>
        </w:p>
        <w:p w14:paraId="1D7F3F6D" w14:textId="77777777" w:rsidR="0078263B" w:rsidRPr="0078263B" w:rsidRDefault="0078263B" w:rsidP="00CC3365">
          <w:pPr>
            <w:tabs>
              <w:tab w:val="left" w:pos="8222"/>
            </w:tabs>
            <w:spacing w:after="0" w:line="240" w:lineRule="auto"/>
            <w:ind w:right="-96"/>
            <w:jc w:val="both"/>
            <w:rPr>
              <w:color w:val="auto"/>
            </w:rPr>
          </w:pPr>
        </w:p>
        <w:p w14:paraId="35B0FDE8" w14:textId="77777777" w:rsidR="0078263B" w:rsidRPr="0078263B" w:rsidRDefault="0078263B" w:rsidP="00CC3365">
          <w:pPr>
            <w:tabs>
              <w:tab w:val="left" w:pos="8222"/>
            </w:tabs>
            <w:spacing w:after="0" w:line="240" w:lineRule="auto"/>
            <w:ind w:right="-96"/>
            <w:jc w:val="both"/>
            <w:rPr>
              <w:color w:val="auto"/>
            </w:rPr>
          </w:pPr>
          <w:r w:rsidRPr="0078263B">
            <w:rPr>
              <w:color w:val="auto"/>
            </w:rPr>
            <w:t>I confirm that I received the following documents supplied as part of this referral.</w:t>
          </w:r>
        </w:p>
        <w:p w14:paraId="620987CB" w14:textId="77777777" w:rsidR="00A70B70" w:rsidRPr="00832C6B" w:rsidRDefault="00A70B70" w:rsidP="00CC3365">
          <w:pPr>
            <w:pStyle w:val="ListParagraph"/>
            <w:numPr>
              <w:ilvl w:val="0"/>
              <w:numId w:val="31"/>
            </w:numPr>
            <w:spacing w:after="0" w:line="360" w:lineRule="auto"/>
            <w:jc w:val="both"/>
            <w:rPr>
              <w:bCs/>
            </w:rPr>
          </w:pPr>
          <w:r w:rsidRPr="00AF3533">
            <w:t>Letter of instruction</w:t>
          </w:r>
          <w:r w:rsidR="008C0B7C">
            <w:t xml:space="preserve">, dated </w:t>
          </w:r>
          <w:sdt>
            <w:sdtPr>
              <w:rPr>
                <w:bCs/>
              </w:rPr>
              <w:alias w:val="ClReferDate"/>
              <w:tag w:val="ClReferDate"/>
              <w:id w:val="-1923103589"/>
              <w:placeholder>
                <w:docPart w:val="795C5DFD596C2947946255B4D8EA31C8"/>
              </w:placeholder>
              <w:dataBinding w:xpath="//*[local-name()='ClReferDate']" w:storeItemID="{523C6B66-2AD2-4536-917B-F7CF474BFDD4}"/>
              <w:text/>
            </w:sdtPr>
            <w:sdtEndPr/>
            <w:sdtContent>
              <w:r w:rsidR="008C0B7C">
                <w:rPr>
                  <w:bCs/>
                </w:rPr>
                <w:t>ClReferDate</w:t>
              </w:r>
            </w:sdtContent>
          </w:sdt>
        </w:p>
        <w:p w14:paraId="22AB60C6" w14:textId="77777777" w:rsidR="0078263B" w:rsidRPr="0078263B" w:rsidRDefault="0078263B" w:rsidP="00CC3365">
          <w:pPr>
            <w:tabs>
              <w:tab w:val="left" w:pos="8222"/>
            </w:tabs>
            <w:spacing w:after="0" w:line="240" w:lineRule="auto"/>
            <w:ind w:right="-96"/>
            <w:jc w:val="both"/>
            <w:rPr>
              <w:color w:val="auto"/>
            </w:rPr>
          </w:pPr>
          <w:r w:rsidRPr="0078263B">
            <w:rPr>
              <w:color w:val="auto"/>
            </w:rPr>
            <w:t>x</w:t>
          </w:r>
        </w:p>
      </w:sdtContent>
    </w:sdt>
    <w:p w14:paraId="23AC403B" w14:textId="77777777" w:rsidR="009953A3" w:rsidRDefault="009953A3" w:rsidP="00D65D64">
      <w:pPr>
        <w:spacing w:after="0"/>
      </w:pPr>
    </w:p>
    <w:p w14:paraId="2228E908" w14:textId="77777777" w:rsidR="007715DF" w:rsidRDefault="007715DF" w:rsidP="00D65D64">
      <w:pPr>
        <w:spacing w:after="0"/>
      </w:pPr>
    </w:p>
    <w:sdt>
      <w:sdtPr>
        <w:rPr>
          <w:rStyle w:val="Heading2Char"/>
        </w:rPr>
        <w:alias w:val="permthreshbothBackgd"/>
        <w:tag w:val="permthreshBackgd"/>
        <w:id w:val="75480748"/>
        <w:placeholder>
          <w:docPart w:val="6AF27C72FA51E2478265556C0E709DDE"/>
        </w:placeholder>
      </w:sdtPr>
      <w:sdtEndPr>
        <w:rPr>
          <w:rStyle w:val="DefaultParagraphFont"/>
          <w:rFonts w:eastAsia="Times New Roman"/>
          <w:b w:val="0"/>
          <w:bCs w:val="0"/>
          <w:color w:val="0000FF"/>
        </w:rPr>
      </w:sdtEndPr>
      <w:sdtContent>
        <w:p w14:paraId="1680AA55" w14:textId="77777777" w:rsidR="00E82BB9" w:rsidRPr="002A387A" w:rsidRDefault="00E82BB9" w:rsidP="00CC3365">
          <w:pPr>
            <w:spacing w:after="0" w:line="240" w:lineRule="auto"/>
            <w:jc w:val="both"/>
            <w:rPr>
              <w:rStyle w:val="Heading2Char"/>
            </w:rPr>
          </w:pPr>
          <w:r w:rsidRPr="002A387A">
            <w:rPr>
              <w:rStyle w:val="Heading2Char"/>
            </w:rPr>
            <w:t>BACKGROUND</w:t>
          </w:r>
        </w:p>
        <w:p w14:paraId="61132ADC" w14:textId="77777777" w:rsidR="00E82BB9" w:rsidRPr="002A387A" w:rsidRDefault="00E82BB9" w:rsidP="00CC3365">
          <w:pPr>
            <w:spacing w:after="0" w:line="240" w:lineRule="auto"/>
            <w:jc w:val="both"/>
          </w:pPr>
        </w:p>
        <w:p w14:paraId="37602BAA" w14:textId="77777777" w:rsidR="00E82BB9" w:rsidRPr="00575F90" w:rsidRDefault="00E82BB9" w:rsidP="00CC3365">
          <w:pPr>
            <w:pStyle w:val="ListParagraph"/>
            <w:numPr>
              <w:ilvl w:val="0"/>
              <w:numId w:val="48"/>
            </w:numPr>
            <w:spacing w:before="120" w:after="0" w:line="240" w:lineRule="auto"/>
            <w:ind w:firstLine="0"/>
            <w:jc w:val="both"/>
            <w:rPr>
              <w:rFonts w:eastAsia="Times New Roman"/>
              <w:lang w:eastAsia="en-AU"/>
            </w:rPr>
          </w:pPr>
          <w:r w:rsidRPr="002A387A">
            <w:t>There</w:t>
          </w:r>
          <w:r w:rsidRPr="00575F90">
            <w:rPr>
              <w:rFonts w:eastAsia="Times New Roman"/>
              <w:lang w:eastAsia="en-AU"/>
            </w:rPr>
            <w:t xml:space="preserve"> is a dispute between the claimant and the insurer about: </w:t>
          </w:r>
        </w:p>
        <w:p w14:paraId="7F77E841" w14:textId="77777777" w:rsidR="00A70B70" w:rsidRDefault="00A70B70" w:rsidP="00CC3365">
          <w:pPr>
            <w:pStyle w:val="ListParagraph"/>
            <w:numPr>
              <w:ilvl w:val="0"/>
              <w:numId w:val="13"/>
            </w:numPr>
            <w:spacing w:before="120" w:after="0" w:line="240" w:lineRule="auto"/>
            <w:ind w:left="1701" w:firstLine="0"/>
            <w:contextualSpacing w:val="0"/>
            <w:jc w:val="both"/>
            <w:rPr>
              <w:rFonts w:eastAsia="Times New Roman"/>
              <w:lang w:eastAsia="en-AU"/>
            </w:rPr>
          </w:pPr>
          <w:r w:rsidRPr="00A70B70">
            <w:rPr>
              <w:rFonts w:eastAsia="Times New Roman"/>
              <w:lang w:eastAsia="en-AU"/>
            </w:rPr>
            <w:t xml:space="preserve">whether the injury is a </w:t>
          </w:r>
          <w:r w:rsidRPr="00A70B70">
            <w:rPr>
              <w:rFonts w:eastAsia="Times New Roman"/>
              <w:highlight w:val="red"/>
              <w:lang w:eastAsia="en-AU"/>
            </w:rPr>
            <w:t>threshold</w:t>
          </w:r>
          <w:r w:rsidRPr="00A70B70">
            <w:rPr>
              <w:rFonts w:eastAsia="Times New Roman"/>
              <w:lang w:eastAsia="en-AU"/>
            </w:rPr>
            <w:t xml:space="preserve"> injury under Schedule 2, s 2(e) of the Act, </w:t>
          </w:r>
          <w:r w:rsidRPr="00A70B70">
            <w:rPr>
              <w:rFonts w:eastAsia="Times New Roman"/>
              <w:highlight w:val="red"/>
              <w:lang w:eastAsia="en-AU"/>
            </w:rPr>
            <w:t>and</w:t>
          </w:r>
        </w:p>
        <w:p w14:paraId="3615FB1A" w14:textId="77777777" w:rsidR="00E82BB9" w:rsidRPr="002A387A" w:rsidRDefault="00E82BB9" w:rsidP="00CC3365">
          <w:pPr>
            <w:pStyle w:val="ListParagraph"/>
            <w:numPr>
              <w:ilvl w:val="0"/>
              <w:numId w:val="13"/>
            </w:numPr>
            <w:spacing w:before="120" w:after="0" w:line="240" w:lineRule="auto"/>
            <w:ind w:left="1701" w:firstLine="0"/>
            <w:contextualSpacing w:val="0"/>
            <w:jc w:val="both"/>
            <w:rPr>
              <w:rFonts w:eastAsia="Times New Roman"/>
              <w:lang w:eastAsia="en-AU"/>
            </w:rPr>
          </w:pPr>
          <w:r w:rsidRPr="002A387A">
            <w:rPr>
              <w:rFonts w:eastAsia="Times New Roman"/>
              <w:lang w:eastAsia="en-AU"/>
            </w:rPr>
            <w:t xml:space="preserve">the degree of </w:t>
          </w:r>
          <w:r w:rsidRPr="00A70B70">
            <w:rPr>
              <w:rFonts w:eastAsia="Times New Roman"/>
              <w:highlight w:val="red"/>
              <w:lang w:eastAsia="en-AU"/>
            </w:rPr>
            <w:t xml:space="preserve">permanent </w:t>
          </w:r>
          <w:r w:rsidRPr="002A387A">
            <w:rPr>
              <w:rFonts w:eastAsia="Times New Roman"/>
              <w:lang w:eastAsia="en-AU"/>
            </w:rPr>
            <w:t>impairment under Schedule 2, s 2(a) of the Act.</w:t>
          </w:r>
        </w:p>
        <w:p w14:paraId="044EE718" w14:textId="77777777" w:rsidR="00C278C4" w:rsidRPr="002A387A" w:rsidRDefault="00C278C4" w:rsidP="00CC3365">
          <w:pPr>
            <w:pStyle w:val="Heading3"/>
            <w:spacing w:after="0" w:line="240" w:lineRule="auto"/>
            <w:jc w:val="both"/>
          </w:pPr>
          <w:r w:rsidRPr="00C278C4">
            <w:rPr>
              <w:highlight w:val="red"/>
            </w:rPr>
            <w:t>Threshold</w:t>
          </w:r>
          <w:r w:rsidRPr="002A387A">
            <w:t xml:space="preserve"> impairment disputes to be assessed</w:t>
          </w:r>
        </w:p>
        <w:p w14:paraId="6204449B" w14:textId="77777777" w:rsidR="00C278C4" w:rsidRPr="002A387A" w:rsidRDefault="00C278C4" w:rsidP="00CC3365">
          <w:pPr>
            <w:pStyle w:val="ListParagraph"/>
            <w:numPr>
              <w:ilvl w:val="0"/>
              <w:numId w:val="48"/>
            </w:numPr>
            <w:spacing w:before="120" w:after="0" w:line="240" w:lineRule="auto"/>
            <w:ind w:firstLine="0"/>
            <w:jc w:val="both"/>
          </w:pPr>
          <w:r w:rsidRPr="002A387A">
            <w:t xml:space="preserve">The following injuries were referred by the Personal Injury Commission (the Commission) for assessment: </w:t>
          </w:r>
        </w:p>
        <w:p w14:paraId="58C8D3AF" w14:textId="77777777" w:rsidR="00C278C4" w:rsidRPr="002A387A" w:rsidRDefault="00C278C4" w:rsidP="00CC3365">
          <w:pPr>
            <w:pStyle w:val="ListParagraph"/>
            <w:numPr>
              <w:ilvl w:val="0"/>
              <w:numId w:val="13"/>
            </w:numPr>
            <w:spacing w:before="120" w:after="0" w:line="240" w:lineRule="auto"/>
            <w:ind w:left="1701" w:firstLine="0"/>
            <w:contextualSpacing w:val="0"/>
            <w:jc w:val="both"/>
            <w:rPr>
              <w:rFonts w:eastAsia="Times New Roman"/>
              <w:bCs/>
              <w:lang w:eastAsia="en-AU"/>
            </w:rPr>
          </w:pPr>
          <w:r>
            <w:rPr>
              <w:rFonts w:eastAsia="Times New Roman"/>
              <w:lang w:eastAsia="en-AU"/>
            </w:rPr>
            <w:t xml:space="preserve">INJURY - </w:t>
          </w:r>
          <w:r w:rsidRPr="002A387A">
            <w:rPr>
              <w:rFonts w:eastAsia="Times New Roman"/>
              <w:lang w:eastAsia="en-AU"/>
            </w:rPr>
            <w:t xml:space="preserve"> </w:t>
          </w:r>
          <w:r w:rsidRPr="002A387A">
            <w:rPr>
              <w:rFonts w:eastAsia="Times New Roman"/>
              <w:highlight w:val="yellow"/>
              <w:lang w:eastAsia="en-AU"/>
            </w:rPr>
            <w:t>Put here</w:t>
          </w:r>
        </w:p>
        <w:p w14:paraId="2B6DD790" w14:textId="77777777" w:rsidR="00E82BB9" w:rsidRPr="002A387A" w:rsidRDefault="00E82BB9" w:rsidP="00CC3365">
          <w:pPr>
            <w:pStyle w:val="Heading3"/>
            <w:spacing w:after="0" w:line="240" w:lineRule="auto"/>
            <w:jc w:val="both"/>
          </w:pPr>
          <w:r w:rsidRPr="00C278C4">
            <w:rPr>
              <w:highlight w:val="red"/>
            </w:rPr>
            <w:t>Permanent</w:t>
          </w:r>
          <w:r w:rsidRPr="002A387A">
            <w:t xml:space="preserve"> impairment disputes to be assessed</w:t>
          </w:r>
        </w:p>
        <w:p w14:paraId="2FF373E0" w14:textId="77777777" w:rsidR="00E82BB9" w:rsidRPr="002A387A" w:rsidRDefault="00E82BB9" w:rsidP="00CC3365">
          <w:pPr>
            <w:pStyle w:val="ListParagraph"/>
            <w:numPr>
              <w:ilvl w:val="0"/>
              <w:numId w:val="48"/>
            </w:numPr>
            <w:spacing w:before="120" w:after="0" w:line="240" w:lineRule="auto"/>
            <w:ind w:firstLine="0"/>
            <w:jc w:val="both"/>
          </w:pPr>
          <w:r w:rsidRPr="002A387A">
            <w:t xml:space="preserve">The following injuries were referred by the Personal Injury Commission (the Commission) for assessment: </w:t>
          </w:r>
          <w:bookmarkStart w:id="5" w:name="_Hlk26956870"/>
        </w:p>
        <w:bookmarkEnd w:id="5"/>
        <w:p w14:paraId="29B11392" w14:textId="77777777" w:rsidR="00E82BB9" w:rsidRPr="002A387A" w:rsidRDefault="000A46B1" w:rsidP="00CC3365">
          <w:pPr>
            <w:pStyle w:val="ListParagraph"/>
            <w:numPr>
              <w:ilvl w:val="0"/>
              <w:numId w:val="13"/>
            </w:numPr>
            <w:spacing w:before="120" w:after="0" w:line="240" w:lineRule="auto"/>
            <w:ind w:left="1701" w:firstLine="0"/>
            <w:contextualSpacing w:val="0"/>
            <w:jc w:val="both"/>
            <w:rPr>
              <w:rFonts w:eastAsia="Times New Roman"/>
              <w:bCs/>
              <w:lang w:eastAsia="en-AU"/>
            </w:rPr>
          </w:pPr>
          <w:r>
            <w:rPr>
              <w:rFonts w:eastAsia="Times New Roman"/>
              <w:lang w:eastAsia="en-AU"/>
            </w:rPr>
            <w:t xml:space="preserve">INJURY - </w:t>
          </w:r>
          <w:r w:rsidR="00E82BB9" w:rsidRPr="002A387A">
            <w:rPr>
              <w:rFonts w:eastAsia="Times New Roman"/>
              <w:lang w:eastAsia="en-AU"/>
            </w:rPr>
            <w:t xml:space="preserve"> </w:t>
          </w:r>
          <w:r w:rsidR="00E82BB9" w:rsidRPr="002A387A">
            <w:rPr>
              <w:rFonts w:eastAsia="Times New Roman"/>
              <w:highlight w:val="yellow"/>
              <w:lang w:eastAsia="en-AU"/>
            </w:rPr>
            <w:t>Put here</w:t>
          </w:r>
        </w:p>
        <w:p w14:paraId="09488E8D" w14:textId="77777777" w:rsidR="00E82BB9" w:rsidRPr="002A387A" w:rsidRDefault="00E82BB9" w:rsidP="00CC3365">
          <w:pPr>
            <w:pStyle w:val="Heading2"/>
            <w:spacing w:after="0" w:line="240" w:lineRule="auto"/>
            <w:jc w:val="both"/>
            <w:rPr>
              <w:rStyle w:val="Heading2Char"/>
              <w:b/>
              <w:bCs/>
            </w:rPr>
          </w:pPr>
          <w:r w:rsidRPr="002A387A">
            <w:rPr>
              <w:rStyle w:val="Heading2Char"/>
              <w:b/>
              <w:bCs/>
            </w:rPr>
            <w:t>SUBMISSIONS</w:t>
          </w:r>
        </w:p>
        <w:p w14:paraId="3F9167C7" w14:textId="77777777" w:rsidR="003E7381" w:rsidRPr="003E7381" w:rsidRDefault="003E7381" w:rsidP="00CC3365">
          <w:pPr>
            <w:numPr>
              <w:ilvl w:val="0"/>
              <w:numId w:val="48"/>
            </w:numPr>
            <w:spacing w:before="120" w:after="0" w:line="240" w:lineRule="auto"/>
            <w:ind w:left="0" w:firstLine="0"/>
            <w:jc w:val="both"/>
            <w:rPr>
              <w:rFonts w:eastAsia="Times New Roman"/>
              <w:color w:val="0000FF"/>
            </w:rPr>
          </w:pPr>
          <w:r w:rsidRPr="004069C1">
            <w:rPr>
              <w:rFonts w:eastAsia="Times New Roman"/>
              <w:color w:val="000000" w:themeColor="text1"/>
            </w:rPr>
            <w:t xml:space="preserve">Claimant </w:t>
          </w:r>
          <w:r>
            <w:rPr>
              <w:rFonts w:eastAsia="Times New Roman"/>
              <w:color w:val="000000" w:themeColor="text1"/>
            </w:rPr>
            <w:t>S</w:t>
          </w:r>
          <w:r w:rsidRPr="004069C1">
            <w:rPr>
              <w:rFonts w:eastAsia="Times New Roman"/>
              <w:color w:val="000000" w:themeColor="text1"/>
            </w:rPr>
            <w:t>ubmi</w:t>
          </w:r>
          <w:r>
            <w:rPr>
              <w:rFonts w:eastAsia="Times New Roman"/>
              <w:color w:val="000000" w:themeColor="text1"/>
            </w:rPr>
            <w:t>ssion:</w:t>
          </w:r>
        </w:p>
        <w:p w14:paraId="48470BBE" w14:textId="77777777" w:rsidR="00E82BB9" w:rsidRPr="002A387A" w:rsidRDefault="00477DD2" w:rsidP="00CC3365">
          <w:pPr>
            <w:spacing w:before="120" w:after="0" w:line="240" w:lineRule="auto"/>
            <w:jc w:val="both"/>
            <w:rPr>
              <w:rFonts w:eastAsia="Times New Roman"/>
              <w:color w:val="0000FF"/>
            </w:rPr>
          </w:pPr>
          <w:r w:rsidRPr="002A387A">
            <w:rPr>
              <w:rFonts w:eastAsia="Times New Roman"/>
              <w:color w:val="000000" w:themeColor="text1"/>
            </w:rPr>
            <w:lastRenderedPageBreak/>
            <w:t xml:space="preserve">On XXX, the </w:t>
          </w:r>
          <w:r w:rsidR="00E82BB9" w:rsidRPr="002A387A">
            <w:rPr>
              <w:rFonts w:eastAsia="Times New Roman"/>
              <w:color w:val="000000" w:themeColor="text1"/>
            </w:rPr>
            <w:t xml:space="preserve">Claimant submitted that </w:t>
          </w:r>
          <w:r w:rsidR="00E82BB9" w:rsidRPr="002A387A">
            <w:rPr>
              <w:rFonts w:eastAsia="Times New Roman"/>
              <w:color w:val="0000FF"/>
            </w:rPr>
            <w:t>[provide brief outline of the submissions made by the applicant]</w:t>
          </w:r>
        </w:p>
        <w:p w14:paraId="689A58AE" w14:textId="77777777" w:rsidR="003E7381" w:rsidRPr="003E7381" w:rsidRDefault="003E7381" w:rsidP="00CC3365">
          <w:pPr>
            <w:numPr>
              <w:ilvl w:val="0"/>
              <w:numId w:val="48"/>
            </w:numPr>
            <w:spacing w:before="120" w:after="0" w:line="240" w:lineRule="auto"/>
            <w:ind w:left="0" w:firstLine="0"/>
            <w:jc w:val="both"/>
            <w:rPr>
              <w:rFonts w:eastAsia="Times New Roman"/>
              <w:color w:val="0000FF"/>
            </w:rPr>
          </w:pPr>
          <w:r w:rsidRPr="004069C1">
            <w:rPr>
              <w:rFonts w:eastAsia="Times New Roman"/>
              <w:color w:val="000000" w:themeColor="text1"/>
            </w:rPr>
            <w:t xml:space="preserve">Insurer </w:t>
          </w:r>
          <w:r>
            <w:rPr>
              <w:rFonts w:eastAsia="Times New Roman"/>
              <w:color w:val="000000" w:themeColor="text1"/>
            </w:rPr>
            <w:t>S</w:t>
          </w:r>
          <w:r w:rsidRPr="004069C1">
            <w:rPr>
              <w:rFonts w:eastAsia="Times New Roman"/>
              <w:color w:val="000000" w:themeColor="text1"/>
            </w:rPr>
            <w:t>ubmi</w:t>
          </w:r>
          <w:r>
            <w:rPr>
              <w:rFonts w:eastAsia="Times New Roman"/>
              <w:color w:val="000000" w:themeColor="text1"/>
            </w:rPr>
            <w:t>ssion:</w:t>
          </w:r>
        </w:p>
        <w:p w14:paraId="0448F131" w14:textId="77777777" w:rsidR="00E82BB9" w:rsidRDefault="00E82BB9" w:rsidP="00CC3365">
          <w:pPr>
            <w:spacing w:before="120" w:after="0" w:line="240" w:lineRule="auto"/>
            <w:jc w:val="both"/>
            <w:rPr>
              <w:rFonts w:eastAsia="Times New Roman"/>
              <w:color w:val="0000FF"/>
            </w:rPr>
          </w:pPr>
          <w:r w:rsidRPr="002A387A">
            <w:rPr>
              <w:rFonts w:eastAsia="Times New Roman"/>
              <w:color w:val="000000" w:themeColor="text1"/>
            </w:rPr>
            <w:t xml:space="preserve">On </w:t>
          </w:r>
          <w:r w:rsidR="00477DD2" w:rsidRPr="002A387A">
            <w:rPr>
              <w:rFonts w:eastAsia="Times New Roman"/>
              <w:color w:val="000000" w:themeColor="text1"/>
            </w:rPr>
            <w:t>XXX</w:t>
          </w:r>
          <w:r w:rsidRPr="002A387A">
            <w:rPr>
              <w:rFonts w:eastAsia="Times New Roman"/>
              <w:color w:val="000000" w:themeColor="text1"/>
            </w:rPr>
            <w:t xml:space="preserve">, the Insurer submitted that </w:t>
          </w:r>
          <w:r w:rsidRPr="002A387A">
            <w:rPr>
              <w:rFonts w:eastAsia="Times New Roman"/>
              <w:color w:val="0000FF"/>
            </w:rPr>
            <w:t>[provide brief outline of the submissions made by the respondent]</w:t>
          </w:r>
        </w:p>
        <w:p w14:paraId="7D59A071" w14:textId="77777777" w:rsidR="001D0BA9" w:rsidRDefault="001D0BA9" w:rsidP="00CC3365">
          <w:pPr>
            <w:spacing w:before="120" w:after="0" w:line="240" w:lineRule="auto"/>
            <w:jc w:val="both"/>
            <w:rPr>
              <w:rFonts w:eastAsia="Times New Roman"/>
              <w:color w:val="0000FF"/>
            </w:rPr>
          </w:pPr>
        </w:p>
        <w:p w14:paraId="726CFF5E" w14:textId="77777777" w:rsidR="001D0BA9" w:rsidRPr="002A387A" w:rsidRDefault="001D0BA9" w:rsidP="00CC3365">
          <w:pPr>
            <w:keepNext/>
            <w:keepLines/>
            <w:spacing w:before="120" w:after="0" w:line="240" w:lineRule="auto"/>
            <w:jc w:val="both"/>
            <w:outlineLvl w:val="1"/>
            <w:rPr>
              <w:rFonts w:eastAsiaTheme="majorEastAsia"/>
              <w:b/>
              <w:bCs/>
            </w:rPr>
          </w:pPr>
          <w:bookmarkStart w:id="6" w:name="_Hlk518557104"/>
          <w:r w:rsidRPr="002A387A">
            <w:rPr>
              <w:rFonts w:eastAsiaTheme="majorEastAsia"/>
              <w:b/>
              <w:bCs/>
            </w:rPr>
            <w:t>SUMMARY OF DOCUMENTS CONSIDERED</w:t>
          </w:r>
        </w:p>
        <w:p w14:paraId="5A8D9DC7" w14:textId="77777777" w:rsidR="001D0BA9" w:rsidRPr="002A387A" w:rsidRDefault="001D0BA9" w:rsidP="00CC3365">
          <w:pPr>
            <w:numPr>
              <w:ilvl w:val="0"/>
              <w:numId w:val="48"/>
            </w:numPr>
            <w:spacing w:before="120" w:after="0" w:line="240" w:lineRule="auto"/>
            <w:ind w:left="0" w:firstLine="0"/>
            <w:jc w:val="both"/>
            <w:rPr>
              <w:rFonts w:eastAsia="Times New Roman"/>
              <w:b/>
              <w:bCs/>
            </w:rPr>
          </w:pPr>
          <w:bookmarkStart w:id="7" w:name="_Hlk77080093"/>
          <w:bookmarkStart w:id="8" w:name="_Hlk1048778"/>
          <w:r w:rsidRPr="002A387A">
            <w:rPr>
              <w:rFonts w:eastAsia="Times New Roman"/>
              <w:b/>
              <w:bCs/>
            </w:rPr>
            <w:t>Documents</w:t>
          </w:r>
        </w:p>
        <w:p w14:paraId="05EAB30A" w14:textId="77777777" w:rsidR="001F6103" w:rsidRPr="001F6103" w:rsidRDefault="001F6103" w:rsidP="00CC3365">
          <w:pPr>
            <w:spacing w:before="120" w:after="0" w:line="240" w:lineRule="auto"/>
            <w:jc w:val="both"/>
            <w:rPr>
              <w:rFonts w:eastAsia="Times New Roman"/>
              <w:lang w:eastAsia="en-AU"/>
            </w:rPr>
          </w:pPr>
          <w:bookmarkStart w:id="9" w:name="_Hlk76566749"/>
          <w:r w:rsidRPr="001F6103">
            <w:rPr>
              <w:rFonts w:eastAsia="Times New Roman"/>
              <w:lang w:eastAsia="en-AU"/>
            </w:rPr>
            <w:t xml:space="preserve">I have considered the documents provided in the application </w:t>
          </w:r>
          <w:r w:rsidRPr="007E4380">
            <w:rPr>
              <w:rFonts w:eastAsia="Times New Roman"/>
              <w:lang w:eastAsia="en-AU"/>
            </w:rPr>
            <w:t>and reply.</w:t>
          </w:r>
          <w:r w:rsidRPr="001F6103">
            <w:rPr>
              <w:rFonts w:eastAsia="Times New Roman"/>
              <w:color w:val="EE0000"/>
              <w:lang w:eastAsia="en-AU"/>
            </w:rPr>
            <w:t xml:space="preserve"> </w:t>
          </w:r>
        </w:p>
        <w:p w14:paraId="17E32EA6" w14:textId="77777777" w:rsidR="001F6103" w:rsidRPr="002A387A" w:rsidRDefault="001F6103" w:rsidP="00CC3365">
          <w:pPr>
            <w:spacing w:before="120" w:after="0" w:line="240" w:lineRule="auto"/>
            <w:jc w:val="both"/>
            <w:rPr>
              <w:noProof/>
            </w:rPr>
          </w:pPr>
        </w:p>
        <w:bookmarkEnd w:id="7"/>
        <w:bookmarkEnd w:id="8"/>
        <w:bookmarkEnd w:id="9"/>
        <w:p w14:paraId="018149A2" w14:textId="77777777" w:rsidR="001D0BA9" w:rsidRPr="002A387A" w:rsidRDefault="001D0BA9" w:rsidP="00CC3365">
          <w:pPr>
            <w:numPr>
              <w:ilvl w:val="0"/>
              <w:numId w:val="48"/>
            </w:numPr>
            <w:spacing w:before="120" w:after="0" w:line="240" w:lineRule="auto"/>
            <w:ind w:left="0" w:firstLine="0"/>
            <w:jc w:val="both"/>
          </w:pPr>
          <w:r w:rsidRPr="002A387A">
            <w:rPr>
              <w:b/>
              <w:bCs/>
            </w:rPr>
            <w:t>Additional late documents</w:t>
          </w:r>
          <w:bookmarkStart w:id="10" w:name="_Hlk14957013"/>
        </w:p>
        <w:p w14:paraId="57F28F96" w14:textId="77777777" w:rsidR="00454AE1" w:rsidRPr="007E4380" w:rsidRDefault="007E4380" w:rsidP="00CC3365">
          <w:pPr>
            <w:spacing w:before="120" w:after="0" w:line="240" w:lineRule="auto"/>
            <w:jc w:val="both"/>
            <w:rPr>
              <w:rFonts w:eastAsia="Times New Roman"/>
              <w:lang w:eastAsia="en-AU"/>
            </w:rPr>
          </w:pPr>
          <w:r w:rsidRPr="007E4380">
            <w:rPr>
              <w:rFonts w:eastAsia="Times New Roman"/>
              <w:lang w:eastAsia="en-AU"/>
            </w:rPr>
            <w:t xml:space="preserve">Any </w:t>
          </w:r>
          <w:r w:rsidRPr="00454AE1">
            <w:rPr>
              <w:rFonts w:eastAsia="Times New Roman"/>
              <w:highlight w:val="yellow"/>
              <w:lang w:eastAsia="en-AU"/>
            </w:rPr>
            <w:t>additional</w:t>
          </w:r>
          <w:r w:rsidRPr="007E4380">
            <w:rPr>
              <w:rFonts w:eastAsia="Times New Roman"/>
              <w:lang w:eastAsia="en-AU"/>
            </w:rPr>
            <w:t>/late documents have been considered.</w:t>
          </w:r>
        </w:p>
        <w:p w14:paraId="0F7B4F21" w14:textId="77777777" w:rsidR="001D0BA9" w:rsidRPr="002A387A" w:rsidRDefault="00E71A5F" w:rsidP="00CC3365">
          <w:pPr>
            <w:spacing w:before="120" w:after="0" w:line="240" w:lineRule="auto"/>
            <w:jc w:val="both"/>
            <w:rPr>
              <w:rFonts w:eastAsia="Times New Roman"/>
              <w:color w:val="0000FF"/>
            </w:rPr>
          </w:pPr>
        </w:p>
        <w:bookmarkEnd w:id="10" w:displacedByCustomXml="next"/>
        <w:bookmarkEnd w:id="6" w:displacedByCustomXml="next"/>
      </w:sdtContent>
    </w:sdt>
    <w:sdt>
      <w:sdtPr>
        <w:rPr>
          <w:b/>
          <w:bCs/>
          <w:color w:val="4472C4" w:themeColor="accent1"/>
        </w:rPr>
        <w:alias w:val="medilawBackgd"/>
        <w:tag w:val="medilawBackgd"/>
        <w:id w:val="507721158"/>
        <w:placeholder>
          <w:docPart w:val="6AF27C72FA51E2478265556C0E709DDE"/>
        </w:placeholder>
      </w:sdtPr>
      <w:sdtEndPr/>
      <w:sdtContent>
        <w:p w14:paraId="08975792" w14:textId="77777777" w:rsidR="00DC713B" w:rsidRPr="00F335FE" w:rsidRDefault="00DC713B" w:rsidP="00CC3365">
          <w:pPr>
            <w:spacing w:before="120" w:after="0" w:line="240" w:lineRule="auto"/>
            <w:jc w:val="both"/>
          </w:pPr>
          <w:r w:rsidRPr="009204D6">
            <w:rPr>
              <w:rFonts w:eastAsia="Times New Roman"/>
              <w:lang w:eastAsia="en-AU"/>
            </w:rPr>
            <w:t xml:space="preserve">This assessment was conducted via video conference with </w:t>
          </w:r>
          <w:r w:rsidRPr="009204D6">
            <w:rPr>
              <w:rFonts w:eastAsia="Times New Roman"/>
              <w:b/>
              <w:bCs/>
              <w:lang w:eastAsia="en-AU"/>
            </w:rPr>
            <w:t xml:space="preserve">written </w:t>
          </w:r>
          <w:r w:rsidRPr="009204D6">
            <w:rPr>
              <w:rFonts w:eastAsia="Times New Roman"/>
              <w:lang w:eastAsia="en-AU"/>
            </w:rPr>
            <w:t>consent obtained from the</w:t>
          </w:r>
          <w:r>
            <w:rPr>
              <w:rFonts w:eastAsia="Times New Roman"/>
              <w:lang w:eastAsia="en-AU"/>
            </w:rPr>
            <w:t xml:space="preserve"> </w:t>
          </w:r>
          <w:r w:rsidRPr="009204D6">
            <w:rPr>
              <w:rFonts w:eastAsia="Times New Roman"/>
              <w:lang w:eastAsia="en-AU"/>
            </w:rPr>
            <w:t>examinee, by either a signed consent form or by an email giving consent, to having this</w:t>
          </w:r>
          <w:r>
            <w:rPr>
              <w:rFonts w:eastAsia="Times New Roman"/>
              <w:lang w:eastAsia="en-AU"/>
            </w:rPr>
            <w:t xml:space="preserve"> </w:t>
          </w:r>
          <w:r w:rsidRPr="009204D6">
            <w:rPr>
              <w:rFonts w:eastAsia="Times New Roman"/>
              <w:lang w:eastAsia="en-AU"/>
            </w:rPr>
            <w:t>assessment conducted in such a manner.</w:t>
          </w:r>
        </w:p>
        <w:p w14:paraId="31072075" w14:textId="77777777" w:rsidR="00DC713B" w:rsidRPr="009204D6" w:rsidRDefault="00DC713B" w:rsidP="00CC3365">
          <w:pPr>
            <w:spacing w:before="120" w:after="0" w:line="240" w:lineRule="auto"/>
            <w:jc w:val="both"/>
            <w:rPr>
              <w:rFonts w:eastAsia="Times New Roman"/>
              <w:lang w:eastAsia="en-AU"/>
            </w:rPr>
          </w:pPr>
          <w:r w:rsidRPr="009204D6">
            <w:rPr>
              <w:rFonts w:eastAsia="Times New Roman"/>
              <w:lang w:eastAsia="en-AU"/>
            </w:rPr>
            <w:t>I have made a clinical judgement about the appropriateness of a technology-based</w:t>
          </w:r>
          <w:r>
            <w:rPr>
              <w:rFonts w:eastAsia="Times New Roman"/>
              <w:lang w:eastAsia="en-AU"/>
            </w:rPr>
            <w:t xml:space="preserve"> </w:t>
          </w:r>
          <w:r w:rsidRPr="009204D6">
            <w:rPr>
              <w:rFonts w:eastAsia="Times New Roman"/>
              <w:lang w:eastAsia="en-AU"/>
            </w:rPr>
            <w:t>consultation, and in particular considered whether a direct face to face examination is</w:t>
          </w:r>
          <w:r>
            <w:rPr>
              <w:rFonts w:eastAsia="Times New Roman"/>
              <w:lang w:eastAsia="en-AU"/>
            </w:rPr>
            <w:t xml:space="preserve"> </w:t>
          </w:r>
          <w:r w:rsidRPr="009204D6">
            <w:rPr>
              <w:rFonts w:eastAsia="Times New Roman"/>
              <w:lang w:eastAsia="en-AU"/>
            </w:rPr>
            <w:t>necessary.</w:t>
          </w:r>
        </w:p>
        <w:p w14:paraId="7974E69E" w14:textId="77777777" w:rsidR="00DC713B" w:rsidRPr="009204D6" w:rsidRDefault="00DC713B" w:rsidP="00CC3365">
          <w:pPr>
            <w:spacing w:before="120" w:after="0" w:line="240" w:lineRule="auto"/>
            <w:jc w:val="both"/>
            <w:rPr>
              <w:rFonts w:eastAsia="Times New Roman"/>
              <w:lang w:eastAsia="en-AU"/>
            </w:rPr>
          </w:pPr>
          <w:r w:rsidRPr="009204D6">
            <w:rPr>
              <w:rFonts w:eastAsia="Times New Roman"/>
              <w:lang w:eastAsia="en-AU"/>
            </w:rPr>
            <w:t>The identity of the person being assessed has been confirmed to the extent possible.</w:t>
          </w:r>
        </w:p>
        <w:p w14:paraId="14C02B7E" w14:textId="77777777" w:rsidR="00DC713B" w:rsidRPr="009204D6" w:rsidRDefault="00DC713B" w:rsidP="00CC3365">
          <w:pPr>
            <w:spacing w:before="120" w:after="0" w:line="240" w:lineRule="auto"/>
            <w:jc w:val="both"/>
            <w:rPr>
              <w:rFonts w:eastAsia="Times New Roman"/>
              <w:lang w:eastAsia="en-AU"/>
            </w:rPr>
          </w:pPr>
          <w:r w:rsidRPr="009204D6">
            <w:rPr>
              <w:rFonts w:eastAsia="Times New Roman"/>
              <w:lang w:eastAsia="en-AU"/>
            </w:rPr>
            <w:t xml:space="preserve">I am satisfied that my and </w:t>
          </w:r>
          <w:r w:rsidR="00BE311C">
            <w:rPr>
              <w:rFonts w:eastAsia="Times New Roman"/>
              <w:lang w:eastAsia="en-AU"/>
            </w:rPr>
            <w:t xml:space="preserve">that </w:t>
          </w:r>
          <w:sdt>
            <w:sdtPr>
              <w:alias w:val="ClTitle"/>
              <w:tag w:val="ClTitle"/>
              <w:id w:val="-943222773"/>
              <w:placeholder>
                <w:docPart w:val="EB419F339229DA46BB279B5BBD519E75"/>
              </w:placeholder>
              <w:dataBinding w:xpath="//*[local-name()='ClTitle']" w:storeItemID="{523C6B66-2AD2-4536-917B-F7CF474BFDD4}"/>
              <w:text/>
            </w:sdtPr>
            <w:sdtEndPr/>
            <w:sdtContent>
              <w:r w:rsidR="00BE311C">
                <w:t>ClTitle</w:t>
              </w:r>
            </w:sdtContent>
          </w:sdt>
          <w:r w:rsidR="00BE311C">
            <w:t xml:space="preserve"> </w:t>
          </w:r>
          <w:sdt>
            <w:sdtPr>
              <w:alias w:val="ClSurname"/>
              <w:tag w:val="ClSurname"/>
              <w:id w:val="-1348561071"/>
              <w:placeholder>
                <w:docPart w:val="EB42A70A2C5F75489089854CEED015D0"/>
              </w:placeholder>
              <w:dataBinding w:xpath="//*[local-name()='ClSurname']" w:storeItemID="{523C6B66-2AD2-4536-917B-F7CF474BFDD4}"/>
              <w:text/>
            </w:sdtPr>
            <w:sdtEndPr/>
            <w:sdtContent>
              <w:r w:rsidR="00BE311C">
                <w:t>ClSurname</w:t>
              </w:r>
            </w:sdtContent>
          </w:sdt>
          <w:r>
            <w:rPr>
              <w:rFonts w:eastAsia="Times New Roman"/>
              <w:lang w:eastAsia="en-AU"/>
            </w:rPr>
            <w:t>’</w:t>
          </w:r>
          <w:r w:rsidRPr="009204D6">
            <w:rPr>
              <w:rFonts w:eastAsia="Times New Roman"/>
              <w:lang w:eastAsia="en-AU"/>
            </w:rPr>
            <w:t xml:space="preserve">s </w:t>
          </w:r>
          <w:r w:rsidRPr="009204D6">
            <w:rPr>
              <w:rFonts w:eastAsia="Times New Roman"/>
              <w:b/>
              <w:bCs/>
              <w:lang w:eastAsia="en-AU"/>
            </w:rPr>
            <w:t xml:space="preserve">physical environment </w:t>
          </w:r>
          <w:r w:rsidRPr="009204D6">
            <w:rPr>
              <w:rFonts w:eastAsia="Times New Roman"/>
              <w:lang w:eastAsia="en-AU"/>
            </w:rPr>
            <w:t>and the</w:t>
          </w:r>
          <w:r>
            <w:rPr>
              <w:rFonts w:eastAsia="Times New Roman"/>
              <w:lang w:eastAsia="en-AU"/>
            </w:rPr>
            <w:t xml:space="preserve"> </w:t>
          </w:r>
          <w:r w:rsidRPr="009204D6">
            <w:rPr>
              <w:rFonts w:eastAsia="Times New Roman"/>
              <w:lang w:eastAsia="en-AU"/>
            </w:rPr>
            <w:t>technological equipment used, was</w:t>
          </w:r>
          <w:r>
            <w:rPr>
              <w:rFonts w:eastAsia="Times New Roman"/>
              <w:lang w:eastAsia="en-AU"/>
            </w:rPr>
            <w:t xml:space="preserve"> </w:t>
          </w:r>
          <w:r w:rsidRPr="009204D6">
            <w:rPr>
              <w:rFonts w:eastAsia="Times New Roman"/>
              <w:lang w:eastAsia="en-AU"/>
            </w:rPr>
            <w:t>adequate for undertaking this assessment effectively.</w:t>
          </w:r>
        </w:p>
        <w:p w14:paraId="2B51506C" w14:textId="77777777" w:rsidR="00DC713B" w:rsidRPr="009204D6" w:rsidRDefault="00DC713B" w:rsidP="00CC3365">
          <w:pPr>
            <w:spacing w:before="120" w:after="0" w:line="240" w:lineRule="auto"/>
            <w:jc w:val="both"/>
            <w:rPr>
              <w:rFonts w:eastAsia="Times New Roman"/>
              <w:lang w:eastAsia="en-AU"/>
            </w:rPr>
          </w:pPr>
          <w:r w:rsidRPr="009204D6">
            <w:rPr>
              <w:rFonts w:eastAsia="Times New Roman"/>
              <w:lang w:eastAsia="en-AU"/>
            </w:rPr>
            <w:t>I do not require any additional information, tests or face to face follow-up in order to deliver my</w:t>
          </w:r>
          <w:r>
            <w:rPr>
              <w:rFonts w:eastAsia="Times New Roman"/>
              <w:lang w:eastAsia="en-AU"/>
            </w:rPr>
            <w:t xml:space="preserve"> </w:t>
          </w:r>
          <w:r w:rsidRPr="009204D6">
            <w:rPr>
              <w:rFonts w:eastAsia="Times New Roman"/>
              <w:lang w:eastAsia="en-AU"/>
            </w:rPr>
            <w:t>opinion.</w:t>
          </w:r>
        </w:p>
        <w:p w14:paraId="69871C4B" w14:textId="77777777" w:rsidR="00DC713B" w:rsidRDefault="00DC713B" w:rsidP="00CC3365">
          <w:pPr>
            <w:spacing w:before="120" w:after="0" w:line="240" w:lineRule="auto"/>
            <w:jc w:val="both"/>
            <w:rPr>
              <w:rFonts w:eastAsia="Times New Roman"/>
              <w:lang w:eastAsia="en-AU"/>
            </w:rPr>
          </w:pPr>
          <w:r w:rsidRPr="009204D6">
            <w:rPr>
              <w:rFonts w:eastAsia="Times New Roman"/>
              <w:lang w:eastAsia="en-AU"/>
            </w:rPr>
            <w:t xml:space="preserve">I am satisfied that I have been able to assess </w:t>
          </w:r>
          <w:sdt>
            <w:sdtPr>
              <w:alias w:val="ClTitle"/>
              <w:tag w:val="ClTitle"/>
              <w:id w:val="1940171244"/>
              <w:placeholder>
                <w:docPart w:val="C4A4289D4F454A419D07DCC59DB228F1"/>
              </w:placeholder>
              <w:dataBinding w:xpath="//*[local-name()='ClTitle']" w:storeItemID="{523C6B66-2AD2-4536-917B-F7CF474BFDD4}"/>
              <w:text/>
            </w:sdtPr>
            <w:sdtEndPr/>
            <w:sdtContent>
              <w:r w:rsidR="00BE311C">
                <w:t>ClTitle</w:t>
              </w:r>
            </w:sdtContent>
          </w:sdt>
          <w:r w:rsidR="00BE311C">
            <w:t xml:space="preserve"> </w:t>
          </w:r>
          <w:sdt>
            <w:sdtPr>
              <w:alias w:val="ClSurname"/>
              <w:tag w:val="ClSurname"/>
              <w:id w:val="-1281261574"/>
              <w:placeholder>
                <w:docPart w:val="3B29D49C418E1641982DE92B51FF1F85"/>
              </w:placeholder>
              <w:dataBinding w:xpath="//*[local-name()='ClSurname']" w:storeItemID="{523C6B66-2AD2-4536-917B-F7CF474BFDD4}"/>
              <w:text/>
            </w:sdtPr>
            <w:sdtEndPr/>
            <w:sdtContent>
              <w:r w:rsidR="00BE311C">
                <w:t>ClSurname</w:t>
              </w:r>
            </w:sdtContent>
          </w:sdt>
          <w:r>
            <w:rPr>
              <w:b/>
              <w:bCs/>
            </w:rPr>
            <w:t xml:space="preserve"> </w:t>
          </w:r>
          <w:r w:rsidRPr="009204D6">
            <w:rPr>
              <w:rFonts w:eastAsia="Times New Roman"/>
              <w:lang w:eastAsia="en-AU"/>
            </w:rPr>
            <w:t>to an adequate standard to which</w:t>
          </w:r>
          <w:r>
            <w:rPr>
              <w:rFonts w:eastAsia="Times New Roman"/>
              <w:lang w:eastAsia="en-AU"/>
            </w:rPr>
            <w:t xml:space="preserve"> </w:t>
          </w:r>
          <w:r w:rsidRPr="009204D6">
            <w:rPr>
              <w:rFonts w:eastAsia="Times New Roman"/>
              <w:lang w:eastAsia="en-AU"/>
            </w:rPr>
            <w:t>my clinical opinion can be relied upon. In terms of assessment validity, I confirm my opinion is</w:t>
          </w:r>
          <w:r>
            <w:rPr>
              <w:rFonts w:eastAsia="Times New Roman"/>
              <w:lang w:eastAsia="en-AU"/>
            </w:rPr>
            <w:t xml:space="preserve"> </w:t>
          </w:r>
          <w:r w:rsidRPr="009204D6">
            <w:rPr>
              <w:rFonts w:eastAsia="Times New Roman"/>
              <w:lang w:eastAsia="en-AU"/>
            </w:rPr>
            <w:t>valid and dependable and was not limited as a result of conducting this assessment via video.</w:t>
          </w:r>
        </w:p>
        <w:p w14:paraId="7F555A02" w14:textId="77777777" w:rsidR="009204D6" w:rsidRDefault="009204D6" w:rsidP="00CC3365">
          <w:pPr>
            <w:spacing w:after="0" w:line="240" w:lineRule="auto"/>
            <w:jc w:val="both"/>
            <w:rPr>
              <w:b/>
              <w:bCs/>
              <w:color w:val="4472C4" w:themeColor="accent1"/>
            </w:rPr>
          </w:pPr>
        </w:p>
        <w:p w14:paraId="086B0D18" w14:textId="77777777" w:rsidR="00AD4E2A" w:rsidRPr="007D7416" w:rsidRDefault="00AD4E2A" w:rsidP="00CC3365">
          <w:pPr>
            <w:pStyle w:val="Headinglv2"/>
            <w:spacing w:before="0" w:after="0" w:line="240" w:lineRule="auto"/>
            <w:jc w:val="both"/>
            <w:rPr>
              <w:rFonts w:cs="Arial"/>
              <w:b/>
              <w:bCs/>
              <w:color w:val="4472C4" w:themeColor="accent1"/>
              <w:sz w:val="22"/>
              <w:szCs w:val="22"/>
            </w:rPr>
          </w:pPr>
          <w:r w:rsidRPr="007D7416">
            <w:rPr>
              <w:rFonts w:cs="Arial"/>
              <w:b/>
              <w:bCs/>
              <w:color w:val="4472C4" w:themeColor="accent1"/>
              <w:sz w:val="22"/>
              <w:szCs w:val="22"/>
            </w:rPr>
            <w:t>OTHER ATTENDEES</w:t>
          </w:r>
        </w:p>
        <w:p w14:paraId="0DE209B2" w14:textId="77777777" w:rsidR="00AD4E2A" w:rsidRPr="00D42D98" w:rsidRDefault="00AD4E2A" w:rsidP="00CC3365">
          <w:pPr>
            <w:spacing w:after="0" w:line="240" w:lineRule="auto"/>
            <w:jc w:val="both"/>
          </w:pPr>
          <w:r w:rsidRPr="00D42D98">
            <w:t xml:space="preserve">Nil. </w:t>
          </w:r>
        </w:p>
        <w:p w14:paraId="339A9914" w14:textId="77777777" w:rsidR="00AD4E2A" w:rsidRPr="0056456F" w:rsidRDefault="00AD4E2A" w:rsidP="00CC3365">
          <w:pPr>
            <w:spacing w:after="0" w:line="240" w:lineRule="auto"/>
            <w:jc w:val="both"/>
          </w:pPr>
        </w:p>
        <w:p w14:paraId="4CEF5C92" w14:textId="77777777" w:rsidR="00AD4E2A" w:rsidRPr="007D7416" w:rsidRDefault="00AD4E2A" w:rsidP="00CC3365">
          <w:pPr>
            <w:pStyle w:val="Headinglv2"/>
            <w:spacing w:before="0" w:after="0" w:line="240" w:lineRule="auto"/>
            <w:jc w:val="both"/>
            <w:rPr>
              <w:rFonts w:cs="Arial"/>
              <w:b/>
              <w:bCs/>
              <w:color w:val="4472C4" w:themeColor="accent1"/>
              <w:sz w:val="22"/>
              <w:szCs w:val="22"/>
            </w:rPr>
          </w:pPr>
          <w:r w:rsidRPr="007D7416">
            <w:rPr>
              <w:rFonts w:cs="Arial"/>
              <w:b/>
              <w:bCs/>
              <w:color w:val="4472C4" w:themeColor="accent1"/>
              <w:sz w:val="22"/>
              <w:szCs w:val="22"/>
            </w:rPr>
            <w:t>SERVICE STANDARDS</w:t>
          </w:r>
        </w:p>
        <w:p w14:paraId="15BF31BF" w14:textId="77777777" w:rsidR="00AD4E2A" w:rsidRPr="00DD4401" w:rsidRDefault="00AD4E2A" w:rsidP="00CC3365">
          <w:pPr>
            <w:spacing w:after="0" w:line="240" w:lineRule="auto"/>
            <w:jc w:val="both"/>
          </w:pPr>
          <w:r w:rsidRPr="00DD4401">
            <w:t>Service standards are all met</w:t>
          </w:r>
          <w:r w:rsidR="00EA15C2">
            <w:t>.</w:t>
          </w:r>
        </w:p>
        <w:p w14:paraId="62E424A8" w14:textId="77777777" w:rsidR="00AD4E2A" w:rsidRPr="0056456F" w:rsidRDefault="00AD4E2A" w:rsidP="00CC3365">
          <w:pPr>
            <w:spacing w:after="0" w:line="240" w:lineRule="auto"/>
            <w:jc w:val="both"/>
          </w:pPr>
        </w:p>
        <w:p w14:paraId="655F2AAE" w14:textId="77777777" w:rsidR="00AD4E2A" w:rsidRPr="007D7416" w:rsidRDefault="00AD4E2A" w:rsidP="00CC3365">
          <w:pPr>
            <w:pStyle w:val="Headinglv2"/>
            <w:spacing w:before="0" w:after="0" w:line="240" w:lineRule="auto"/>
            <w:jc w:val="both"/>
            <w:rPr>
              <w:rFonts w:cs="Arial"/>
              <w:b/>
              <w:bCs/>
              <w:color w:val="4472C4" w:themeColor="accent1"/>
              <w:sz w:val="22"/>
              <w:szCs w:val="22"/>
            </w:rPr>
          </w:pPr>
          <w:r w:rsidRPr="007D7416">
            <w:rPr>
              <w:rFonts w:cs="Arial"/>
              <w:b/>
              <w:bCs/>
              <w:color w:val="4472C4" w:themeColor="accent1"/>
              <w:sz w:val="22"/>
              <w:szCs w:val="22"/>
            </w:rPr>
            <w:t>SUMMARY OF REASON FOR REFERRAL</w:t>
          </w:r>
        </w:p>
        <w:p w14:paraId="0EF53366" w14:textId="77777777" w:rsidR="00AD4E2A" w:rsidRPr="00A15D96" w:rsidRDefault="00AD4E2A" w:rsidP="00CC3365">
          <w:pPr>
            <w:spacing w:after="0" w:line="240" w:lineRule="auto"/>
            <w:jc w:val="both"/>
          </w:pPr>
          <w:r w:rsidRPr="00A15D96">
            <w:t>The reason for the referral was to consider the questions posed in the referral letter</w:t>
          </w:r>
          <w:r>
            <w:t>.</w:t>
          </w:r>
        </w:p>
        <w:p w14:paraId="6FC18FE4" w14:textId="77777777" w:rsidR="00AD4E2A" w:rsidRPr="00A15D96" w:rsidRDefault="00AD4E2A" w:rsidP="00CC3365">
          <w:pPr>
            <w:spacing w:after="0" w:line="240" w:lineRule="auto"/>
            <w:jc w:val="both"/>
          </w:pPr>
        </w:p>
        <w:p w14:paraId="6FBA14BD" w14:textId="77777777" w:rsidR="00C575F9" w:rsidRDefault="00AD4E2A" w:rsidP="00CC3365">
          <w:pPr>
            <w:pStyle w:val="Headinglv2"/>
            <w:spacing w:before="0" w:after="0" w:line="240" w:lineRule="auto"/>
            <w:jc w:val="both"/>
            <w:rPr>
              <w:rFonts w:cs="Arial"/>
              <w:color w:val="000000" w:themeColor="text1"/>
              <w:sz w:val="22"/>
              <w:szCs w:val="22"/>
            </w:rPr>
          </w:pPr>
          <w:r w:rsidRPr="007D7416">
            <w:rPr>
              <w:rFonts w:cs="Arial"/>
              <w:b/>
              <w:bCs/>
              <w:color w:val="4472C4" w:themeColor="accent1"/>
              <w:sz w:val="22"/>
              <w:szCs w:val="22"/>
            </w:rPr>
            <w:t>DOCUMENTATION REVIEWED</w:t>
          </w:r>
        </w:p>
        <w:p w14:paraId="50BA7AB0" w14:textId="77777777" w:rsidR="00C575F9" w:rsidRDefault="00C575F9" w:rsidP="00CC3365">
          <w:pPr>
            <w:spacing w:after="0" w:line="240" w:lineRule="auto"/>
            <w:jc w:val="both"/>
            <w:rPr>
              <w:bCs/>
            </w:rPr>
          </w:pPr>
          <w:r w:rsidRPr="00AF3533">
            <w:rPr>
              <w:b/>
            </w:rPr>
            <w:t>The documentation which has been reviewed for the purposes of providing this report is as follows:</w:t>
          </w:r>
        </w:p>
        <w:p w14:paraId="1D019EA9" w14:textId="77777777" w:rsidR="006E086F" w:rsidRPr="00832C6B" w:rsidRDefault="00832C6B" w:rsidP="00CC3365">
          <w:pPr>
            <w:pStyle w:val="ListParagraph"/>
            <w:numPr>
              <w:ilvl w:val="0"/>
              <w:numId w:val="31"/>
            </w:numPr>
            <w:spacing w:after="0" w:line="240" w:lineRule="auto"/>
            <w:ind w:firstLine="0"/>
            <w:jc w:val="both"/>
            <w:rPr>
              <w:bCs/>
            </w:rPr>
          </w:pPr>
          <w:r w:rsidRPr="00AF3533">
            <w:t>Letter of instruction</w:t>
          </w:r>
          <w:r w:rsidR="0007681C">
            <w:t>, dated</w:t>
          </w:r>
          <w:r w:rsidR="0007681C" w:rsidRPr="0007681C">
            <w:rPr>
              <w:bCs/>
            </w:rPr>
            <w:t xml:space="preserve"> </w:t>
          </w:r>
          <w:sdt>
            <w:sdtPr>
              <w:rPr>
                <w:bCs/>
              </w:rPr>
              <w:alias w:val="ClReferDate"/>
              <w:tag w:val="ClReferDate"/>
              <w:id w:val="-1270090415"/>
              <w:placeholder>
                <w:docPart w:val="5E8E8CE35CD478489C547C36B6B15531"/>
              </w:placeholder>
              <w:dataBinding w:xpath="//*[local-name()='ClReferDate']" w:storeItemID="{523C6B66-2AD2-4536-917B-F7CF474BFDD4}"/>
              <w:text/>
            </w:sdtPr>
            <w:sdtEndPr/>
            <w:sdtContent>
              <w:r w:rsidR="0007681C">
                <w:rPr>
                  <w:bCs/>
                </w:rPr>
                <w:t>ClReferDate</w:t>
              </w:r>
            </w:sdtContent>
          </w:sdt>
        </w:p>
        <w:p w14:paraId="6230825F" w14:textId="77777777" w:rsidR="00832C6B" w:rsidRPr="006E086F" w:rsidRDefault="00832C6B" w:rsidP="00CC3365">
          <w:pPr>
            <w:pStyle w:val="ListParagraph"/>
            <w:numPr>
              <w:ilvl w:val="0"/>
              <w:numId w:val="31"/>
            </w:numPr>
            <w:spacing w:after="0" w:line="240" w:lineRule="auto"/>
            <w:ind w:firstLine="0"/>
            <w:jc w:val="both"/>
            <w:rPr>
              <w:bCs/>
            </w:rPr>
          </w:pPr>
        </w:p>
        <w:p w14:paraId="7A067390" w14:textId="77777777" w:rsidR="006E086F" w:rsidRDefault="006E086F" w:rsidP="00CC3365">
          <w:pPr>
            <w:spacing w:after="0" w:line="240" w:lineRule="auto"/>
            <w:jc w:val="both"/>
          </w:pPr>
        </w:p>
        <w:p w14:paraId="648C6195" w14:textId="77777777" w:rsidR="006E086F" w:rsidRDefault="006E086F" w:rsidP="00CC3365">
          <w:pPr>
            <w:spacing w:after="0" w:line="240" w:lineRule="auto"/>
            <w:jc w:val="both"/>
          </w:pPr>
          <w:r>
            <w:t>I indicate that I have read accompanying documentation.</w:t>
          </w:r>
        </w:p>
        <w:p w14:paraId="78887E25" w14:textId="77777777" w:rsidR="0052143F" w:rsidRDefault="0052143F" w:rsidP="00CC3365">
          <w:pPr>
            <w:spacing w:after="0" w:line="240" w:lineRule="auto"/>
            <w:jc w:val="both"/>
          </w:pPr>
          <w:r w:rsidRPr="009E2909">
            <w:t>Additionally</w:t>
          </w:r>
          <w:r>
            <w:t>,</w:t>
          </w:r>
          <w:r w:rsidRPr="009E2909">
            <w:t xml:space="preserve"> I have taken a history </w:t>
          </w:r>
          <w:r w:rsidRPr="003F492E">
            <w:t xml:space="preserve">and examined </w:t>
          </w:r>
          <w:sdt>
            <w:sdtPr>
              <w:alias w:val="ClTitle"/>
              <w:tag w:val="ClTitle"/>
              <w:id w:val="-165712657"/>
              <w:placeholder>
                <w:docPart w:val="414AD3F6D10E9A4B8966E75D93381D84"/>
              </w:placeholder>
              <w:dataBinding w:xpath="//*[local-name()='ClTitle']" w:storeItemID="{523C6B66-2AD2-4536-917B-F7CF474BFDD4}"/>
              <w:text/>
            </w:sdtPr>
            <w:sdtEndPr/>
            <w:sdtContent>
              <w:r w:rsidR="00764253">
                <w:t>ClTitle</w:t>
              </w:r>
            </w:sdtContent>
          </w:sdt>
          <w:r w:rsidR="00764253">
            <w:t xml:space="preserve"> </w:t>
          </w:r>
          <w:sdt>
            <w:sdtPr>
              <w:alias w:val="ClSurname"/>
              <w:tag w:val="ClSurname"/>
              <w:id w:val="1951586846"/>
              <w:placeholder>
                <w:docPart w:val="DBA5C8D8D914024D96D55952FD537189"/>
              </w:placeholder>
              <w:dataBinding w:xpath="//*[local-name()='ClSurname']" w:storeItemID="{523C6B66-2AD2-4536-917B-F7CF474BFDD4}"/>
              <w:text/>
            </w:sdtPr>
            <w:sdtEndPr/>
            <w:sdtContent>
              <w:r w:rsidR="00764253">
                <w:t>ClSurname</w:t>
              </w:r>
            </w:sdtContent>
          </w:sdt>
          <w:r w:rsidRPr="003F492E">
            <w:t xml:space="preserve"> today. I explained to </w:t>
          </w:r>
          <w:r w:rsidR="00C83372" w:rsidRPr="000F0BA5">
            <w:t>himher</w:t>
          </w:r>
          <w:r>
            <w:t xml:space="preserve"> </w:t>
          </w:r>
          <w:r w:rsidRPr="003F492E">
            <w:t xml:space="preserve">the </w:t>
          </w:r>
          <w:r w:rsidRPr="009E2909">
            <w:t xml:space="preserve">purpose of the consultation. </w:t>
          </w:r>
        </w:p>
        <w:p w14:paraId="275C5CA9" w14:textId="77777777" w:rsidR="00C023E6" w:rsidRDefault="00E71A5F" w:rsidP="00CC3365">
          <w:pPr>
            <w:spacing w:after="0" w:line="240" w:lineRule="auto"/>
            <w:jc w:val="both"/>
            <w:rPr>
              <w:b/>
              <w:bCs/>
              <w:color w:val="4472C4" w:themeColor="accent1"/>
            </w:rPr>
          </w:pPr>
        </w:p>
      </w:sdtContent>
    </w:sdt>
    <w:p w14:paraId="1D5B859B" w14:textId="77777777" w:rsidR="007D4CA9" w:rsidRDefault="007D4CA9" w:rsidP="00CC3365">
      <w:pPr>
        <w:spacing w:after="0" w:line="240" w:lineRule="auto"/>
        <w:jc w:val="both"/>
      </w:pPr>
      <w:r w:rsidRPr="007D4CA9">
        <w:rPr>
          <w:highlight w:val="red"/>
        </w:rPr>
        <w:t>MoveDocRWHerehplmedilaw</w:t>
      </w:r>
    </w:p>
    <w:bookmarkStart w:id="11" w:name="_Hlk16009648" w:displacedByCustomXml="next"/>
    <w:sdt>
      <w:sdtPr>
        <w:rPr>
          <w:rStyle w:val="Heading2Char"/>
          <w:b/>
          <w:bCs/>
          <w:sz w:val="24"/>
          <w:szCs w:val="20"/>
          <w:lang w:val="en-GB"/>
        </w:rPr>
        <w:alias w:val="permthreshbothhplmedilaw"/>
        <w:tag w:val="permthreshbothhplmedilaw"/>
        <w:id w:val="-1470589468"/>
        <w:placeholder>
          <w:docPart w:val="6AF27C72FA51E2478265556C0E709DDE"/>
        </w:placeholder>
      </w:sdtPr>
      <w:sdtEndPr>
        <w:rPr>
          <w:rStyle w:val="DefaultParagraphFont"/>
          <w:rFonts w:eastAsiaTheme="minorHAnsi"/>
          <w:b w:val="0"/>
          <w:bCs w:val="0"/>
          <w:noProof/>
          <w:sz w:val="22"/>
          <w:szCs w:val="22"/>
          <w:lang w:val="en-AU"/>
        </w:rPr>
      </w:sdtEndPr>
      <w:sdtContent>
        <w:p w14:paraId="5B21465A" w14:textId="77777777" w:rsidR="00FB0212" w:rsidRPr="002A387A" w:rsidRDefault="00667A55" w:rsidP="00CC3365">
          <w:pPr>
            <w:pStyle w:val="Heading2"/>
            <w:spacing w:after="0" w:line="240" w:lineRule="auto"/>
            <w:jc w:val="both"/>
            <w:rPr>
              <w:rStyle w:val="Heading2Char"/>
            </w:rPr>
          </w:pPr>
          <w:r w:rsidRPr="002A387A">
            <w:rPr>
              <w:rStyle w:val="Heading2Char"/>
              <w:b/>
              <w:bCs/>
            </w:rPr>
            <w:t>REASONS</w:t>
          </w:r>
        </w:p>
        <w:p w14:paraId="2694C9A2" w14:textId="77777777" w:rsidR="00AF43DF" w:rsidRPr="002A387A" w:rsidRDefault="001A4D2A" w:rsidP="00CC3365">
          <w:pPr>
            <w:numPr>
              <w:ilvl w:val="0"/>
              <w:numId w:val="48"/>
            </w:numPr>
            <w:spacing w:before="120" w:after="0" w:line="240" w:lineRule="auto"/>
            <w:ind w:left="0" w:firstLine="0"/>
            <w:jc w:val="both"/>
            <w:rPr>
              <w:rFonts w:eastAsia="Times New Roman"/>
              <w:b/>
              <w:bCs/>
            </w:rPr>
          </w:pPr>
          <w:r w:rsidRPr="002A387A">
            <w:rPr>
              <w:rFonts w:eastAsia="Times New Roman"/>
              <w:b/>
              <w:bCs/>
            </w:rPr>
            <w:t>Who attended the assessment</w:t>
          </w:r>
          <w:bookmarkEnd w:id="11"/>
          <w:r w:rsidR="00AF43DF" w:rsidRPr="002A387A">
            <w:rPr>
              <w:b/>
              <w:bCs/>
            </w:rPr>
            <w:t xml:space="preserve"> </w:t>
          </w:r>
        </w:p>
        <w:p w14:paraId="350804A6" w14:textId="77777777" w:rsidR="00A1466B" w:rsidRDefault="00A1466B" w:rsidP="00CC3365">
          <w:pPr>
            <w:pStyle w:val="AutoNumber"/>
            <w:spacing w:line="240" w:lineRule="auto"/>
            <w:rPr>
              <w:sz w:val="22"/>
              <w:szCs w:val="22"/>
            </w:rPr>
          </w:pPr>
        </w:p>
        <w:p w14:paraId="0FA72202" w14:textId="77777777" w:rsidR="00A1466B" w:rsidRPr="00C04483" w:rsidRDefault="00A1466B" w:rsidP="00CC3365">
          <w:pPr>
            <w:pStyle w:val="AutoNumber"/>
            <w:spacing w:line="240" w:lineRule="auto"/>
            <w:rPr>
              <w:sz w:val="22"/>
              <w:szCs w:val="22"/>
              <w:lang w:val="en-AU"/>
            </w:rPr>
          </w:pPr>
          <w:r w:rsidRPr="00C04483">
            <w:rPr>
              <w:sz w:val="22"/>
              <w:szCs w:val="22"/>
            </w:rPr>
            <w:lastRenderedPageBreak/>
            <w:t>Details of who attended the examination:</w:t>
          </w:r>
          <w:r>
            <w:rPr>
              <w:sz w:val="22"/>
              <w:szCs w:val="22"/>
            </w:rPr>
            <w:t xml:space="preserve"> </w:t>
          </w:r>
          <w:sdt>
            <w:sdtPr>
              <w:rPr>
                <w:sz w:val="22"/>
                <w:szCs w:val="22"/>
              </w:rPr>
              <w:alias w:val="ClSupportPersonPresent1"/>
              <w:tag w:val="ClSupportPersonPresent1"/>
              <w:id w:val="1961221859"/>
              <w:placeholder>
                <w:docPart w:val="793EC664C0E0A149A492DA9FBB57A9B0"/>
              </w:placeholder>
              <w:dataBinding w:xpath="//*[local-name()='ClSupportPersonPresent1']" w:storeItemID="{523C6B66-2AD2-4536-917B-F7CF474BFDD4}"/>
              <w:text/>
            </w:sdtPr>
            <w:sdtEndPr/>
            <w:sdtContent>
              <w:r>
                <w:rPr>
                  <w:sz w:val="22"/>
                  <w:szCs w:val="22"/>
                </w:rPr>
                <w:t>The Claimant attended the assessment alone and at the correct time.</w:t>
              </w:r>
            </w:sdtContent>
          </w:sdt>
          <w:r>
            <w:rPr>
              <w:sz w:val="22"/>
              <w:szCs w:val="22"/>
            </w:rPr>
            <w:t xml:space="preserve"> </w:t>
          </w:r>
          <w:r w:rsidRPr="00C04483">
            <w:rPr>
              <w:sz w:val="22"/>
              <w:szCs w:val="22"/>
            </w:rPr>
            <w:t xml:space="preserve">HeShe said that heshe did </w:t>
          </w:r>
          <w:r w:rsidRPr="00C04483">
            <w:rPr>
              <w:sz w:val="22"/>
              <w:szCs w:val="22"/>
              <w:highlight w:val="yellow"/>
            </w:rPr>
            <w:t>not</w:t>
          </w:r>
          <w:r w:rsidRPr="00C04483">
            <w:rPr>
              <w:sz w:val="22"/>
              <w:szCs w:val="22"/>
            </w:rPr>
            <w:t xml:space="preserve"> </w:t>
          </w:r>
          <w:r>
            <w:rPr>
              <w:sz w:val="22"/>
              <w:szCs w:val="22"/>
            </w:rPr>
            <w:t>require</w:t>
          </w:r>
          <w:r w:rsidRPr="00C04483">
            <w:rPr>
              <w:sz w:val="22"/>
              <w:szCs w:val="22"/>
            </w:rPr>
            <w:t xml:space="preserve"> a support person </w:t>
          </w:r>
          <w:r>
            <w:rPr>
              <w:sz w:val="22"/>
              <w:szCs w:val="22"/>
            </w:rPr>
            <w:t xml:space="preserve">to be </w:t>
          </w:r>
          <w:r w:rsidRPr="00C04483">
            <w:rPr>
              <w:sz w:val="22"/>
              <w:szCs w:val="22"/>
            </w:rPr>
            <w:t>present.</w:t>
          </w:r>
          <w:r w:rsidRPr="00C04483">
            <w:rPr>
              <w:sz w:val="22"/>
              <w:szCs w:val="22"/>
              <w:lang w:val="en-AU"/>
            </w:rPr>
            <w:t xml:space="preserve"> The assessment was </w:t>
          </w:r>
          <w:r>
            <w:rPr>
              <w:sz w:val="22"/>
              <w:szCs w:val="22"/>
              <w:highlight w:val="yellow"/>
              <w:lang w:val="en-AU"/>
            </w:rPr>
            <w:t>conducted</w:t>
          </w:r>
          <w:r w:rsidRPr="00C04483">
            <w:rPr>
              <w:sz w:val="22"/>
              <w:szCs w:val="22"/>
              <w:highlight w:val="yellow"/>
              <w:lang w:val="en-AU"/>
            </w:rPr>
            <w:t xml:space="preserve"> via</w:t>
          </w:r>
          <w:r w:rsidRPr="00C04483">
            <w:rPr>
              <w:sz w:val="22"/>
              <w:szCs w:val="22"/>
              <w:lang w:val="en-AU"/>
            </w:rPr>
            <w:t xml:space="preserve"> </w:t>
          </w:r>
          <w:sdt>
            <w:sdtPr>
              <w:rPr>
                <w:sz w:val="22"/>
                <w:szCs w:val="22"/>
                <w:lang w:val="en-AU"/>
              </w:rPr>
              <w:alias w:val="ClAssessLoc1"/>
              <w:tag w:val="ClAssessLoc1"/>
              <w:id w:val="339584542"/>
              <w:placeholder>
                <w:docPart w:val="793EC664C0E0A149A492DA9FBB57A9B0"/>
              </w:placeholder>
              <w:dataBinding w:xpath="//*[local-name()='ClAssessLoc1']" w:storeItemID="{523C6B66-2AD2-4536-917B-F7CF474BFDD4}"/>
              <w:text/>
            </w:sdtPr>
            <w:sdtEndPr/>
            <w:sdtContent>
              <w:r>
                <w:rPr>
                  <w:sz w:val="22"/>
                  <w:szCs w:val="22"/>
                  <w:lang w:val="en-AU"/>
                </w:rPr>
                <w:t>ClAssessLoc1</w:t>
              </w:r>
            </w:sdtContent>
          </w:sdt>
          <w:r w:rsidRPr="00C04483">
            <w:rPr>
              <w:sz w:val="22"/>
              <w:szCs w:val="22"/>
              <w:lang w:val="en-AU"/>
            </w:rPr>
            <w:t>, and heshe was happy to proceed</w:t>
          </w:r>
          <w:r w:rsidRPr="00A1466B">
            <w:t xml:space="preserve"> </w:t>
          </w:r>
          <w:r w:rsidRPr="00A1466B">
            <w:rPr>
              <w:sz w:val="22"/>
              <w:szCs w:val="22"/>
              <w:lang w:val="en-AU"/>
            </w:rPr>
            <w:t>as scheduled</w:t>
          </w:r>
          <w:r w:rsidRPr="00C04483">
            <w:rPr>
              <w:sz w:val="22"/>
              <w:szCs w:val="22"/>
              <w:lang w:val="en-AU"/>
            </w:rPr>
            <w:t>.</w:t>
          </w:r>
          <w:r w:rsidRPr="00C04483">
            <w:rPr>
              <w:sz w:val="22"/>
              <w:szCs w:val="22"/>
            </w:rPr>
            <w:t xml:space="preserve"> </w:t>
          </w:r>
        </w:p>
        <w:p w14:paraId="19D06811" w14:textId="77777777" w:rsidR="00252316" w:rsidRDefault="00252316" w:rsidP="00CC3365">
          <w:pPr>
            <w:spacing w:after="0" w:line="240" w:lineRule="auto"/>
            <w:contextualSpacing/>
            <w:jc w:val="both"/>
            <w:rPr>
              <w:color w:val="000000" w:themeColor="text1"/>
            </w:rPr>
          </w:pPr>
        </w:p>
        <w:p w14:paraId="6B3516A3" w14:textId="77777777" w:rsidR="00F94098" w:rsidRPr="002A387A" w:rsidRDefault="00F94098" w:rsidP="00CC3365">
          <w:pPr>
            <w:spacing w:after="0" w:line="240" w:lineRule="auto"/>
            <w:contextualSpacing/>
            <w:jc w:val="both"/>
            <w:rPr>
              <w:color w:val="auto"/>
            </w:rPr>
          </w:pPr>
          <w:r w:rsidRPr="002A387A">
            <w:rPr>
              <w:color w:val="000000" w:themeColor="text1"/>
            </w:rPr>
            <w:t>The interpreter engaged by the Commission, [</w:t>
          </w:r>
          <w:r w:rsidRPr="002A387A">
            <w:rPr>
              <w:color w:val="000000" w:themeColor="text1"/>
              <w:highlight w:val="yellow"/>
            </w:rPr>
            <w:t>interpreter name</w:t>
          </w:r>
          <w:r w:rsidRPr="002A387A">
            <w:rPr>
              <w:color w:val="000000" w:themeColor="text1"/>
            </w:rPr>
            <w:t>], National Accreditation Authority for Translators and Interpreters (NAATI) number [</w:t>
          </w:r>
          <w:r w:rsidRPr="002A387A">
            <w:rPr>
              <w:color w:val="000000" w:themeColor="text1"/>
              <w:highlight w:val="yellow"/>
            </w:rPr>
            <w:t>accreditation number</w:t>
          </w:r>
          <w:r w:rsidRPr="002A387A">
            <w:rPr>
              <w:color w:val="000000" w:themeColor="text1"/>
            </w:rPr>
            <w:t>], was present for the duration of the assessment. The language</w:t>
          </w:r>
          <w:r w:rsidRPr="002A387A">
            <w:t xml:space="preserve"> </w:t>
          </w:r>
          <w:r w:rsidRPr="002A387A">
            <w:rPr>
              <w:color w:val="000000" w:themeColor="text1"/>
            </w:rPr>
            <w:t>was</w:t>
          </w:r>
          <w:r w:rsidRPr="002A387A">
            <w:t xml:space="preserve"> </w:t>
          </w:r>
          <w:r w:rsidRPr="002A387A">
            <w:rPr>
              <w:color w:val="000000" w:themeColor="text1"/>
            </w:rPr>
            <w:t>[</w:t>
          </w:r>
          <w:r w:rsidRPr="002A387A">
            <w:rPr>
              <w:color w:val="000000" w:themeColor="text1"/>
              <w:highlight w:val="yellow"/>
            </w:rPr>
            <w:t>language</w:t>
          </w:r>
          <w:r w:rsidRPr="002A387A">
            <w:rPr>
              <w:color w:val="000000" w:themeColor="text1"/>
            </w:rPr>
            <w:t>]</w:t>
          </w:r>
          <w:r w:rsidRPr="002A387A">
            <w:t>.</w:t>
          </w:r>
        </w:p>
        <w:p w14:paraId="6EB24979" w14:textId="77777777" w:rsidR="000427BE" w:rsidRPr="002A387A" w:rsidRDefault="000427BE" w:rsidP="00CC3365">
          <w:pPr>
            <w:pStyle w:val="AutoNumber"/>
            <w:spacing w:line="240" w:lineRule="auto"/>
            <w:rPr>
              <w:sz w:val="22"/>
              <w:szCs w:val="22"/>
              <w:lang w:val="en-AU"/>
            </w:rPr>
          </w:pPr>
        </w:p>
        <w:p w14:paraId="48B99421" w14:textId="77777777" w:rsidR="000427BE" w:rsidRPr="00A1466B" w:rsidRDefault="0038426E" w:rsidP="00CC3365">
          <w:pPr>
            <w:spacing w:after="0" w:line="240" w:lineRule="auto"/>
            <w:contextualSpacing/>
            <w:jc w:val="both"/>
            <w:rPr>
              <w:color w:val="auto"/>
            </w:rPr>
          </w:pPr>
          <w:r w:rsidRPr="002A387A">
            <w:rPr>
              <w:color w:val="auto"/>
            </w:rPr>
            <w:t xml:space="preserve">I outlined the reasons for the assessment. </w:t>
          </w:r>
          <w:r w:rsidR="000427BE" w:rsidRPr="002A387A">
            <w:t xml:space="preserve">There were </w:t>
          </w:r>
          <w:r w:rsidR="000427BE" w:rsidRPr="002A387A">
            <w:rPr>
              <w:highlight w:val="yellow"/>
            </w:rPr>
            <w:t>no</w:t>
          </w:r>
          <w:r w:rsidR="000427BE" w:rsidRPr="002A387A">
            <w:t xml:space="preserve"> issues during the assessment … </w:t>
          </w:r>
          <w:r w:rsidR="000427BE" w:rsidRPr="002A387A">
            <w:rPr>
              <w:noProof/>
            </w:rPr>
            <w:t xml:space="preserve">but heshe was able to </w:t>
          </w:r>
          <w:r w:rsidR="000427BE" w:rsidRPr="002A387A">
            <w:rPr>
              <w:noProof/>
              <w:highlight w:val="yellow"/>
            </w:rPr>
            <w:t>troubleshoot</w:t>
          </w:r>
          <w:r w:rsidR="000427BE" w:rsidRPr="002A387A">
            <w:rPr>
              <w:noProof/>
            </w:rPr>
            <w:t xml:space="preserve"> and the issue was quickly resolved and did not interfere with the assessment.</w:t>
          </w:r>
        </w:p>
      </w:sdtContent>
    </w:sdt>
    <w:p w14:paraId="1274827E" w14:textId="77777777" w:rsidR="000427BE" w:rsidRPr="002A387A" w:rsidRDefault="000427BE" w:rsidP="00CC3365">
      <w:pPr>
        <w:pStyle w:val="AutoNumber"/>
        <w:spacing w:line="240" w:lineRule="auto"/>
        <w:ind w:left="567"/>
        <w:rPr>
          <w:sz w:val="22"/>
          <w:szCs w:val="22"/>
          <w:lang w:val="en-AU"/>
        </w:rPr>
      </w:pPr>
    </w:p>
    <w:sdt>
      <w:sdtPr>
        <w:rPr>
          <w:rFonts w:eastAsia="Times New Roman"/>
          <w:color w:val="auto"/>
          <w:sz w:val="24"/>
          <w:szCs w:val="20"/>
          <w:lang w:val="en-GB"/>
        </w:rPr>
        <w:alias w:val="permthreshbothwcchplmedilawPastHx"/>
        <w:tag w:val="permthreshwcchplmedilawPastHx"/>
        <w:id w:val="1859620450"/>
        <w:placeholder>
          <w:docPart w:val="6AF27C72FA51E2478265556C0E709DDE"/>
        </w:placeholder>
      </w:sdtPr>
      <w:sdtEndPr>
        <w:rPr>
          <w:color w:val="000000"/>
        </w:rPr>
      </w:sdtEndPr>
      <w:sdtContent>
        <w:p w14:paraId="1ABEE0B6" w14:textId="77777777" w:rsidR="00BA4B59" w:rsidRPr="00BF323E" w:rsidRDefault="00BA4B59" w:rsidP="00CC3365">
          <w:pPr>
            <w:spacing w:after="0" w:line="240" w:lineRule="auto"/>
            <w:contextualSpacing/>
            <w:jc w:val="both"/>
            <w:rPr>
              <w:color w:val="auto"/>
            </w:rPr>
          </w:pPr>
        </w:p>
        <w:p w14:paraId="27BF5DCA" w14:textId="77777777" w:rsidR="00FB0212" w:rsidRPr="00BF323E" w:rsidRDefault="00667A55" w:rsidP="00CC3365">
          <w:pPr>
            <w:pStyle w:val="Heading2"/>
            <w:spacing w:after="0" w:line="240" w:lineRule="auto"/>
            <w:jc w:val="both"/>
            <w:rPr>
              <w:rFonts w:eastAsia="Times New Roman"/>
              <w:noProof/>
            </w:rPr>
          </w:pPr>
          <w:r w:rsidRPr="00BF323E">
            <w:rPr>
              <w:rFonts w:eastAsia="Times New Roman"/>
              <w:noProof/>
            </w:rPr>
            <w:t>HISTORY</w:t>
          </w:r>
        </w:p>
        <w:p w14:paraId="737DE6A5" w14:textId="77777777" w:rsidR="00FB0212" w:rsidRPr="00BF323E" w:rsidRDefault="001A4D2A" w:rsidP="00CC3365">
          <w:pPr>
            <w:pStyle w:val="ListParagraph"/>
            <w:numPr>
              <w:ilvl w:val="0"/>
              <w:numId w:val="48"/>
            </w:numPr>
            <w:spacing w:before="120" w:after="0" w:line="240" w:lineRule="auto"/>
            <w:ind w:left="0" w:firstLine="0"/>
            <w:contextualSpacing w:val="0"/>
            <w:jc w:val="both"/>
            <w:rPr>
              <w:rFonts w:eastAsia="Times New Roman"/>
              <w:color w:val="0000FF"/>
            </w:rPr>
          </w:pPr>
          <w:r w:rsidRPr="00BF323E">
            <w:rPr>
              <w:rFonts w:eastAsia="Times New Roman"/>
              <w:b/>
              <w:bCs/>
            </w:rPr>
            <w:t xml:space="preserve">Psychosocial history and pre-accident history </w:t>
          </w:r>
        </w:p>
        <w:p w14:paraId="40064718" w14:textId="77777777" w:rsidR="002A294A" w:rsidRPr="00BF323E" w:rsidRDefault="002A294A" w:rsidP="00CC3365">
          <w:pPr>
            <w:pStyle w:val="AutoNumber"/>
            <w:spacing w:line="240" w:lineRule="auto"/>
            <w:rPr>
              <w:sz w:val="22"/>
              <w:szCs w:val="22"/>
              <w:lang w:val="en-AU"/>
            </w:rPr>
          </w:pPr>
          <w:bookmarkStart w:id="12" w:name="_Hlk16009664"/>
          <w:r w:rsidRPr="00BF323E">
            <w:rPr>
              <w:sz w:val="22"/>
              <w:szCs w:val="22"/>
              <w:lang w:val="en-AU"/>
            </w:rPr>
            <w:t xml:space="preserve">The Claimant is </w:t>
          </w:r>
          <w:sdt>
            <w:sdtPr>
              <w:rPr>
                <w:color w:val="auto"/>
                <w:sz w:val="22"/>
                <w:szCs w:val="22"/>
              </w:rPr>
              <w:alias w:val="ClAge"/>
              <w:tag w:val="ClAge"/>
              <w:id w:val="-1504500896"/>
              <w:placeholder>
                <w:docPart w:val="AE8D41B4B58A9344A4CE72023CAD1055"/>
              </w:placeholder>
              <w:dataBinding w:xpath="//*[local-name()='ClAge']" w:storeItemID="{523C6B66-2AD2-4536-917B-F7CF474BFDD4}"/>
              <w:text/>
            </w:sdtPr>
            <w:sdtEndPr/>
            <w:sdtContent>
              <w:r w:rsidR="00F335FE" w:rsidRPr="00BF323E">
                <w:rPr>
                  <w:color w:val="auto"/>
                  <w:sz w:val="22"/>
                  <w:szCs w:val="22"/>
                </w:rPr>
                <w:t>ClAge</w:t>
              </w:r>
            </w:sdtContent>
          </w:sdt>
          <w:r w:rsidR="00F335FE" w:rsidRPr="00BF323E">
            <w:rPr>
              <w:sz w:val="22"/>
              <w:szCs w:val="22"/>
              <w:lang w:val="en-AU"/>
            </w:rPr>
            <w:t xml:space="preserve"> </w:t>
          </w:r>
          <w:r w:rsidRPr="00BF323E">
            <w:rPr>
              <w:sz w:val="22"/>
              <w:szCs w:val="22"/>
              <w:lang w:val="en-AU"/>
            </w:rPr>
            <w:t>years of age</w:t>
          </w:r>
          <w:r w:rsidR="00D1093F" w:rsidRPr="00BF323E">
            <w:rPr>
              <w:sz w:val="22"/>
              <w:szCs w:val="22"/>
              <w:lang w:val="en-AU"/>
            </w:rPr>
            <w:t>,</w:t>
          </w:r>
          <w:r w:rsidR="006D10CB" w:rsidRPr="00BF323E">
            <w:rPr>
              <w:sz w:val="22"/>
              <w:szCs w:val="22"/>
              <w:lang w:val="en-AU"/>
            </w:rPr>
            <w:t xml:space="preserve"> and</w:t>
          </w:r>
          <w:r w:rsidR="006D10CB" w:rsidRPr="00BF323E">
            <w:rPr>
              <w:sz w:val="22"/>
              <w:szCs w:val="22"/>
            </w:rPr>
            <w:t xml:space="preserve"> </w:t>
          </w:r>
          <w:sdt>
            <w:sdtPr>
              <w:rPr>
                <w:sz w:val="22"/>
                <w:szCs w:val="22"/>
              </w:rPr>
              <w:alias w:val="LivesWith"/>
              <w:tag w:val="LivesWith"/>
              <w:id w:val="690265611"/>
              <w:placeholder>
                <w:docPart w:val="8902269472CAB649A08AD27A8FE9A9FF"/>
              </w:placeholder>
              <w:dataBinding w:xpath="//*[local-name()='LivesWith']" w:storeItemID="{523C6B66-2AD2-4536-917B-F7CF474BFDD4}"/>
              <w:text/>
            </w:sdtPr>
            <w:sdtEndPr/>
            <w:sdtContent>
              <w:r w:rsidR="00BF323E" w:rsidRPr="00BF323E">
                <w:rPr>
                  <w:sz w:val="22"/>
                  <w:szCs w:val="22"/>
                </w:rPr>
                <w:t xml:space="preserve">lives with </w:t>
              </w:r>
            </w:sdtContent>
          </w:sdt>
        </w:p>
        <w:p w14:paraId="4BE24700" w14:textId="77777777" w:rsidR="002A294A" w:rsidRPr="00BF323E" w:rsidRDefault="002A294A" w:rsidP="00CC3365">
          <w:pPr>
            <w:pStyle w:val="AutoNumber"/>
            <w:spacing w:line="240" w:lineRule="auto"/>
            <w:rPr>
              <w:sz w:val="22"/>
              <w:szCs w:val="22"/>
              <w:lang w:val="en-AU"/>
            </w:rPr>
          </w:pPr>
        </w:p>
        <w:p w14:paraId="42CA9853" w14:textId="77777777" w:rsidR="002A294A" w:rsidRPr="00BF323E" w:rsidRDefault="002A294A" w:rsidP="00CC3365">
          <w:pPr>
            <w:pStyle w:val="AutoNumber"/>
            <w:spacing w:line="240" w:lineRule="auto"/>
            <w:rPr>
              <w:sz w:val="22"/>
              <w:szCs w:val="22"/>
              <w:lang w:val="en-AU"/>
            </w:rPr>
          </w:pPr>
          <w:r w:rsidRPr="00BF323E">
            <w:rPr>
              <w:sz w:val="22"/>
              <w:szCs w:val="22"/>
              <w:lang w:val="en-AU"/>
            </w:rPr>
            <w:t xml:space="preserve">The Claimant </w:t>
          </w:r>
          <w:r w:rsidRPr="00BF323E">
            <w:rPr>
              <w:sz w:val="22"/>
              <w:szCs w:val="22"/>
              <w:highlight w:val="yellow"/>
              <w:lang w:val="en-AU"/>
            </w:rPr>
            <w:t>said</w:t>
          </w:r>
          <w:r w:rsidRPr="00BF323E">
            <w:rPr>
              <w:sz w:val="22"/>
              <w:szCs w:val="22"/>
              <w:lang w:val="en-AU"/>
            </w:rPr>
            <w:t xml:space="preserve"> </w:t>
          </w:r>
        </w:p>
        <w:p w14:paraId="7142935F" w14:textId="77777777" w:rsidR="002A294A" w:rsidRPr="00BF323E" w:rsidRDefault="002A294A" w:rsidP="00CC3365">
          <w:pPr>
            <w:pStyle w:val="AutoNumber"/>
            <w:spacing w:line="240" w:lineRule="auto"/>
            <w:ind w:left="720"/>
            <w:rPr>
              <w:sz w:val="22"/>
              <w:szCs w:val="22"/>
              <w:lang w:val="en-AU"/>
            </w:rPr>
          </w:pPr>
          <w:r w:rsidRPr="00BF323E">
            <w:rPr>
              <w:sz w:val="22"/>
              <w:szCs w:val="22"/>
              <w:lang w:val="en-AU"/>
            </w:rPr>
            <w:tab/>
          </w:r>
        </w:p>
        <w:sdt>
          <w:sdtPr>
            <w:alias w:val="ClSleepPast1"/>
            <w:tag w:val="ClSleepPast1"/>
            <w:id w:val="2099749666"/>
            <w:placeholder>
              <w:docPart w:val="1E27F6D43A13D944A7C789086DE4B8C5"/>
            </w:placeholder>
            <w:dataBinding w:xpath="//*[local-name()='ClSleepPast1']" w:storeItemID="{99E3D2BE-06C1-4795-8970-33A745E9499F}"/>
            <w:text/>
          </w:sdtPr>
          <w:sdtEndPr/>
          <w:sdtContent>
            <w:p w14:paraId="221CA0F2" w14:textId="77777777" w:rsidR="00EB49EF" w:rsidRDefault="00EB49EF" w:rsidP="00CC3365">
              <w:pPr>
                <w:spacing w:after="0" w:line="240" w:lineRule="auto"/>
                <w:jc w:val="both"/>
              </w:pPr>
              <w:r w:rsidRPr="00EB49EF">
                <w:t xml:space="preserve">HeShe stated that hisher mood, sleep and concentration before the subject injury was good. HeShe said the first time hisher mood symptoms occurred was around XXX and have </w:t>
              </w:r>
              <w:r w:rsidR="006156FA">
                <w:t>persisted</w:t>
              </w:r>
              <w:r w:rsidRPr="00EB49EF">
                <w:t xml:space="preserve"> since</w:t>
              </w:r>
              <w:r w:rsidR="006156FA">
                <w:t xml:space="preserve"> then</w:t>
              </w:r>
              <w:r w:rsidRPr="00EB49EF">
                <w:t>.</w:t>
              </w:r>
            </w:p>
          </w:sdtContent>
        </w:sdt>
        <w:p w14:paraId="3F5719F0" w14:textId="77777777" w:rsidR="002A294A" w:rsidRPr="00BF323E" w:rsidRDefault="002A294A" w:rsidP="00CC3365">
          <w:pPr>
            <w:pStyle w:val="AutoNumber"/>
            <w:spacing w:line="240" w:lineRule="auto"/>
            <w:rPr>
              <w:sz w:val="22"/>
              <w:szCs w:val="22"/>
            </w:rPr>
          </w:pPr>
        </w:p>
        <w:p w14:paraId="0B8AE49B" w14:textId="77777777" w:rsidR="002A294A" w:rsidRPr="00BF323E" w:rsidRDefault="00E71A5F" w:rsidP="00CC3365">
          <w:pPr>
            <w:spacing w:after="0" w:line="240" w:lineRule="auto"/>
            <w:jc w:val="both"/>
          </w:pPr>
          <w:sdt>
            <w:sdtPr>
              <w:alias w:val="AnxietyPast"/>
              <w:tag w:val="AnxietyPast"/>
              <w:id w:val="708077199"/>
              <w:placeholder>
                <w:docPart w:val="3BA6E5378B0354488FB7973FC4079814"/>
              </w:placeholder>
              <w:dataBinding w:xpath="//*[local-name()='AnxietyPast']" w:storeItemID="{99E3D2BE-06C1-4795-8970-33A745E9499F}"/>
              <w:text/>
            </w:sdtPr>
            <w:sdtEndPr/>
            <w:sdtContent>
              <w:r w:rsidR="00D46196" w:rsidRPr="00D46196">
                <w:t>HeShe said the first time hisher anxiety symptoms occurred was</w:t>
              </w:r>
            </w:sdtContent>
          </w:sdt>
        </w:p>
        <w:sdt>
          <w:sdtPr>
            <w:alias w:val="ClSleepPast1"/>
            <w:tag w:val="ClSleepPast1"/>
            <w:id w:val="776146096"/>
            <w:placeholder>
              <w:docPart w:val="86268D0295BBB54CBC6E27B536CF988C"/>
            </w:placeholder>
            <w:dataBinding w:xpath="//*[local-name()='ClSleepPast1']" w:storeItemID="{99E3D2BE-06C1-4795-8970-33A745E9499F}"/>
            <w:text/>
          </w:sdtPr>
          <w:sdtEndPr/>
          <w:sdtContent>
            <w:p w14:paraId="6A70CEAB" w14:textId="77777777" w:rsidR="00EB49EF" w:rsidRDefault="006156FA" w:rsidP="00CC3365">
              <w:pPr>
                <w:spacing w:after="0" w:line="240" w:lineRule="auto"/>
                <w:jc w:val="both"/>
              </w:pPr>
              <w:r>
                <w:t>HeShe stated that hisher mood, sleep and concentration before the subject injury was good. HeShe said the first time hisher mood symptoms occurred was around XXX and have persisted since then.</w:t>
              </w:r>
            </w:p>
          </w:sdtContent>
        </w:sdt>
        <w:p w14:paraId="04B57774" w14:textId="77777777" w:rsidR="002A294A" w:rsidRPr="00BF323E" w:rsidRDefault="002A294A" w:rsidP="00CC3365">
          <w:pPr>
            <w:spacing w:after="0" w:line="240" w:lineRule="auto"/>
            <w:jc w:val="both"/>
          </w:pPr>
        </w:p>
        <w:sdt>
          <w:sdtPr>
            <w:alias w:val="PIRSConcenPre_1"/>
            <w:tag w:val="PIRSConcenPre_1"/>
            <w:id w:val="1934003944"/>
            <w:placeholder>
              <w:docPart w:val="6D062D01F6BB5B4EAD3BA340BEE30F91"/>
            </w:placeholder>
            <w:dataBinding w:xpath="//*[local-name()='PIRSConcenPre_1']" w:storeItemID="{99E3D2BE-06C1-4795-8970-33A745E9499F}"/>
            <w:text/>
          </w:sdtPr>
          <w:sdtEndPr/>
          <w:sdtContent>
            <w:p w14:paraId="40B43DE2" w14:textId="77777777" w:rsidR="00194938" w:rsidRDefault="00194938" w:rsidP="00CC3365">
              <w:pPr>
                <w:spacing w:after="0" w:line="240" w:lineRule="auto"/>
                <w:jc w:val="both"/>
              </w:pPr>
              <w:r w:rsidRPr="00194938">
                <w:t>HeShe said hisher concentration was good before the subject injury.</w:t>
              </w:r>
            </w:p>
          </w:sdtContent>
        </w:sdt>
        <w:p w14:paraId="5DB6EF66" w14:textId="77777777" w:rsidR="002A294A" w:rsidRPr="00BF323E" w:rsidRDefault="002A294A" w:rsidP="00CC3365">
          <w:pPr>
            <w:spacing w:after="0" w:line="240" w:lineRule="auto"/>
            <w:jc w:val="both"/>
          </w:pPr>
        </w:p>
        <w:p w14:paraId="4E0B1643" w14:textId="77777777" w:rsidR="002A294A" w:rsidRPr="00BF323E" w:rsidRDefault="002A294A" w:rsidP="00CC3365">
          <w:pPr>
            <w:spacing w:after="0" w:line="240" w:lineRule="auto"/>
            <w:jc w:val="both"/>
          </w:pPr>
        </w:p>
        <w:p w14:paraId="1A61EBFF" w14:textId="77777777" w:rsidR="00252316" w:rsidRPr="00BF323E" w:rsidRDefault="00252316" w:rsidP="00CC3365">
          <w:pPr>
            <w:spacing w:after="0" w:line="240" w:lineRule="auto"/>
            <w:jc w:val="both"/>
            <w:rPr>
              <w:u w:val="single"/>
            </w:rPr>
          </w:pPr>
          <w:r w:rsidRPr="00BF323E">
            <w:rPr>
              <w:u w:val="single"/>
            </w:rPr>
            <w:t>Function previously</w:t>
          </w:r>
        </w:p>
        <w:sdt>
          <w:sdtPr>
            <w:alias w:val="PIRSSelfCarePre_1"/>
            <w:tag w:val="PIRSSelfCarePre_1"/>
            <w:id w:val="951897706"/>
            <w:placeholder>
              <w:docPart w:val="2B72A390862C7244A7EAF8E1FFC980BD"/>
            </w:placeholder>
            <w:dataBinding w:xpath="//*[local-name()='PIRSSelfCarePre_1']" w:storeItemID="{99E3D2BE-06C1-4795-8970-33A745E9499F}"/>
            <w:text/>
          </w:sdtPr>
          <w:sdtEndPr/>
          <w:sdtContent>
            <w:p w14:paraId="39A75F71" w14:textId="77777777" w:rsidR="001D7B4E" w:rsidRDefault="001D7B4E" w:rsidP="00CC3365">
              <w:pPr>
                <w:spacing w:after="0" w:line="240" w:lineRule="auto"/>
                <w:jc w:val="both"/>
              </w:pPr>
              <w:r w:rsidRPr="001D7B4E">
                <w:t>HeShe stated that before the subject injury, heshe was completely independent in bathing, grooming, household chores and shopping.</w:t>
              </w:r>
            </w:p>
          </w:sdtContent>
        </w:sdt>
        <w:p w14:paraId="650548AA" w14:textId="77777777" w:rsidR="003D4244" w:rsidRPr="001D7B4E" w:rsidRDefault="003D4244" w:rsidP="00CC3365">
          <w:pPr>
            <w:pStyle w:val="AutoNumber"/>
            <w:spacing w:line="240" w:lineRule="auto"/>
            <w:rPr>
              <w:sz w:val="22"/>
              <w:szCs w:val="22"/>
              <w:lang w:val="en-AU"/>
            </w:rPr>
          </w:pPr>
        </w:p>
        <w:p w14:paraId="16C1A110" w14:textId="77777777" w:rsidR="002A294A" w:rsidRPr="00BF323E" w:rsidRDefault="002A294A" w:rsidP="00CC3365">
          <w:pPr>
            <w:spacing w:after="0" w:line="240" w:lineRule="auto"/>
            <w:jc w:val="both"/>
            <w:rPr>
              <w:u w:val="single"/>
            </w:rPr>
          </w:pPr>
        </w:p>
        <w:sdt>
          <w:sdtPr>
            <w:alias w:val="PIRSSocialRecrPre_1"/>
            <w:tag w:val="PIRSSocialRecrPre_1"/>
            <w:id w:val="1469940294"/>
            <w:placeholder>
              <w:docPart w:val="28CB7A5E3D4F2F489E38AC594E1BCEED"/>
            </w:placeholder>
            <w:dataBinding w:xpath="//*[local-name()='PIRSSocialRecrPre_1']" w:storeItemID="{99E3D2BE-06C1-4795-8970-33A745E9499F}"/>
            <w:text/>
          </w:sdtPr>
          <w:sdtEndPr/>
          <w:sdtContent>
            <w:p w14:paraId="1D4CAD98" w14:textId="77777777" w:rsidR="002018B7" w:rsidRDefault="002018B7" w:rsidP="00CC3365">
              <w:pPr>
                <w:spacing w:after="0" w:line="240" w:lineRule="auto"/>
                <w:jc w:val="both"/>
              </w:pPr>
              <w:r w:rsidRPr="002018B7">
                <w:t>HeShe stated that before the subject injury, heshe used to enjoy</w:t>
              </w:r>
              <w:r>
                <w:t xml:space="preserve"> </w:t>
              </w:r>
            </w:p>
          </w:sdtContent>
        </w:sdt>
        <w:p w14:paraId="21AC5E56" w14:textId="77777777" w:rsidR="002A294A" w:rsidRPr="00BF323E" w:rsidRDefault="002A294A" w:rsidP="00CC3365">
          <w:pPr>
            <w:spacing w:after="0" w:line="240" w:lineRule="auto"/>
            <w:jc w:val="both"/>
            <w:rPr>
              <w:u w:val="single"/>
            </w:rPr>
          </w:pPr>
        </w:p>
        <w:sdt>
          <w:sdtPr>
            <w:alias w:val="PIRSTravelPre_1"/>
            <w:tag w:val="PIRSTravelPre_1"/>
            <w:id w:val="1744836890"/>
            <w:placeholder>
              <w:docPart w:val="6B8ADEFBF1CD2B4B8EC8A33A819E180F"/>
            </w:placeholder>
            <w:dataBinding w:xpath="//*[local-name()='PIRSTravelPre_1']" w:storeItemID="{99E3D2BE-06C1-4795-8970-33A745E9499F}"/>
            <w:text/>
          </w:sdtPr>
          <w:sdtEndPr/>
          <w:sdtContent>
            <w:p w14:paraId="6CABD2F8" w14:textId="77777777" w:rsidR="001E1EF3" w:rsidRDefault="001E1EF3" w:rsidP="00CC3365">
              <w:pPr>
                <w:spacing w:after="0" w:line="240" w:lineRule="auto"/>
                <w:jc w:val="both"/>
              </w:pPr>
              <w:r w:rsidRPr="001E1EF3">
                <w:t>HeShe stated that before the subject injury, heshe could travel anywhere without any problem.</w:t>
              </w:r>
            </w:p>
          </w:sdtContent>
        </w:sdt>
        <w:p w14:paraId="16C96A1C" w14:textId="77777777" w:rsidR="002A294A" w:rsidRPr="00BF323E" w:rsidRDefault="002A294A" w:rsidP="00CC3365">
          <w:pPr>
            <w:spacing w:after="0" w:line="240" w:lineRule="auto"/>
            <w:jc w:val="both"/>
            <w:rPr>
              <w:u w:val="single"/>
            </w:rPr>
          </w:pPr>
        </w:p>
        <w:sdt>
          <w:sdtPr>
            <w:alias w:val="PIRSSocialFnPre_1"/>
            <w:tag w:val="PIRSSocialFnPre_1"/>
            <w:id w:val="-161549716"/>
            <w:placeholder>
              <w:docPart w:val="C5887FF8364FA94889A60FEE9A63E14D"/>
            </w:placeholder>
            <w:dataBinding w:xpath="//*[local-name()='PIRSSocialFnPre_1']" w:storeItemID="{99E3D2BE-06C1-4795-8970-33A745E9499F}"/>
            <w:text/>
          </w:sdtPr>
          <w:sdtEndPr/>
          <w:sdtContent>
            <w:p w14:paraId="47F86AF2" w14:textId="77777777" w:rsidR="00C153EF" w:rsidRDefault="00C153EF" w:rsidP="00CC3365">
              <w:pPr>
                <w:spacing w:after="0" w:line="240" w:lineRule="auto"/>
                <w:jc w:val="both"/>
              </w:pPr>
              <w:r w:rsidRPr="00C153EF">
                <w:t>HeShe stated that before the subject injury, heshe had regular contact with family and friends.</w:t>
              </w:r>
            </w:p>
          </w:sdtContent>
        </w:sdt>
        <w:p w14:paraId="202B974A" w14:textId="77777777" w:rsidR="002A294A" w:rsidRPr="00BF323E" w:rsidRDefault="002A294A" w:rsidP="00CC3365">
          <w:pPr>
            <w:spacing w:after="0" w:line="240" w:lineRule="auto"/>
            <w:jc w:val="both"/>
            <w:rPr>
              <w:u w:val="single"/>
            </w:rPr>
          </w:pPr>
        </w:p>
        <w:sdt>
          <w:sdtPr>
            <w:alias w:val="PIRSEmployabilityPre_1"/>
            <w:tag w:val="PIRSEmployabilityPre_1"/>
            <w:id w:val="59527808"/>
            <w:placeholder>
              <w:docPart w:val="40BFBF55B37168449687F2D977757722"/>
            </w:placeholder>
            <w:dataBinding w:xpath="//*[local-name()='PIRSEmployabilityPre_1']" w:storeItemID="{99E3D2BE-06C1-4795-8970-33A745E9499F}"/>
            <w:text/>
          </w:sdtPr>
          <w:sdtEndPr/>
          <w:sdtContent>
            <w:p w14:paraId="4357AF66" w14:textId="77777777" w:rsidR="00CC755B" w:rsidRDefault="00CC755B" w:rsidP="00CC3365">
              <w:pPr>
                <w:spacing w:after="0" w:line="240" w:lineRule="auto"/>
                <w:jc w:val="both"/>
              </w:pPr>
              <w:r w:rsidRPr="00194938">
                <w:t>HeShe stated that there were never any issues with employment before the subject injury.</w:t>
              </w:r>
            </w:p>
          </w:sdtContent>
        </w:sdt>
        <w:p w14:paraId="15F0BAC4" w14:textId="77777777" w:rsidR="00FA0CCD" w:rsidRPr="00BF323E" w:rsidRDefault="00FA0CCD" w:rsidP="00CC3365">
          <w:pPr>
            <w:pStyle w:val="AutoNumber"/>
            <w:spacing w:line="240" w:lineRule="auto"/>
            <w:rPr>
              <w:sz w:val="22"/>
              <w:szCs w:val="22"/>
              <w:lang w:val="en-AU"/>
            </w:rPr>
          </w:pPr>
          <w:r w:rsidRPr="00BF323E">
            <w:rPr>
              <w:sz w:val="22"/>
              <w:szCs w:val="22"/>
              <w:lang w:val="en-AU"/>
            </w:rPr>
            <w:tab/>
          </w:r>
        </w:p>
        <w:p w14:paraId="4F39BB75" w14:textId="77777777" w:rsidR="0085481C" w:rsidRPr="00BF323E" w:rsidRDefault="0085481C" w:rsidP="00CC3365">
          <w:pPr>
            <w:pStyle w:val="AutoNumber"/>
            <w:spacing w:line="240" w:lineRule="auto"/>
            <w:rPr>
              <w:sz w:val="22"/>
              <w:szCs w:val="22"/>
              <w:lang w:val="en-AU"/>
            </w:rPr>
          </w:pPr>
        </w:p>
        <w:p w14:paraId="74D95191" w14:textId="77777777" w:rsidR="0008456E" w:rsidRPr="00BF323E" w:rsidRDefault="0008456E" w:rsidP="00CC3365">
          <w:pPr>
            <w:pStyle w:val="AutoNumber"/>
            <w:spacing w:line="240" w:lineRule="auto"/>
            <w:rPr>
              <w:sz w:val="22"/>
              <w:szCs w:val="22"/>
              <w:lang w:val="en-AU"/>
            </w:rPr>
          </w:pPr>
          <w:r w:rsidRPr="00BF323E">
            <w:rPr>
              <w:sz w:val="22"/>
              <w:szCs w:val="22"/>
              <w:u w:val="single"/>
              <w:lang w:val="en-AU"/>
            </w:rPr>
            <w:t>Details of any previous or subsequent accidents, injuries, or conditions</w:t>
          </w:r>
          <w:r w:rsidRPr="00BF323E">
            <w:rPr>
              <w:sz w:val="22"/>
              <w:szCs w:val="22"/>
              <w:lang w:val="en-AU"/>
            </w:rPr>
            <w:t xml:space="preserve">: </w:t>
          </w:r>
        </w:p>
        <w:p w14:paraId="501B0E41" w14:textId="77777777" w:rsidR="0008456E" w:rsidRPr="00BF323E" w:rsidRDefault="001F0175" w:rsidP="00CC3365">
          <w:pPr>
            <w:pStyle w:val="AutoNumber"/>
            <w:spacing w:line="240" w:lineRule="auto"/>
            <w:rPr>
              <w:sz w:val="22"/>
              <w:szCs w:val="22"/>
              <w:lang w:val="en-AU"/>
            </w:rPr>
          </w:pPr>
          <w:r w:rsidRPr="007221FE">
            <w:rPr>
              <w:highlight w:val="yellow"/>
            </w:rPr>
            <w:t>Injury Date</w:t>
          </w:r>
          <w:r w:rsidRPr="00C15D78">
            <w:rPr>
              <w:highlight w:val="yellow"/>
            </w:rPr>
            <w:t>:</w:t>
          </w:r>
          <w:r>
            <w:t xml:space="preserve"> </w:t>
          </w:r>
          <w:sdt>
            <w:sdtPr>
              <w:rPr>
                <w:b/>
              </w:rPr>
              <w:alias w:val="ClInjuryDate"/>
              <w:tag w:val="ClInjuryDate"/>
              <w:id w:val="-75368192"/>
              <w:placeholder>
                <w:docPart w:val="CAD9C32A0ABBC249A8D98F40791511F1"/>
              </w:placeholder>
              <w:dataBinding w:xpath="//*[local-name()='ClInjuryDate']" w:storeItemID="{523C6B66-2AD2-4536-917B-F7CF474BFDD4}"/>
              <w:text/>
            </w:sdtPr>
            <w:sdtEndPr/>
            <w:sdtContent>
              <w:r w:rsidRPr="00752CB7">
                <w:t>ClInjuryDate</w:t>
              </w:r>
            </w:sdtContent>
          </w:sdt>
        </w:p>
        <w:p w14:paraId="38FEA0B7" w14:textId="77777777" w:rsidR="001F0175" w:rsidRDefault="001F0175" w:rsidP="00CC3365">
          <w:pPr>
            <w:spacing w:line="240" w:lineRule="auto"/>
            <w:jc w:val="both"/>
          </w:pPr>
        </w:p>
        <w:p w14:paraId="1B6862CD" w14:textId="77777777" w:rsidR="00032522" w:rsidRPr="00BF323E" w:rsidRDefault="00032522" w:rsidP="00CC3365">
          <w:pPr>
            <w:spacing w:line="240" w:lineRule="auto"/>
            <w:jc w:val="both"/>
          </w:pPr>
          <w:r w:rsidRPr="00BF323E">
            <w:t xml:space="preserve">Insert a </w:t>
          </w:r>
          <w:r w:rsidRPr="00BF323E">
            <w:rPr>
              <w:highlight w:val="yellow"/>
            </w:rPr>
            <w:t>New Pre-existing</w:t>
          </w:r>
          <w:r w:rsidRPr="00BF323E">
            <w:t xml:space="preserve"> history:</w:t>
          </w:r>
        </w:p>
        <w:p w14:paraId="0EA30F8B" w14:textId="77777777" w:rsidR="00032522" w:rsidRPr="00BF323E" w:rsidRDefault="00032522" w:rsidP="00CC3365">
          <w:pPr>
            <w:pStyle w:val="AutoNumber"/>
            <w:spacing w:line="240" w:lineRule="auto"/>
            <w:rPr>
              <w:sz w:val="22"/>
              <w:szCs w:val="22"/>
              <w:lang w:val="en-AU"/>
            </w:rPr>
          </w:pPr>
        </w:p>
        <w:p w14:paraId="2097FC66" w14:textId="77777777" w:rsidR="00202515" w:rsidRPr="00BF323E" w:rsidRDefault="00202515" w:rsidP="00CC3365">
          <w:pPr>
            <w:spacing w:after="0" w:line="240" w:lineRule="auto"/>
            <w:jc w:val="both"/>
          </w:pPr>
          <w:r w:rsidRPr="00BF323E">
            <w:rPr>
              <w:highlight w:val="yellow"/>
            </w:rPr>
            <w:t>EFFECT</w:t>
          </w:r>
          <w:r w:rsidRPr="00BF323E">
            <w:t xml:space="preserve"> ?? </w:t>
          </w:r>
          <w:r w:rsidR="00C363CB" w:rsidRPr="00BF323E">
            <w:rPr>
              <w:highlight w:val="yellow"/>
            </w:rPr>
            <w:t>EXPLAIN</w:t>
          </w:r>
          <w:r w:rsidR="00C363CB" w:rsidRPr="00BF323E">
            <w:t xml:space="preserve"> ?? </w:t>
          </w:r>
          <w:r w:rsidRPr="00BF323E">
            <w:t xml:space="preserve">When asked about that, the </w:t>
          </w:r>
          <w:r w:rsidR="00CC520C" w:rsidRPr="00BF323E">
            <w:t>Claimant</w:t>
          </w:r>
          <w:r w:rsidRPr="00BF323E">
            <w:t xml:space="preserve"> said </w:t>
          </w:r>
        </w:p>
        <w:p w14:paraId="01BA91AD" w14:textId="77777777" w:rsidR="004D7BB4" w:rsidRPr="00BF323E" w:rsidRDefault="004D7BB4" w:rsidP="00CC3365">
          <w:pPr>
            <w:pStyle w:val="AutoNumber"/>
            <w:spacing w:line="240" w:lineRule="auto"/>
            <w:rPr>
              <w:sz w:val="22"/>
              <w:szCs w:val="22"/>
              <w:lang w:val="en-AU"/>
            </w:rPr>
          </w:pPr>
        </w:p>
        <w:p w14:paraId="6D734B4C" w14:textId="77777777" w:rsidR="004D7BB4" w:rsidRPr="00BF323E" w:rsidRDefault="004D7BB4" w:rsidP="00CC3365">
          <w:pPr>
            <w:pStyle w:val="AutoNumber"/>
            <w:spacing w:line="240" w:lineRule="auto"/>
            <w:rPr>
              <w:sz w:val="22"/>
              <w:szCs w:val="22"/>
              <w:lang w:val="en-AU"/>
            </w:rPr>
          </w:pPr>
        </w:p>
        <w:p w14:paraId="7B1C9E51" w14:textId="77777777" w:rsidR="00FA0CCD" w:rsidRPr="00BF323E" w:rsidRDefault="00FA0CCD" w:rsidP="00CC3365">
          <w:pPr>
            <w:pStyle w:val="AutoNumber"/>
            <w:spacing w:line="240" w:lineRule="auto"/>
            <w:rPr>
              <w:sz w:val="22"/>
              <w:szCs w:val="22"/>
              <w:lang w:val="en-AU"/>
            </w:rPr>
          </w:pPr>
          <w:r w:rsidRPr="00BF323E">
            <w:rPr>
              <w:sz w:val="22"/>
              <w:szCs w:val="22"/>
              <w:lang w:val="en-AU"/>
            </w:rPr>
            <w:t xml:space="preserve">The </w:t>
          </w:r>
          <w:r w:rsidR="00CC520C" w:rsidRPr="00BF323E">
            <w:rPr>
              <w:sz w:val="22"/>
              <w:szCs w:val="22"/>
              <w:lang w:val="en-AU"/>
            </w:rPr>
            <w:t>Claimant</w:t>
          </w:r>
          <w:r w:rsidRPr="00BF323E">
            <w:rPr>
              <w:sz w:val="22"/>
              <w:szCs w:val="22"/>
              <w:lang w:val="en-AU"/>
            </w:rPr>
            <w:t xml:space="preserve"> </w:t>
          </w:r>
          <w:r w:rsidRPr="00BF323E">
            <w:rPr>
              <w:sz w:val="22"/>
              <w:szCs w:val="22"/>
              <w:highlight w:val="yellow"/>
              <w:lang w:val="en-AU"/>
            </w:rPr>
            <w:t>denied</w:t>
          </w:r>
          <w:r w:rsidRPr="00BF323E">
            <w:rPr>
              <w:sz w:val="22"/>
              <w:szCs w:val="22"/>
              <w:lang w:val="en-AU"/>
            </w:rPr>
            <w:t xml:space="preserve"> experiencing any psychiatric or psychological disorder before the subject injury. </w:t>
          </w:r>
        </w:p>
        <w:p w14:paraId="13F27600" w14:textId="77777777" w:rsidR="00FA0CCD" w:rsidRPr="00BF323E" w:rsidRDefault="00E42D4C" w:rsidP="00CC3365">
          <w:pPr>
            <w:pStyle w:val="AutoNumber"/>
            <w:spacing w:line="240" w:lineRule="auto"/>
            <w:rPr>
              <w:sz w:val="22"/>
              <w:szCs w:val="22"/>
              <w:lang w:val="en-AU"/>
            </w:rPr>
          </w:pPr>
          <w:r>
            <w:rPr>
              <w:sz w:val="22"/>
              <w:szCs w:val="22"/>
              <w:lang w:val="en-AU"/>
            </w:rPr>
            <w:t>HeShe</w:t>
          </w:r>
          <w:r w:rsidR="00FA0CCD" w:rsidRPr="00BF323E">
            <w:rPr>
              <w:sz w:val="22"/>
              <w:szCs w:val="22"/>
              <w:lang w:val="en-AU"/>
            </w:rPr>
            <w:t xml:space="preserve"> </w:t>
          </w:r>
          <w:r w:rsidR="00FA0CCD" w:rsidRPr="00BF323E">
            <w:rPr>
              <w:sz w:val="22"/>
              <w:szCs w:val="22"/>
              <w:highlight w:val="yellow"/>
              <w:lang w:val="en-AU"/>
            </w:rPr>
            <w:t xml:space="preserve">denied </w:t>
          </w:r>
          <w:r w:rsidR="00FA0CCD" w:rsidRPr="00BF323E">
            <w:rPr>
              <w:sz w:val="22"/>
              <w:szCs w:val="22"/>
              <w:lang w:val="en-AU"/>
            </w:rPr>
            <w:t xml:space="preserve">any prior engagement with mental health services </w:t>
          </w:r>
          <w:r w:rsidR="00FA0CCD" w:rsidRPr="00BF323E">
            <w:rPr>
              <w:sz w:val="22"/>
              <w:szCs w:val="22"/>
              <w:highlight w:val="yellow"/>
              <w:lang w:val="en-AU"/>
            </w:rPr>
            <w:t>or</w:t>
          </w:r>
          <w:r w:rsidR="00FA0CCD" w:rsidRPr="00BF323E">
            <w:rPr>
              <w:sz w:val="22"/>
              <w:szCs w:val="22"/>
              <w:lang w:val="en-AU"/>
            </w:rPr>
            <w:t xml:space="preserve"> admissions to mental health units. </w:t>
          </w:r>
        </w:p>
        <w:p w14:paraId="57A5991E" w14:textId="77777777" w:rsidR="00FA0CCD" w:rsidRPr="00BF323E" w:rsidRDefault="00E42D4C" w:rsidP="00CC3365">
          <w:pPr>
            <w:pStyle w:val="AutoNumber"/>
            <w:spacing w:line="240" w:lineRule="auto"/>
            <w:rPr>
              <w:sz w:val="22"/>
              <w:szCs w:val="22"/>
              <w:lang w:val="en-AU"/>
            </w:rPr>
          </w:pPr>
          <w:r>
            <w:rPr>
              <w:sz w:val="22"/>
              <w:szCs w:val="22"/>
              <w:lang w:val="en-AU"/>
            </w:rPr>
            <w:lastRenderedPageBreak/>
            <w:t>HeShe</w:t>
          </w:r>
          <w:r w:rsidRPr="00BF323E">
            <w:rPr>
              <w:sz w:val="22"/>
              <w:szCs w:val="22"/>
              <w:lang w:val="en-AU"/>
            </w:rPr>
            <w:t xml:space="preserve"> </w:t>
          </w:r>
          <w:r w:rsidR="00FA0CCD" w:rsidRPr="00BF323E">
            <w:rPr>
              <w:sz w:val="22"/>
              <w:szCs w:val="22"/>
              <w:highlight w:val="yellow"/>
              <w:lang w:val="en-AU"/>
            </w:rPr>
            <w:t xml:space="preserve">denied </w:t>
          </w:r>
          <w:r w:rsidR="00FA0CCD" w:rsidRPr="00BF323E">
            <w:rPr>
              <w:sz w:val="22"/>
              <w:szCs w:val="22"/>
              <w:lang w:val="en-AU"/>
            </w:rPr>
            <w:t>ever having any history of previous self-harming behaviours, suicide attempts or harm towards others.</w:t>
          </w:r>
        </w:p>
        <w:p w14:paraId="06EFF9CE" w14:textId="77777777" w:rsidR="00FA0CCD" w:rsidRPr="00BF323E" w:rsidRDefault="00FA0CCD" w:rsidP="00CC3365">
          <w:pPr>
            <w:spacing w:after="0" w:line="240" w:lineRule="auto"/>
            <w:jc w:val="both"/>
          </w:pPr>
        </w:p>
        <w:p w14:paraId="3F4F0883" w14:textId="77777777" w:rsidR="00FA0CCD" w:rsidRPr="00BF323E" w:rsidRDefault="00FA0CCD" w:rsidP="00CC3365">
          <w:pPr>
            <w:spacing w:after="0" w:line="240" w:lineRule="auto"/>
            <w:jc w:val="both"/>
          </w:pPr>
          <w:r w:rsidRPr="00BF323E">
            <w:t>Substance Use:</w:t>
          </w:r>
        </w:p>
        <w:sdt>
          <w:sdtPr>
            <w:alias w:val="CurrentAlcUse"/>
            <w:tag w:val="CurrentAlcUse"/>
            <w:id w:val="676461398"/>
            <w:placeholder>
              <w:docPart w:val="7264A50892A2AE42B93FDFA24B45B855"/>
            </w:placeholder>
            <w:dataBinding w:xpath="//*[local-name()='CurrentAlcUse']" w:storeItemID="{99E3D2BE-06C1-4795-8970-33A745E9499F}"/>
            <w:text/>
          </w:sdtPr>
          <w:sdtEndPr/>
          <w:sdtContent>
            <w:p w14:paraId="560657AA" w14:textId="77777777" w:rsidR="00043CA8" w:rsidRDefault="00043CA8" w:rsidP="00CC3365">
              <w:pPr>
                <w:spacing w:after="0" w:line="240" w:lineRule="auto"/>
                <w:jc w:val="both"/>
              </w:pPr>
              <w:r>
                <w:t>The Claimant said heshe drinks / does not drink alcohol. HeShe denied ever having any maladaptive drinking patterns or hazardous behaviour whilst using alcohol.  Larger amounts than intended – Efforts to cut down –  Time spent on alcohol – Craving alcohol –  Failure to fulfil obligations –  Causes interpersonal problems –  Activities given up for alcohol –  Use in hazardous situations –  Continued use despite the effects –  Increased amounts required –  Diminished effect –  Withdrawal syndrome –  Alcohol to avoid withdrawal –   HeShe denied any history of substance use.  HeShe denied any history of problem gambling.</w:t>
              </w:r>
            </w:p>
          </w:sdtContent>
        </w:sdt>
        <w:p w14:paraId="4C5DF8F0" w14:textId="77777777" w:rsidR="00B809DE" w:rsidRPr="00BF323E" w:rsidRDefault="00B809DE" w:rsidP="00CC3365">
          <w:pPr>
            <w:pStyle w:val="ListParagraph"/>
            <w:spacing w:after="0" w:line="240" w:lineRule="auto"/>
            <w:jc w:val="both"/>
          </w:pPr>
        </w:p>
        <w:p w14:paraId="4C23E368" w14:textId="77777777" w:rsidR="00FA0CCD" w:rsidRPr="00BF323E" w:rsidRDefault="00FA0CCD" w:rsidP="00CC3365">
          <w:pPr>
            <w:pStyle w:val="ListParagraph"/>
            <w:spacing w:after="0" w:line="240" w:lineRule="auto"/>
            <w:ind w:left="0"/>
            <w:jc w:val="both"/>
          </w:pPr>
          <w:r w:rsidRPr="00BF323E">
            <w:t>Family History:</w:t>
          </w:r>
        </w:p>
        <w:p w14:paraId="17D7ECEB" w14:textId="77777777" w:rsidR="00FA0CCD" w:rsidRPr="00BF323E" w:rsidRDefault="005178AD" w:rsidP="00CC3365">
          <w:pPr>
            <w:pStyle w:val="ListParagraph"/>
            <w:spacing w:after="0" w:line="240" w:lineRule="auto"/>
            <w:ind w:left="0"/>
            <w:jc w:val="both"/>
          </w:pPr>
          <w:r>
            <w:t>HeShe said that t</w:t>
          </w:r>
          <w:r w:rsidR="00FA0CCD" w:rsidRPr="00BF323E">
            <w:t xml:space="preserve">here is </w:t>
          </w:r>
          <w:r w:rsidR="00FA0CCD" w:rsidRPr="00BF323E">
            <w:rPr>
              <w:highlight w:val="yellow"/>
            </w:rPr>
            <w:t>no</w:t>
          </w:r>
          <w:r w:rsidR="00FA0CCD" w:rsidRPr="00BF323E">
            <w:t xml:space="preserve"> known family history of psychiatric illness.</w:t>
          </w:r>
        </w:p>
        <w:p w14:paraId="51A8A892" w14:textId="77777777" w:rsidR="00FA0CCD" w:rsidRPr="00BF323E" w:rsidRDefault="00FA0CCD" w:rsidP="00CC3365">
          <w:pPr>
            <w:pStyle w:val="ListParagraph"/>
            <w:spacing w:after="0" w:line="240" w:lineRule="auto"/>
            <w:ind w:left="0"/>
            <w:jc w:val="both"/>
          </w:pPr>
        </w:p>
        <w:p w14:paraId="4E57C187" w14:textId="77777777" w:rsidR="00FA0CCD" w:rsidRPr="00BF323E" w:rsidRDefault="00FA0CCD" w:rsidP="00CC3365">
          <w:pPr>
            <w:pStyle w:val="ListParagraph"/>
            <w:spacing w:after="0" w:line="240" w:lineRule="auto"/>
            <w:ind w:left="0"/>
            <w:jc w:val="both"/>
          </w:pPr>
          <w:r w:rsidRPr="00BF323E">
            <w:t>Developmental History:</w:t>
          </w:r>
        </w:p>
        <w:p w14:paraId="17A845BE" w14:textId="77777777" w:rsidR="00FA0CCD" w:rsidRPr="00BF323E" w:rsidRDefault="00FA0CCD" w:rsidP="00CC3365">
          <w:pPr>
            <w:pStyle w:val="ListParagraph"/>
            <w:spacing w:after="0" w:line="240" w:lineRule="auto"/>
            <w:ind w:left="0"/>
            <w:jc w:val="both"/>
          </w:pPr>
          <w:r w:rsidRPr="00BF323E">
            <w:t xml:space="preserve">The </w:t>
          </w:r>
          <w:r w:rsidR="00CC520C" w:rsidRPr="00BF323E">
            <w:t>Claimant</w:t>
          </w:r>
          <w:r w:rsidRPr="00BF323E">
            <w:t xml:space="preserve"> </w:t>
          </w:r>
          <w:r w:rsidR="00F46422" w:rsidRPr="00BF323E">
            <w:t xml:space="preserve">said heshe </w:t>
          </w:r>
          <w:r w:rsidRPr="00BF323E">
            <w:t xml:space="preserve">was born in </w:t>
          </w:r>
          <w:r w:rsidRPr="00BF323E">
            <w:rPr>
              <w:highlight w:val="yellow"/>
            </w:rPr>
            <w:t>place</w:t>
          </w:r>
          <w:r w:rsidRPr="00BF323E">
            <w:t xml:space="preserve">. </w:t>
          </w:r>
          <w:r w:rsidRPr="00BF323E">
            <w:rPr>
              <w:color w:val="000000" w:themeColor="text1"/>
            </w:rPr>
            <w:t>HeShe said heshe had a</w:t>
          </w:r>
          <w:r w:rsidRPr="00BF323E">
            <w:t xml:space="preserve"> </w:t>
          </w:r>
          <w:r w:rsidRPr="00BF323E">
            <w:rPr>
              <w:highlight w:val="yellow"/>
            </w:rPr>
            <w:t>happy</w:t>
          </w:r>
          <w:r w:rsidRPr="00BF323E">
            <w:t xml:space="preserve"> childhood and that there was </w:t>
          </w:r>
          <w:r w:rsidRPr="00BF323E">
            <w:rPr>
              <w:highlight w:val="yellow"/>
            </w:rPr>
            <w:t>no</w:t>
          </w:r>
          <w:r w:rsidRPr="00BF323E">
            <w:t xml:space="preserve"> trauma while growing up.</w:t>
          </w:r>
        </w:p>
        <w:p w14:paraId="2D883A81" w14:textId="77777777" w:rsidR="00FA0CCD" w:rsidRPr="00BF323E" w:rsidRDefault="00FA0CCD" w:rsidP="00CC3365">
          <w:pPr>
            <w:pStyle w:val="ListParagraph"/>
            <w:spacing w:after="0" w:line="240" w:lineRule="auto"/>
            <w:ind w:left="0"/>
            <w:jc w:val="both"/>
          </w:pPr>
        </w:p>
        <w:p w14:paraId="5E392E58" w14:textId="77777777" w:rsidR="00FA0CCD" w:rsidRPr="00BF323E" w:rsidRDefault="00FA0CCD" w:rsidP="00CC3365">
          <w:pPr>
            <w:pStyle w:val="ListParagraph"/>
            <w:spacing w:after="0" w:line="240" w:lineRule="auto"/>
            <w:ind w:left="0"/>
            <w:jc w:val="both"/>
          </w:pPr>
          <w:r w:rsidRPr="00BF323E">
            <w:t xml:space="preserve">The </w:t>
          </w:r>
          <w:r w:rsidR="00CC520C" w:rsidRPr="00BF323E">
            <w:t>Claimant</w:t>
          </w:r>
          <w:r w:rsidRPr="00BF323E">
            <w:t xml:space="preserve"> </w:t>
          </w:r>
          <w:r w:rsidR="00686DC8" w:rsidRPr="00BF323E">
            <w:t xml:space="preserve">completed </w:t>
          </w:r>
          <w:r w:rsidR="00C21417" w:rsidRPr="00BF323E">
            <w:t>Y</w:t>
          </w:r>
          <w:r w:rsidR="00686DC8" w:rsidRPr="00BF323E">
            <w:t xml:space="preserve">ear </w:t>
          </w:r>
          <w:r w:rsidR="00686DC8" w:rsidRPr="00BF323E">
            <w:rPr>
              <w:highlight w:val="yellow"/>
            </w:rPr>
            <w:t>XX</w:t>
          </w:r>
          <w:r w:rsidR="00686DC8" w:rsidRPr="00BF323E">
            <w:t xml:space="preserve"> at </w:t>
          </w:r>
          <w:r w:rsidR="00215061" w:rsidRPr="00BF323E">
            <w:t xml:space="preserve">high </w:t>
          </w:r>
          <w:r w:rsidR="00686DC8" w:rsidRPr="00BF323E">
            <w:t>school.</w:t>
          </w:r>
        </w:p>
        <w:p w14:paraId="52B3CABF" w14:textId="77777777" w:rsidR="00FA0CCD" w:rsidRPr="00BF323E" w:rsidRDefault="00FA0CCD" w:rsidP="00CC3365">
          <w:pPr>
            <w:pStyle w:val="AutoNumber"/>
            <w:spacing w:line="240" w:lineRule="auto"/>
            <w:ind w:left="153"/>
            <w:rPr>
              <w:sz w:val="22"/>
              <w:szCs w:val="22"/>
              <w:lang w:val="en-AU"/>
            </w:rPr>
          </w:pPr>
        </w:p>
        <w:p w14:paraId="5675E6FD" w14:textId="77777777" w:rsidR="00FA0CCD" w:rsidRPr="00BF323E" w:rsidRDefault="00FA0CCD" w:rsidP="00CC3365">
          <w:pPr>
            <w:spacing w:after="0" w:line="240" w:lineRule="auto"/>
            <w:jc w:val="both"/>
          </w:pPr>
        </w:p>
        <w:p w14:paraId="042B5D71" w14:textId="77777777" w:rsidR="00181FDC" w:rsidRPr="00BF323E" w:rsidRDefault="00FA0CCD" w:rsidP="00CC3365">
          <w:pPr>
            <w:pStyle w:val="AutoNumber"/>
            <w:numPr>
              <w:ilvl w:val="0"/>
              <w:numId w:val="29"/>
            </w:numPr>
            <w:spacing w:line="240" w:lineRule="auto"/>
            <w:ind w:left="0" w:firstLine="0"/>
            <w:rPr>
              <w:sz w:val="22"/>
              <w:szCs w:val="22"/>
              <w:lang w:val="en-AU"/>
            </w:rPr>
          </w:pPr>
          <w:r w:rsidRPr="00BF323E">
            <w:rPr>
              <w:sz w:val="22"/>
              <w:szCs w:val="22"/>
              <w:highlight w:val="yellow"/>
              <w:lang w:val="en-AU"/>
            </w:rPr>
            <w:t xml:space="preserve">Work history, </w:t>
          </w:r>
          <w:r w:rsidRPr="00BF323E">
            <w:rPr>
              <w:sz w:val="22"/>
              <w:szCs w:val="22"/>
              <w:lang w:val="en-AU"/>
            </w:rPr>
            <w:t xml:space="preserve">including previous work history if relevant: </w:t>
          </w:r>
        </w:p>
        <w:p w14:paraId="0EAC7040" w14:textId="77777777" w:rsidR="00181FDC" w:rsidRPr="00BF323E" w:rsidRDefault="00AA2811" w:rsidP="00CC3365">
          <w:pPr>
            <w:pStyle w:val="AutoNumber"/>
            <w:spacing w:line="240" w:lineRule="auto"/>
            <w:rPr>
              <w:sz w:val="22"/>
              <w:szCs w:val="22"/>
              <w:lang w:val="en-AU"/>
            </w:rPr>
          </w:pPr>
          <w:r w:rsidRPr="00BF323E">
            <w:rPr>
              <w:sz w:val="22"/>
              <w:szCs w:val="22"/>
              <w:lang w:val="en-AU"/>
            </w:rPr>
            <w:t xml:space="preserve">The </w:t>
          </w:r>
          <w:r w:rsidR="00CC520C" w:rsidRPr="00BF323E">
            <w:rPr>
              <w:sz w:val="22"/>
              <w:szCs w:val="22"/>
              <w:lang w:val="en-AU"/>
            </w:rPr>
            <w:t>Claimant</w:t>
          </w:r>
          <w:r w:rsidRPr="00BF323E">
            <w:rPr>
              <w:sz w:val="22"/>
              <w:szCs w:val="22"/>
              <w:lang w:val="en-AU"/>
            </w:rPr>
            <w:t xml:space="preserve"> </w:t>
          </w:r>
          <w:r w:rsidRPr="00BF323E">
            <w:rPr>
              <w:sz w:val="22"/>
              <w:szCs w:val="22"/>
              <w:highlight w:val="yellow"/>
              <w:lang w:val="en-AU"/>
            </w:rPr>
            <w:t>confirmed</w:t>
          </w:r>
          <w:r w:rsidRPr="00BF323E">
            <w:rPr>
              <w:sz w:val="22"/>
              <w:szCs w:val="22"/>
              <w:lang w:val="en-AU"/>
            </w:rPr>
            <w:t xml:space="preserve"> the following:</w:t>
          </w:r>
        </w:p>
        <w:p w14:paraId="085B0392" w14:textId="77777777" w:rsidR="00AA2811" w:rsidRPr="00BF323E" w:rsidRDefault="00AA2811" w:rsidP="00CC3365">
          <w:pPr>
            <w:pStyle w:val="AutoNumber"/>
            <w:spacing w:line="240" w:lineRule="auto"/>
            <w:rPr>
              <w:sz w:val="22"/>
              <w:szCs w:val="22"/>
              <w:lang w:val="en-AU"/>
            </w:rPr>
          </w:pPr>
        </w:p>
        <w:p w14:paraId="26A4B3FC" w14:textId="77777777" w:rsidR="00BB645C" w:rsidRPr="00BF323E" w:rsidRDefault="00BB645C" w:rsidP="00CC3365">
          <w:pPr>
            <w:spacing w:after="0" w:line="240" w:lineRule="auto"/>
            <w:jc w:val="both"/>
          </w:pPr>
        </w:p>
        <w:p w14:paraId="17998A04" w14:textId="77777777" w:rsidR="00BB645C" w:rsidRPr="00BF323E" w:rsidRDefault="00BB645C" w:rsidP="00CC3365">
          <w:pPr>
            <w:spacing w:after="0" w:line="240" w:lineRule="auto"/>
            <w:jc w:val="both"/>
          </w:pPr>
        </w:p>
        <w:p w14:paraId="78506928" w14:textId="77777777" w:rsidR="00FA0CCD" w:rsidRPr="00BF323E" w:rsidRDefault="00FA0CCD" w:rsidP="00CC3365">
          <w:pPr>
            <w:pStyle w:val="AutoNumber"/>
            <w:numPr>
              <w:ilvl w:val="0"/>
              <w:numId w:val="29"/>
            </w:numPr>
            <w:spacing w:line="240" w:lineRule="auto"/>
            <w:ind w:left="0" w:firstLine="0"/>
            <w:rPr>
              <w:sz w:val="22"/>
              <w:szCs w:val="22"/>
              <w:lang w:val="en-AU"/>
            </w:rPr>
          </w:pPr>
          <w:r w:rsidRPr="00BF323E">
            <w:rPr>
              <w:sz w:val="22"/>
              <w:szCs w:val="22"/>
              <w:lang w:val="en-AU"/>
            </w:rPr>
            <w:t xml:space="preserve">General </w:t>
          </w:r>
          <w:r w:rsidRPr="00BF323E">
            <w:rPr>
              <w:sz w:val="22"/>
              <w:szCs w:val="22"/>
              <w:highlight w:val="yellow"/>
              <w:lang w:val="en-AU"/>
            </w:rPr>
            <w:t>health</w:t>
          </w:r>
          <w:r w:rsidRPr="00BF323E">
            <w:rPr>
              <w:sz w:val="22"/>
              <w:szCs w:val="22"/>
              <w:lang w:val="en-AU"/>
            </w:rPr>
            <w:t xml:space="preserve">: </w:t>
          </w:r>
        </w:p>
        <w:p w14:paraId="3FDF1C17" w14:textId="77777777" w:rsidR="0080013D" w:rsidRPr="002A387A" w:rsidRDefault="0080013D" w:rsidP="00CC3365">
          <w:pPr>
            <w:pStyle w:val="AutoNumber"/>
            <w:spacing w:line="240" w:lineRule="auto"/>
            <w:rPr>
              <w:sz w:val="22"/>
              <w:szCs w:val="22"/>
              <w:lang w:val="en-AU"/>
            </w:rPr>
          </w:pPr>
          <w:r w:rsidRPr="00BF323E">
            <w:rPr>
              <w:sz w:val="22"/>
              <w:szCs w:val="22"/>
              <w:lang w:val="en-AU"/>
            </w:rPr>
            <w:t xml:space="preserve">There were </w:t>
          </w:r>
          <w:r w:rsidRPr="00BF323E">
            <w:rPr>
              <w:sz w:val="22"/>
              <w:szCs w:val="22"/>
              <w:highlight w:val="yellow"/>
              <w:lang w:val="en-AU"/>
            </w:rPr>
            <w:t>no</w:t>
          </w:r>
          <w:r w:rsidRPr="00BF323E">
            <w:rPr>
              <w:sz w:val="22"/>
              <w:szCs w:val="22"/>
              <w:lang w:val="en-AU"/>
            </w:rPr>
            <w:t xml:space="preserve"> </w:t>
          </w:r>
          <w:r w:rsidR="002C425B" w:rsidRPr="00BF323E">
            <w:rPr>
              <w:sz w:val="22"/>
              <w:szCs w:val="22"/>
              <w:lang w:val="en-AU"/>
            </w:rPr>
            <w:t xml:space="preserve">other </w:t>
          </w:r>
          <w:r w:rsidRPr="00BF323E">
            <w:rPr>
              <w:sz w:val="22"/>
              <w:szCs w:val="22"/>
              <w:lang w:val="en-AU"/>
            </w:rPr>
            <w:t>general health conditions</w:t>
          </w:r>
          <w:r w:rsidR="007916D8" w:rsidRPr="00BF323E">
            <w:rPr>
              <w:sz w:val="22"/>
              <w:szCs w:val="22"/>
              <w:lang w:val="en-AU"/>
            </w:rPr>
            <w:t>.</w:t>
          </w:r>
        </w:p>
      </w:sdtContent>
    </w:sdt>
    <w:p w14:paraId="6D45823C" w14:textId="77777777" w:rsidR="0008456E" w:rsidRPr="002A387A" w:rsidRDefault="0008456E" w:rsidP="00CC3365">
      <w:pPr>
        <w:pStyle w:val="AutoNumber"/>
        <w:spacing w:line="240" w:lineRule="auto"/>
        <w:rPr>
          <w:sz w:val="22"/>
          <w:szCs w:val="22"/>
          <w:lang w:val="en-AU"/>
        </w:rPr>
      </w:pPr>
    </w:p>
    <w:bookmarkEnd w:id="12"/>
    <w:p w14:paraId="1EA21682" w14:textId="77777777" w:rsidR="00F27DD0" w:rsidRPr="002A387A" w:rsidRDefault="001A4D2A" w:rsidP="00CC3365">
      <w:pPr>
        <w:pStyle w:val="ListParagraph"/>
        <w:numPr>
          <w:ilvl w:val="0"/>
          <w:numId w:val="48"/>
        </w:numPr>
        <w:spacing w:before="120" w:after="0" w:line="240" w:lineRule="auto"/>
        <w:ind w:left="0" w:firstLine="0"/>
        <w:contextualSpacing w:val="0"/>
        <w:jc w:val="both"/>
        <w:rPr>
          <w:rFonts w:eastAsia="Times New Roman"/>
        </w:rPr>
      </w:pPr>
      <w:r w:rsidRPr="002A387A">
        <w:rPr>
          <w:rFonts w:eastAsia="Times New Roman"/>
          <w:b/>
          <w:bCs/>
        </w:rPr>
        <w:t>History of the motor accident</w:t>
      </w:r>
      <w:r w:rsidR="00D3261A">
        <w:rPr>
          <w:rFonts w:eastAsia="Times New Roman"/>
          <w:b/>
          <w:bCs/>
        </w:rPr>
        <w:t>:</w:t>
      </w:r>
    </w:p>
    <w:p w14:paraId="4B46437B" w14:textId="77777777" w:rsidR="00F27DD0" w:rsidRPr="002A387A" w:rsidRDefault="00F27DD0" w:rsidP="00CC3365">
      <w:pPr>
        <w:spacing w:after="0" w:line="240" w:lineRule="auto"/>
        <w:jc w:val="both"/>
      </w:pPr>
      <w:r w:rsidRPr="002A387A">
        <w:rPr>
          <w:u w:val="single"/>
        </w:rPr>
        <w:t>In summary of the documentation provided:</w:t>
      </w:r>
      <w:r w:rsidRPr="002A387A">
        <w:t xml:space="preserve"> </w:t>
      </w:r>
    </w:p>
    <w:p w14:paraId="61979FBF" w14:textId="77777777" w:rsidR="00391551" w:rsidRPr="002A387A" w:rsidRDefault="00804812" w:rsidP="00CC3365">
      <w:pPr>
        <w:pStyle w:val="AutoNumber"/>
        <w:spacing w:line="240" w:lineRule="auto"/>
        <w:rPr>
          <w:sz w:val="22"/>
          <w:szCs w:val="22"/>
          <w:lang w:val="en-AU"/>
        </w:rPr>
      </w:pPr>
      <w:r w:rsidRPr="002A387A">
        <w:rPr>
          <w:sz w:val="22"/>
          <w:szCs w:val="22"/>
        </w:rPr>
        <w:t xml:space="preserve">The </w:t>
      </w:r>
      <w:r w:rsidRPr="00C15D78">
        <w:rPr>
          <w:sz w:val="22"/>
          <w:szCs w:val="22"/>
          <w:highlight w:val="yellow"/>
        </w:rPr>
        <w:t>documentation</w:t>
      </w:r>
      <w:r w:rsidRPr="00C15D78">
        <w:rPr>
          <w:sz w:val="22"/>
          <w:szCs w:val="22"/>
        </w:rPr>
        <w:t xml:space="preserve"> indicated that </w:t>
      </w:r>
      <w:r w:rsidR="00215061" w:rsidRPr="00C15D78">
        <w:rPr>
          <w:sz w:val="22"/>
          <w:szCs w:val="22"/>
        </w:rPr>
        <w:t xml:space="preserve">on </w:t>
      </w:r>
      <w:sdt>
        <w:sdtPr>
          <w:rPr>
            <w:bCs/>
            <w:sz w:val="22"/>
            <w:szCs w:val="22"/>
            <w:lang w:val="en-AU"/>
          </w:rPr>
          <w:alias w:val="ClInjuryDate"/>
          <w:tag w:val="ClInjuryDate"/>
          <w:id w:val="-78752659"/>
          <w:placeholder>
            <w:docPart w:val="E6E383D7AF149F42B0168BE048E3F57B"/>
          </w:placeholder>
          <w:dataBinding w:xpath="//*[local-name()='ClInjuryDate']" w:storeItemID="{523C6B66-2AD2-4536-917B-F7CF474BFDD4}"/>
          <w:text/>
        </w:sdtPr>
        <w:sdtEndPr/>
        <w:sdtContent>
          <w:r w:rsidR="00DF726E">
            <w:rPr>
              <w:bCs/>
              <w:sz w:val="22"/>
              <w:szCs w:val="22"/>
              <w:lang w:val="en-AU"/>
            </w:rPr>
            <w:t>ClInjuryDate</w:t>
          </w:r>
        </w:sdtContent>
      </w:sdt>
      <w:r w:rsidR="00215061" w:rsidRPr="00C15D78">
        <w:rPr>
          <w:sz w:val="22"/>
          <w:szCs w:val="22"/>
        </w:rPr>
        <w:t xml:space="preserve"> </w:t>
      </w:r>
      <w:r w:rsidRPr="00C15D78">
        <w:rPr>
          <w:sz w:val="22"/>
          <w:szCs w:val="22"/>
        </w:rPr>
        <w:t xml:space="preserve">the </w:t>
      </w:r>
      <w:r w:rsidR="00CC520C" w:rsidRPr="00C15D78">
        <w:rPr>
          <w:sz w:val="22"/>
          <w:szCs w:val="22"/>
        </w:rPr>
        <w:t>Claimant</w:t>
      </w:r>
      <w:r w:rsidRPr="002A387A">
        <w:rPr>
          <w:sz w:val="22"/>
          <w:szCs w:val="22"/>
        </w:rPr>
        <w:t xml:space="preserve"> </w:t>
      </w:r>
    </w:p>
    <w:p w14:paraId="10D848F7" w14:textId="77777777" w:rsidR="00391551" w:rsidRDefault="00391551" w:rsidP="00CC3365">
      <w:pPr>
        <w:pStyle w:val="AutoNumber"/>
        <w:spacing w:line="240" w:lineRule="auto"/>
        <w:rPr>
          <w:sz w:val="22"/>
          <w:szCs w:val="22"/>
          <w:lang w:val="en-AU"/>
        </w:rPr>
      </w:pPr>
    </w:p>
    <w:p w14:paraId="5473F8C1" w14:textId="77777777" w:rsidR="001A5423" w:rsidRDefault="001A5423" w:rsidP="00CC3365">
      <w:pPr>
        <w:pStyle w:val="AutoNumber"/>
        <w:spacing w:line="240" w:lineRule="auto"/>
        <w:rPr>
          <w:sz w:val="22"/>
          <w:szCs w:val="22"/>
          <w:lang w:val="en-AU"/>
        </w:rPr>
      </w:pPr>
      <w:r w:rsidRPr="001A5423">
        <w:rPr>
          <w:sz w:val="22"/>
          <w:szCs w:val="22"/>
          <w:lang w:val="en-AU"/>
        </w:rPr>
        <w:t>It was documented that the Claimant’s</w:t>
      </w:r>
    </w:p>
    <w:p w14:paraId="001AF9D4" w14:textId="77777777" w:rsidR="001A5423" w:rsidRPr="002A387A" w:rsidRDefault="001A5423" w:rsidP="00CC3365">
      <w:pPr>
        <w:pStyle w:val="AutoNumber"/>
        <w:spacing w:line="240" w:lineRule="auto"/>
        <w:rPr>
          <w:sz w:val="22"/>
          <w:szCs w:val="22"/>
          <w:lang w:val="en-AU"/>
        </w:rPr>
      </w:pPr>
    </w:p>
    <w:p w14:paraId="25EEFB35" w14:textId="77777777" w:rsidR="00F27DD0" w:rsidRPr="002A387A" w:rsidRDefault="000F0983" w:rsidP="00CC3365">
      <w:pPr>
        <w:pStyle w:val="AutoNumber"/>
        <w:spacing w:line="240" w:lineRule="auto"/>
        <w:rPr>
          <w:sz w:val="22"/>
          <w:szCs w:val="22"/>
          <w:lang w:val="en-AU"/>
        </w:rPr>
      </w:pPr>
      <w:r w:rsidRPr="000F0983">
        <w:rPr>
          <w:sz w:val="22"/>
          <w:szCs w:val="22"/>
          <w:lang w:val="en-AU"/>
        </w:rPr>
        <w:t xml:space="preserve">Insert a </w:t>
      </w:r>
      <w:r w:rsidRPr="000F0983">
        <w:rPr>
          <w:sz w:val="22"/>
          <w:szCs w:val="22"/>
          <w:highlight w:val="yellow"/>
          <w:lang w:val="en-AU"/>
        </w:rPr>
        <w:t>New Injury</w:t>
      </w:r>
      <w:r w:rsidRPr="000F0983">
        <w:rPr>
          <w:sz w:val="22"/>
          <w:szCs w:val="22"/>
          <w:lang w:val="en-AU"/>
        </w:rPr>
        <w:t xml:space="preserve"> history:</w:t>
      </w:r>
    </w:p>
    <w:p w14:paraId="5C27D4C7" w14:textId="77777777" w:rsidR="00181FDC" w:rsidRPr="002A387A" w:rsidRDefault="00181FDC" w:rsidP="00CC3365">
      <w:pPr>
        <w:pStyle w:val="AutoNumber"/>
        <w:spacing w:line="240" w:lineRule="auto"/>
        <w:rPr>
          <w:sz w:val="22"/>
          <w:szCs w:val="22"/>
          <w:lang w:val="en-AU"/>
        </w:rPr>
      </w:pPr>
    </w:p>
    <w:p w14:paraId="7F1ACB2D" w14:textId="77777777" w:rsidR="00F27DD0" w:rsidRPr="00C15D78" w:rsidRDefault="00F27DD0" w:rsidP="00CC3365">
      <w:pPr>
        <w:pStyle w:val="AutoNumber"/>
        <w:spacing w:line="240" w:lineRule="auto"/>
        <w:rPr>
          <w:sz w:val="22"/>
          <w:szCs w:val="22"/>
          <w:u w:val="single"/>
          <w:lang w:val="en-AU"/>
        </w:rPr>
      </w:pPr>
      <w:r w:rsidRPr="002A387A">
        <w:rPr>
          <w:sz w:val="22"/>
          <w:szCs w:val="22"/>
          <w:u w:val="single"/>
          <w:lang w:val="en-AU"/>
        </w:rPr>
        <w:t xml:space="preserve">The </w:t>
      </w:r>
      <w:r w:rsidR="00CC520C" w:rsidRPr="00C15D78">
        <w:rPr>
          <w:sz w:val="22"/>
          <w:szCs w:val="22"/>
          <w:u w:val="single"/>
          <w:lang w:val="en-AU"/>
        </w:rPr>
        <w:t>Claimant</w:t>
      </w:r>
      <w:r w:rsidRPr="00C15D78">
        <w:rPr>
          <w:sz w:val="22"/>
          <w:szCs w:val="22"/>
          <w:u w:val="single"/>
          <w:lang w:val="en-AU"/>
        </w:rPr>
        <w:t xml:space="preserve">’s report of </w:t>
      </w:r>
      <w:r w:rsidR="00A0211D" w:rsidRPr="00C15D78">
        <w:rPr>
          <w:sz w:val="22"/>
          <w:szCs w:val="22"/>
          <w:u w:val="single"/>
          <w:lang w:val="en-AU"/>
        </w:rPr>
        <w:t>the subject injury</w:t>
      </w:r>
      <w:r w:rsidRPr="00C15D78">
        <w:rPr>
          <w:sz w:val="22"/>
          <w:szCs w:val="22"/>
          <w:u w:val="single"/>
          <w:lang w:val="en-AU"/>
        </w:rPr>
        <w:t xml:space="preserve"> of</w:t>
      </w:r>
      <w:r w:rsidR="005C7B57" w:rsidRPr="00C15D78">
        <w:rPr>
          <w:sz w:val="22"/>
          <w:szCs w:val="22"/>
          <w:lang w:val="en-AU"/>
        </w:rPr>
        <w:t xml:space="preserve"> </w:t>
      </w:r>
      <w:sdt>
        <w:sdtPr>
          <w:rPr>
            <w:bCs/>
            <w:sz w:val="22"/>
            <w:szCs w:val="22"/>
            <w:lang w:val="en-AU"/>
          </w:rPr>
          <w:alias w:val="ClInjuryDate"/>
          <w:tag w:val="ClInjuryDate"/>
          <w:id w:val="1296405440"/>
          <w:placeholder>
            <w:docPart w:val="E01ADC47E8611448B16B7792E0D516E5"/>
          </w:placeholder>
          <w:dataBinding w:xpath="//*[local-name()='ClInjuryDate']" w:storeItemID="{523C6B66-2AD2-4536-917B-F7CF474BFDD4}"/>
          <w:text/>
        </w:sdtPr>
        <w:sdtEndPr/>
        <w:sdtContent>
          <w:r w:rsidR="00DF726E">
            <w:rPr>
              <w:bCs/>
              <w:sz w:val="22"/>
              <w:szCs w:val="22"/>
              <w:lang w:val="en-AU"/>
            </w:rPr>
            <w:t>ClInjuryDate</w:t>
          </w:r>
        </w:sdtContent>
      </w:sdt>
      <w:r w:rsidRPr="00C15D78">
        <w:rPr>
          <w:sz w:val="22"/>
          <w:szCs w:val="22"/>
          <w:u w:val="single"/>
          <w:lang w:val="en-AU"/>
        </w:rPr>
        <w:t>:</w:t>
      </w:r>
    </w:p>
    <w:p w14:paraId="41F18B56" w14:textId="77777777" w:rsidR="001508EE" w:rsidRPr="00C15D78" w:rsidRDefault="001508EE" w:rsidP="00CC3365">
      <w:pPr>
        <w:pStyle w:val="AutoNumber"/>
        <w:spacing w:line="240" w:lineRule="auto"/>
        <w:rPr>
          <w:sz w:val="22"/>
          <w:szCs w:val="22"/>
          <w:lang w:val="en-AU"/>
        </w:rPr>
      </w:pPr>
      <w:r w:rsidRPr="00C15D78">
        <w:rPr>
          <w:sz w:val="22"/>
          <w:szCs w:val="22"/>
          <w:highlight w:val="yellow"/>
          <w:lang w:val="en-AU"/>
        </w:rPr>
        <w:t>*Hx</w:t>
      </w:r>
    </w:p>
    <w:p w14:paraId="6A7B442C" w14:textId="77777777" w:rsidR="001508EE" w:rsidRPr="002A387A" w:rsidRDefault="001508EE" w:rsidP="00CC3365">
      <w:pPr>
        <w:pStyle w:val="AutoNumber"/>
        <w:spacing w:line="240" w:lineRule="auto"/>
        <w:rPr>
          <w:sz w:val="22"/>
          <w:szCs w:val="22"/>
          <w:lang w:val="en-AU"/>
        </w:rPr>
      </w:pPr>
    </w:p>
    <w:p w14:paraId="15F33556" w14:textId="77777777" w:rsidR="00C354BE" w:rsidRPr="002A387A" w:rsidRDefault="00F27DD0" w:rsidP="00CC3365">
      <w:pPr>
        <w:pStyle w:val="AutoNumber"/>
        <w:spacing w:line="240" w:lineRule="auto"/>
        <w:rPr>
          <w:sz w:val="22"/>
          <w:szCs w:val="22"/>
          <w:lang w:val="en-AU"/>
        </w:rPr>
      </w:pPr>
      <w:r w:rsidRPr="002A387A">
        <w:rPr>
          <w:sz w:val="22"/>
          <w:szCs w:val="22"/>
          <w:lang w:val="en-AU"/>
        </w:rPr>
        <w:t xml:space="preserve">The </w:t>
      </w:r>
      <w:r w:rsidR="00CC520C" w:rsidRPr="002A387A">
        <w:rPr>
          <w:sz w:val="22"/>
          <w:szCs w:val="22"/>
          <w:lang w:val="en-AU"/>
        </w:rPr>
        <w:t>Claimant</w:t>
      </w:r>
      <w:r w:rsidRPr="002A387A">
        <w:rPr>
          <w:sz w:val="22"/>
          <w:szCs w:val="22"/>
          <w:lang w:val="en-AU"/>
        </w:rPr>
        <w:t xml:space="preserve"> </w:t>
      </w:r>
      <w:r w:rsidRPr="002A387A">
        <w:rPr>
          <w:sz w:val="22"/>
          <w:szCs w:val="22"/>
          <w:highlight w:val="yellow"/>
          <w:lang w:val="en-AU"/>
        </w:rPr>
        <w:t>said</w:t>
      </w:r>
      <w:r w:rsidRPr="002A387A">
        <w:rPr>
          <w:sz w:val="22"/>
          <w:szCs w:val="22"/>
          <w:lang w:val="en-AU"/>
        </w:rPr>
        <w:t xml:space="preserve"> </w:t>
      </w:r>
    </w:p>
    <w:p w14:paraId="2E51E68E" w14:textId="77777777" w:rsidR="00C354BE" w:rsidRPr="002A387A" w:rsidRDefault="00C354BE" w:rsidP="00CC3365">
      <w:pPr>
        <w:pStyle w:val="AutoNumber"/>
        <w:spacing w:line="240" w:lineRule="auto"/>
        <w:rPr>
          <w:sz w:val="22"/>
          <w:szCs w:val="22"/>
          <w:highlight w:val="yellow"/>
          <w:lang w:val="en-AU"/>
        </w:rPr>
      </w:pPr>
    </w:p>
    <w:p w14:paraId="1706A5E9" w14:textId="77777777" w:rsidR="00D12FC9" w:rsidRPr="002A387A" w:rsidRDefault="00C354BE" w:rsidP="00CC3365">
      <w:pPr>
        <w:pStyle w:val="AutoNumber"/>
        <w:spacing w:line="240" w:lineRule="auto"/>
        <w:rPr>
          <w:sz w:val="22"/>
          <w:szCs w:val="22"/>
          <w:lang w:val="en-AU"/>
        </w:rPr>
      </w:pPr>
      <w:r w:rsidRPr="002A387A">
        <w:rPr>
          <w:sz w:val="22"/>
          <w:szCs w:val="22"/>
          <w:highlight w:val="yellow"/>
          <w:lang w:val="en-AU"/>
        </w:rPr>
        <w:t xml:space="preserve">** </w:t>
      </w:r>
      <w:r w:rsidR="00D12FC9" w:rsidRPr="002A387A">
        <w:rPr>
          <w:sz w:val="22"/>
          <w:szCs w:val="22"/>
          <w:highlight w:val="yellow"/>
          <w:lang w:val="en-AU"/>
        </w:rPr>
        <w:t>Briefly Pain</w:t>
      </w:r>
    </w:p>
    <w:p w14:paraId="7517AAB1" w14:textId="77777777" w:rsidR="00D12FC9" w:rsidRPr="002A387A" w:rsidRDefault="00D12FC9" w:rsidP="00CC3365">
      <w:pPr>
        <w:pStyle w:val="AutoNumber"/>
        <w:spacing w:line="240" w:lineRule="auto"/>
        <w:rPr>
          <w:sz w:val="22"/>
          <w:szCs w:val="22"/>
          <w:lang w:val="en-AU"/>
        </w:rPr>
      </w:pPr>
    </w:p>
    <w:p w14:paraId="27FC3A58" w14:textId="77777777" w:rsidR="000A299E" w:rsidRPr="002A387A" w:rsidRDefault="000A299E" w:rsidP="00CC3365">
      <w:pPr>
        <w:spacing w:before="120" w:after="0" w:line="240" w:lineRule="auto"/>
        <w:jc w:val="both"/>
        <w:rPr>
          <w:rFonts w:eastAsia="Times New Roman"/>
          <w:color w:val="000000" w:themeColor="text1"/>
        </w:rPr>
      </w:pPr>
      <w:r w:rsidRPr="002A387A">
        <w:rPr>
          <w:rFonts w:eastAsia="Times New Roman"/>
          <w:color w:val="000000" w:themeColor="text1"/>
        </w:rPr>
        <w:t xml:space="preserve">HeShe was </w:t>
      </w:r>
      <w:r w:rsidR="00803532" w:rsidRPr="002A387A">
        <w:rPr>
          <w:highlight w:val="yellow"/>
        </w:rPr>
        <w:t>not</w:t>
      </w:r>
      <w:r w:rsidRPr="002A387A">
        <w:rPr>
          <w:rFonts w:eastAsia="Times New Roman"/>
          <w:color w:val="000000" w:themeColor="text1"/>
        </w:rPr>
        <w:t xml:space="preserve"> wearing a </w:t>
      </w:r>
      <w:r w:rsidR="00072256" w:rsidRPr="002A387A">
        <w:rPr>
          <w:rFonts w:eastAsia="Times New Roman"/>
          <w:color w:val="000000" w:themeColor="text1"/>
        </w:rPr>
        <w:t>seatbelt,</w:t>
      </w:r>
      <w:r w:rsidR="00C354BE" w:rsidRPr="002A387A">
        <w:rPr>
          <w:rFonts w:eastAsia="Times New Roman"/>
          <w:color w:val="000000" w:themeColor="text1"/>
        </w:rPr>
        <w:t xml:space="preserve"> and t</w:t>
      </w:r>
      <w:r w:rsidRPr="002A387A">
        <w:rPr>
          <w:rFonts w:eastAsia="Times New Roman"/>
          <w:color w:val="000000" w:themeColor="text1"/>
        </w:rPr>
        <w:t xml:space="preserve">he airbags were </w:t>
      </w:r>
      <w:r w:rsidR="00803532" w:rsidRPr="002A387A">
        <w:rPr>
          <w:highlight w:val="yellow"/>
        </w:rPr>
        <w:t>not</w:t>
      </w:r>
      <w:r w:rsidRPr="002A387A">
        <w:rPr>
          <w:rFonts w:eastAsia="Times New Roman"/>
          <w:color w:val="000000" w:themeColor="text1"/>
        </w:rPr>
        <w:t xml:space="preserve"> deployed.</w:t>
      </w:r>
    </w:p>
    <w:p w14:paraId="125706FB" w14:textId="77777777" w:rsidR="000A299E" w:rsidRDefault="000A299E" w:rsidP="00CC3365">
      <w:pPr>
        <w:spacing w:before="120" w:after="0" w:line="240" w:lineRule="auto"/>
        <w:jc w:val="both"/>
        <w:rPr>
          <w:rFonts w:eastAsia="Times New Roman"/>
          <w:color w:val="000000" w:themeColor="text1"/>
        </w:rPr>
      </w:pPr>
      <w:r w:rsidRPr="002A387A">
        <w:rPr>
          <w:rFonts w:eastAsia="Times New Roman"/>
          <w:color w:val="000000" w:themeColor="text1"/>
        </w:rPr>
        <w:t xml:space="preserve">HeShe reported that heshe did </w:t>
      </w:r>
      <w:r w:rsidR="00803532" w:rsidRPr="002A387A">
        <w:rPr>
          <w:highlight w:val="yellow"/>
        </w:rPr>
        <w:t>not</w:t>
      </w:r>
      <w:r w:rsidRPr="002A387A">
        <w:rPr>
          <w:rFonts w:eastAsia="Times New Roman"/>
          <w:color w:val="000000" w:themeColor="text1"/>
        </w:rPr>
        <w:t xml:space="preserve"> lose consciousness.</w:t>
      </w:r>
    </w:p>
    <w:p w14:paraId="2FB389D3" w14:textId="77777777" w:rsidR="00621117" w:rsidRPr="002A387A" w:rsidRDefault="00621117" w:rsidP="00CC3365">
      <w:pPr>
        <w:spacing w:before="120" w:after="0" w:line="240" w:lineRule="auto"/>
        <w:jc w:val="both"/>
        <w:rPr>
          <w:rFonts w:eastAsia="Times New Roman"/>
          <w:color w:val="000000" w:themeColor="text1"/>
        </w:rPr>
      </w:pPr>
      <w:r w:rsidRPr="002A387A">
        <w:rPr>
          <w:rFonts w:eastAsia="Times New Roman"/>
          <w:color w:val="000000" w:themeColor="text1"/>
        </w:rPr>
        <w:t xml:space="preserve">HeShe </w:t>
      </w:r>
      <w:r w:rsidRPr="00621117">
        <w:rPr>
          <w:rFonts w:eastAsia="Times New Roman"/>
          <w:color w:val="000000" w:themeColor="text1"/>
        </w:rPr>
        <w:t>said he</w:t>
      </w:r>
      <w:r w:rsidR="005C72F0">
        <w:rPr>
          <w:rFonts w:eastAsia="Times New Roman"/>
          <w:color w:val="000000" w:themeColor="text1"/>
        </w:rPr>
        <w:t>she</w:t>
      </w:r>
      <w:r w:rsidRPr="00621117">
        <w:rPr>
          <w:rFonts w:eastAsia="Times New Roman"/>
          <w:color w:val="000000" w:themeColor="text1"/>
        </w:rPr>
        <w:t xml:space="preserve"> exited the car unaided</w:t>
      </w:r>
    </w:p>
    <w:p w14:paraId="15BB37CD" w14:textId="77777777" w:rsidR="000A299E" w:rsidRPr="002A387A" w:rsidRDefault="000A299E" w:rsidP="00CC3365">
      <w:pPr>
        <w:spacing w:before="120" w:after="0" w:line="240" w:lineRule="auto"/>
        <w:jc w:val="both"/>
        <w:rPr>
          <w:rFonts w:eastAsia="Times New Roman"/>
          <w:color w:val="000000" w:themeColor="text1"/>
        </w:rPr>
      </w:pPr>
      <w:r w:rsidRPr="002A387A">
        <w:rPr>
          <w:rFonts w:eastAsia="Times New Roman"/>
          <w:color w:val="000000" w:themeColor="text1"/>
        </w:rPr>
        <w:t xml:space="preserve">The </w:t>
      </w:r>
      <w:r w:rsidRPr="002A387A">
        <w:rPr>
          <w:rFonts w:eastAsia="Times New Roman"/>
          <w:color w:val="000000" w:themeColor="text1"/>
          <w:highlight w:val="yellow"/>
        </w:rPr>
        <w:t xml:space="preserve">ambulance </w:t>
      </w:r>
      <w:r w:rsidRPr="002A387A">
        <w:rPr>
          <w:rFonts w:eastAsia="Times New Roman"/>
          <w:color w:val="000000" w:themeColor="text1"/>
        </w:rPr>
        <w:t xml:space="preserve">service and </w:t>
      </w:r>
      <w:r w:rsidRPr="002A387A">
        <w:rPr>
          <w:rFonts w:eastAsia="Times New Roman"/>
          <w:color w:val="000000" w:themeColor="text1"/>
          <w:highlight w:val="yellow"/>
        </w:rPr>
        <w:t xml:space="preserve">police </w:t>
      </w:r>
      <w:r w:rsidRPr="002A387A">
        <w:rPr>
          <w:rFonts w:eastAsia="Times New Roman"/>
          <w:color w:val="000000" w:themeColor="text1"/>
        </w:rPr>
        <w:t>officers attended the scene.</w:t>
      </w:r>
    </w:p>
    <w:p w14:paraId="4A586646" w14:textId="77777777" w:rsidR="00FB0212" w:rsidRDefault="000A299E" w:rsidP="00CC3365">
      <w:pPr>
        <w:spacing w:before="120" w:after="0" w:line="240" w:lineRule="auto"/>
        <w:jc w:val="both"/>
        <w:rPr>
          <w:rFonts w:eastAsia="Times New Roman"/>
          <w:color w:val="000000" w:themeColor="text1"/>
        </w:rPr>
      </w:pPr>
      <w:r w:rsidRPr="002A387A">
        <w:rPr>
          <w:rFonts w:eastAsia="Times New Roman"/>
          <w:color w:val="000000" w:themeColor="text1"/>
        </w:rPr>
        <w:t xml:space="preserve">The </w:t>
      </w:r>
      <w:r w:rsidR="00CC520C" w:rsidRPr="002A387A">
        <w:rPr>
          <w:rFonts w:eastAsia="Times New Roman"/>
          <w:color w:val="000000" w:themeColor="text1"/>
        </w:rPr>
        <w:t>Claimant</w:t>
      </w:r>
      <w:r w:rsidRPr="002A387A">
        <w:rPr>
          <w:rFonts w:eastAsia="Times New Roman"/>
          <w:color w:val="000000" w:themeColor="text1"/>
        </w:rPr>
        <w:t xml:space="preserve"> said heshe </w:t>
      </w:r>
      <w:r w:rsidRPr="002A387A">
        <w:rPr>
          <w:rFonts w:eastAsia="Times New Roman"/>
          <w:color w:val="000000" w:themeColor="text1"/>
          <w:highlight w:val="yellow"/>
        </w:rPr>
        <w:t xml:space="preserve">went </w:t>
      </w:r>
      <w:r w:rsidRPr="002A387A">
        <w:rPr>
          <w:rFonts w:eastAsia="Times New Roman"/>
          <w:color w:val="000000" w:themeColor="text1"/>
        </w:rPr>
        <w:t>to the hospital.</w:t>
      </w:r>
    </w:p>
    <w:p w14:paraId="3C586B1D" w14:textId="77777777" w:rsidR="000F0983" w:rsidRDefault="000F0983" w:rsidP="00CC3365">
      <w:pPr>
        <w:spacing w:before="120" w:after="0" w:line="240" w:lineRule="auto"/>
        <w:jc w:val="both"/>
        <w:rPr>
          <w:rFonts w:eastAsia="Times New Roman"/>
          <w:color w:val="000000" w:themeColor="text1"/>
        </w:rPr>
      </w:pPr>
    </w:p>
    <w:p w14:paraId="27120FA7" w14:textId="77777777" w:rsidR="000A299E" w:rsidRPr="002A387A" w:rsidRDefault="000A299E" w:rsidP="00CC3365">
      <w:pPr>
        <w:spacing w:before="120" w:after="0" w:line="240" w:lineRule="auto"/>
        <w:jc w:val="both"/>
        <w:rPr>
          <w:rFonts w:eastAsia="Times New Roman"/>
          <w:color w:val="0000FF"/>
        </w:rPr>
      </w:pPr>
    </w:p>
    <w:p w14:paraId="7AEF4485" w14:textId="77777777" w:rsidR="00FB0212" w:rsidRPr="002A387A" w:rsidRDefault="001A4D2A" w:rsidP="00CC3365">
      <w:pPr>
        <w:pStyle w:val="ListParagraph"/>
        <w:numPr>
          <w:ilvl w:val="0"/>
          <w:numId w:val="48"/>
        </w:numPr>
        <w:spacing w:before="120" w:after="0" w:line="240" w:lineRule="auto"/>
        <w:ind w:left="0" w:firstLine="0"/>
        <w:contextualSpacing w:val="0"/>
        <w:jc w:val="both"/>
        <w:rPr>
          <w:rFonts w:eastAsia="Times New Roman"/>
          <w:iCs/>
          <w:noProof/>
        </w:rPr>
      </w:pPr>
      <w:r w:rsidRPr="002A387A">
        <w:rPr>
          <w:rFonts w:eastAsia="Times New Roman"/>
          <w:b/>
          <w:bCs/>
        </w:rPr>
        <w:lastRenderedPageBreak/>
        <w:t>History of symptoms and treatment following the motor accident</w:t>
      </w:r>
    </w:p>
    <w:p w14:paraId="48248DC3" w14:textId="77777777" w:rsidR="000A299E" w:rsidRPr="002A387A" w:rsidRDefault="000A299E" w:rsidP="00CC3365">
      <w:pPr>
        <w:spacing w:before="120" w:after="0" w:line="240" w:lineRule="auto"/>
        <w:jc w:val="both"/>
        <w:rPr>
          <w:rFonts w:eastAsia="Times New Roman"/>
          <w:color w:val="000000" w:themeColor="text1"/>
        </w:rPr>
      </w:pPr>
      <w:r w:rsidRPr="002A387A">
        <w:rPr>
          <w:rFonts w:eastAsia="Times New Roman"/>
          <w:color w:val="000000" w:themeColor="text1"/>
        </w:rPr>
        <w:t xml:space="preserve">HeShe said heshe had </w:t>
      </w:r>
      <w:r w:rsidRPr="002A387A">
        <w:rPr>
          <w:rFonts w:eastAsia="Times New Roman"/>
          <w:color w:val="000000" w:themeColor="text1"/>
          <w:highlight w:val="yellow"/>
        </w:rPr>
        <w:t>not</w:t>
      </w:r>
      <w:r w:rsidRPr="002A387A">
        <w:rPr>
          <w:rFonts w:eastAsia="Times New Roman"/>
          <w:color w:val="000000" w:themeColor="text1"/>
        </w:rPr>
        <w:t xml:space="preserve"> sustained physical injuries.</w:t>
      </w:r>
    </w:p>
    <w:p w14:paraId="3D5F5DD0" w14:textId="77777777" w:rsidR="000A299E" w:rsidRDefault="000A299E" w:rsidP="00CC3365">
      <w:pPr>
        <w:spacing w:before="120" w:after="0" w:line="240" w:lineRule="auto"/>
        <w:jc w:val="both"/>
        <w:rPr>
          <w:rFonts w:eastAsia="Times New Roman"/>
          <w:color w:val="000000" w:themeColor="text1"/>
        </w:rPr>
      </w:pPr>
      <w:r w:rsidRPr="002A387A">
        <w:rPr>
          <w:rFonts w:eastAsia="Times New Roman"/>
          <w:color w:val="000000" w:themeColor="text1"/>
        </w:rPr>
        <w:t xml:space="preserve">At </w:t>
      </w:r>
      <w:r w:rsidRPr="002A387A">
        <w:rPr>
          <w:rFonts w:eastAsia="Times New Roman"/>
          <w:color w:val="000000" w:themeColor="text1"/>
          <w:highlight w:val="yellow"/>
        </w:rPr>
        <w:t>the hospital</w:t>
      </w:r>
      <w:r w:rsidRPr="002A387A">
        <w:rPr>
          <w:rFonts w:eastAsia="Times New Roman"/>
          <w:color w:val="000000" w:themeColor="text1"/>
        </w:rPr>
        <w:t xml:space="preserve">, </w:t>
      </w:r>
    </w:p>
    <w:p w14:paraId="0E9EC497" w14:textId="77777777" w:rsidR="001B0314" w:rsidRDefault="001B0314" w:rsidP="00CC3365">
      <w:pPr>
        <w:spacing w:before="120" w:after="0" w:line="240" w:lineRule="auto"/>
        <w:ind w:left="567"/>
        <w:jc w:val="both"/>
        <w:rPr>
          <w:rFonts w:eastAsia="Times New Roman"/>
          <w:color w:val="000000" w:themeColor="text1"/>
        </w:rPr>
      </w:pPr>
    </w:p>
    <w:sdt>
      <w:sdtPr>
        <w:rPr>
          <w:color w:val="auto"/>
        </w:rPr>
        <w:alias w:val="ClMoodPast1"/>
        <w:tag w:val="ClMoodPast1"/>
        <w:id w:val="2131507538"/>
        <w:placeholder>
          <w:docPart w:val="E8BDFEE3F171AB489B3F7DBA63A27619"/>
        </w:placeholder>
        <w:dataBinding w:xpath="//*[local-name()='ClMoodPast1']" w:storeItemID="{99E3D2BE-06C1-4795-8970-33A745E9499F}"/>
        <w:text/>
      </w:sdtPr>
      <w:sdtEndPr/>
      <w:sdtContent>
        <w:p w14:paraId="7BE88807" w14:textId="77777777" w:rsidR="001B0314" w:rsidRDefault="006156FA" w:rsidP="00CC3365">
          <w:pPr>
            <w:spacing w:after="0" w:line="240" w:lineRule="auto"/>
            <w:jc w:val="both"/>
          </w:pPr>
          <w:r w:rsidRPr="006156FA">
            <w:rPr>
              <w:color w:val="auto"/>
            </w:rPr>
            <w:t>HeShe stated that hisher mood, sleep and concentration before the subject injury was good. HeShe said the first time hisher mood symptoms occurred was around XXX and persisted since then.</w:t>
          </w:r>
        </w:p>
      </w:sdtContent>
    </w:sdt>
    <w:p w14:paraId="22B77712" w14:textId="77777777" w:rsidR="001B0314" w:rsidRPr="001B0314" w:rsidRDefault="00E71A5F" w:rsidP="00CC3365">
      <w:pPr>
        <w:spacing w:before="120" w:after="0" w:line="240" w:lineRule="auto"/>
        <w:jc w:val="both"/>
      </w:pPr>
      <w:sdt>
        <w:sdtPr>
          <w:alias w:val="AnxietyPast"/>
          <w:tag w:val="AnxietyPast"/>
          <w:id w:val="654032253"/>
          <w:placeholder>
            <w:docPart w:val="3F283EACE1D7F84B89D0A3D09B569C84"/>
          </w:placeholder>
          <w:dataBinding w:xpath="//*[local-name()='AnxietyPast']" w:storeItemID="{99E3D2BE-06C1-4795-8970-33A745E9499F}"/>
          <w:text/>
        </w:sdtPr>
        <w:sdtEndPr/>
        <w:sdtContent>
          <w:r w:rsidR="001B0314" w:rsidRPr="00D46196">
            <w:t>HeShe said the first time hisher anxiety symptoms occurred was</w:t>
          </w:r>
        </w:sdtContent>
      </w:sdt>
    </w:p>
    <w:p w14:paraId="735FB10C" w14:textId="77777777" w:rsidR="001B0314" w:rsidRDefault="001B0314" w:rsidP="00CC3365">
      <w:pPr>
        <w:spacing w:before="120" w:after="0" w:line="240" w:lineRule="auto"/>
        <w:jc w:val="both"/>
        <w:rPr>
          <w:color w:val="000000" w:themeColor="text1"/>
        </w:rPr>
      </w:pPr>
    </w:p>
    <w:sdt>
      <w:sdtPr>
        <w:rPr>
          <w:rFonts w:eastAsia="Times New Roman"/>
          <w:color w:val="000000" w:themeColor="text1"/>
        </w:rPr>
        <w:alias w:val="TreatmentEffect"/>
        <w:tag w:val="TreatmentEffect"/>
        <w:id w:val="2096125759"/>
        <w:placeholder>
          <w:docPart w:val="56E036AB237EFB47B5BAC2CDF633359C"/>
        </w:placeholder>
        <w:dataBinding w:xpath="//*[local-name()='TreatmentEffect']" w:storeItemID="{99E3D2BE-06C1-4795-8970-33A745E9499F}"/>
        <w:text/>
      </w:sdtPr>
      <w:sdtEndPr/>
      <w:sdtContent>
        <w:p w14:paraId="39180C73" w14:textId="77777777" w:rsidR="00540D19" w:rsidRDefault="00617371" w:rsidP="00CC3365">
          <w:pPr>
            <w:spacing w:before="120" w:after="0" w:line="240" w:lineRule="auto"/>
            <w:jc w:val="both"/>
            <w:rPr>
              <w:color w:val="000000" w:themeColor="text1"/>
            </w:rPr>
          </w:pPr>
          <w:r w:rsidRPr="00057EAF">
            <w:rPr>
              <w:rFonts w:eastAsia="Times New Roman"/>
              <w:color w:val="000000" w:themeColor="text1"/>
            </w:rPr>
            <w:t>Psychotropic medications tried included HeShe thought the medication was not/partially/very efficacious. HeShe began seeing hisher psychologist XXX. HeShe began seeing hisher psychiatrist XXX. He</w:t>
          </w:r>
          <w:r>
            <w:rPr>
              <w:rFonts w:eastAsia="Times New Roman"/>
              <w:color w:val="000000" w:themeColor="text1"/>
            </w:rPr>
            <w:t>She</w:t>
          </w:r>
          <w:r w:rsidRPr="00057EAF">
            <w:rPr>
              <w:rFonts w:eastAsia="Times New Roman"/>
              <w:color w:val="000000" w:themeColor="text1"/>
            </w:rPr>
            <w:t xml:space="preserve"> thought there was </w:t>
          </w:r>
          <w:r w:rsidRPr="00053652">
            <w:rPr>
              <w:rFonts w:eastAsia="Times New Roman"/>
              <w:color w:val="000000" w:themeColor="text1"/>
            </w:rPr>
            <w:t xml:space="preserve">XXX </w:t>
          </w:r>
          <w:r w:rsidRPr="00057EAF">
            <w:rPr>
              <w:rFonts w:eastAsia="Times New Roman"/>
              <w:color w:val="000000" w:themeColor="text1"/>
            </w:rPr>
            <w:t>benefit from the psychotropic medications and psychological interventions.</w:t>
          </w:r>
        </w:p>
      </w:sdtContent>
    </w:sdt>
    <w:p w14:paraId="6AA2719D" w14:textId="77777777" w:rsidR="000F0983" w:rsidRPr="002A387A" w:rsidRDefault="000F0983" w:rsidP="00CC3365">
      <w:pPr>
        <w:spacing w:before="120" w:after="0" w:line="240" w:lineRule="auto"/>
        <w:jc w:val="both"/>
        <w:rPr>
          <w:rFonts w:eastAsia="Times New Roman"/>
          <w:color w:val="000000" w:themeColor="text1"/>
        </w:rPr>
      </w:pPr>
      <w:r w:rsidRPr="000F0983">
        <w:rPr>
          <w:rFonts w:eastAsia="Times New Roman"/>
          <w:color w:val="000000" w:themeColor="text1"/>
        </w:rPr>
        <w:t xml:space="preserve">Insert a </w:t>
      </w:r>
      <w:r w:rsidRPr="000F0983">
        <w:rPr>
          <w:rFonts w:eastAsia="Times New Roman"/>
          <w:color w:val="000000" w:themeColor="text1"/>
          <w:highlight w:val="yellow"/>
        </w:rPr>
        <w:t>New Treatment</w:t>
      </w:r>
      <w:r w:rsidRPr="000F0983">
        <w:rPr>
          <w:rFonts w:eastAsia="Times New Roman"/>
          <w:color w:val="000000" w:themeColor="text1"/>
        </w:rPr>
        <w:t xml:space="preserve"> history:</w:t>
      </w:r>
    </w:p>
    <w:p w14:paraId="74ED8C11" w14:textId="77777777" w:rsidR="006549B8" w:rsidRPr="002A387A" w:rsidRDefault="006549B8" w:rsidP="00CC3365">
      <w:pPr>
        <w:pStyle w:val="AutoNumber"/>
        <w:spacing w:line="240" w:lineRule="auto"/>
        <w:rPr>
          <w:color w:val="000000" w:themeColor="text1"/>
          <w:sz w:val="22"/>
          <w:szCs w:val="22"/>
        </w:rPr>
      </w:pPr>
    </w:p>
    <w:p w14:paraId="582367ED" w14:textId="77777777" w:rsidR="000A299E" w:rsidRPr="002A387A" w:rsidRDefault="000A299E" w:rsidP="00CC3365">
      <w:pPr>
        <w:pStyle w:val="AutoNumber"/>
        <w:spacing w:line="240" w:lineRule="auto"/>
        <w:rPr>
          <w:sz w:val="22"/>
          <w:szCs w:val="22"/>
          <w:lang w:val="en-AU"/>
        </w:rPr>
      </w:pPr>
    </w:p>
    <w:p w14:paraId="6156E3C2" w14:textId="77777777" w:rsidR="0030626F" w:rsidRPr="00AC3097" w:rsidRDefault="0030626F" w:rsidP="00CC3365">
      <w:pPr>
        <w:pStyle w:val="ListParagraph"/>
        <w:numPr>
          <w:ilvl w:val="0"/>
          <w:numId w:val="48"/>
        </w:numPr>
        <w:spacing w:before="120" w:after="0" w:line="240" w:lineRule="auto"/>
        <w:ind w:left="0" w:firstLine="0"/>
        <w:contextualSpacing w:val="0"/>
        <w:jc w:val="both"/>
        <w:rPr>
          <w:rFonts w:eastAsia="Times New Roman"/>
          <w:b/>
          <w:bCs/>
        </w:rPr>
      </w:pPr>
      <w:r w:rsidRPr="00881289">
        <w:rPr>
          <w:rFonts w:eastAsia="Times New Roman"/>
          <w:b/>
          <w:bCs/>
        </w:rPr>
        <w:t>Details of any relevant injuries or conditions sustained since the motor accident</w:t>
      </w:r>
    </w:p>
    <w:p w14:paraId="5D6C828F" w14:textId="77777777" w:rsidR="0030626F" w:rsidRPr="00AC3097" w:rsidRDefault="0030626F" w:rsidP="00CC3365">
      <w:pPr>
        <w:pStyle w:val="ListParagraph"/>
        <w:spacing w:before="120" w:after="0" w:line="240" w:lineRule="auto"/>
        <w:ind w:left="0"/>
        <w:jc w:val="both"/>
        <w:rPr>
          <w:rFonts w:eastAsia="Times New Roman"/>
          <w:color w:val="000000" w:themeColor="text1"/>
        </w:rPr>
      </w:pPr>
      <w:r w:rsidRPr="00AC3097">
        <w:rPr>
          <w:rFonts w:eastAsia="Times New Roman"/>
          <w:color w:val="000000" w:themeColor="text1"/>
        </w:rPr>
        <w:t>The Claimant said he</w:t>
      </w:r>
      <w:r w:rsidR="00E643C1">
        <w:rPr>
          <w:rFonts w:eastAsia="Times New Roman"/>
          <w:color w:val="000000" w:themeColor="text1"/>
        </w:rPr>
        <w:t>she</w:t>
      </w:r>
      <w:r w:rsidRPr="00AC3097">
        <w:rPr>
          <w:rFonts w:eastAsia="Times New Roman"/>
          <w:color w:val="000000" w:themeColor="text1"/>
        </w:rPr>
        <w:t xml:space="preserve"> had </w:t>
      </w:r>
      <w:r w:rsidRPr="007336C4">
        <w:rPr>
          <w:rFonts w:eastAsia="Times New Roman"/>
          <w:color w:val="000000" w:themeColor="text1"/>
          <w:highlight w:val="yellow"/>
        </w:rPr>
        <w:t>not</w:t>
      </w:r>
      <w:r w:rsidRPr="00AC3097">
        <w:rPr>
          <w:rFonts w:eastAsia="Times New Roman"/>
          <w:color w:val="000000" w:themeColor="text1"/>
        </w:rPr>
        <w:t xml:space="preserve"> sustained any injuries or conditions since the subject injury.</w:t>
      </w:r>
    </w:p>
    <w:p w14:paraId="26D9962C" w14:textId="77777777" w:rsidR="0030626F" w:rsidRDefault="0030626F" w:rsidP="00CC3365">
      <w:pPr>
        <w:pStyle w:val="ListParagraph"/>
        <w:spacing w:before="120" w:after="0" w:line="240" w:lineRule="auto"/>
        <w:ind w:left="567"/>
        <w:contextualSpacing w:val="0"/>
        <w:jc w:val="both"/>
        <w:rPr>
          <w:rFonts w:eastAsia="Times New Roman"/>
          <w:b/>
          <w:bCs/>
        </w:rPr>
      </w:pPr>
    </w:p>
    <w:p w14:paraId="0462D0E2" w14:textId="77777777" w:rsidR="00C354BE" w:rsidRPr="0030626F" w:rsidRDefault="0030626F" w:rsidP="00CC3365">
      <w:pPr>
        <w:pStyle w:val="ListParagraph"/>
        <w:numPr>
          <w:ilvl w:val="0"/>
          <w:numId w:val="48"/>
        </w:numPr>
        <w:spacing w:before="120" w:after="0" w:line="240" w:lineRule="auto"/>
        <w:ind w:left="0" w:firstLine="0"/>
        <w:contextualSpacing w:val="0"/>
        <w:jc w:val="both"/>
        <w:rPr>
          <w:rFonts w:eastAsia="Times New Roman"/>
          <w:b/>
          <w:bCs/>
        </w:rPr>
      </w:pPr>
      <w:r w:rsidRPr="00AC3097">
        <w:rPr>
          <w:rFonts w:eastAsia="Times New Roman"/>
          <w:b/>
          <w:bCs/>
        </w:rPr>
        <w:t>Current Symptoms</w:t>
      </w:r>
    </w:p>
    <w:sdt>
      <w:sdtPr>
        <w:rPr>
          <w:sz w:val="22"/>
          <w:szCs w:val="22"/>
          <w:u w:val="single"/>
          <w:lang w:val="en-AU"/>
        </w:rPr>
        <w:alias w:val="wcc"/>
        <w:tag w:val="wcc"/>
        <w:id w:val="1634052198"/>
        <w:placeholder>
          <w:docPart w:val="6AF27C72FA51E2478265556C0E709DDE"/>
        </w:placeholder>
      </w:sdtPr>
      <w:sdtEndPr>
        <w:rPr>
          <w:u w:val="none"/>
        </w:rPr>
      </w:sdtEndPr>
      <w:sdtContent>
        <w:p w14:paraId="5DF418BC" w14:textId="77777777" w:rsidR="008C03C5" w:rsidRPr="002A387A" w:rsidRDefault="008C03C5" w:rsidP="00CC3365">
          <w:pPr>
            <w:pStyle w:val="AutoNumber"/>
            <w:numPr>
              <w:ilvl w:val="0"/>
              <w:numId w:val="26"/>
            </w:numPr>
            <w:spacing w:line="240" w:lineRule="auto"/>
            <w:ind w:left="0" w:firstLine="0"/>
            <w:rPr>
              <w:sz w:val="22"/>
              <w:szCs w:val="22"/>
              <w:lang w:val="en-AU"/>
            </w:rPr>
          </w:pPr>
          <w:r w:rsidRPr="002A387A">
            <w:rPr>
              <w:sz w:val="22"/>
              <w:szCs w:val="22"/>
              <w:u w:val="single"/>
              <w:lang w:val="en-AU"/>
            </w:rPr>
            <w:t xml:space="preserve">Current </w:t>
          </w:r>
          <w:r w:rsidRPr="002A387A">
            <w:rPr>
              <w:sz w:val="22"/>
              <w:szCs w:val="22"/>
              <w:highlight w:val="yellow"/>
              <w:u w:val="single"/>
              <w:lang w:val="en-AU"/>
            </w:rPr>
            <w:t>symptoms</w:t>
          </w:r>
          <w:r w:rsidRPr="002A387A">
            <w:rPr>
              <w:sz w:val="22"/>
              <w:szCs w:val="22"/>
              <w:lang w:val="en-AU"/>
            </w:rPr>
            <w:t xml:space="preserve">: </w:t>
          </w:r>
        </w:p>
      </w:sdtContent>
    </w:sdt>
    <w:p w14:paraId="7865CBB2" w14:textId="77777777" w:rsidR="008C03C5" w:rsidRPr="002A387A" w:rsidRDefault="008C03C5" w:rsidP="00CC3365">
      <w:pPr>
        <w:pStyle w:val="AutoNumber"/>
        <w:spacing w:line="240" w:lineRule="auto"/>
        <w:rPr>
          <w:sz w:val="22"/>
          <w:szCs w:val="22"/>
          <w:lang w:val="en-AU"/>
        </w:rPr>
      </w:pPr>
      <w:r w:rsidRPr="002A387A">
        <w:rPr>
          <w:sz w:val="22"/>
          <w:szCs w:val="22"/>
          <w:lang w:val="en-AU"/>
        </w:rPr>
        <w:t>Mood Symptoms:</w:t>
      </w:r>
    </w:p>
    <w:p w14:paraId="74445EFA" w14:textId="77777777" w:rsidR="008C03C5" w:rsidRPr="002A387A" w:rsidRDefault="008C03C5" w:rsidP="00CC3365">
      <w:pPr>
        <w:spacing w:after="0" w:line="240" w:lineRule="auto"/>
        <w:jc w:val="both"/>
      </w:pPr>
      <w:r w:rsidRPr="002A387A">
        <w:rPr>
          <w:i/>
          <w:iCs/>
        </w:rPr>
        <w:t>Mood</w:t>
      </w:r>
      <w:r w:rsidRPr="002A387A">
        <w:t xml:space="preserve"> – </w:t>
      </w:r>
      <w:sdt>
        <w:sdtPr>
          <w:alias w:val="ClMoodCurrent1"/>
          <w:id w:val="437337169"/>
          <w:placeholder>
            <w:docPart w:val="DDF59D5D284E4746AB0154936D5221F3"/>
          </w:placeholder>
          <w:dataBinding w:xpath="//*[local-name()='ClMoodCurrent1']" w:storeItemID="{99E3D2BE-06C1-4795-8970-33A745E9499F}"/>
          <w:text/>
        </w:sdtPr>
        <w:sdtEndPr/>
        <w:sdtContent>
          <w:r w:rsidR="00D11ECA" w:rsidRPr="00BE4701">
            <w:t>HeShe described hisher mood as low.</w:t>
          </w:r>
        </w:sdtContent>
      </w:sdt>
    </w:p>
    <w:sdt>
      <w:sdtPr>
        <w:alias w:val="ClMoodPast1"/>
        <w:tag w:val="ClMoodPast1"/>
        <w:id w:val="-1006901295"/>
        <w:placeholder>
          <w:docPart w:val="DF2458DB3E709A489BEF49AF2739F850"/>
        </w:placeholder>
        <w:dataBinding w:xpath="//*[local-name()='ClMoodPast1']" w:storeItemID="{99E3D2BE-06C1-4795-8970-33A745E9499F}"/>
        <w:text/>
      </w:sdtPr>
      <w:sdtEndPr/>
      <w:sdtContent>
        <w:p w14:paraId="7DFC8BA3" w14:textId="77777777" w:rsidR="008A3794" w:rsidRDefault="006156FA" w:rsidP="00CC3365">
          <w:pPr>
            <w:spacing w:after="0" w:line="240" w:lineRule="auto"/>
            <w:jc w:val="both"/>
          </w:pPr>
          <w:r>
            <w:t>HeShe stated that hisher mood, sleep and concentration before the subject injury was good. HeShe said the first time hisher mood symptoms occurred was around XXX and persisted since then.</w:t>
          </w:r>
        </w:p>
      </w:sdtContent>
    </w:sdt>
    <w:p w14:paraId="5C85DEEE" w14:textId="77777777" w:rsidR="00212F92" w:rsidRDefault="008C03C5" w:rsidP="00CC3365">
      <w:pPr>
        <w:spacing w:after="0" w:line="240" w:lineRule="auto"/>
        <w:jc w:val="both"/>
      </w:pPr>
      <w:r w:rsidRPr="002A387A">
        <w:rPr>
          <w:i/>
          <w:iCs/>
        </w:rPr>
        <w:t>Anhedonia</w:t>
      </w:r>
      <w:r w:rsidRPr="002A387A">
        <w:t xml:space="preserve"> - </w:t>
      </w:r>
      <w:r w:rsidR="008E4405" w:rsidRPr="002A387A">
        <w:t xml:space="preserve">HeShe </w:t>
      </w:r>
      <w:r w:rsidR="008E4405" w:rsidRPr="008E4405">
        <w:t xml:space="preserve">had </w:t>
      </w:r>
      <w:r w:rsidR="008E4405" w:rsidRPr="008E4405">
        <w:rPr>
          <w:highlight w:val="yellow"/>
        </w:rPr>
        <w:t>reduced</w:t>
      </w:r>
      <w:r w:rsidR="008E4405" w:rsidRPr="008E4405">
        <w:t xml:space="preserve"> interest in previously enjoyable activities.</w:t>
      </w:r>
      <w:r w:rsidR="00212F92" w:rsidRPr="00212F92">
        <w:t xml:space="preserve"> </w:t>
      </w:r>
      <w:sdt>
        <w:sdtPr>
          <w:alias w:val="PIRSSocialRecrPre_1"/>
          <w:tag w:val="PIRSSocialRecrPre_1"/>
          <w:id w:val="1082489347"/>
          <w:placeholder>
            <w:docPart w:val="C6E2C9B120031342A840770D7F66E261"/>
          </w:placeholder>
          <w:dataBinding w:xpath="//*[local-name()='PIRSSocialRecrPre_1']" w:storeItemID="{99E3D2BE-06C1-4795-8970-33A745E9499F}"/>
          <w:text/>
        </w:sdtPr>
        <w:sdtEndPr/>
        <w:sdtContent>
          <w:r w:rsidR="00212F92" w:rsidRPr="002018B7">
            <w:t>HeShe stated that before the subject injury, heshe used to enjoy</w:t>
          </w:r>
          <w:r w:rsidR="00212F92">
            <w:t xml:space="preserve"> </w:t>
          </w:r>
        </w:sdtContent>
      </w:sdt>
    </w:p>
    <w:p w14:paraId="16C62DE6"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Appetite</w:t>
      </w:r>
      <w:r w:rsidRPr="002A387A">
        <w:rPr>
          <w:sz w:val="22"/>
          <w:szCs w:val="22"/>
          <w:lang w:val="en-AU"/>
        </w:rPr>
        <w:t xml:space="preserve"> - HeShe reported a </w:t>
      </w:r>
      <w:r w:rsidRPr="002A387A">
        <w:rPr>
          <w:sz w:val="22"/>
          <w:szCs w:val="22"/>
          <w:highlight w:val="yellow"/>
          <w:lang w:val="en-AU"/>
        </w:rPr>
        <w:t>poor</w:t>
      </w:r>
      <w:r w:rsidRPr="002A387A">
        <w:rPr>
          <w:sz w:val="22"/>
          <w:szCs w:val="22"/>
          <w:lang w:val="en-AU"/>
        </w:rPr>
        <w:t xml:space="preserve"> appetite.</w:t>
      </w:r>
    </w:p>
    <w:p w14:paraId="4BDB9770" w14:textId="77777777" w:rsidR="00A9279A" w:rsidRDefault="008C03C5" w:rsidP="00CC3365">
      <w:pPr>
        <w:spacing w:after="0" w:line="240" w:lineRule="auto"/>
        <w:jc w:val="both"/>
      </w:pPr>
      <w:r w:rsidRPr="002A387A">
        <w:rPr>
          <w:i/>
          <w:iCs/>
        </w:rPr>
        <w:t>Sleep</w:t>
      </w:r>
      <w:r w:rsidRPr="002A387A">
        <w:t xml:space="preserve"> – </w:t>
      </w:r>
      <w:sdt>
        <w:sdtPr>
          <w:alias w:val="ClSleepCurrent1"/>
          <w:tag w:val="ClSleepCurrent1"/>
          <w:id w:val="-899367866"/>
          <w:placeholder>
            <w:docPart w:val="43FDBC496783474C855BE5AD4617735E"/>
          </w:placeholder>
          <w:dataBinding w:xpath="//*[local-name()='ClSleepCurrent1']" w:storeItemID="{99E3D2BE-06C1-4795-8970-33A745E9499F}"/>
          <w:text/>
        </w:sdtPr>
        <w:sdtEndPr/>
        <w:sdtContent>
          <w:r w:rsidR="00A9279A" w:rsidRPr="00A9279A">
            <w:t>HeShe described hisher sleep as poor.</w:t>
          </w:r>
        </w:sdtContent>
      </w:sdt>
    </w:p>
    <w:sdt>
      <w:sdtPr>
        <w:alias w:val="ClSleepPast1"/>
        <w:tag w:val="ClSleepPast1"/>
        <w:id w:val="-1343079745"/>
        <w:placeholder>
          <w:docPart w:val="75212E85619D45468DF1EDB3A323844C"/>
        </w:placeholder>
        <w:dataBinding w:xpath="//*[local-name()='ClSleepPast1']" w:storeItemID="{99E3D2BE-06C1-4795-8970-33A745E9499F}"/>
        <w:text/>
      </w:sdtPr>
      <w:sdtEndPr/>
      <w:sdtContent>
        <w:p w14:paraId="424D7715" w14:textId="77777777" w:rsidR="00EB49EF" w:rsidRDefault="006156FA" w:rsidP="00CC3365">
          <w:pPr>
            <w:spacing w:after="0" w:line="240" w:lineRule="auto"/>
            <w:jc w:val="both"/>
          </w:pPr>
          <w:r>
            <w:t>HeShe stated that hisher mood, sleep and concentration before the subject injury was good. HeShe said the first time hisher mood symptoms occurred was around XXX and have persisted since then.</w:t>
          </w:r>
        </w:p>
      </w:sdtContent>
    </w:sdt>
    <w:p w14:paraId="30DE40D7"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Psychomotor disturbance</w:t>
      </w:r>
      <w:r w:rsidRPr="002A387A">
        <w:rPr>
          <w:sz w:val="22"/>
          <w:szCs w:val="22"/>
          <w:lang w:val="en-AU"/>
        </w:rPr>
        <w:t xml:space="preserve"> – HeShe said</w:t>
      </w:r>
      <w:r w:rsidR="005065BD">
        <w:rPr>
          <w:sz w:val="22"/>
          <w:szCs w:val="22"/>
          <w:lang w:val="en-AU"/>
        </w:rPr>
        <w:t xml:space="preserve"> </w:t>
      </w:r>
    </w:p>
    <w:p w14:paraId="596A3446"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Fatigue</w:t>
      </w:r>
      <w:r w:rsidRPr="002A387A">
        <w:rPr>
          <w:sz w:val="22"/>
          <w:szCs w:val="22"/>
          <w:lang w:val="en-AU"/>
        </w:rPr>
        <w:t xml:space="preserve"> – HeShe stated that</w:t>
      </w:r>
      <w:r w:rsidR="005065BD">
        <w:rPr>
          <w:sz w:val="22"/>
          <w:szCs w:val="22"/>
          <w:lang w:val="en-AU"/>
        </w:rPr>
        <w:t xml:space="preserve"> </w:t>
      </w:r>
    </w:p>
    <w:p w14:paraId="5A6435CC" w14:textId="77777777" w:rsidR="005065BD" w:rsidRDefault="00FD1F42" w:rsidP="00CC3365">
      <w:pPr>
        <w:spacing w:after="0" w:line="240" w:lineRule="auto"/>
        <w:jc w:val="both"/>
      </w:pPr>
      <w:r>
        <w:rPr>
          <w:i/>
          <w:iCs/>
        </w:rPr>
        <w:t>Negative thoughts</w:t>
      </w:r>
      <w:r w:rsidRPr="00CC3AD5">
        <w:t xml:space="preserve"> </w:t>
      </w:r>
      <w:r w:rsidR="008C03C5" w:rsidRPr="002A387A">
        <w:t xml:space="preserve">– </w:t>
      </w:r>
      <w:sdt>
        <w:sdtPr>
          <w:alias w:val="NegThoughts"/>
          <w:tag w:val="NegThoughts"/>
          <w:id w:val="1985196854"/>
          <w:placeholder>
            <w:docPart w:val="EABE2CED1C1C4E44AD99B27FA4F3BC6A"/>
          </w:placeholder>
          <w:dataBinding w:xpath="//*[local-name()='NegThoughts']" w:storeItemID="{99E3D2BE-06C1-4795-8970-33A745E9499F}"/>
          <w:text/>
        </w:sdtPr>
        <w:sdtEndPr/>
        <w:sdtContent>
          <w:r w:rsidR="00233356">
            <w:t xml:space="preserve">HeShe </w:t>
          </w:r>
          <w:r w:rsidR="008D0DBB">
            <w:t>DID NOT described</w:t>
          </w:r>
          <w:r w:rsidR="00233356">
            <w:t xml:space="preserve"> negative thoughts </w:t>
          </w:r>
        </w:sdtContent>
      </w:sdt>
    </w:p>
    <w:p w14:paraId="5170C12E" w14:textId="77777777" w:rsidR="008C03C5" w:rsidRPr="002A387A" w:rsidRDefault="005065BD" w:rsidP="00CC3365">
      <w:pPr>
        <w:spacing w:after="0" w:line="240" w:lineRule="auto"/>
        <w:jc w:val="both"/>
      </w:pPr>
      <w:r>
        <w:rPr>
          <w:i/>
          <w:iCs/>
        </w:rPr>
        <w:t>C</w:t>
      </w:r>
      <w:r w:rsidR="008C03C5" w:rsidRPr="002A387A">
        <w:rPr>
          <w:i/>
          <w:iCs/>
        </w:rPr>
        <w:t>oncentration</w:t>
      </w:r>
      <w:r w:rsidR="008C03C5" w:rsidRPr="002A387A">
        <w:t xml:space="preserve"> – </w:t>
      </w:r>
      <w:sdt>
        <w:sdtPr>
          <w:alias w:val="PIRSConcenPost_1"/>
          <w:tag w:val="PIRSConcenPost_1"/>
          <w:id w:val="1547256821"/>
          <w:placeholder>
            <w:docPart w:val="33C422EBCE2D0D4CBA0CFC71E5D3AA9F"/>
          </w:placeholder>
          <w:dataBinding w:xpath="//*[local-name()='PIRSConcenPost_1']" w:storeItemID="{99E3D2BE-06C1-4795-8970-33A745E9499F}"/>
          <w:text/>
        </w:sdtPr>
        <w:sdtEndPr/>
        <w:sdtContent>
          <w:r w:rsidR="00194938" w:rsidRPr="00194938">
            <w:t xml:space="preserve">HeShe said hisher concentration </w:t>
          </w:r>
          <w:r w:rsidR="007E7AF7">
            <w:t xml:space="preserve">and memory </w:t>
          </w:r>
          <w:r w:rsidR="00194938" w:rsidRPr="00194938">
            <w:t>was currently poor.</w:t>
          </w:r>
        </w:sdtContent>
      </w:sdt>
    </w:p>
    <w:sdt>
      <w:sdtPr>
        <w:alias w:val="PIRSConcenPre_1"/>
        <w:tag w:val="PIRSConcenPre_1"/>
        <w:id w:val="1234512915"/>
        <w:placeholder>
          <w:docPart w:val="DBF4463850BB414697EE5F4FBCCF1210"/>
        </w:placeholder>
        <w:dataBinding w:xpath="//*[local-name()='PIRSConcenPre_1']" w:storeItemID="{99E3D2BE-06C1-4795-8970-33A745E9499F}"/>
        <w:text/>
      </w:sdtPr>
      <w:sdtEndPr/>
      <w:sdtContent>
        <w:p w14:paraId="6DAFD507" w14:textId="77777777" w:rsidR="00194938" w:rsidRDefault="00194938" w:rsidP="00CC3365">
          <w:pPr>
            <w:spacing w:after="0" w:line="240" w:lineRule="auto"/>
            <w:jc w:val="both"/>
          </w:pPr>
          <w:r w:rsidRPr="00194938">
            <w:t>HeShe said hisher concentration was good before the subject injury.</w:t>
          </w:r>
        </w:p>
      </w:sdtContent>
    </w:sdt>
    <w:p w14:paraId="0D8C6D26" w14:textId="77777777" w:rsidR="00D21943" w:rsidRDefault="008C03C5" w:rsidP="00CC3365">
      <w:pPr>
        <w:spacing w:after="0" w:line="240" w:lineRule="auto"/>
        <w:jc w:val="both"/>
      </w:pPr>
      <w:r w:rsidRPr="002A387A">
        <w:rPr>
          <w:i/>
          <w:iCs/>
        </w:rPr>
        <w:t>Suicidal</w:t>
      </w:r>
      <w:r w:rsidR="00851B32">
        <w:rPr>
          <w:i/>
          <w:iCs/>
        </w:rPr>
        <w:t xml:space="preserve"> thoughts</w:t>
      </w:r>
      <w:r w:rsidRPr="002A387A">
        <w:t xml:space="preserve"> – </w:t>
      </w:r>
      <w:sdt>
        <w:sdtPr>
          <w:alias w:val="ClSuicidalCurrently1"/>
          <w:tag w:val="ClSuicidalCurrently1"/>
          <w:id w:val="1753234696"/>
          <w:placeholder>
            <w:docPart w:val="375239D777540642B7A430CBB8C4421C"/>
          </w:placeholder>
          <w:dataBinding w:xpath="//*[local-name()='ClSuicidalCurrently1']" w:storeItemID="{99E3D2BE-06C1-4795-8970-33A745E9499F}"/>
          <w:text/>
        </w:sdtPr>
        <w:sdtEndPr/>
        <w:sdtContent>
          <w:r w:rsidR="00D21943" w:rsidRPr="00E43D76">
            <w:t>HeShe said heshe was not experiencing suicidal thoughts.</w:t>
          </w:r>
        </w:sdtContent>
      </w:sdt>
    </w:p>
    <w:p w14:paraId="5F440B2B" w14:textId="77777777" w:rsidR="008C03C5" w:rsidRPr="002A387A" w:rsidRDefault="008C03C5" w:rsidP="00CC3365">
      <w:pPr>
        <w:pStyle w:val="AutoNumber"/>
        <w:spacing w:line="240" w:lineRule="auto"/>
        <w:rPr>
          <w:sz w:val="22"/>
          <w:szCs w:val="22"/>
          <w:lang w:val="en-AU"/>
        </w:rPr>
      </w:pPr>
      <w:r w:rsidRPr="002A387A">
        <w:rPr>
          <w:sz w:val="22"/>
          <w:szCs w:val="22"/>
          <w:highlight w:val="yellow"/>
          <w:lang w:val="en-AU"/>
        </w:rPr>
        <w:t>Bipolar questions</w:t>
      </w:r>
      <w:r w:rsidRPr="002A387A">
        <w:rPr>
          <w:sz w:val="22"/>
          <w:szCs w:val="22"/>
          <w:lang w:val="en-AU"/>
        </w:rPr>
        <w:t xml:space="preserve"> HeShe denied ever having experienced hypomanic or manic symptoms before.</w:t>
      </w:r>
    </w:p>
    <w:p w14:paraId="506D4B95" w14:textId="77777777" w:rsidR="008C03C5" w:rsidRPr="002A387A" w:rsidRDefault="008C03C5" w:rsidP="00CC3365">
      <w:pPr>
        <w:pStyle w:val="AutoNumber"/>
        <w:spacing w:line="240" w:lineRule="auto"/>
        <w:rPr>
          <w:sz w:val="22"/>
          <w:szCs w:val="22"/>
          <w:lang w:val="en-AU"/>
        </w:rPr>
      </w:pPr>
    </w:p>
    <w:p w14:paraId="0BF9809A" w14:textId="77777777" w:rsidR="008C03C5" w:rsidRPr="002A387A" w:rsidRDefault="008C03C5" w:rsidP="00CC3365">
      <w:pPr>
        <w:pStyle w:val="AutoNumber"/>
        <w:spacing w:line="240" w:lineRule="auto"/>
        <w:ind w:left="720"/>
        <w:rPr>
          <w:sz w:val="22"/>
          <w:szCs w:val="22"/>
          <w:lang w:val="en-AU"/>
        </w:rPr>
      </w:pPr>
    </w:p>
    <w:p w14:paraId="7DC755E1" w14:textId="77777777" w:rsidR="008C03C5" w:rsidRPr="002A387A" w:rsidRDefault="008C03C5" w:rsidP="00CC3365">
      <w:pPr>
        <w:pStyle w:val="AutoNumber"/>
        <w:spacing w:line="240" w:lineRule="auto"/>
        <w:rPr>
          <w:sz w:val="22"/>
          <w:szCs w:val="22"/>
          <w:lang w:val="en-AU"/>
        </w:rPr>
      </w:pPr>
      <w:r w:rsidRPr="002A387A">
        <w:rPr>
          <w:sz w:val="22"/>
          <w:szCs w:val="22"/>
          <w:lang w:val="en-AU"/>
        </w:rPr>
        <w:t>Anxiety Symptoms:</w:t>
      </w:r>
    </w:p>
    <w:p w14:paraId="633692F2" w14:textId="77777777" w:rsidR="008C03C5" w:rsidRPr="002A387A" w:rsidRDefault="008C03C5" w:rsidP="00CC3365">
      <w:pPr>
        <w:pStyle w:val="AutoNumber"/>
        <w:spacing w:line="240" w:lineRule="auto"/>
        <w:ind w:left="720"/>
        <w:rPr>
          <w:sz w:val="22"/>
          <w:szCs w:val="22"/>
          <w:lang w:val="en-AU"/>
        </w:rPr>
      </w:pPr>
      <w:r w:rsidRPr="002A387A">
        <w:rPr>
          <w:i/>
          <w:iCs/>
          <w:sz w:val="22"/>
          <w:szCs w:val="22"/>
          <w:lang w:val="en-AU"/>
        </w:rPr>
        <w:t>Frequency</w:t>
      </w:r>
      <w:r w:rsidRPr="002A387A">
        <w:rPr>
          <w:sz w:val="22"/>
          <w:szCs w:val="22"/>
          <w:lang w:val="en-AU"/>
        </w:rPr>
        <w:t xml:space="preserve"> – HeShe said anxiety episodes occur </w:t>
      </w:r>
    </w:p>
    <w:p w14:paraId="3FB031A5" w14:textId="77777777" w:rsidR="008C03C5" w:rsidRPr="002A387A" w:rsidRDefault="008C03C5" w:rsidP="00CC3365">
      <w:pPr>
        <w:pStyle w:val="AutoNumber"/>
        <w:spacing w:line="240" w:lineRule="auto"/>
        <w:ind w:left="720"/>
        <w:rPr>
          <w:sz w:val="22"/>
          <w:szCs w:val="22"/>
          <w:lang w:val="en-AU"/>
        </w:rPr>
      </w:pPr>
      <w:r w:rsidRPr="002A387A">
        <w:rPr>
          <w:i/>
          <w:iCs/>
          <w:sz w:val="22"/>
          <w:szCs w:val="22"/>
          <w:lang w:val="en-AU"/>
        </w:rPr>
        <w:t>Duration</w:t>
      </w:r>
      <w:r w:rsidRPr="002A387A">
        <w:rPr>
          <w:sz w:val="22"/>
          <w:szCs w:val="22"/>
          <w:lang w:val="en-AU"/>
        </w:rPr>
        <w:t xml:space="preserve"> – HeShe said anxiety symptoms can last</w:t>
      </w:r>
    </w:p>
    <w:p w14:paraId="656D57B6" w14:textId="77777777" w:rsidR="008C03C5" w:rsidRPr="002A387A" w:rsidRDefault="008C03C5" w:rsidP="00CC3365">
      <w:pPr>
        <w:pStyle w:val="AutoNumber"/>
        <w:spacing w:line="240" w:lineRule="auto"/>
        <w:ind w:left="720"/>
        <w:rPr>
          <w:sz w:val="22"/>
          <w:szCs w:val="22"/>
          <w:lang w:val="en-AU"/>
        </w:rPr>
      </w:pPr>
      <w:r w:rsidRPr="002A387A">
        <w:rPr>
          <w:i/>
          <w:iCs/>
          <w:sz w:val="22"/>
          <w:szCs w:val="22"/>
          <w:lang w:val="en-AU"/>
        </w:rPr>
        <w:t>Triggers</w:t>
      </w:r>
      <w:r w:rsidRPr="002A387A">
        <w:rPr>
          <w:sz w:val="22"/>
          <w:szCs w:val="22"/>
          <w:lang w:val="en-AU"/>
        </w:rPr>
        <w:t xml:space="preserve"> – HeShe stated that anxiety episodes were triggered by </w:t>
      </w:r>
    </w:p>
    <w:p w14:paraId="2ECAD9FA" w14:textId="77777777" w:rsidR="00D56AFA" w:rsidRDefault="00D56AFA" w:rsidP="00CC3365">
      <w:pPr>
        <w:pStyle w:val="AutoNumber"/>
        <w:spacing w:line="240" w:lineRule="auto"/>
        <w:ind w:left="720"/>
        <w:rPr>
          <w:i/>
          <w:iCs/>
          <w:sz w:val="22"/>
          <w:szCs w:val="22"/>
          <w:lang w:val="en-AU"/>
        </w:rPr>
      </w:pPr>
      <w:r>
        <w:rPr>
          <w:i/>
          <w:iCs/>
          <w:sz w:val="22"/>
          <w:szCs w:val="22"/>
          <w:lang w:val="en-AU"/>
        </w:rPr>
        <w:t xml:space="preserve">How does </w:t>
      </w:r>
      <w:r w:rsidRPr="00D56AFA">
        <w:rPr>
          <w:i/>
          <w:iCs/>
          <w:sz w:val="22"/>
          <w:szCs w:val="22"/>
          <w:highlight w:val="yellow"/>
          <w:lang w:val="en-AU"/>
        </w:rPr>
        <w:t>your body respond</w:t>
      </w:r>
      <w:r>
        <w:rPr>
          <w:i/>
          <w:iCs/>
          <w:sz w:val="22"/>
          <w:szCs w:val="22"/>
          <w:lang w:val="en-AU"/>
        </w:rPr>
        <w:t xml:space="preserve"> to anxiety?</w:t>
      </w:r>
    </w:p>
    <w:p w14:paraId="37192523" w14:textId="77777777" w:rsidR="008C03C5" w:rsidRPr="002A387A" w:rsidRDefault="008C03C5" w:rsidP="00CC3365">
      <w:pPr>
        <w:pStyle w:val="AutoNumber"/>
        <w:spacing w:line="240" w:lineRule="auto"/>
        <w:ind w:left="720"/>
        <w:rPr>
          <w:sz w:val="22"/>
          <w:szCs w:val="22"/>
          <w:lang w:val="en-AU"/>
        </w:rPr>
      </w:pPr>
      <w:r w:rsidRPr="002A387A">
        <w:rPr>
          <w:sz w:val="22"/>
          <w:szCs w:val="22"/>
          <w:lang w:val="en-AU"/>
        </w:rPr>
        <w:t xml:space="preserve">The Claimant reported that symptoms of anxiety </w:t>
      </w:r>
      <w:r w:rsidRPr="002A387A">
        <w:rPr>
          <w:sz w:val="22"/>
          <w:szCs w:val="22"/>
          <w:highlight w:val="yellow"/>
          <w:lang w:val="en-AU"/>
        </w:rPr>
        <w:t>include</w:t>
      </w:r>
      <w:r w:rsidRPr="002A387A">
        <w:rPr>
          <w:sz w:val="22"/>
          <w:szCs w:val="22"/>
          <w:lang w:val="en-AU"/>
        </w:rPr>
        <w:t xml:space="preserve"> increased heart rate, sweating, shaking, choking</w:t>
      </w:r>
      <w:r w:rsidR="00135054" w:rsidRPr="00135054">
        <w:rPr>
          <w:sz w:val="22"/>
          <w:szCs w:val="22"/>
          <w:lang w:val="en-AU"/>
        </w:rPr>
        <w:t>, breathlessness</w:t>
      </w:r>
      <w:r w:rsidR="00135054">
        <w:rPr>
          <w:sz w:val="22"/>
          <w:szCs w:val="22"/>
          <w:lang w:val="en-AU"/>
        </w:rPr>
        <w:t xml:space="preserve">, </w:t>
      </w:r>
      <w:r w:rsidRPr="002A387A">
        <w:rPr>
          <w:sz w:val="22"/>
          <w:szCs w:val="22"/>
          <w:lang w:val="en-AU"/>
        </w:rPr>
        <w:t xml:space="preserve">chest discomfort, feeling faint, pins and needles, fear of losing control, and dying. </w:t>
      </w:r>
    </w:p>
    <w:p w14:paraId="5AB276F8" w14:textId="77777777" w:rsidR="008C03C5" w:rsidRPr="002A387A" w:rsidRDefault="008C03C5" w:rsidP="00CC3365">
      <w:pPr>
        <w:pStyle w:val="AutoNumber"/>
        <w:spacing w:line="240" w:lineRule="auto"/>
        <w:ind w:left="720"/>
        <w:rPr>
          <w:sz w:val="22"/>
          <w:szCs w:val="22"/>
          <w:lang w:val="en-AU"/>
        </w:rPr>
      </w:pPr>
      <w:r w:rsidRPr="002A387A">
        <w:rPr>
          <w:sz w:val="22"/>
          <w:szCs w:val="22"/>
          <w:lang w:val="en-AU"/>
        </w:rPr>
        <w:t xml:space="preserve">HeShe said the last time hisher anxiety symptoms occurred was </w:t>
      </w:r>
    </w:p>
    <w:p w14:paraId="0B8AFE56" w14:textId="77777777" w:rsidR="00D46196" w:rsidRDefault="00E71A5F" w:rsidP="00CC3365">
      <w:pPr>
        <w:spacing w:after="0" w:line="240" w:lineRule="auto"/>
        <w:jc w:val="both"/>
      </w:pPr>
      <w:sdt>
        <w:sdtPr>
          <w:alias w:val="AnxietyPast"/>
          <w:tag w:val="AnxietyPast"/>
          <w:id w:val="1438329918"/>
          <w:placeholder>
            <w:docPart w:val="3A54BD4D07E81B418625CAB15BA160BD"/>
          </w:placeholder>
          <w:dataBinding w:xpath="//*[local-name()='AnxietyPast']" w:storeItemID="{99E3D2BE-06C1-4795-8970-33A745E9499F}"/>
          <w:text/>
        </w:sdtPr>
        <w:sdtEndPr/>
        <w:sdtContent>
          <w:r w:rsidR="00D46196" w:rsidRPr="00D46196">
            <w:t>HeShe said the first time hisher anxiety symptoms occurred was</w:t>
          </w:r>
        </w:sdtContent>
      </w:sdt>
    </w:p>
    <w:p w14:paraId="6E4BCE7B" w14:textId="77777777" w:rsidR="008C03C5" w:rsidRPr="002A387A" w:rsidRDefault="008C03C5" w:rsidP="00CC3365">
      <w:pPr>
        <w:pStyle w:val="AutoNumber"/>
        <w:spacing w:line="240" w:lineRule="auto"/>
        <w:rPr>
          <w:sz w:val="22"/>
          <w:szCs w:val="22"/>
          <w:lang w:val="en-AU"/>
        </w:rPr>
      </w:pPr>
    </w:p>
    <w:p w14:paraId="6D3D2916" w14:textId="77777777" w:rsidR="008C03C5" w:rsidRPr="002A387A" w:rsidRDefault="008C03C5" w:rsidP="00CC3365">
      <w:pPr>
        <w:pStyle w:val="AutoNumber"/>
        <w:spacing w:line="240" w:lineRule="auto"/>
        <w:rPr>
          <w:sz w:val="22"/>
          <w:szCs w:val="22"/>
          <w:lang w:val="en-AU"/>
        </w:rPr>
      </w:pPr>
    </w:p>
    <w:p w14:paraId="5E5E1A1D" w14:textId="77777777" w:rsidR="008C03C5" w:rsidRPr="002A387A" w:rsidRDefault="008C03C5" w:rsidP="00CC3365">
      <w:pPr>
        <w:pStyle w:val="AutoNumber"/>
        <w:spacing w:line="240" w:lineRule="auto"/>
        <w:rPr>
          <w:sz w:val="22"/>
          <w:szCs w:val="22"/>
          <w:lang w:val="en-AU"/>
        </w:rPr>
      </w:pPr>
      <w:r w:rsidRPr="002A387A">
        <w:rPr>
          <w:sz w:val="22"/>
          <w:szCs w:val="22"/>
          <w:lang w:val="en-AU"/>
        </w:rPr>
        <w:t>Trauma Symptoms:</w:t>
      </w:r>
    </w:p>
    <w:p w14:paraId="5B1CC4BE"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lastRenderedPageBreak/>
        <w:t>Intrusive thoughts</w:t>
      </w:r>
      <w:r w:rsidRPr="002A387A">
        <w:rPr>
          <w:sz w:val="22"/>
          <w:szCs w:val="22"/>
          <w:lang w:val="en-AU"/>
        </w:rPr>
        <w:t xml:space="preserve"> – There were </w:t>
      </w:r>
      <w:r w:rsidRPr="002A387A">
        <w:rPr>
          <w:sz w:val="22"/>
          <w:szCs w:val="22"/>
          <w:highlight w:val="yellow"/>
          <w:lang w:val="en-AU"/>
        </w:rPr>
        <w:t>no</w:t>
      </w:r>
      <w:r w:rsidRPr="002A387A">
        <w:rPr>
          <w:sz w:val="22"/>
          <w:szCs w:val="22"/>
          <w:lang w:val="en-AU"/>
        </w:rPr>
        <w:t xml:space="preserve"> intrusive thoughts about the subject injury.</w:t>
      </w:r>
    </w:p>
    <w:p w14:paraId="79B490AD" w14:textId="77777777" w:rsidR="0062386E" w:rsidRDefault="008C03C5" w:rsidP="00CC3365">
      <w:pPr>
        <w:spacing w:after="0" w:line="240" w:lineRule="auto"/>
        <w:jc w:val="both"/>
      </w:pPr>
      <w:r w:rsidRPr="002A387A">
        <w:rPr>
          <w:i/>
          <w:iCs/>
        </w:rPr>
        <w:t>Dreams</w:t>
      </w:r>
      <w:r w:rsidRPr="002A387A">
        <w:t xml:space="preserve"> –</w:t>
      </w:r>
      <w:r w:rsidR="002A7312">
        <w:t xml:space="preserve"> </w:t>
      </w:r>
      <w:sdt>
        <w:sdtPr>
          <w:alias w:val="ClSleepCurrent1"/>
          <w:tag w:val="ClSleepCurrent1"/>
          <w:id w:val="320006318"/>
          <w:placeholder>
            <w:docPart w:val="EBBC90ADE1F9764A849F03351CC7E26B"/>
          </w:placeholder>
          <w:dataBinding w:xpath="//*[local-name()='ClSleepCurrent1']" w:storeItemID="{99E3D2BE-06C1-4795-8970-33A745E9499F}"/>
          <w:text/>
        </w:sdtPr>
        <w:sdtEndPr/>
        <w:sdtContent>
          <w:r w:rsidR="0062386E">
            <w:t>HeShe described hisher sleep as poor.</w:t>
          </w:r>
        </w:sdtContent>
      </w:sdt>
    </w:p>
    <w:p w14:paraId="1F1F2D05"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Flashbacks</w:t>
      </w:r>
      <w:r w:rsidRPr="002A387A">
        <w:rPr>
          <w:sz w:val="22"/>
          <w:szCs w:val="22"/>
          <w:lang w:val="en-AU"/>
        </w:rPr>
        <w:t xml:space="preserve"> – There were </w:t>
      </w:r>
      <w:r w:rsidRPr="002A387A">
        <w:rPr>
          <w:sz w:val="22"/>
          <w:szCs w:val="22"/>
          <w:highlight w:val="yellow"/>
          <w:lang w:val="en-AU"/>
        </w:rPr>
        <w:t>no</w:t>
      </w:r>
      <w:r w:rsidRPr="002A387A">
        <w:rPr>
          <w:sz w:val="22"/>
          <w:szCs w:val="22"/>
          <w:lang w:val="en-AU"/>
        </w:rPr>
        <w:t xml:space="preserve"> flashbacks about the subject injury.</w:t>
      </w:r>
    </w:p>
    <w:p w14:paraId="0A0EC926"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Psychological distress</w:t>
      </w:r>
      <w:r w:rsidRPr="002A387A">
        <w:rPr>
          <w:sz w:val="22"/>
          <w:szCs w:val="22"/>
          <w:lang w:val="en-AU"/>
        </w:rPr>
        <w:t xml:space="preserve"> – There was </w:t>
      </w:r>
      <w:r w:rsidRPr="002A387A">
        <w:rPr>
          <w:sz w:val="22"/>
          <w:szCs w:val="22"/>
          <w:highlight w:val="yellow"/>
          <w:lang w:val="en-AU"/>
        </w:rPr>
        <w:t>no</w:t>
      </w:r>
      <w:r w:rsidRPr="002A387A">
        <w:rPr>
          <w:sz w:val="22"/>
          <w:szCs w:val="22"/>
          <w:lang w:val="en-AU"/>
        </w:rPr>
        <w:t xml:space="preserve"> psychological distress from stimuli associated with the subject injury.</w:t>
      </w:r>
    </w:p>
    <w:p w14:paraId="74477059"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Physiological distress</w:t>
      </w:r>
      <w:r w:rsidRPr="002A387A">
        <w:rPr>
          <w:sz w:val="22"/>
          <w:szCs w:val="22"/>
          <w:lang w:val="en-AU"/>
        </w:rPr>
        <w:t xml:space="preserve"> – Physiological anxiety symptoms experienced when exposed to triggers of </w:t>
      </w:r>
      <w:r w:rsidRPr="0022213B">
        <w:rPr>
          <w:sz w:val="22"/>
          <w:szCs w:val="22"/>
          <w:lang w:val="en-AU"/>
        </w:rPr>
        <w:t xml:space="preserve">the subject injury are </w:t>
      </w:r>
      <w:bookmarkStart w:id="13" w:name="_Hlk216966638"/>
      <w:r w:rsidRPr="0022213B">
        <w:rPr>
          <w:sz w:val="22"/>
          <w:szCs w:val="22"/>
          <w:lang w:val="en-AU"/>
        </w:rPr>
        <w:t xml:space="preserve">described in the </w:t>
      </w:r>
      <w:r w:rsidR="0022213B" w:rsidRPr="0022213B">
        <w:rPr>
          <w:sz w:val="22"/>
          <w:szCs w:val="22"/>
          <w:lang w:val="en-AU"/>
        </w:rPr>
        <w:t>“</w:t>
      </w:r>
      <w:r w:rsidR="0022213B" w:rsidRPr="0022213B">
        <w:rPr>
          <w:i/>
          <w:iCs/>
          <w:sz w:val="22"/>
          <w:szCs w:val="22"/>
          <w:lang w:val="en-AU"/>
        </w:rPr>
        <w:t>A</w:t>
      </w:r>
      <w:r w:rsidRPr="0022213B">
        <w:rPr>
          <w:i/>
          <w:iCs/>
          <w:sz w:val="22"/>
          <w:szCs w:val="22"/>
          <w:lang w:val="en-AU"/>
        </w:rPr>
        <w:t>nxiety</w:t>
      </w:r>
      <w:r w:rsidR="0022213B" w:rsidRPr="0022213B">
        <w:rPr>
          <w:i/>
          <w:iCs/>
          <w:sz w:val="22"/>
          <w:szCs w:val="22"/>
          <w:lang w:val="en-AU"/>
        </w:rPr>
        <w:t xml:space="preserve"> </w:t>
      </w:r>
      <w:r w:rsidR="0022213B" w:rsidRPr="00FD7BBE">
        <w:rPr>
          <w:i/>
          <w:iCs/>
          <w:sz w:val="22"/>
          <w:szCs w:val="22"/>
          <w:lang w:val="en-AU"/>
        </w:rPr>
        <w:t>Symptoms</w:t>
      </w:r>
      <w:r w:rsidR="0022213B" w:rsidRPr="00FD7BBE">
        <w:rPr>
          <w:sz w:val="22"/>
          <w:szCs w:val="22"/>
          <w:lang w:val="en-AU"/>
        </w:rPr>
        <w:t>”</w:t>
      </w:r>
      <w:r w:rsidRPr="00FD7BBE">
        <w:rPr>
          <w:sz w:val="22"/>
          <w:szCs w:val="22"/>
          <w:lang w:val="en-AU"/>
        </w:rPr>
        <w:t xml:space="preserve"> </w:t>
      </w:r>
      <w:bookmarkEnd w:id="13"/>
      <w:r w:rsidRPr="00FD7BBE">
        <w:rPr>
          <w:sz w:val="22"/>
          <w:szCs w:val="22"/>
          <w:lang w:val="en-AU"/>
        </w:rPr>
        <w:t xml:space="preserve">section </w:t>
      </w:r>
      <w:r w:rsidRPr="002A387A">
        <w:rPr>
          <w:sz w:val="22"/>
          <w:szCs w:val="22"/>
          <w:highlight w:val="yellow"/>
          <w:lang w:val="en-AU"/>
        </w:rPr>
        <w:t>above</w:t>
      </w:r>
      <w:r w:rsidRPr="002A387A">
        <w:rPr>
          <w:sz w:val="22"/>
          <w:szCs w:val="22"/>
          <w:lang w:val="en-AU"/>
        </w:rPr>
        <w:t>.</w:t>
      </w:r>
    </w:p>
    <w:p w14:paraId="73ADF35A" w14:textId="77777777" w:rsidR="008C03C5" w:rsidRPr="002A387A" w:rsidRDefault="008C03C5" w:rsidP="00CC3365">
      <w:pPr>
        <w:pStyle w:val="AutoNumber"/>
        <w:spacing w:line="240" w:lineRule="auto"/>
        <w:rPr>
          <w:sz w:val="22"/>
          <w:szCs w:val="22"/>
          <w:lang w:val="en-AU"/>
        </w:rPr>
      </w:pPr>
    </w:p>
    <w:p w14:paraId="735DA89F"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Avoidance of thoughts</w:t>
      </w:r>
      <w:r w:rsidRPr="002A387A">
        <w:rPr>
          <w:sz w:val="22"/>
          <w:szCs w:val="22"/>
          <w:lang w:val="en-AU"/>
        </w:rPr>
        <w:t xml:space="preserve"> – HeShe said heshe avoided reminders of the subject injury  </w:t>
      </w:r>
    </w:p>
    <w:p w14:paraId="6B1ACF60" w14:textId="77777777" w:rsidR="008C03C5" w:rsidRPr="002A387A" w:rsidRDefault="008C03C5" w:rsidP="00CC3365">
      <w:pPr>
        <w:spacing w:after="0" w:line="240" w:lineRule="auto"/>
        <w:jc w:val="both"/>
      </w:pPr>
      <w:r w:rsidRPr="002A387A">
        <w:rPr>
          <w:i/>
          <w:iCs/>
        </w:rPr>
        <w:t xml:space="preserve">Negative thoughts – </w:t>
      </w:r>
      <w:r w:rsidRPr="002A387A">
        <w:t xml:space="preserve">There were </w:t>
      </w:r>
      <w:r w:rsidRPr="002A387A">
        <w:rPr>
          <w:highlight w:val="yellow"/>
        </w:rPr>
        <w:t>no</w:t>
      </w:r>
      <w:r w:rsidRPr="002A387A">
        <w:t xml:space="preserve"> negative thoughts.</w:t>
      </w:r>
      <w:r w:rsidR="007D6756">
        <w:t xml:space="preserve"> </w:t>
      </w:r>
      <w:sdt>
        <w:sdtPr>
          <w:alias w:val="NegThoughts"/>
          <w:tag w:val="NegThoughts"/>
          <w:id w:val="-1346090166"/>
          <w:placeholder>
            <w:docPart w:val="17F74E917A069B4DB643F90840C44DFC"/>
          </w:placeholder>
          <w:dataBinding w:xpath="//*[local-name()='NegThoughts']" w:storeItemID="{99E3D2BE-06C1-4795-8970-33A745E9499F}"/>
          <w:text/>
        </w:sdtPr>
        <w:sdtEndPr/>
        <w:sdtContent>
          <w:r w:rsidR="008D0DBB">
            <w:t xml:space="preserve">HeShe DID NOT described negative thoughts </w:t>
          </w:r>
        </w:sdtContent>
      </w:sdt>
    </w:p>
    <w:p w14:paraId="7E927A33"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 xml:space="preserve">Distorted cognitions – </w:t>
      </w:r>
      <w:r w:rsidRPr="002A387A">
        <w:rPr>
          <w:sz w:val="22"/>
          <w:szCs w:val="22"/>
          <w:lang w:val="en-AU"/>
        </w:rPr>
        <w:t xml:space="preserve">There were </w:t>
      </w:r>
      <w:r w:rsidRPr="002A387A">
        <w:rPr>
          <w:sz w:val="22"/>
          <w:szCs w:val="22"/>
          <w:highlight w:val="yellow"/>
          <w:lang w:val="en-AU"/>
        </w:rPr>
        <w:t>no</w:t>
      </w:r>
      <w:r w:rsidRPr="002A387A">
        <w:rPr>
          <w:sz w:val="22"/>
          <w:szCs w:val="22"/>
          <w:lang w:val="en-AU"/>
        </w:rPr>
        <w:t xml:space="preserve"> distorted cognitions </w:t>
      </w:r>
      <w:r w:rsidR="00B242F5">
        <w:rPr>
          <w:sz w:val="22"/>
          <w:szCs w:val="22"/>
          <w:lang w:val="en-AU"/>
        </w:rPr>
        <w:t>described.</w:t>
      </w:r>
    </w:p>
    <w:p w14:paraId="5466FF1F"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 xml:space="preserve">Negative emotional state – </w:t>
      </w:r>
      <w:r w:rsidRPr="002A387A">
        <w:rPr>
          <w:sz w:val="22"/>
          <w:szCs w:val="22"/>
          <w:lang w:val="en-AU"/>
        </w:rPr>
        <w:t xml:space="preserve">There was </w:t>
      </w:r>
      <w:r w:rsidRPr="002A387A">
        <w:rPr>
          <w:sz w:val="22"/>
          <w:szCs w:val="22"/>
          <w:highlight w:val="yellow"/>
          <w:lang w:val="en-AU"/>
        </w:rPr>
        <w:t>no</w:t>
      </w:r>
      <w:r w:rsidRPr="002A387A">
        <w:rPr>
          <w:sz w:val="22"/>
          <w:szCs w:val="22"/>
          <w:lang w:val="en-AU"/>
        </w:rPr>
        <w:t xml:space="preserve"> negative emotional state</w:t>
      </w:r>
      <w:r w:rsidR="00B242F5">
        <w:rPr>
          <w:sz w:val="22"/>
          <w:szCs w:val="22"/>
          <w:lang w:val="en-AU"/>
        </w:rPr>
        <w:t xml:space="preserve"> described.</w:t>
      </w:r>
      <w:r w:rsidRPr="002A387A">
        <w:rPr>
          <w:sz w:val="22"/>
          <w:szCs w:val="22"/>
          <w:lang w:val="en-AU"/>
        </w:rPr>
        <w:t xml:space="preserve">  </w:t>
      </w:r>
      <w:r w:rsidRPr="002A387A">
        <w:rPr>
          <w:sz w:val="22"/>
          <w:szCs w:val="22"/>
          <w:highlight w:val="yellow"/>
          <w:lang w:val="en-AU"/>
        </w:rPr>
        <w:t>shame/horror</w:t>
      </w:r>
      <w:r w:rsidRPr="002A387A">
        <w:rPr>
          <w:sz w:val="22"/>
          <w:szCs w:val="22"/>
          <w:lang w:val="en-AU"/>
        </w:rPr>
        <w:t xml:space="preserve"> </w:t>
      </w:r>
    </w:p>
    <w:p w14:paraId="0E562733"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Diminished interest</w:t>
      </w:r>
      <w:r w:rsidRPr="002A387A">
        <w:rPr>
          <w:sz w:val="22"/>
          <w:szCs w:val="22"/>
          <w:lang w:val="en-AU"/>
        </w:rPr>
        <w:t xml:space="preserve"> - HeShe said heshe</w:t>
      </w:r>
      <w:r w:rsidR="002F147C">
        <w:rPr>
          <w:sz w:val="22"/>
          <w:szCs w:val="22"/>
          <w:lang w:val="en-AU"/>
        </w:rPr>
        <w:t xml:space="preserve"> </w:t>
      </w:r>
      <w:r w:rsidR="002F147C" w:rsidRPr="002F147C">
        <w:rPr>
          <w:sz w:val="22"/>
          <w:szCs w:val="22"/>
          <w:highlight w:val="yellow"/>
          <w:lang w:val="en-AU"/>
        </w:rPr>
        <w:t>has</w:t>
      </w:r>
      <w:r w:rsidR="002F147C" w:rsidRPr="002F147C">
        <w:rPr>
          <w:sz w:val="22"/>
          <w:szCs w:val="22"/>
          <w:lang w:val="en-AU"/>
        </w:rPr>
        <w:t xml:space="preserve"> diminished interest in previously enjoyed </w:t>
      </w:r>
      <w:r w:rsidR="00E3163B" w:rsidRPr="002F147C">
        <w:rPr>
          <w:sz w:val="22"/>
          <w:szCs w:val="22"/>
          <w:lang w:val="en-AU"/>
        </w:rPr>
        <w:t>activit</w:t>
      </w:r>
      <w:r w:rsidR="00E3163B">
        <w:rPr>
          <w:sz w:val="22"/>
          <w:szCs w:val="22"/>
          <w:lang w:val="en-AU"/>
        </w:rPr>
        <w:t>ie</w:t>
      </w:r>
      <w:r w:rsidR="00E3163B" w:rsidRPr="002F147C">
        <w:rPr>
          <w:sz w:val="22"/>
          <w:szCs w:val="22"/>
          <w:lang w:val="en-AU"/>
        </w:rPr>
        <w:t>s</w:t>
      </w:r>
      <w:r w:rsidR="002F147C" w:rsidRPr="002F147C">
        <w:rPr>
          <w:sz w:val="22"/>
          <w:szCs w:val="22"/>
          <w:lang w:val="en-AU"/>
        </w:rPr>
        <w:t>.</w:t>
      </w:r>
    </w:p>
    <w:p w14:paraId="1A2A8853"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Detachment</w:t>
      </w:r>
      <w:r w:rsidRPr="002A387A">
        <w:rPr>
          <w:sz w:val="22"/>
          <w:szCs w:val="22"/>
          <w:lang w:val="en-AU"/>
        </w:rPr>
        <w:t xml:space="preserve"> - HeShe said heshe </w:t>
      </w:r>
      <w:r w:rsidR="007B59C3">
        <w:rPr>
          <w:sz w:val="22"/>
          <w:szCs w:val="22"/>
          <w:lang w:val="en-AU"/>
        </w:rPr>
        <w:t xml:space="preserve">is </w:t>
      </w:r>
      <w:r w:rsidRPr="002A387A">
        <w:rPr>
          <w:sz w:val="22"/>
          <w:szCs w:val="22"/>
          <w:highlight w:val="yellow"/>
          <w:lang w:val="en-AU"/>
        </w:rPr>
        <w:t>not</w:t>
      </w:r>
      <w:r w:rsidRPr="002A387A">
        <w:rPr>
          <w:sz w:val="22"/>
          <w:szCs w:val="22"/>
          <w:lang w:val="en-AU"/>
        </w:rPr>
        <w:t xml:space="preserve"> </w:t>
      </w:r>
      <w:r w:rsidR="007B59C3">
        <w:rPr>
          <w:sz w:val="22"/>
          <w:szCs w:val="22"/>
          <w:lang w:val="en-AU"/>
        </w:rPr>
        <w:t>emotionally</w:t>
      </w:r>
      <w:r w:rsidRPr="002A387A">
        <w:rPr>
          <w:sz w:val="22"/>
          <w:szCs w:val="22"/>
          <w:lang w:val="en-AU"/>
        </w:rPr>
        <w:t xml:space="preserve"> detached from family and friends.</w:t>
      </w:r>
    </w:p>
    <w:p w14:paraId="6CBCA5DA"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No positive emotions</w:t>
      </w:r>
      <w:r w:rsidRPr="002A387A">
        <w:rPr>
          <w:sz w:val="22"/>
          <w:szCs w:val="22"/>
          <w:lang w:val="en-AU"/>
        </w:rPr>
        <w:t xml:space="preserve"> - HeShe said heshe could </w:t>
      </w:r>
      <w:r w:rsidRPr="002A387A">
        <w:rPr>
          <w:sz w:val="22"/>
          <w:szCs w:val="22"/>
          <w:highlight w:val="yellow"/>
          <w:lang w:val="en-AU"/>
        </w:rPr>
        <w:t>not</w:t>
      </w:r>
      <w:r w:rsidRPr="002A387A">
        <w:rPr>
          <w:sz w:val="22"/>
          <w:szCs w:val="22"/>
          <w:lang w:val="en-AU"/>
        </w:rPr>
        <w:t xml:space="preserve"> experience positive emotions.</w:t>
      </w:r>
    </w:p>
    <w:p w14:paraId="1C3383E6" w14:textId="77777777" w:rsidR="008C03C5" w:rsidRPr="002A387A" w:rsidRDefault="008C03C5" w:rsidP="00CC3365">
      <w:pPr>
        <w:pStyle w:val="AutoNumber"/>
        <w:spacing w:line="240" w:lineRule="auto"/>
        <w:rPr>
          <w:sz w:val="22"/>
          <w:szCs w:val="22"/>
          <w:lang w:val="en-AU"/>
        </w:rPr>
      </w:pPr>
    </w:p>
    <w:p w14:paraId="7F57D103"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Irritable</w:t>
      </w:r>
      <w:r w:rsidRPr="002A387A">
        <w:rPr>
          <w:sz w:val="22"/>
          <w:szCs w:val="22"/>
          <w:lang w:val="en-AU"/>
        </w:rPr>
        <w:t xml:space="preserve"> – HeShe reported </w:t>
      </w:r>
      <w:r w:rsidRPr="002A387A">
        <w:rPr>
          <w:sz w:val="22"/>
          <w:szCs w:val="22"/>
          <w:highlight w:val="yellow"/>
          <w:lang w:val="en-AU"/>
        </w:rPr>
        <w:t>not</w:t>
      </w:r>
      <w:r w:rsidRPr="002A387A">
        <w:rPr>
          <w:sz w:val="22"/>
          <w:szCs w:val="22"/>
          <w:lang w:val="en-AU"/>
        </w:rPr>
        <w:t xml:space="preserve"> being irritable with others.</w:t>
      </w:r>
    </w:p>
    <w:p w14:paraId="66FA64B6"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Reckless</w:t>
      </w:r>
      <w:r w:rsidRPr="002A387A">
        <w:rPr>
          <w:sz w:val="22"/>
          <w:szCs w:val="22"/>
          <w:lang w:val="en-AU"/>
        </w:rPr>
        <w:t xml:space="preserve"> - HeShe said heshe was </w:t>
      </w:r>
      <w:r w:rsidRPr="002A387A">
        <w:rPr>
          <w:sz w:val="22"/>
          <w:szCs w:val="22"/>
          <w:highlight w:val="yellow"/>
          <w:lang w:val="en-AU"/>
        </w:rPr>
        <w:t>not</w:t>
      </w:r>
      <w:r w:rsidRPr="002A387A">
        <w:rPr>
          <w:sz w:val="22"/>
          <w:szCs w:val="22"/>
          <w:lang w:val="en-AU"/>
        </w:rPr>
        <w:t xml:space="preserve"> reckless.</w:t>
      </w:r>
    </w:p>
    <w:p w14:paraId="2EF6874A"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Hypervigilance</w:t>
      </w:r>
      <w:r w:rsidRPr="002A387A">
        <w:rPr>
          <w:sz w:val="22"/>
          <w:szCs w:val="22"/>
          <w:lang w:val="en-AU"/>
        </w:rPr>
        <w:t xml:space="preserve"> – HeShe said heshe was </w:t>
      </w:r>
      <w:r w:rsidRPr="002A387A">
        <w:rPr>
          <w:sz w:val="22"/>
          <w:szCs w:val="22"/>
          <w:highlight w:val="yellow"/>
          <w:lang w:val="en-AU"/>
        </w:rPr>
        <w:t>not</w:t>
      </w:r>
      <w:r w:rsidRPr="002A387A">
        <w:rPr>
          <w:sz w:val="22"/>
          <w:szCs w:val="22"/>
          <w:lang w:val="en-AU"/>
        </w:rPr>
        <w:t xml:space="preserve"> hypervigilant.</w:t>
      </w:r>
    </w:p>
    <w:p w14:paraId="42B0EE4F" w14:textId="77777777" w:rsidR="008C03C5" w:rsidRPr="002A387A" w:rsidRDefault="008C03C5" w:rsidP="00CC3365">
      <w:pPr>
        <w:pStyle w:val="AutoNumber"/>
        <w:spacing w:line="240" w:lineRule="auto"/>
        <w:rPr>
          <w:sz w:val="22"/>
          <w:szCs w:val="22"/>
          <w:lang w:val="en-AU"/>
        </w:rPr>
      </w:pPr>
      <w:r w:rsidRPr="002A387A">
        <w:rPr>
          <w:i/>
          <w:iCs/>
          <w:sz w:val="22"/>
          <w:szCs w:val="22"/>
          <w:lang w:val="en-AU"/>
        </w:rPr>
        <w:t>Startle</w:t>
      </w:r>
      <w:r w:rsidRPr="002A387A">
        <w:rPr>
          <w:sz w:val="22"/>
          <w:szCs w:val="22"/>
          <w:lang w:val="en-AU"/>
        </w:rPr>
        <w:t xml:space="preserve"> - HeShe said heshe was </w:t>
      </w:r>
      <w:r w:rsidRPr="002A387A">
        <w:rPr>
          <w:sz w:val="22"/>
          <w:szCs w:val="22"/>
          <w:highlight w:val="yellow"/>
          <w:lang w:val="en-AU"/>
        </w:rPr>
        <w:t>not</w:t>
      </w:r>
      <w:r w:rsidRPr="002A387A">
        <w:rPr>
          <w:sz w:val="22"/>
          <w:szCs w:val="22"/>
          <w:lang w:val="en-AU"/>
        </w:rPr>
        <w:t xml:space="preserve"> easily startled.</w:t>
      </w:r>
    </w:p>
    <w:p w14:paraId="18B33108" w14:textId="77777777" w:rsidR="00194938" w:rsidRDefault="008C03C5" w:rsidP="00CC3365">
      <w:pPr>
        <w:spacing w:after="0" w:line="240" w:lineRule="auto"/>
        <w:jc w:val="both"/>
      </w:pPr>
      <w:r w:rsidRPr="002A387A">
        <w:rPr>
          <w:i/>
          <w:iCs/>
        </w:rPr>
        <w:t>Concentration</w:t>
      </w:r>
      <w:r w:rsidRPr="002A387A">
        <w:t xml:space="preserve"> - </w:t>
      </w:r>
      <w:sdt>
        <w:sdtPr>
          <w:alias w:val="PIRSConcenPost_1"/>
          <w:tag w:val="PIRSConcenPost_1"/>
          <w:id w:val="1520497883"/>
          <w:placeholder>
            <w:docPart w:val="73F589C5B791F5408DB448E5E8337605"/>
          </w:placeholder>
          <w:dataBinding w:xpath="//*[local-name()='PIRSConcenPost_1']" w:storeItemID="{99E3D2BE-06C1-4795-8970-33A745E9499F}"/>
          <w:text/>
        </w:sdtPr>
        <w:sdtEndPr/>
        <w:sdtContent>
          <w:r w:rsidR="007E7AF7">
            <w:t>HeShe said hisher concentration and memory was currently poor.</w:t>
          </w:r>
        </w:sdtContent>
      </w:sdt>
    </w:p>
    <w:sdt>
      <w:sdtPr>
        <w:alias w:val="PIRSConcenPre_1"/>
        <w:tag w:val="PIRSConcenPre_1"/>
        <w:id w:val="-1201924557"/>
        <w:placeholder>
          <w:docPart w:val="2794215BEE217140AB9F183849F7EA69"/>
        </w:placeholder>
        <w:dataBinding w:xpath="//*[local-name()='PIRSConcenPre_1']" w:storeItemID="{99E3D2BE-06C1-4795-8970-33A745E9499F}"/>
        <w:text/>
      </w:sdtPr>
      <w:sdtEndPr/>
      <w:sdtContent>
        <w:p w14:paraId="2D6CBBB3" w14:textId="77777777" w:rsidR="00194938" w:rsidRDefault="00194938" w:rsidP="00CC3365">
          <w:pPr>
            <w:spacing w:after="0" w:line="240" w:lineRule="auto"/>
            <w:jc w:val="both"/>
          </w:pPr>
          <w:r w:rsidRPr="00194938">
            <w:t>HeShe said hisher concentration was good before the subject injury.</w:t>
          </w:r>
        </w:p>
      </w:sdtContent>
    </w:sdt>
    <w:p w14:paraId="3F6999EB" w14:textId="77777777" w:rsidR="0062386E" w:rsidRDefault="008C03C5" w:rsidP="00CC3365">
      <w:pPr>
        <w:spacing w:after="0" w:line="240" w:lineRule="auto"/>
        <w:jc w:val="both"/>
      </w:pPr>
      <w:r w:rsidRPr="002A387A">
        <w:rPr>
          <w:i/>
          <w:iCs/>
        </w:rPr>
        <w:t>Sleep</w:t>
      </w:r>
      <w:r w:rsidRPr="002A387A">
        <w:t xml:space="preserve"> -</w:t>
      </w:r>
      <w:r w:rsidR="0062386E" w:rsidRPr="0062386E">
        <w:t xml:space="preserve"> </w:t>
      </w:r>
      <w:sdt>
        <w:sdtPr>
          <w:alias w:val="ClSleepCurrent1"/>
          <w:tag w:val="ClSleepCurrent1"/>
          <w:id w:val="2082714710"/>
          <w:placeholder>
            <w:docPart w:val="A77124197CC33F44B320AD74147C960D"/>
          </w:placeholder>
          <w:dataBinding w:xpath="//*[local-name()='ClSleepCurrent1']" w:storeItemID="{99E3D2BE-06C1-4795-8970-33A745E9499F}"/>
          <w:text/>
        </w:sdtPr>
        <w:sdtEndPr/>
        <w:sdtContent>
          <w:r w:rsidR="0062386E">
            <w:t>HeShe described hisher sleep as poor.</w:t>
          </w:r>
        </w:sdtContent>
      </w:sdt>
    </w:p>
    <w:p w14:paraId="5142A8AF" w14:textId="77777777" w:rsidR="008C03C5" w:rsidRPr="002A387A" w:rsidRDefault="008C03C5" w:rsidP="00CC3365">
      <w:pPr>
        <w:pStyle w:val="AutoNumber"/>
        <w:spacing w:line="240" w:lineRule="auto"/>
        <w:rPr>
          <w:sz w:val="22"/>
          <w:szCs w:val="22"/>
          <w:lang w:val="en-AU"/>
        </w:rPr>
      </w:pPr>
    </w:p>
    <w:p w14:paraId="054E1306" w14:textId="77777777" w:rsidR="008C03C5" w:rsidRPr="002A387A" w:rsidRDefault="008C03C5" w:rsidP="00CC3365">
      <w:pPr>
        <w:pStyle w:val="AutoNumber"/>
        <w:spacing w:line="240" w:lineRule="auto"/>
        <w:rPr>
          <w:sz w:val="22"/>
          <w:szCs w:val="22"/>
          <w:lang w:val="en-AU"/>
        </w:rPr>
      </w:pPr>
    </w:p>
    <w:p w14:paraId="1F3C91AB" w14:textId="77777777" w:rsidR="008C03C5" w:rsidRPr="002A387A" w:rsidRDefault="008C03C5" w:rsidP="00CC3365">
      <w:pPr>
        <w:pStyle w:val="AutoNumber"/>
        <w:spacing w:line="240" w:lineRule="auto"/>
        <w:rPr>
          <w:sz w:val="22"/>
          <w:szCs w:val="22"/>
          <w:lang w:val="en-AU"/>
        </w:rPr>
      </w:pPr>
    </w:p>
    <w:p w14:paraId="71AD0158" w14:textId="77777777" w:rsidR="008C03C5" w:rsidRPr="002A387A" w:rsidRDefault="008C03C5" w:rsidP="00CC3365">
      <w:pPr>
        <w:pStyle w:val="AutoNumber"/>
        <w:spacing w:line="240" w:lineRule="auto"/>
        <w:rPr>
          <w:sz w:val="22"/>
          <w:szCs w:val="22"/>
        </w:rPr>
      </w:pPr>
      <w:r w:rsidRPr="002A387A">
        <w:rPr>
          <w:sz w:val="22"/>
          <w:szCs w:val="22"/>
        </w:rPr>
        <w:t>Pain Symptoms:</w:t>
      </w:r>
    </w:p>
    <w:p w14:paraId="15197DF7" w14:textId="77777777" w:rsidR="008C03C5" w:rsidRPr="002A387A" w:rsidRDefault="00DE05EE" w:rsidP="00CC3365">
      <w:pPr>
        <w:pStyle w:val="AutoNumber"/>
        <w:spacing w:line="240" w:lineRule="auto"/>
        <w:rPr>
          <w:sz w:val="22"/>
          <w:szCs w:val="22"/>
        </w:rPr>
      </w:pPr>
      <w:r>
        <w:rPr>
          <w:sz w:val="22"/>
          <w:szCs w:val="22"/>
        </w:rPr>
        <w:t>He</w:t>
      </w:r>
      <w:r w:rsidRPr="00DE05EE">
        <w:rPr>
          <w:sz w:val="22"/>
          <w:szCs w:val="22"/>
        </w:rPr>
        <w:t xml:space="preserve">She said that </w:t>
      </w:r>
      <w:r>
        <w:rPr>
          <w:sz w:val="22"/>
          <w:szCs w:val="22"/>
        </w:rPr>
        <w:t>he</w:t>
      </w:r>
      <w:r w:rsidRPr="00DE05EE">
        <w:rPr>
          <w:sz w:val="22"/>
          <w:szCs w:val="22"/>
        </w:rPr>
        <w:t xml:space="preserve">she experiences </w:t>
      </w:r>
      <w:r w:rsidRPr="00DE05EE">
        <w:rPr>
          <w:sz w:val="22"/>
          <w:szCs w:val="22"/>
          <w:highlight w:val="yellow"/>
        </w:rPr>
        <w:t>chronic</w:t>
      </w:r>
      <w:r>
        <w:rPr>
          <w:sz w:val="22"/>
          <w:szCs w:val="22"/>
        </w:rPr>
        <w:t xml:space="preserve"> </w:t>
      </w:r>
      <w:r w:rsidRPr="00DE05EE">
        <w:rPr>
          <w:sz w:val="22"/>
          <w:szCs w:val="22"/>
        </w:rPr>
        <w:t xml:space="preserve">pain in </w:t>
      </w:r>
      <w:r>
        <w:rPr>
          <w:sz w:val="22"/>
          <w:szCs w:val="22"/>
        </w:rPr>
        <w:t>his</w:t>
      </w:r>
      <w:r w:rsidRPr="00DE05EE">
        <w:rPr>
          <w:sz w:val="22"/>
          <w:szCs w:val="22"/>
        </w:rPr>
        <w:t>her</w:t>
      </w:r>
    </w:p>
    <w:p w14:paraId="0E021CEA" w14:textId="77777777" w:rsidR="008C03C5" w:rsidRPr="002A387A" w:rsidRDefault="008C03C5" w:rsidP="00CC3365">
      <w:pPr>
        <w:pStyle w:val="AutoNumber"/>
        <w:spacing w:line="240" w:lineRule="auto"/>
        <w:ind w:left="720"/>
        <w:rPr>
          <w:sz w:val="22"/>
          <w:szCs w:val="22"/>
        </w:rPr>
      </w:pPr>
    </w:p>
    <w:p w14:paraId="021BE89F" w14:textId="77777777" w:rsidR="008C03C5" w:rsidRPr="002A387A" w:rsidRDefault="008C03C5" w:rsidP="00CC3365">
      <w:pPr>
        <w:pStyle w:val="AutoNumber"/>
        <w:spacing w:line="240" w:lineRule="auto"/>
        <w:rPr>
          <w:sz w:val="22"/>
          <w:szCs w:val="22"/>
          <w:lang w:val="en-AU"/>
        </w:rPr>
      </w:pPr>
      <w:r w:rsidRPr="002A387A">
        <w:rPr>
          <w:sz w:val="22"/>
          <w:szCs w:val="22"/>
        </w:rPr>
        <w:t xml:space="preserve">Alcohol Use </w:t>
      </w:r>
      <w:r w:rsidRPr="002A387A">
        <w:rPr>
          <w:sz w:val="22"/>
          <w:szCs w:val="22"/>
          <w:lang w:val="en-AU"/>
        </w:rPr>
        <w:t>Symptoms:</w:t>
      </w:r>
    </w:p>
    <w:sdt>
      <w:sdtPr>
        <w:alias w:val="CurrentAlcUse"/>
        <w:tag w:val="CurrentAlcUse"/>
        <w:id w:val="288330752"/>
        <w:placeholder>
          <w:docPart w:val="4EFCB93CF60CD9479A51E3AC740B5A0D"/>
        </w:placeholder>
        <w:dataBinding w:xpath="//*[local-name()='CurrentAlcUse']" w:storeItemID="{99E3D2BE-06C1-4795-8970-33A745E9499F}"/>
        <w:text/>
      </w:sdtPr>
      <w:sdtEndPr/>
      <w:sdtContent>
        <w:p w14:paraId="03B7C44D" w14:textId="77777777" w:rsidR="00043CA8" w:rsidRDefault="00043CA8" w:rsidP="00CC3365">
          <w:pPr>
            <w:spacing w:after="0" w:line="240" w:lineRule="auto"/>
            <w:jc w:val="both"/>
          </w:pPr>
          <w:r>
            <w:t>The Claimant said heshe drinks / does not drink alcohol. HeShe denied ever having any maladaptive drinking patterns or hazardous behaviour whilst using alcohol.  Larger amounts than intended – Efforts to cut down –  Time spent on alcohol – Craving alcohol –  Failure to fulfil obligations –  Causes interpersonal problems –  Activities given up for alcohol –  Use in hazardous situations –  Continued use despite the effects –  Increased amounts required –  Diminished effect –  Withdrawal syndrome –  Alcohol to avoid withdrawal –   HeShe denied any history of substance use.  HeShe denied any history of problem gambling.</w:t>
          </w:r>
        </w:p>
      </w:sdtContent>
    </w:sdt>
    <w:p w14:paraId="3BF27BB7" w14:textId="77777777" w:rsidR="008C03C5" w:rsidRPr="002A387A" w:rsidRDefault="008C03C5" w:rsidP="00CC3365">
      <w:pPr>
        <w:pStyle w:val="AutoNumber"/>
        <w:spacing w:line="240" w:lineRule="auto"/>
        <w:ind w:left="720"/>
        <w:rPr>
          <w:sz w:val="22"/>
          <w:szCs w:val="22"/>
          <w:lang w:val="en-AU"/>
        </w:rPr>
      </w:pPr>
    </w:p>
    <w:p w14:paraId="6080FFBA" w14:textId="77777777" w:rsidR="008C03C5" w:rsidRPr="002A387A" w:rsidRDefault="008C03C5" w:rsidP="00CC3365">
      <w:pPr>
        <w:pStyle w:val="AutoNumber"/>
        <w:spacing w:line="240" w:lineRule="auto"/>
        <w:rPr>
          <w:sz w:val="22"/>
          <w:szCs w:val="22"/>
          <w:lang w:val="en-AU"/>
        </w:rPr>
      </w:pPr>
      <w:r w:rsidRPr="002A387A">
        <w:rPr>
          <w:sz w:val="22"/>
          <w:szCs w:val="22"/>
          <w:lang w:val="en-AU"/>
        </w:rPr>
        <w:t>Psychosis:</w:t>
      </w:r>
    </w:p>
    <w:p w14:paraId="4FDF7C7A" w14:textId="77777777" w:rsidR="008C03C5" w:rsidRPr="002A387A" w:rsidRDefault="008C03C5" w:rsidP="00CC3365">
      <w:pPr>
        <w:pStyle w:val="AutoNumber"/>
        <w:spacing w:line="240" w:lineRule="auto"/>
        <w:rPr>
          <w:sz w:val="22"/>
          <w:szCs w:val="22"/>
          <w:lang w:val="en-AU"/>
        </w:rPr>
      </w:pPr>
      <w:r w:rsidRPr="002A387A">
        <w:rPr>
          <w:sz w:val="22"/>
          <w:szCs w:val="22"/>
          <w:lang w:val="en-AU"/>
        </w:rPr>
        <w:tab/>
        <w:t xml:space="preserve">The Claimant </w:t>
      </w:r>
      <w:r w:rsidRPr="002A387A">
        <w:rPr>
          <w:sz w:val="22"/>
          <w:szCs w:val="22"/>
          <w:highlight w:val="yellow"/>
          <w:lang w:val="en-AU"/>
        </w:rPr>
        <w:t>denied</w:t>
      </w:r>
      <w:r w:rsidRPr="002A387A">
        <w:rPr>
          <w:sz w:val="22"/>
          <w:szCs w:val="22"/>
          <w:lang w:val="en-AU"/>
        </w:rPr>
        <w:t xml:space="preserve"> any psychotic symptoms.</w:t>
      </w:r>
    </w:p>
    <w:p w14:paraId="4BB74277" w14:textId="77777777" w:rsidR="008C03C5" w:rsidRDefault="008C03C5" w:rsidP="00CC3365">
      <w:pPr>
        <w:pStyle w:val="AutoNumber"/>
        <w:spacing w:line="240" w:lineRule="auto"/>
        <w:rPr>
          <w:sz w:val="22"/>
          <w:szCs w:val="22"/>
          <w:lang w:val="en-AU"/>
        </w:rPr>
      </w:pPr>
    </w:p>
    <w:p w14:paraId="507DA985" w14:textId="77777777" w:rsidR="000B31AF" w:rsidRPr="002A387A" w:rsidRDefault="000B31AF" w:rsidP="00CC3365">
      <w:pPr>
        <w:pStyle w:val="AutoNumber"/>
        <w:spacing w:line="240" w:lineRule="auto"/>
        <w:rPr>
          <w:sz w:val="22"/>
          <w:szCs w:val="22"/>
          <w:lang w:val="en-AU"/>
        </w:rPr>
      </w:pPr>
    </w:p>
    <w:p w14:paraId="7FDD286E" w14:textId="77777777" w:rsidR="008C03C5" w:rsidRPr="00F67277" w:rsidRDefault="00CB7E5D" w:rsidP="00CC3365">
      <w:pPr>
        <w:pStyle w:val="ListParagraph"/>
        <w:numPr>
          <w:ilvl w:val="0"/>
          <w:numId w:val="48"/>
        </w:numPr>
        <w:spacing w:before="120" w:after="0" w:line="240" w:lineRule="auto"/>
        <w:ind w:left="0" w:firstLine="0"/>
        <w:contextualSpacing w:val="0"/>
        <w:jc w:val="both"/>
      </w:pPr>
      <w:r w:rsidRPr="00F67277">
        <w:rPr>
          <w:rFonts w:eastAsia="Times New Roman"/>
          <w:b/>
          <w:bCs/>
        </w:rPr>
        <w:t xml:space="preserve">Current and proposed </w:t>
      </w:r>
      <w:r w:rsidR="008C03C5" w:rsidRPr="00F67277">
        <w:rPr>
          <w:rFonts w:eastAsia="Times New Roman"/>
          <w:b/>
          <w:bCs/>
        </w:rPr>
        <w:t>treatment</w:t>
      </w:r>
      <w:r w:rsidR="008C03C5" w:rsidRPr="00F67277">
        <w:t xml:space="preserve"> as per the Claimant on</w:t>
      </w:r>
      <w:r w:rsidR="006D0235" w:rsidRPr="006D0235">
        <w:t xml:space="preserve"> </w:t>
      </w:r>
      <w:sdt>
        <w:sdtPr>
          <w:alias w:val="ClAssessDate1"/>
          <w:tag w:val="ClAssessDate1"/>
          <w:id w:val="-18945559"/>
          <w:placeholder>
            <w:docPart w:val="C100A37AD9C88545B0BA1002AC6BB6A8"/>
          </w:placeholder>
          <w:dataBinding w:xpath="//*[local-name()='ClAssessDate1']" w:storeItemID="{523C6B66-2AD2-4536-917B-F7CF474BFDD4}"/>
          <w:text/>
        </w:sdtPr>
        <w:sdtEndPr/>
        <w:sdtContent>
          <w:r w:rsidR="000B31AF">
            <w:t>ClAssessDate1</w:t>
          </w:r>
        </w:sdtContent>
      </w:sdt>
      <w:r w:rsidR="008C03C5" w:rsidRPr="00F67277">
        <w:t>:</w:t>
      </w:r>
    </w:p>
    <w:p w14:paraId="62651159" w14:textId="77777777" w:rsidR="008C03C5" w:rsidRPr="002A387A" w:rsidRDefault="001B0314" w:rsidP="00CC3365">
      <w:pPr>
        <w:pStyle w:val="AutoNumber"/>
        <w:spacing w:line="240" w:lineRule="auto"/>
        <w:rPr>
          <w:sz w:val="22"/>
          <w:szCs w:val="22"/>
          <w:lang w:val="en-AU"/>
        </w:rPr>
      </w:pPr>
      <w:r>
        <w:rPr>
          <w:sz w:val="22"/>
          <w:szCs w:val="22"/>
          <w:lang w:val="en-AU"/>
        </w:rPr>
        <w:t xml:space="preserve">Current </w:t>
      </w:r>
      <w:r w:rsidR="008C03C5" w:rsidRPr="002A387A">
        <w:rPr>
          <w:sz w:val="22"/>
          <w:szCs w:val="22"/>
          <w:lang w:val="en-AU"/>
        </w:rPr>
        <w:t>Medications:</w:t>
      </w:r>
    </w:p>
    <w:sdt>
      <w:sdtPr>
        <w:alias w:val="CurrentMedRx_1"/>
        <w:tag w:val="CurrentMedRx_1"/>
        <w:id w:val="-534576468"/>
        <w:placeholder>
          <w:docPart w:val="2CBC07A179F88F46BE8DC884B632F307"/>
        </w:placeholder>
        <w:showingPlcHdr/>
        <w:dataBinding w:xpath="//*[local-name()='CurrentMedRx_1']" w:storeItemID="{99E3D2BE-06C1-4795-8970-33A745E9499F}"/>
        <w:text/>
      </w:sdtPr>
      <w:sdtEndPr/>
      <w:sdtContent>
        <w:p w14:paraId="5A577A3E" w14:textId="77777777" w:rsidR="00233356" w:rsidRDefault="00657CB4" w:rsidP="00CC3365">
          <w:pPr>
            <w:spacing w:after="0" w:line="240" w:lineRule="auto"/>
            <w:ind w:left="-153"/>
            <w:jc w:val="both"/>
          </w:pPr>
          <w:r w:rsidRPr="00D81F05">
            <w:rPr>
              <w:rStyle w:val="PlaceholderText"/>
            </w:rPr>
            <w:t>Click or tap here to enter text.</w:t>
          </w:r>
        </w:p>
      </w:sdtContent>
    </w:sdt>
    <w:sdt>
      <w:sdtPr>
        <w:rPr>
          <w:color w:val="000000" w:themeColor="text1"/>
        </w:rPr>
        <w:alias w:val="TreatmentEffect"/>
        <w:tag w:val="TreatmentEffect"/>
        <w:id w:val="1478263935"/>
        <w:placeholder>
          <w:docPart w:val="B63D4A5098CB9941A895D0347F2636D4"/>
        </w:placeholder>
        <w:dataBinding w:xpath="//*[local-name()='TreatmentEffect']" w:storeItemID="{99E3D2BE-06C1-4795-8970-33A745E9499F}"/>
        <w:text/>
      </w:sdtPr>
      <w:sdtEndPr/>
      <w:sdtContent>
        <w:p w14:paraId="68F9807A" w14:textId="77777777" w:rsidR="00540D19" w:rsidRDefault="00617371" w:rsidP="00CC3365">
          <w:pPr>
            <w:spacing w:before="120" w:after="0" w:line="240" w:lineRule="auto"/>
            <w:ind w:left="414"/>
            <w:jc w:val="both"/>
            <w:rPr>
              <w:color w:val="000000" w:themeColor="text1"/>
            </w:rPr>
          </w:pPr>
          <w:r>
            <w:rPr>
              <w:color w:val="000000" w:themeColor="text1"/>
            </w:rPr>
            <w:t>Psychotropic medications tried included HeShe thought the medication was not/partially/very efficacious. HeShe began seeing hisher psychologist XXX. HeShe began seeing hisher psychiatrist XXX. HeShe thought there was XXX benefit from the psychotropic medications and psychological interventions.</w:t>
          </w:r>
        </w:p>
      </w:sdtContent>
    </w:sdt>
    <w:p w14:paraId="46C2ADFF" w14:textId="77777777" w:rsidR="008C03C5" w:rsidRPr="002A387A" w:rsidRDefault="008C03C5" w:rsidP="00CC3365">
      <w:pPr>
        <w:pStyle w:val="AutoNumber"/>
        <w:spacing w:line="240" w:lineRule="auto"/>
        <w:rPr>
          <w:sz w:val="22"/>
          <w:szCs w:val="22"/>
          <w:lang w:val="en-AU"/>
        </w:rPr>
      </w:pPr>
      <w:r w:rsidRPr="002A387A">
        <w:rPr>
          <w:sz w:val="22"/>
          <w:szCs w:val="22"/>
          <w:lang w:val="en-AU"/>
        </w:rPr>
        <w:t>Psychology:</w:t>
      </w:r>
    </w:p>
    <w:sdt>
      <w:sdtPr>
        <w:alias w:val="CurrentPsychologyRx_1"/>
        <w:tag w:val="CurrentPsychologyRx_1"/>
        <w:id w:val="-776790421"/>
        <w:placeholder>
          <w:docPart w:val="B1538EF77E6459448977AB5FDBB00057"/>
        </w:placeholder>
        <w:dataBinding w:xpath="//*[local-name()='CurrentPsychologyRx_1']" w:storeItemID="{99E3D2BE-06C1-4795-8970-33A745E9499F}"/>
        <w:text/>
      </w:sdtPr>
      <w:sdtEndPr/>
      <w:sdtContent>
        <w:p w14:paraId="3599FC22" w14:textId="77777777" w:rsidR="00154A60" w:rsidRDefault="00154A60" w:rsidP="00CC3365">
          <w:pPr>
            <w:spacing w:after="0" w:line="240" w:lineRule="auto"/>
            <w:jc w:val="both"/>
          </w:pPr>
          <w:r w:rsidRPr="00154A60">
            <w:t xml:space="preserve">HeShe is </w:t>
          </w:r>
          <w:r>
            <w:t>NOT</w:t>
          </w:r>
          <w:r w:rsidRPr="00154A60">
            <w:t xml:space="preserve"> seeing a psychologist currently.</w:t>
          </w:r>
        </w:p>
      </w:sdtContent>
    </w:sdt>
    <w:p w14:paraId="6F6A7ECA" w14:textId="77777777" w:rsidR="008C03C5" w:rsidRPr="002A387A" w:rsidRDefault="008C03C5" w:rsidP="00CC3365">
      <w:pPr>
        <w:pStyle w:val="AutoNumber"/>
        <w:spacing w:line="240" w:lineRule="auto"/>
        <w:ind w:left="720"/>
        <w:rPr>
          <w:sz w:val="22"/>
          <w:szCs w:val="22"/>
          <w:lang w:val="en-AU"/>
        </w:rPr>
      </w:pPr>
    </w:p>
    <w:p w14:paraId="638EEE70" w14:textId="77777777" w:rsidR="008C03C5" w:rsidRPr="002A387A" w:rsidRDefault="008C03C5" w:rsidP="00CC3365">
      <w:pPr>
        <w:pStyle w:val="AutoNumber"/>
        <w:spacing w:line="240" w:lineRule="auto"/>
        <w:rPr>
          <w:sz w:val="22"/>
          <w:szCs w:val="22"/>
          <w:lang w:val="en-AU"/>
        </w:rPr>
      </w:pPr>
      <w:r w:rsidRPr="002A387A">
        <w:rPr>
          <w:sz w:val="22"/>
          <w:szCs w:val="22"/>
          <w:lang w:val="en-AU"/>
        </w:rPr>
        <w:t>Psychiatrist:</w:t>
      </w:r>
    </w:p>
    <w:p w14:paraId="7D5E1D78" w14:textId="77777777" w:rsidR="008C03C5" w:rsidRPr="002A387A" w:rsidRDefault="008C03C5" w:rsidP="00CC3365">
      <w:pPr>
        <w:pStyle w:val="AutoNumber"/>
        <w:spacing w:line="240" w:lineRule="auto"/>
        <w:ind w:left="720"/>
        <w:rPr>
          <w:sz w:val="22"/>
          <w:szCs w:val="22"/>
          <w:lang w:val="en-AU"/>
        </w:rPr>
      </w:pPr>
      <w:r w:rsidRPr="002A387A">
        <w:rPr>
          <w:sz w:val="22"/>
          <w:szCs w:val="22"/>
          <w:lang w:val="en-AU"/>
        </w:rPr>
        <w:t xml:space="preserve">HeShe is </w:t>
      </w:r>
      <w:r w:rsidRPr="002A387A">
        <w:rPr>
          <w:sz w:val="22"/>
          <w:szCs w:val="22"/>
          <w:highlight w:val="yellow"/>
          <w:lang w:val="en-AU"/>
        </w:rPr>
        <w:t>not</w:t>
      </w:r>
      <w:r w:rsidRPr="002A387A">
        <w:rPr>
          <w:sz w:val="22"/>
          <w:szCs w:val="22"/>
          <w:lang w:val="en-AU"/>
        </w:rPr>
        <w:t xml:space="preserve"> seeing a psychiatrist</w:t>
      </w:r>
      <w:r w:rsidRPr="002A387A">
        <w:rPr>
          <w:sz w:val="22"/>
          <w:szCs w:val="22"/>
        </w:rPr>
        <w:t xml:space="preserve"> currently</w:t>
      </w:r>
      <w:r w:rsidRPr="002A387A">
        <w:rPr>
          <w:sz w:val="22"/>
          <w:szCs w:val="22"/>
          <w:lang w:val="en-AU"/>
        </w:rPr>
        <w:t>.</w:t>
      </w:r>
    </w:p>
    <w:p w14:paraId="1E9D7C2F" w14:textId="77777777" w:rsidR="008C03C5" w:rsidRPr="002A387A" w:rsidRDefault="008C03C5" w:rsidP="00CC3365">
      <w:pPr>
        <w:pStyle w:val="AutoNumber"/>
        <w:spacing w:line="240" w:lineRule="auto"/>
        <w:ind w:left="720"/>
        <w:rPr>
          <w:sz w:val="22"/>
          <w:szCs w:val="22"/>
          <w:lang w:val="en-AU"/>
        </w:rPr>
      </w:pPr>
    </w:p>
    <w:p w14:paraId="1AB1C6A8" w14:textId="77777777" w:rsidR="008C03C5" w:rsidRPr="002A387A" w:rsidRDefault="008C03C5" w:rsidP="00CC3365">
      <w:pPr>
        <w:pStyle w:val="AutoNumber"/>
        <w:spacing w:line="240" w:lineRule="auto"/>
        <w:rPr>
          <w:sz w:val="22"/>
          <w:szCs w:val="22"/>
          <w:lang w:val="en-AU"/>
        </w:rPr>
      </w:pPr>
      <w:r w:rsidRPr="002A387A">
        <w:rPr>
          <w:sz w:val="22"/>
          <w:szCs w:val="22"/>
          <w:lang w:val="en-AU"/>
        </w:rPr>
        <w:lastRenderedPageBreak/>
        <w:t>General Practitioner:</w:t>
      </w:r>
    </w:p>
    <w:p w14:paraId="311EDB9F" w14:textId="77777777" w:rsidR="008C03C5" w:rsidRPr="002A387A" w:rsidRDefault="008C03C5" w:rsidP="00CC3365">
      <w:pPr>
        <w:pStyle w:val="AutoNumber"/>
        <w:spacing w:line="240" w:lineRule="auto"/>
        <w:ind w:left="720"/>
        <w:rPr>
          <w:sz w:val="22"/>
          <w:szCs w:val="22"/>
          <w:lang w:val="en-AU"/>
        </w:rPr>
      </w:pPr>
      <w:r w:rsidRPr="002A387A">
        <w:rPr>
          <w:sz w:val="22"/>
          <w:szCs w:val="22"/>
          <w:lang w:val="en-AU"/>
        </w:rPr>
        <w:t xml:space="preserve">HeShe sees hisher GP </w:t>
      </w:r>
    </w:p>
    <w:p w14:paraId="07DC2C45" w14:textId="77777777" w:rsidR="008C03C5" w:rsidRPr="002A387A" w:rsidRDefault="008C03C5" w:rsidP="00CC3365">
      <w:pPr>
        <w:pStyle w:val="AutoNumber"/>
        <w:spacing w:line="240" w:lineRule="auto"/>
        <w:rPr>
          <w:sz w:val="22"/>
          <w:szCs w:val="22"/>
          <w:lang w:val="en-AU"/>
        </w:rPr>
      </w:pPr>
    </w:p>
    <w:p w14:paraId="249B0DD0" w14:textId="77777777" w:rsidR="008C03C5" w:rsidRPr="002A387A" w:rsidRDefault="008C03C5" w:rsidP="00CC3365">
      <w:pPr>
        <w:pStyle w:val="AutoNumber"/>
        <w:spacing w:line="240" w:lineRule="auto"/>
        <w:rPr>
          <w:sz w:val="22"/>
          <w:szCs w:val="22"/>
          <w:lang w:val="en-AU"/>
        </w:rPr>
      </w:pPr>
      <w:r w:rsidRPr="002A387A">
        <w:rPr>
          <w:sz w:val="22"/>
          <w:szCs w:val="22"/>
          <w:lang w:val="en-AU"/>
        </w:rPr>
        <w:t>Other treatments:</w:t>
      </w:r>
    </w:p>
    <w:p w14:paraId="6B6DA79F" w14:textId="77777777" w:rsidR="008C03C5" w:rsidRPr="002A387A" w:rsidRDefault="008C03C5" w:rsidP="00CC3365">
      <w:pPr>
        <w:pStyle w:val="AutoNumber"/>
        <w:spacing w:line="240" w:lineRule="auto"/>
        <w:ind w:left="720"/>
        <w:rPr>
          <w:sz w:val="22"/>
          <w:szCs w:val="22"/>
          <w:lang w:val="en-AU"/>
        </w:rPr>
      </w:pPr>
      <w:r w:rsidRPr="002A387A">
        <w:rPr>
          <w:sz w:val="22"/>
          <w:szCs w:val="22"/>
          <w:lang w:val="en-AU"/>
        </w:rPr>
        <w:t xml:space="preserve">HeShe said that heshe was </w:t>
      </w:r>
      <w:r w:rsidRPr="002A387A">
        <w:rPr>
          <w:sz w:val="22"/>
          <w:szCs w:val="22"/>
          <w:highlight w:val="yellow"/>
          <w:lang w:val="en-AU"/>
        </w:rPr>
        <w:t>not</w:t>
      </w:r>
      <w:r w:rsidRPr="002A387A">
        <w:rPr>
          <w:sz w:val="22"/>
          <w:szCs w:val="22"/>
          <w:lang w:val="en-AU"/>
        </w:rPr>
        <w:t xml:space="preserve"> doing any other treatment.</w:t>
      </w:r>
    </w:p>
    <w:p w14:paraId="68C46E67" w14:textId="77777777" w:rsidR="008C03C5" w:rsidRPr="002A387A" w:rsidRDefault="008C03C5" w:rsidP="00CC3365">
      <w:pPr>
        <w:pStyle w:val="AutoNumber"/>
        <w:spacing w:line="240" w:lineRule="auto"/>
        <w:ind w:left="720"/>
        <w:rPr>
          <w:sz w:val="22"/>
          <w:szCs w:val="22"/>
          <w:lang w:val="en-AU"/>
        </w:rPr>
      </w:pPr>
    </w:p>
    <w:p w14:paraId="52CC57FC" w14:textId="77777777" w:rsidR="000B0F0C" w:rsidRPr="002A387A" w:rsidRDefault="000B0F0C" w:rsidP="00CC3365">
      <w:pPr>
        <w:spacing w:after="0" w:line="240" w:lineRule="auto"/>
        <w:jc w:val="both"/>
      </w:pPr>
    </w:p>
    <w:p w14:paraId="04582DFA" w14:textId="77777777" w:rsidR="000B0F0C" w:rsidRPr="002A387A" w:rsidRDefault="00930C75" w:rsidP="00CC3365">
      <w:pPr>
        <w:spacing w:after="0" w:line="240" w:lineRule="auto"/>
        <w:jc w:val="both"/>
      </w:pPr>
      <w:r>
        <w:t xml:space="preserve">HeShe said that </w:t>
      </w:r>
      <w:r w:rsidR="000B0F0C" w:rsidRPr="002A387A">
        <w:t xml:space="preserve">here are </w:t>
      </w:r>
      <w:r w:rsidR="000B0F0C" w:rsidRPr="002A387A">
        <w:rPr>
          <w:highlight w:val="yellow"/>
        </w:rPr>
        <w:t>no</w:t>
      </w:r>
      <w:r w:rsidR="000B0F0C" w:rsidRPr="002A387A">
        <w:t xml:space="preserve"> current plans for treatment escalation or medication changes.</w:t>
      </w:r>
    </w:p>
    <w:p w14:paraId="45E8719D" w14:textId="77777777" w:rsidR="00FB0212" w:rsidRDefault="000B0F0C" w:rsidP="00CC3365">
      <w:pPr>
        <w:spacing w:after="0" w:line="240" w:lineRule="auto"/>
        <w:jc w:val="both"/>
      </w:pPr>
      <w:r w:rsidRPr="002A387A">
        <w:t xml:space="preserve">HeShe is </w:t>
      </w:r>
      <w:r w:rsidRPr="002A387A">
        <w:rPr>
          <w:highlight w:val="yellow"/>
        </w:rPr>
        <w:t>not</w:t>
      </w:r>
      <w:r w:rsidRPr="002A387A">
        <w:t xml:space="preserve"> motivated for further escalation of treatment.</w:t>
      </w:r>
    </w:p>
    <w:p w14:paraId="015B6ACE" w14:textId="77777777" w:rsidR="006D23F4" w:rsidRDefault="006D23F4" w:rsidP="00CC3365">
      <w:pPr>
        <w:spacing w:after="0" w:line="240" w:lineRule="auto"/>
        <w:jc w:val="both"/>
      </w:pPr>
    </w:p>
    <w:p w14:paraId="2B1D215A" w14:textId="77777777" w:rsidR="006D23F4" w:rsidRPr="002A387A" w:rsidRDefault="006D23F4" w:rsidP="00CC3365">
      <w:pPr>
        <w:spacing w:after="0" w:line="240" w:lineRule="auto"/>
        <w:jc w:val="both"/>
      </w:pPr>
      <w:r w:rsidRPr="006D23F4">
        <w:rPr>
          <w:highlight w:val="red"/>
        </w:rPr>
        <w:t>MovePastHxHere</w:t>
      </w:r>
    </w:p>
    <w:sdt>
      <w:sdtPr>
        <w:alias w:val="permthreshbothwcchplmedilawMSE"/>
        <w:tag w:val="permthreshwcchplmedilawMSE"/>
        <w:id w:val="-862438332"/>
        <w:placeholder>
          <w:docPart w:val="6AF27C72FA51E2478265556C0E709DDE"/>
        </w:placeholder>
      </w:sdtPr>
      <w:sdtEndPr/>
      <w:sdtContent>
        <w:p w14:paraId="17953C3C" w14:textId="77777777" w:rsidR="005E30D0" w:rsidRPr="002A387A" w:rsidRDefault="005E30D0" w:rsidP="00CC3365">
          <w:pPr>
            <w:spacing w:after="0" w:line="240" w:lineRule="auto"/>
            <w:ind w:left="720"/>
            <w:jc w:val="both"/>
          </w:pPr>
        </w:p>
        <w:p w14:paraId="5334942A" w14:textId="77777777" w:rsidR="00FB0212" w:rsidRPr="002A387A" w:rsidRDefault="00667A55" w:rsidP="00CC3365">
          <w:pPr>
            <w:pStyle w:val="Heading2"/>
            <w:spacing w:after="0" w:line="240" w:lineRule="auto"/>
            <w:jc w:val="both"/>
            <w:rPr>
              <w:rFonts w:eastAsia="Times New Roman"/>
            </w:rPr>
          </w:pPr>
          <w:r w:rsidRPr="002A387A">
            <w:rPr>
              <w:rFonts w:eastAsia="Times New Roman"/>
            </w:rPr>
            <w:t xml:space="preserve">CLINICAL EXAMINATION </w:t>
          </w:r>
        </w:p>
        <w:p w14:paraId="2324E098" w14:textId="77777777" w:rsidR="00590188" w:rsidRPr="00F67277" w:rsidRDefault="00590188" w:rsidP="00CC3365">
          <w:pPr>
            <w:pStyle w:val="ListParagraph"/>
            <w:numPr>
              <w:ilvl w:val="0"/>
              <w:numId w:val="48"/>
            </w:numPr>
            <w:spacing w:before="120" w:after="0" w:line="240" w:lineRule="auto"/>
            <w:ind w:left="0" w:firstLine="0"/>
            <w:contextualSpacing w:val="0"/>
            <w:jc w:val="both"/>
            <w:rPr>
              <w:rFonts w:eastAsia="Times New Roman"/>
              <w:b/>
              <w:bCs/>
            </w:rPr>
          </w:pPr>
          <w:r w:rsidRPr="00F67277">
            <w:rPr>
              <w:b/>
              <w:bCs/>
            </w:rPr>
            <w:t>Mental State on Examination</w:t>
          </w:r>
          <w:r w:rsidRPr="002A387A">
            <w:t xml:space="preserve"> as at</w:t>
          </w:r>
          <w:r w:rsidR="000B31AF">
            <w:t xml:space="preserve"> </w:t>
          </w:r>
          <w:sdt>
            <w:sdtPr>
              <w:alias w:val="ClAssessDate1"/>
              <w:tag w:val="ClAssessDate1"/>
              <w:id w:val="-1162551083"/>
              <w:placeholder>
                <w:docPart w:val="86053DAC63FD154E86E63CFA5DB35F23"/>
              </w:placeholder>
              <w:dataBinding w:xpath="//*[local-name()='ClAssessDate1']" w:storeItemID="{523C6B66-2AD2-4536-917B-F7CF474BFDD4}"/>
              <w:text/>
            </w:sdtPr>
            <w:sdtEndPr/>
            <w:sdtContent>
              <w:r w:rsidR="000B31AF">
                <w:t>ClAssessDate1</w:t>
              </w:r>
            </w:sdtContent>
          </w:sdt>
          <w:r w:rsidRPr="002A387A">
            <w:t>:</w:t>
          </w:r>
        </w:p>
        <w:p w14:paraId="58C8F478" w14:textId="77777777" w:rsidR="00590188" w:rsidRPr="002A387A" w:rsidRDefault="00590188" w:rsidP="00CC3365">
          <w:pPr>
            <w:spacing w:line="240" w:lineRule="auto"/>
            <w:jc w:val="both"/>
          </w:pPr>
          <w:r w:rsidRPr="002A387A">
            <w:t xml:space="preserve">Appearance: The Claimant appeared hisher stated age and was </w:t>
          </w:r>
          <w:r w:rsidRPr="002A387A">
            <w:rPr>
              <w:highlight w:val="yellow"/>
            </w:rPr>
            <w:t>well</w:t>
          </w:r>
          <w:r w:rsidRPr="002A387A">
            <w:t xml:space="preserve"> groomed.</w:t>
          </w:r>
        </w:p>
        <w:p w14:paraId="305783D9" w14:textId="77777777" w:rsidR="00590188" w:rsidRPr="002A387A" w:rsidRDefault="00590188" w:rsidP="00CC3365">
          <w:pPr>
            <w:spacing w:line="240" w:lineRule="auto"/>
            <w:jc w:val="both"/>
          </w:pPr>
          <w:r w:rsidRPr="002A387A">
            <w:t xml:space="preserve">Behaviour: There was </w:t>
          </w:r>
          <w:r w:rsidRPr="007D4911">
            <w:rPr>
              <w:highlight w:val="yellow"/>
            </w:rPr>
            <w:t>no</w:t>
          </w:r>
          <w:r w:rsidRPr="002A387A">
            <w:t xml:space="preserve"> psychomotor disturbance, and heshe appeared relaxed in hisher chair. There was </w:t>
          </w:r>
          <w:r w:rsidRPr="002A387A">
            <w:rPr>
              <w:highlight w:val="yellow"/>
            </w:rPr>
            <w:t>good</w:t>
          </w:r>
          <w:r w:rsidRPr="002A387A">
            <w:t xml:space="preserve"> eye contact with the videoconference camera.</w:t>
          </w:r>
        </w:p>
        <w:p w14:paraId="2869F706" w14:textId="77777777" w:rsidR="00590188" w:rsidRPr="002A387A" w:rsidRDefault="00590188" w:rsidP="00CC3365">
          <w:pPr>
            <w:spacing w:line="240" w:lineRule="auto"/>
            <w:jc w:val="both"/>
          </w:pPr>
          <w:r w:rsidRPr="002A387A">
            <w:t xml:space="preserve">Speech: Speech was spontaneous and </w:t>
          </w:r>
          <w:r w:rsidRPr="002A387A">
            <w:rPr>
              <w:highlight w:val="yellow"/>
            </w:rPr>
            <w:t>normal</w:t>
          </w:r>
          <w:r w:rsidRPr="002A387A">
            <w:t xml:space="preserve"> in volume, rate, rhythm, and prosody.</w:t>
          </w:r>
        </w:p>
        <w:p w14:paraId="043656D5" w14:textId="77777777" w:rsidR="00590188" w:rsidRPr="002A387A" w:rsidRDefault="00590188" w:rsidP="00CC3365">
          <w:pPr>
            <w:spacing w:after="0" w:line="240" w:lineRule="auto"/>
            <w:jc w:val="both"/>
          </w:pPr>
          <w:r w:rsidRPr="002A387A">
            <w:t xml:space="preserve">Mood: </w:t>
          </w:r>
          <w:sdt>
            <w:sdtPr>
              <w:alias w:val="ClMoodCurrent1"/>
              <w:id w:val="-844713984"/>
              <w:placeholder>
                <w:docPart w:val="57B10FBB33A7E84587E506EB45294EA6"/>
              </w:placeholder>
              <w:dataBinding w:xpath="//*[local-name()='ClMoodCurrent1']" w:storeItemID="{99E3D2BE-06C1-4795-8970-33A745E9499F}"/>
              <w:text/>
            </w:sdtPr>
            <w:sdtEndPr/>
            <w:sdtContent>
              <w:r w:rsidR="00D11ECA" w:rsidRPr="00BE4701">
                <w:t>HeShe described hisher mood as low.</w:t>
              </w:r>
            </w:sdtContent>
          </w:sdt>
        </w:p>
        <w:p w14:paraId="33ADDEF4" w14:textId="77777777" w:rsidR="00590188" w:rsidRPr="002A387A" w:rsidRDefault="00590188" w:rsidP="00CC3365">
          <w:pPr>
            <w:spacing w:line="240" w:lineRule="auto"/>
            <w:jc w:val="both"/>
          </w:pPr>
          <w:r w:rsidRPr="002A387A">
            <w:t xml:space="preserve">Affect: HisHer affect was warm, reactive, and appropriate, with a </w:t>
          </w:r>
          <w:sdt>
            <w:sdtPr>
              <w:rPr>
                <w:highlight w:val="yellow"/>
              </w:rPr>
              <w:alias w:val="AffectRng"/>
              <w:tag w:val="AffectRng"/>
              <w:id w:val="1269896501"/>
              <w:placeholder>
                <w:docPart w:val="09C8E345C2B54F4FA61EE176D8A36CA2"/>
              </w:placeholder>
              <w:comboBox>
                <w:listItem w:displayText="restricted" w:value="restricted"/>
                <w:listItem w:displayText="normal" w:value="normal"/>
                <w:listItem w:displayText="blunted" w:value="blunted"/>
              </w:comboBox>
            </w:sdtPr>
            <w:sdtEndPr/>
            <w:sdtContent>
              <w:r w:rsidR="00683337">
                <w:rPr>
                  <w:highlight w:val="yellow"/>
                </w:rPr>
                <w:t>restricted</w:t>
              </w:r>
            </w:sdtContent>
          </w:sdt>
          <w:r w:rsidRPr="002A387A">
            <w:rPr>
              <w:highlight w:val="yellow"/>
            </w:rPr>
            <w:t xml:space="preserve"> </w:t>
          </w:r>
          <w:r w:rsidRPr="002A387A">
            <w:t>range.</w:t>
          </w:r>
        </w:p>
        <w:p w14:paraId="304F0B9C" w14:textId="77777777" w:rsidR="00590188" w:rsidRPr="002A387A" w:rsidRDefault="00590188" w:rsidP="00CC3365">
          <w:pPr>
            <w:spacing w:line="240" w:lineRule="auto"/>
            <w:jc w:val="both"/>
          </w:pPr>
          <w:r w:rsidRPr="002A387A">
            <w:t>Thought form: The thought form was logical, with no formal thought disorder noted.</w:t>
          </w:r>
        </w:p>
        <w:p w14:paraId="637D38C3" w14:textId="77777777" w:rsidR="007D6756" w:rsidRDefault="00590188" w:rsidP="00CC3365">
          <w:pPr>
            <w:spacing w:after="0" w:line="240" w:lineRule="auto"/>
            <w:jc w:val="both"/>
          </w:pPr>
          <w:r w:rsidRPr="002A387A">
            <w:t xml:space="preserve">Thought content: The main </w:t>
          </w:r>
          <w:r w:rsidRPr="002A387A">
            <w:rPr>
              <w:highlight w:val="yellow"/>
            </w:rPr>
            <w:t xml:space="preserve">themes </w:t>
          </w:r>
          <w:r w:rsidRPr="002A387A">
            <w:t xml:space="preserve">were about the effects of the subject injury on hisher life. </w:t>
          </w:r>
          <w:sdt>
            <w:sdtPr>
              <w:alias w:val="NegThoughts"/>
              <w:tag w:val="NegThoughts"/>
              <w:id w:val="-1277953531"/>
              <w:placeholder>
                <w:docPart w:val="450C19B47294F44F9A1443AA5F9F70EB"/>
              </w:placeholder>
              <w:dataBinding w:xpath="//*[local-name()='NegThoughts']" w:storeItemID="{99E3D2BE-06C1-4795-8970-33A745E9499F}"/>
              <w:text/>
            </w:sdtPr>
            <w:sdtEndPr/>
            <w:sdtContent>
              <w:r w:rsidR="008D0DBB">
                <w:t xml:space="preserve">HeShe DID NOT described negative thoughts </w:t>
              </w:r>
            </w:sdtContent>
          </w:sdt>
        </w:p>
        <w:p w14:paraId="55F7698E" w14:textId="77777777" w:rsidR="00D21943" w:rsidRDefault="00590188" w:rsidP="00CC3365">
          <w:pPr>
            <w:spacing w:after="0" w:line="240" w:lineRule="auto"/>
            <w:jc w:val="both"/>
          </w:pPr>
          <w:r w:rsidRPr="002A387A">
            <w:t xml:space="preserve">There were </w:t>
          </w:r>
          <w:r w:rsidRPr="002A387A">
            <w:rPr>
              <w:highlight w:val="yellow"/>
            </w:rPr>
            <w:t xml:space="preserve">no </w:t>
          </w:r>
          <w:r w:rsidRPr="002A387A">
            <w:t xml:space="preserve">delusions noted. </w:t>
          </w:r>
          <w:sdt>
            <w:sdtPr>
              <w:alias w:val="ClSuicidalCurrently1"/>
              <w:tag w:val="ClSuicidalCurrently1"/>
              <w:id w:val="-465199220"/>
              <w:placeholder>
                <w:docPart w:val="CE901BB64811A24397D8C4971CA06E94"/>
              </w:placeholder>
              <w:dataBinding w:xpath="//*[local-name()='ClSuicidalCurrently1']" w:storeItemID="{99E3D2BE-06C1-4795-8970-33A745E9499F}"/>
              <w:text/>
            </w:sdtPr>
            <w:sdtEndPr/>
            <w:sdtContent>
              <w:r w:rsidR="00D21943" w:rsidRPr="00E43D76">
                <w:t>HeShe said heshe was not experiencing suicidal thoughts.</w:t>
              </w:r>
            </w:sdtContent>
          </w:sdt>
        </w:p>
        <w:p w14:paraId="0F9948D3" w14:textId="77777777" w:rsidR="00590188" w:rsidRPr="002A387A" w:rsidRDefault="00590188" w:rsidP="00CC3365">
          <w:pPr>
            <w:spacing w:line="240" w:lineRule="auto"/>
            <w:jc w:val="both"/>
          </w:pPr>
          <w:r w:rsidRPr="002A387A">
            <w:t xml:space="preserve">Perceptions: There was </w:t>
          </w:r>
          <w:r w:rsidRPr="002A387A">
            <w:rPr>
              <w:highlight w:val="yellow"/>
            </w:rPr>
            <w:t xml:space="preserve">no </w:t>
          </w:r>
          <w:r w:rsidRPr="002A387A">
            <w:t xml:space="preserve">perceptual abnormality described, and heshe did </w:t>
          </w:r>
          <w:r w:rsidRPr="002A387A">
            <w:rPr>
              <w:highlight w:val="yellow"/>
            </w:rPr>
            <w:t>not</w:t>
          </w:r>
          <w:r w:rsidRPr="002A387A">
            <w:t xml:space="preserve"> appear to be responding to any abnormality on observation.</w:t>
          </w:r>
        </w:p>
        <w:p w14:paraId="068B9123" w14:textId="77777777" w:rsidR="00590188" w:rsidRPr="002A387A" w:rsidRDefault="00590188" w:rsidP="00CC3365">
          <w:pPr>
            <w:spacing w:line="240" w:lineRule="auto"/>
            <w:jc w:val="both"/>
          </w:pPr>
          <w:r w:rsidRPr="002A387A">
            <w:t xml:space="preserve">Cognition: Formal testing of cognition was not performed. </w:t>
          </w:r>
          <w:sdt>
            <w:sdtPr>
              <w:alias w:val="ClSupportPersonPresent1"/>
              <w:tag w:val="ClSupportPersonPresent1"/>
              <w:id w:val="-11770764"/>
              <w:placeholder>
                <w:docPart w:val="40A11A0AC7211048A1CC18EEEA177876"/>
              </w:placeholder>
              <w:dataBinding w:xpath="//*[local-name()='ClSupportPersonPresent1']" w:storeItemID="{523C6B66-2AD2-4536-917B-F7CF474BFDD4}"/>
              <w:text/>
            </w:sdtPr>
            <w:sdtEndPr/>
            <w:sdtContent>
              <w:r w:rsidR="0059619C">
                <w:t>The Claimant attended the assessment alone and at the correct time.</w:t>
              </w:r>
            </w:sdtContent>
          </w:sdt>
          <w:r w:rsidR="0059619C" w:rsidRPr="002A387A">
            <w:t xml:space="preserve"> </w:t>
          </w:r>
          <w:r w:rsidRPr="002A387A">
            <w:t xml:space="preserve">A </w:t>
          </w:r>
          <w:r w:rsidRPr="002A387A">
            <w:rPr>
              <w:highlight w:val="yellow"/>
            </w:rPr>
            <w:t>reasonable</w:t>
          </w:r>
          <w:r w:rsidRPr="002A387A">
            <w:t xml:space="preserve"> history was obtained. HeShe could manage the </w:t>
          </w:r>
          <w:sdt>
            <w:sdtPr>
              <w:alias w:val="AxTime"/>
              <w:tag w:val="AxTime"/>
              <w:id w:val="398262358"/>
              <w:placeholder>
                <w:docPart w:val="FA2D63A5ABBD9542AF1F266CBF2E126D"/>
              </w:placeholder>
              <w:dataBinding w:xpath="//*[local-name()='AxTime']" w:storeItemID="{523C6B66-2AD2-4536-917B-F7CF474BFDD4}"/>
              <w:text/>
            </w:sdtPr>
            <w:sdtEndPr/>
            <w:sdtContent>
              <w:r w:rsidR="000B31AF">
                <w:t>1 hour and minutes</w:t>
              </w:r>
            </w:sdtContent>
          </w:sdt>
          <w:r w:rsidRPr="002A387A">
            <w:t xml:space="preserve"> assessment</w:t>
          </w:r>
          <w:r w:rsidR="0004386E">
            <w:t xml:space="preserve"> </w:t>
          </w:r>
          <w:sdt>
            <w:sdtPr>
              <w:alias w:val="MSEManagedAx"/>
              <w:tag w:val="MSEManagedAx"/>
              <w:id w:val="1837723855"/>
              <w:placeholder>
                <w:docPart w:val="8909E0952D43BC47851B2100BC4426D2"/>
              </w:placeholder>
              <w:showingPlcHdr/>
              <w:dataBinding w:xpath="//*[local-name()='MSEManagedAx']" w:storeItemID="{523C6B66-2AD2-4536-917B-F7CF474BFDD4}"/>
              <w:comboBox w:lastValue="">
                <w:listItem w:value="Choose an item."/>
                <w:listItem w:displayText="well" w:value="well"/>
                <w:listItem w:displayText="fairly well" w:value="fairly well"/>
                <w:listItem w:displayText="poorly" w:value="poorly"/>
              </w:comboBox>
            </w:sdtPr>
            <w:sdtEndPr/>
            <w:sdtContent>
              <w:r w:rsidR="00657CB4" w:rsidRPr="00753C2E">
                <w:rPr>
                  <w:rStyle w:val="PlaceholderText"/>
                </w:rPr>
                <w:t>Choose an item.</w:t>
              </w:r>
            </w:sdtContent>
          </w:sdt>
          <w:r w:rsidRPr="002A387A">
            <w:t xml:space="preserve"> and had</w:t>
          </w:r>
          <w:r w:rsidR="0004386E">
            <w:t xml:space="preserve"> </w:t>
          </w:r>
          <w:sdt>
            <w:sdtPr>
              <w:alias w:val="MSEConcDifficulty"/>
              <w:tag w:val="MSEConcDifficulty"/>
              <w:id w:val="-43827694"/>
              <w:placeholder>
                <w:docPart w:val="E27C74C965F53E4A86F8D19228946CC7"/>
              </w:placeholder>
              <w:showingPlcHdr/>
              <w:dataBinding w:xpath="//*[local-name()='MSEConcDifficulty']" w:storeItemID="{523C6B66-2AD2-4536-917B-F7CF474BFDD4}"/>
              <w:comboBox w:lastValue="">
                <w:listItem w:value="Choose an item."/>
                <w:listItem w:displayText="no" w:value="no"/>
                <w:listItem w:displayText="mild" w:value="mild"/>
                <w:listItem w:displayText="moderate" w:value="moderate"/>
                <w:listItem w:displayText="significant" w:value="significant"/>
              </w:comboBox>
            </w:sdtPr>
            <w:sdtEndPr/>
            <w:sdtContent>
              <w:r w:rsidR="00657CB4" w:rsidRPr="00753C2E">
                <w:rPr>
                  <w:rStyle w:val="PlaceholderText"/>
                </w:rPr>
                <w:t>Choose an item.</w:t>
              </w:r>
            </w:sdtContent>
          </w:sdt>
          <w:r w:rsidRPr="002A387A">
            <w:t xml:space="preserve"> difficulty sustaining hisher concentration.</w:t>
          </w:r>
        </w:p>
      </w:sdtContent>
    </w:sdt>
    <w:p w14:paraId="334B8DF5" w14:textId="77777777" w:rsidR="00DA296A" w:rsidRPr="002A387A" w:rsidRDefault="00DA296A" w:rsidP="00CC3365">
      <w:pPr>
        <w:spacing w:after="0" w:line="240" w:lineRule="auto"/>
        <w:ind w:left="567"/>
        <w:jc w:val="both"/>
      </w:pPr>
    </w:p>
    <w:p w14:paraId="7491CA37" w14:textId="77777777" w:rsidR="00FB0212" w:rsidRPr="002A387A" w:rsidRDefault="001A4D2A" w:rsidP="00CC3365">
      <w:pPr>
        <w:pStyle w:val="ListParagraph"/>
        <w:numPr>
          <w:ilvl w:val="0"/>
          <w:numId w:val="48"/>
        </w:numPr>
        <w:spacing w:before="120" w:after="0" w:line="240" w:lineRule="auto"/>
        <w:ind w:left="0" w:firstLine="0"/>
        <w:contextualSpacing w:val="0"/>
        <w:jc w:val="both"/>
        <w:rPr>
          <w:rFonts w:eastAsia="Times New Roman"/>
          <w:b/>
          <w:bCs/>
        </w:rPr>
      </w:pPr>
      <w:r w:rsidRPr="002A387A">
        <w:rPr>
          <w:rFonts w:eastAsia="Times New Roman"/>
          <w:b/>
          <w:bCs/>
        </w:rPr>
        <w:t xml:space="preserve">Current </w:t>
      </w:r>
      <w:r w:rsidR="00B17DBD">
        <w:rPr>
          <w:rFonts w:eastAsia="Times New Roman"/>
          <w:b/>
          <w:bCs/>
        </w:rPr>
        <w:t>F</w:t>
      </w:r>
      <w:r w:rsidRPr="002A387A">
        <w:rPr>
          <w:rFonts w:eastAsia="Times New Roman"/>
          <w:b/>
          <w:bCs/>
        </w:rPr>
        <w:t>unctioning</w:t>
      </w:r>
    </w:p>
    <w:p w14:paraId="1807947F" w14:textId="77777777" w:rsidR="00A97E1D" w:rsidRPr="002A387A" w:rsidRDefault="00A97E1D" w:rsidP="00CC3365">
      <w:pPr>
        <w:pStyle w:val="AutoNumber"/>
        <w:spacing w:line="240" w:lineRule="auto"/>
        <w:rPr>
          <w:sz w:val="22"/>
          <w:szCs w:val="22"/>
          <w:lang w:val="en-AU"/>
        </w:rPr>
      </w:pPr>
      <w:r w:rsidRPr="002A387A">
        <w:rPr>
          <w:sz w:val="22"/>
          <w:szCs w:val="22"/>
          <w:u w:val="single"/>
          <w:lang w:val="en-AU"/>
        </w:rPr>
        <w:t>Current living situation</w:t>
      </w:r>
      <w:r w:rsidRPr="002A387A">
        <w:rPr>
          <w:sz w:val="22"/>
          <w:szCs w:val="22"/>
          <w:lang w:val="en-AU"/>
        </w:rPr>
        <w:t>:</w:t>
      </w:r>
    </w:p>
    <w:p w14:paraId="75D890FE" w14:textId="77777777" w:rsidR="00A97E1D" w:rsidRPr="002A387A" w:rsidRDefault="006D10CB" w:rsidP="00CC3365">
      <w:pPr>
        <w:spacing w:line="240" w:lineRule="auto"/>
        <w:jc w:val="both"/>
      </w:pPr>
      <w:r w:rsidRPr="002A387A">
        <w:t>The Claimant</w:t>
      </w:r>
      <w:r w:rsidR="00224551">
        <w:t xml:space="preserve"> said heshe</w:t>
      </w:r>
      <w:r w:rsidRPr="002A387A">
        <w:t xml:space="preserve"> </w:t>
      </w:r>
      <w:sdt>
        <w:sdtPr>
          <w:alias w:val="LivesWith"/>
          <w:tag w:val="LivesWith"/>
          <w:id w:val="1011035015"/>
          <w:placeholder>
            <w:docPart w:val="EEA9C9E8EA388544BAC1A4D6379348C7"/>
          </w:placeholder>
          <w:dataBinding w:xpath="//*[local-name()='LivesWith']" w:storeItemID="{523C6B66-2AD2-4536-917B-F7CF474BFDD4}"/>
          <w:text/>
        </w:sdtPr>
        <w:sdtEndPr/>
        <w:sdtContent>
          <w:r w:rsidR="00BF323E">
            <w:t xml:space="preserve">lives with </w:t>
          </w:r>
        </w:sdtContent>
      </w:sdt>
    </w:p>
    <w:p w14:paraId="103F5DB5" w14:textId="77777777" w:rsidR="00A97E1D" w:rsidRPr="002A387A" w:rsidRDefault="00A97E1D" w:rsidP="00CC3365">
      <w:pPr>
        <w:spacing w:line="240" w:lineRule="auto"/>
        <w:jc w:val="both"/>
      </w:pPr>
    </w:p>
    <w:p w14:paraId="69FA9EC6" w14:textId="77777777" w:rsidR="00A97E1D" w:rsidRPr="002A387A" w:rsidRDefault="00A97E1D" w:rsidP="00CC3365">
      <w:pPr>
        <w:pStyle w:val="AutoNumber"/>
        <w:spacing w:line="240" w:lineRule="auto"/>
        <w:rPr>
          <w:sz w:val="22"/>
          <w:szCs w:val="22"/>
          <w:lang w:val="en-AU"/>
        </w:rPr>
      </w:pPr>
      <w:r w:rsidRPr="002A387A">
        <w:rPr>
          <w:sz w:val="22"/>
          <w:szCs w:val="22"/>
          <w:u w:val="single"/>
          <w:lang w:val="en-AU"/>
        </w:rPr>
        <w:t>Self-care and personal hygiene</w:t>
      </w:r>
      <w:r w:rsidRPr="002A387A">
        <w:rPr>
          <w:sz w:val="22"/>
          <w:szCs w:val="22"/>
          <w:lang w:val="en-AU"/>
        </w:rPr>
        <w:t>:</w:t>
      </w:r>
    </w:p>
    <w:sdt>
      <w:sdtPr>
        <w:alias w:val="PIRSSelfCarePre_1"/>
        <w:tag w:val="PIRSSelfCarePre_1"/>
        <w:id w:val="-383251893"/>
        <w:placeholder>
          <w:docPart w:val="21849F5A6D860342822814AEA7AA14D8"/>
        </w:placeholder>
        <w:dataBinding w:xpath="//*[local-name()='PIRSSelfCarePre_1']" w:storeItemID="{99E3D2BE-06C1-4795-8970-33A745E9499F}"/>
        <w:text/>
      </w:sdtPr>
      <w:sdtEndPr/>
      <w:sdtContent>
        <w:p w14:paraId="4EAA10B5" w14:textId="77777777" w:rsidR="001D7B4E" w:rsidRDefault="001D7B4E" w:rsidP="00CC3365">
          <w:pPr>
            <w:spacing w:after="0" w:line="240" w:lineRule="auto"/>
            <w:jc w:val="both"/>
          </w:pPr>
          <w:r w:rsidRPr="001D7B4E">
            <w:t>HeShe stated that before the subject injury, heshe was completely independent in bathing, grooming, household chores and shopping.</w:t>
          </w:r>
        </w:p>
      </w:sdtContent>
    </w:sdt>
    <w:p w14:paraId="6D4FD67A" w14:textId="77777777" w:rsidR="00BF323E" w:rsidRPr="001D7B4E" w:rsidRDefault="00BF323E" w:rsidP="00CC3365">
      <w:pPr>
        <w:pStyle w:val="AutoNumber"/>
        <w:spacing w:line="240" w:lineRule="auto"/>
        <w:rPr>
          <w:sz w:val="22"/>
          <w:szCs w:val="22"/>
          <w:lang w:val="en-AU"/>
        </w:rPr>
      </w:pPr>
    </w:p>
    <w:p w14:paraId="2AE407A6" w14:textId="77777777" w:rsidR="00AD3AC4" w:rsidRDefault="00AD3AC4" w:rsidP="00CC3365">
      <w:pPr>
        <w:pStyle w:val="AutoNumber"/>
        <w:spacing w:line="240" w:lineRule="auto"/>
        <w:rPr>
          <w:sz w:val="22"/>
          <w:szCs w:val="22"/>
          <w:lang w:val="en-AU"/>
        </w:rPr>
      </w:pPr>
    </w:p>
    <w:sdt>
      <w:sdtPr>
        <w:alias w:val="PIRSSelfCarePost_1"/>
        <w:tag w:val="PIRSSelfCarePost_1"/>
        <w:id w:val="32159508"/>
        <w:placeholder>
          <w:docPart w:val="ABE1CFF165D89C4B84D0B14864488096"/>
        </w:placeholder>
        <w:dataBinding w:xpath="//*[local-name()='PIRSSelfCarePost_1']" w:storeItemID="{99E3D2BE-06C1-4795-8970-33A745E9499F}"/>
        <w:text/>
      </w:sdtPr>
      <w:sdtEndPr/>
      <w:sdtContent>
        <w:p w14:paraId="0906326A" w14:textId="77777777" w:rsidR="00632816" w:rsidRDefault="00632816" w:rsidP="00CC3365">
          <w:pPr>
            <w:spacing w:after="0" w:line="240" w:lineRule="auto"/>
            <w:jc w:val="both"/>
          </w:pPr>
          <w:r>
            <w:t>Bathing: HeShe said heshe Grooming: HeShe stated that heshe Cooking: The Claimant said heshe Household chores: HeShe reported that heshe Shopping: HeShe stated that heshe The Claimant said a support person is not required for any of these activities. HeShe reported that heshe has a support person for X hours per week.</w:t>
          </w:r>
        </w:p>
      </w:sdtContent>
    </w:sdt>
    <w:p w14:paraId="4DC8CE72" w14:textId="77777777" w:rsidR="00D03CD5" w:rsidRDefault="00D03CD5" w:rsidP="00CC3365">
      <w:pPr>
        <w:spacing w:line="240" w:lineRule="auto"/>
        <w:jc w:val="both"/>
      </w:pPr>
    </w:p>
    <w:p w14:paraId="2BA4BF43" w14:textId="77777777" w:rsidR="00A97E1D" w:rsidRPr="002A387A" w:rsidRDefault="00A97E1D" w:rsidP="00CC3365">
      <w:pPr>
        <w:spacing w:line="240" w:lineRule="auto"/>
        <w:jc w:val="both"/>
        <w:rPr>
          <w:b/>
          <w:bCs/>
        </w:rPr>
      </w:pPr>
      <w:r w:rsidRPr="002A387A">
        <w:t xml:space="preserve">Insert a </w:t>
      </w:r>
      <w:r w:rsidRPr="002A387A">
        <w:rPr>
          <w:highlight w:val="yellow"/>
        </w:rPr>
        <w:t>New SelfCare</w:t>
      </w:r>
      <w:r w:rsidRPr="002A387A">
        <w:t xml:space="preserve"> and personal hygiene Opinion</w:t>
      </w:r>
    </w:p>
    <w:p w14:paraId="6A4A2AA1" w14:textId="77777777" w:rsidR="00A97E1D" w:rsidRPr="002A387A" w:rsidRDefault="00A97E1D" w:rsidP="00CC3365">
      <w:pPr>
        <w:pStyle w:val="AutoNumber"/>
        <w:spacing w:line="240" w:lineRule="auto"/>
        <w:rPr>
          <w:sz w:val="22"/>
          <w:szCs w:val="22"/>
          <w:lang w:val="en-AU"/>
        </w:rPr>
      </w:pPr>
    </w:p>
    <w:p w14:paraId="3A5252A8" w14:textId="77777777" w:rsidR="00A97E1D" w:rsidRPr="002A387A" w:rsidRDefault="00A97E1D" w:rsidP="00CC3365">
      <w:pPr>
        <w:pStyle w:val="AutoNumber"/>
        <w:spacing w:line="240" w:lineRule="auto"/>
        <w:rPr>
          <w:sz w:val="22"/>
          <w:szCs w:val="22"/>
          <w:lang w:val="en-AU"/>
        </w:rPr>
      </w:pPr>
    </w:p>
    <w:p w14:paraId="0339CDA7" w14:textId="77777777" w:rsidR="00A97E1D" w:rsidRPr="002A387A" w:rsidRDefault="00A97E1D" w:rsidP="00CC3365">
      <w:pPr>
        <w:pStyle w:val="AutoNumber"/>
        <w:spacing w:line="240" w:lineRule="auto"/>
        <w:rPr>
          <w:sz w:val="22"/>
          <w:szCs w:val="22"/>
          <w:lang w:val="en-AU"/>
        </w:rPr>
      </w:pPr>
      <w:r w:rsidRPr="002A387A">
        <w:rPr>
          <w:sz w:val="22"/>
          <w:szCs w:val="22"/>
          <w:u w:val="single"/>
          <w:lang w:val="en-AU"/>
        </w:rPr>
        <w:t>Social and recreational activities</w:t>
      </w:r>
      <w:r w:rsidRPr="002A387A">
        <w:rPr>
          <w:sz w:val="22"/>
          <w:szCs w:val="22"/>
          <w:lang w:val="en-AU"/>
        </w:rPr>
        <w:t>:</w:t>
      </w:r>
    </w:p>
    <w:sdt>
      <w:sdtPr>
        <w:alias w:val="PIRSSocialRecrPre_1"/>
        <w:tag w:val="PIRSSocialRecrPre_1"/>
        <w:id w:val="-1402288903"/>
        <w:placeholder>
          <w:docPart w:val="D7146D0A6A67264389E8D8072C9AC6F9"/>
        </w:placeholder>
        <w:dataBinding w:xpath="//*[local-name()='PIRSSocialRecrPre_1']" w:storeItemID="{99E3D2BE-06C1-4795-8970-33A745E9499F}"/>
        <w:text/>
      </w:sdtPr>
      <w:sdtEndPr/>
      <w:sdtContent>
        <w:p w14:paraId="5B93323E" w14:textId="77777777" w:rsidR="002018B7" w:rsidRDefault="002018B7" w:rsidP="00CC3365">
          <w:pPr>
            <w:spacing w:after="0" w:line="240" w:lineRule="auto"/>
            <w:jc w:val="both"/>
          </w:pPr>
          <w:r w:rsidRPr="002018B7">
            <w:t>HeShe stated that before the subject injury, heshe used to enjoy</w:t>
          </w:r>
          <w:r>
            <w:t xml:space="preserve"> </w:t>
          </w:r>
        </w:p>
      </w:sdtContent>
    </w:sdt>
    <w:p w14:paraId="38FB65AB" w14:textId="77777777" w:rsidR="00AD3AC4" w:rsidRPr="002A387A" w:rsidRDefault="00AD3AC4" w:rsidP="00CC3365">
      <w:pPr>
        <w:pStyle w:val="AutoNumber"/>
        <w:spacing w:line="240" w:lineRule="auto"/>
        <w:rPr>
          <w:sz w:val="22"/>
          <w:szCs w:val="22"/>
          <w:lang w:val="en-AU"/>
        </w:rPr>
      </w:pPr>
    </w:p>
    <w:sdt>
      <w:sdtPr>
        <w:alias w:val="PIRSSocialRecrPost_1"/>
        <w:tag w:val="PIRSSocialRecrPost_1"/>
        <w:id w:val="-405304305"/>
        <w:placeholder>
          <w:docPart w:val="0CD5B5532F8EAA4894DA09F82FCEA27F"/>
        </w:placeholder>
        <w:dataBinding w:xpath="//*[local-name()='PIRSSocialRecrPost_1']" w:storeItemID="{99E3D2BE-06C1-4795-8970-33A745E9499F}"/>
        <w:text/>
      </w:sdtPr>
      <w:sdtEndPr/>
      <w:sdtContent>
        <w:p w14:paraId="1F78263E" w14:textId="77777777" w:rsidR="00354C29" w:rsidRDefault="00354C29" w:rsidP="00CC3365">
          <w:pPr>
            <w:spacing w:after="0" w:line="240" w:lineRule="auto"/>
            <w:jc w:val="both"/>
          </w:pPr>
          <w:r>
            <w:t>Hobbies:  HeShe said heshe Exercise: HeShe stated that Other activities: The Claimant said Frequency of socialising: HeShe said heshe HeShe said heshe was last involved in a cultural event Involvement when out: HeShe reported that heshe The Claimant said a support person is not needed to go out.</w:t>
          </w:r>
        </w:p>
      </w:sdtContent>
    </w:sdt>
    <w:p w14:paraId="5F5FD92F" w14:textId="77777777" w:rsidR="003D4244" w:rsidRDefault="003D4244" w:rsidP="00CC3365">
      <w:pPr>
        <w:spacing w:line="240" w:lineRule="auto"/>
        <w:jc w:val="both"/>
      </w:pPr>
    </w:p>
    <w:p w14:paraId="7B1BD6E8" w14:textId="77777777" w:rsidR="00A97E1D" w:rsidRPr="002A387A" w:rsidRDefault="00A97E1D" w:rsidP="00CC3365">
      <w:pPr>
        <w:spacing w:line="240" w:lineRule="auto"/>
        <w:jc w:val="both"/>
        <w:rPr>
          <w:b/>
          <w:bCs/>
        </w:rPr>
      </w:pPr>
      <w:r w:rsidRPr="002A387A">
        <w:t xml:space="preserve">Insert a </w:t>
      </w:r>
      <w:r w:rsidRPr="002A387A">
        <w:rPr>
          <w:highlight w:val="yellow"/>
        </w:rPr>
        <w:t>New SocialRec</w:t>
      </w:r>
      <w:r w:rsidRPr="002A387A">
        <w:t xml:space="preserve"> activities Opinion</w:t>
      </w:r>
    </w:p>
    <w:p w14:paraId="761085A1" w14:textId="77777777" w:rsidR="00A97E1D" w:rsidRPr="002A387A" w:rsidRDefault="00A97E1D" w:rsidP="00CC3365">
      <w:pPr>
        <w:pStyle w:val="AutoNumber"/>
        <w:spacing w:line="240" w:lineRule="auto"/>
        <w:rPr>
          <w:sz w:val="22"/>
          <w:szCs w:val="22"/>
          <w:lang w:val="en-AU"/>
        </w:rPr>
      </w:pPr>
    </w:p>
    <w:p w14:paraId="72E35B5C" w14:textId="77777777" w:rsidR="00A97E1D" w:rsidRPr="002A387A" w:rsidRDefault="00A97E1D" w:rsidP="00CC3365">
      <w:pPr>
        <w:pStyle w:val="AutoNumber"/>
        <w:spacing w:line="240" w:lineRule="auto"/>
        <w:rPr>
          <w:sz w:val="22"/>
          <w:szCs w:val="22"/>
          <w:lang w:val="en-AU"/>
        </w:rPr>
      </w:pPr>
    </w:p>
    <w:p w14:paraId="1734CB97" w14:textId="77777777" w:rsidR="00A97E1D" w:rsidRPr="002A387A" w:rsidRDefault="00A97E1D" w:rsidP="00CC3365">
      <w:pPr>
        <w:pStyle w:val="AutoNumber"/>
        <w:spacing w:line="240" w:lineRule="auto"/>
        <w:rPr>
          <w:sz w:val="22"/>
          <w:szCs w:val="22"/>
          <w:lang w:val="en-AU"/>
        </w:rPr>
      </w:pPr>
      <w:r w:rsidRPr="002A387A">
        <w:rPr>
          <w:sz w:val="22"/>
          <w:szCs w:val="22"/>
          <w:u w:val="single"/>
          <w:lang w:val="en-AU"/>
        </w:rPr>
        <w:t>Travel</w:t>
      </w:r>
      <w:r w:rsidRPr="002A387A">
        <w:rPr>
          <w:sz w:val="22"/>
          <w:szCs w:val="22"/>
          <w:lang w:val="en-AU"/>
        </w:rPr>
        <w:t>:</w:t>
      </w:r>
    </w:p>
    <w:sdt>
      <w:sdtPr>
        <w:alias w:val="PIRSTravelPre_1"/>
        <w:tag w:val="PIRSTravelPre_1"/>
        <w:id w:val="-556850176"/>
        <w:placeholder>
          <w:docPart w:val="B33F9AD61192BF419E20CA6302FEA7FA"/>
        </w:placeholder>
        <w:dataBinding w:xpath="//*[local-name()='PIRSTravelPre_1']" w:storeItemID="{99E3D2BE-06C1-4795-8970-33A745E9499F}"/>
        <w:text/>
      </w:sdtPr>
      <w:sdtEndPr/>
      <w:sdtContent>
        <w:p w14:paraId="5F731A5F" w14:textId="77777777" w:rsidR="001E1EF3" w:rsidRDefault="001E1EF3" w:rsidP="00CC3365">
          <w:pPr>
            <w:spacing w:after="0" w:line="240" w:lineRule="auto"/>
            <w:jc w:val="both"/>
          </w:pPr>
          <w:r w:rsidRPr="001E1EF3">
            <w:t>HeShe stated that before the subject injury, heshe could travel anywhere without any problem.</w:t>
          </w:r>
        </w:p>
      </w:sdtContent>
    </w:sdt>
    <w:p w14:paraId="5DC7A965" w14:textId="77777777" w:rsidR="00AD3AC4" w:rsidRDefault="00AD3AC4" w:rsidP="00CC3365">
      <w:pPr>
        <w:pStyle w:val="AutoNumber"/>
        <w:spacing w:line="240" w:lineRule="auto"/>
        <w:rPr>
          <w:sz w:val="22"/>
          <w:szCs w:val="22"/>
          <w:lang w:val="en-AU"/>
        </w:rPr>
      </w:pPr>
    </w:p>
    <w:sdt>
      <w:sdtPr>
        <w:alias w:val="PIRSTravelPost_1"/>
        <w:tag w:val="PIRSTravelPost_1"/>
        <w:id w:val="1558981691"/>
        <w:placeholder>
          <w:docPart w:val="E64CB456DBE0054C98569E85944F8FF6"/>
        </w:placeholder>
        <w:dataBinding w:xpath="//*[local-name()='PIRSTravelPost_1']" w:storeItemID="{99E3D2BE-06C1-4795-8970-33A745E9499F}"/>
        <w:text/>
      </w:sdtPr>
      <w:sdtEndPr/>
      <w:sdtContent>
        <w:p w14:paraId="4FBA5D55" w14:textId="77777777" w:rsidR="006443B9" w:rsidRDefault="006443B9" w:rsidP="00CC3365">
          <w:pPr>
            <w:spacing w:after="0" w:line="240" w:lineRule="auto"/>
            <w:jc w:val="both"/>
          </w:pPr>
          <w:r>
            <w:t>The Claimant said a support person is not required to travel. HeShe stated that heshe has not been interstate or overseas since the subject injury.</w:t>
          </w:r>
        </w:p>
      </w:sdtContent>
    </w:sdt>
    <w:p w14:paraId="3B9B7752" w14:textId="77777777" w:rsidR="003D4244" w:rsidRDefault="003D4244" w:rsidP="00CC3365">
      <w:pPr>
        <w:spacing w:line="240" w:lineRule="auto"/>
        <w:jc w:val="both"/>
      </w:pPr>
    </w:p>
    <w:p w14:paraId="563D5EC7" w14:textId="77777777" w:rsidR="00A97E1D" w:rsidRPr="002A387A" w:rsidRDefault="00A97E1D" w:rsidP="00CC3365">
      <w:pPr>
        <w:spacing w:line="240" w:lineRule="auto"/>
        <w:jc w:val="both"/>
        <w:rPr>
          <w:b/>
          <w:bCs/>
        </w:rPr>
      </w:pPr>
      <w:r w:rsidRPr="002A387A">
        <w:t xml:space="preserve">Insert a </w:t>
      </w:r>
      <w:r w:rsidRPr="002A387A">
        <w:rPr>
          <w:highlight w:val="yellow"/>
        </w:rPr>
        <w:t>New Travel</w:t>
      </w:r>
      <w:r w:rsidRPr="002A387A">
        <w:t xml:space="preserve"> Opinion</w:t>
      </w:r>
    </w:p>
    <w:p w14:paraId="0B69D7E8" w14:textId="77777777" w:rsidR="00A97E1D" w:rsidRPr="002A387A" w:rsidRDefault="00A97E1D" w:rsidP="00CC3365">
      <w:pPr>
        <w:pStyle w:val="AutoNumber"/>
        <w:spacing w:line="240" w:lineRule="auto"/>
        <w:rPr>
          <w:sz w:val="22"/>
          <w:szCs w:val="22"/>
          <w:lang w:val="en-AU"/>
        </w:rPr>
      </w:pPr>
    </w:p>
    <w:p w14:paraId="768C8A10" w14:textId="77777777" w:rsidR="00A97E1D" w:rsidRPr="002A387A" w:rsidRDefault="00A97E1D" w:rsidP="00CC3365">
      <w:pPr>
        <w:pStyle w:val="AutoNumber"/>
        <w:spacing w:line="240" w:lineRule="auto"/>
        <w:rPr>
          <w:sz w:val="22"/>
          <w:szCs w:val="22"/>
          <w:lang w:val="en-AU"/>
        </w:rPr>
      </w:pPr>
    </w:p>
    <w:p w14:paraId="08997D27" w14:textId="77777777" w:rsidR="00A97E1D" w:rsidRPr="002A387A" w:rsidRDefault="00A97E1D" w:rsidP="00CC3365">
      <w:pPr>
        <w:pStyle w:val="AutoNumber"/>
        <w:spacing w:line="240" w:lineRule="auto"/>
        <w:rPr>
          <w:sz w:val="22"/>
          <w:szCs w:val="22"/>
          <w:lang w:val="en-AU"/>
        </w:rPr>
      </w:pPr>
      <w:r w:rsidRPr="002A387A">
        <w:rPr>
          <w:sz w:val="22"/>
          <w:szCs w:val="22"/>
          <w:u w:val="single"/>
          <w:lang w:val="en-AU"/>
        </w:rPr>
        <w:t>Social functioning</w:t>
      </w:r>
      <w:r w:rsidRPr="002A387A">
        <w:rPr>
          <w:sz w:val="22"/>
          <w:szCs w:val="22"/>
          <w:lang w:val="en-AU"/>
        </w:rPr>
        <w:t>:</w:t>
      </w:r>
    </w:p>
    <w:sdt>
      <w:sdtPr>
        <w:alias w:val="PIRSSocialFnPre_1"/>
        <w:tag w:val="PIRSSocialFnPre_1"/>
        <w:id w:val="1231348411"/>
        <w:placeholder>
          <w:docPart w:val="F7BAE0BDC435FE418FD888D9678AAEF4"/>
        </w:placeholder>
        <w:dataBinding w:xpath="//*[local-name()='PIRSSocialFnPre_1']" w:storeItemID="{99E3D2BE-06C1-4795-8970-33A745E9499F}"/>
        <w:text/>
      </w:sdtPr>
      <w:sdtEndPr/>
      <w:sdtContent>
        <w:p w14:paraId="036305E2" w14:textId="77777777" w:rsidR="00C153EF" w:rsidRDefault="00C153EF" w:rsidP="00CC3365">
          <w:pPr>
            <w:spacing w:after="0" w:line="240" w:lineRule="auto"/>
            <w:jc w:val="both"/>
          </w:pPr>
          <w:r w:rsidRPr="00C153EF">
            <w:t>HeShe stated that before the subject injury, heshe had regular contact with family and friends.</w:t>
          </w:r>
        </w:p>
      </w:sdtContent>
    </w:sdt>
    <w:p w14:paraId="08E551DF" w14:textId="77777777" w:rsidR="00AD3AC4" w:rsidRDefault="00AD3AC4" w:rsidP="00CC3365">
      <w:pPr>
        <w:pStyle w:val="AutoNumber"/>
        <w:spacing w:line="240" w:lineRule="auto"/>
        <w:ind w:left="567"/>
        <w:rPr>
          <w:sz w:val="22"/>
          <w:szCs w:val="22"/>
          <w:lang w:val="en-AU"/>
        </w:rPr>
      </w:pPr>
    </w:p>
    <w:sdt>
      <w:sdtPr>
        <w:alias w:val="PIRSSocialFnPost_1"/>
        <w:tag w:val="PIRSSocialFnPost_1"/>
        <w:id w:val="-1380156500"/>
        <w:placeholder>
          <w:docPart w:val="3613DC53BEABB247884A65A150EBEF88"/>
        </w:placeholder>
        <w:dataBinding w:xpath="//*[local-name()='PIRSSocialFnPost_1']" w:storeItemID="{99E3D2BE-06C1-4795-8970-33A745E9499F}"/>
        <w:text/>
      </w:sdtPr>
      <w:sdtEndPr/>
      <w:sdtContent>
        <w:p w14:paraId="60829647" w14:textId="77777777" w:rsidR="00B4441F" w:rsidRDefault="002259D9" w:rsidP="00CC3365">
          <w:pPr>
            <w:spacing w:after="0" w:line="240" w:lineRule="auto"/>
            <w:jc w:val="both"/>
          </w:pPr>
          <w:r>
            <w:t xml:space="preserve">Relationship with hisher partner/spouse: HeShe said heshe has been with hisher partner/husband/wife for XX years. There has been NO domestic violence. There have NOT been periods of separation. They continue to have a sexual relationship. Relationship with children: HeShe stated that heshe has . HeShe did not have anyone helping care for hisher children. HisHer -year-old and -year-old. Relationship with siblings: The Claimant said heshe has . Relationship with parents: HeShe reported that heshe has a XX relationship with hisher Relationship with friends: HeShe stated that heshe </w:t>
          </w:r>
        </w:p>
      </w:sdtContent>
    </w:sdt>
    <w:p w14:paraId="0CCBF976" w14:textId="77777777" w:rsidR="003D4244" w:rsidRDefault="003D4244" w:rsidP="00CC3365">
      <w:pPr>
        <w:spacing w:line="240" w:lineRule="auto"/>
        <w:jc w:val="both"/>
      </w:pPr>
    </w:p>
    <w:p w14:paraId="082DEB47" w14:textId="77777777" w:rsidR="00FF2690" w:rsidRDefault="00FF2690" w:rsidP="00CC3365">
      <w:pPr>
        <w:spacing w:line="240" w:lineRule="auto"/>
        <w:jc w:val="both"/>
      </w:pPr>
    </w:p>
    <w:p w14:paraId="64A7BA3D" w14:textId="77777777" w:rsidR="00A97E1D" w:rsidRPr="002A387A" w:rsidRDefault="00A97E1D" w:rsidP="00CC3365">
      <w:pPr>
        <w:spacing w:line="240" w:lineRule="auto"/>
        <w:jc w:val="both"/>
        <w:rPr>
          <w:b/>
          <w:bCs/>
        </w:rPr>
      </w:pPr>
      <w:r w:rsidRPr="002A387A">
        <w:t xml:space="preserve">Insert a </w:t>
      </w:r>
      <w:r w:rsidRPr="002A387A">
        <w:rPr>
          <w:highlight w:val="yellow"/>
        </w:rPr>
        <w:t>New SocialFn</w:t>
      </w:r>
      <w:r w:rsidRPr="002A387A">
        <w:t xml:space="preserve"> Opinion</w:t>
      </w:r>
    </w:p>
    <w:p w14:paraId="11A09FE3" w14:textId="77777777" w:rsidR="00A97E1D" w:rsidRPr="002A387A" w:rsidRDefault="00A97E1D" w:rsidP="00CC3365">
      <w:pPr>
        <w:pStyle w:val="AutoNumber"/>
        <w:spacing w:line="240" w:lineRule="auto"/>
        <w:rPr>
          <w:sz w:val="22"/>
          <w:szCs w:val="22"/>
          <w:lang w:val="en-AU"/>
        </w:rPr>
      </w:pPr>
    </w:p>
    <w:p w14:paraId="5A228641" w14:textId="77777777" w:rsidR="00A97E1D" w:rsidRPr="002A387A" w:rsidRDefault="00A97E1D" w:rsidP="00CC3365">
      <w:pPr>
        <w:pStyle w:val="AutoNumber"/>
        <w:spacing w:line="240" w:lineRule="auto"/>
        <w:rPr>
          <w:sz w:val="22"/>
          <w:szCs w:val="22"/>
          <w:lang w:val="en-AU"/>
        </w:rPr>
      </w:pPr>
      <w:r w:rsidRPr="002A387A">
        <w:rPr>
          <w:sz w:val="22"/>
          <w:szCs w:val="22"/>
          <w:u w:val="single"/>
          <w:lang w:val="en-AU"/>
        </w:rPr>
        <w:t>Concentration persistence and pace</w:t>
      </w:r>
      <w:r w:rsidRPr="002A387A">
        <w:rPr>
          <w:sz w:val="22"/>
          <w:szCs w:val="22"/>
          <w:lang w:val="en-AU"/>
        </w:rPr>
        <w:t>:</w:t>
      </w:r>
    </w:p>
    <w:sdt>
      <w:sdtPr>
        <w:alias w:val="PIRSConcenPre_1"/>
        <w:tag w:val="PIRSConcenPre_1"/>
        <w:id w:val="-501823148"/>
        <w:placeholder>
          <w:docPart w:val="6CE615F23364694786F81CCE9F76365D"/>
        </w:placeholder>
        <w:dataBinding w:xpath="//*[local-name()='PIRSConcenPre_1']" w:storeItemID="{99E3D2BE-06C1-4795-8970-33A745E9499F}"/>
        <w:text/>
      </w:sdtPr>
      <w:sdtEndPr/>
      <w:sdtContent>
        <w:p w14:paraId="79854DB1" w14:textId="77777777" w:rsidR="00194938" w:rsidRDefault="00194938" w:rsidP="00CC3365">
          <w:pPr>
            <w:spacing w:after="0" w:line="240" w:lineRule="auto"/>
            <w:jc w:val="both"/>
          </w:pPr>
          <w:r w:rsidRPr="00194938">
            <w:t>HeShe said hisher concentration was good before the subject injury.</w:t>
          </w:r>
        </w:p>
      </w:sdtContent>
    </w:sdt>
    <w:p w14:paraId="0A027697" w14:textId="77777777" w:rsidR="00AD3AC4" w:rsidRPr="002A387A" w:rsidRDefault="00AD3AC4" w:rsidP="00CC3365">
      <w:pPr>
        <w:pStyle w:val="AutoNumber"/>
        <w:spacing w:line="240" w:lineRule="auto"/>
        <w:rPr>
          <w:sz w:val="22"/>
          <w:szCs w:val="22"/>
          <w:lang w:val="en-AU"/>
        </w:rPr>
      </w:pPr>
    </w:p>
    <w:sdt>
      <w:sdtPr>
        <w:alias w:val="PIRSConcenPost_1"/>
        <w:tag w:val="PIRSConcenPost_1"/>
        <w:id w:val="461154846"/>
        <w:placeholder>
          <w:docPart w:val="9F7C8FF30EE34E499B81348A7BD392DB"/>
        </w:placeholder>
        <w:dataBinding w:xpath="//*[local-name()='PIRSConcenPost_1']" w:storeItemID="{99E3D2BE-06C1-4795-8970-33A745E9499F}"/>
        <w:text/>
      </w:sdtPr>
      <w:sdtEndPr/>
      <w:sdtContent>
        <w:p w14:paraId="1B8C38ED" w14:textId="77777777" w:rsidR="00194938" w:rsidRDefault="007E7AF7" w:rsidP="00CC3365">
          <w:pPr>
            <w:spacing w:after="0" w:line="240" w:lineRule="auto"/>
            <w:jc w:val="both"/>
          </w:pPr>
          <w:r>
            <w:t>HeShe said hisher concentration and memory was currently poor.</w:t>
          </w:r>
        </w:p>
      </w:sdtContent>
    </w:sdt>
    <w:p w14:paraId="6D70AD2B" w14:textId="77777777" w:rsidR="00A97E1D" w:rsidRPr="002A387A" w:rsidRDefault="00A97E1D" w:rsidP="00CC3365">
      <w:pPr>
        <w:pStyle w:val="AutoNumber"/>
        <w:spacing w:line="240" w:lineRule="auto"/>
        <w:rPr>
          <w:sz w:val="22"/>
          <w:szCs w:val="22"/>
          <w:lang w:val="en-AU"/>
        </w:rPr>
      </w:pPr>
    </w:p>
    <w:p w14:paraId="16B038FE" w14:textId="77777777" w:rsidR="00A97E1D" w:rsidRPr="002A387A" w:rsidRDefault="00A97E1D" w:rsidP="00CC3365">
      <w:pPr>
        <w:pStyle w:val="AutoNumber"/>
        <w:spacing w:line="240" w:lineRule="auto"/>
        <w:rPr>
          <w:sz w:val="22"/>
          <w:szCs w:val="22"/>
          <w:u w:val="single"/>
          <w:lang w:val="en-AU"/>
        </w:rPr>
      </w:pPr>
    </w:p>
    <w:p w14:paraId="0187312F" w14:textId="77777777" w:rsidR="00A97E1D" w:rsidRPr="002A387A" w:rsidRDefault="00A97E1D" w:rsidP="00CC3365">
      <w:pPr>
        <w:spacing w:line="240" w:lineRule="auto"/>
        <w:jc w:val="both"/>
        <w:rPr>
          <w:b/>
          <w:bCs/>
        </w:rPr>
      </w:pPr>
      <w:r w:rsidRPr="002A387A">
        <w:t xml:space="preserve">Insert a </w:t>
      </w:r>
      <w:r w:rsidRPr="002A387A">
        <w:rPr>
          <w:highlight w:val="yellow"/>
        </w:rPr>
        <w:t>New Concentration</w:t>
      </w:r>
      <w:r w:rsidRPr="002A387A">
        <w:t>, persistence and pace Opinion</w:t>
      </w:r>
    </w:p>
    <w:p w14:paraId="3A76816F" w14:textId="77777777" w:rsidR="00A97E1D" w:rsidRPr="002A387A" w:rsidRDefault="00A97E1D" w:rsidP="00CC3365">
      <w:pPr>
        <w:pStyle w:val="AutoNumber"/>
        <w:spacing w:line="240" w:lineRule="auto"/>
        <w:rPr>
          <w:sz w:val="22"/>
          <w:szCs w:val="22"/>
          <w:lang w:val="en-AU"/>
        </w:rPr>
      </w:pPr>
    </w:p>
    <w:p w14:paraId="6F50635A" w14:textId="77777777" w:rsidR="00A97E1D" w:rsidRPr="002A387A" w:rsidRDefault="00A97E1D" w:rsidP="00CC3365">
      <w:pPr>
        <w:pStyle w:val="AutoNumber"/>
        <w:spacing w:line="240" w:lineRule="auto"/>
        <w:rPr>
          <w:sz w:val="22"/>
          <w:szCs w:val="22"/>
          <w:lang w:val="en-AU"/>
        </w:rPr>
      </w:pPr>
    </w:p>
    <w:p w14:paraId="7A006BCD" w14:textId="77777777" w:rsidR="00A97E1D" w:rsidRPr="002A387A" w:rsidRDefault="00A97E1D" w:rsidP="00CC3365">
      <w:pPr>
        <w:pStyle w:val="AutoNumber"/>
        <w:spacing w:line="240" w:lineRule="auto"/>
        <w:rPr>
          <w:sz w:val="22"/>
          <w:szCs w:val="22"/>
          <w:lang w:val="en-AU"/>
        </w:rPr>
      </w:pPr>
      <w:r w:rsidRPr="002A387A">
        <w:rPr>
          <w:sz w:val="22"/>
          <w:szCs w:val="22"/>
          <w:u w:val="single"/>
          <w:lang w:val="en-AU"/>
        </w:rPr>
        <w:t>Employability</w:t>
      </w:r>
      <w:r w:rsidRPr="002A387A">
        <w:rPr>
          <w:sz w:val="22"/>
          <w:szCs w:val="22"/>
          <w:lang w:val="en-AU"/>
        </w:rPr>
        <w:t>:</w:t>
      </w:r>
    </w:p>
    <w:sdt>
      <w:sdtPr>
        <w:alias w:val="PIRSEmployabilityPre_1"/>
        <w:tag w:val="PIRSEmployabilityPre_1"/>
        <w:id w:val="-820660680"/>
        <w:placeholder>
          <w:docPart w:val="1421F1E0B0E5D94EB0945B40694EA58B"/>
        </w:placeholder>
        <w:dataBinding w:xpath="//*[local-name()='PIRSEmployabilityPre_1']" w:storeItemID="{99E3D2BE-06C1-4795-8970-33A745E9499F}"/>
        <w:text/>
      </w:sdtPr>
      <w:sdtEndPr/>
      <w:sdtContent>
        <w:p w14:paraId="7D349E44" w14:textId="77777777" w:rsidR="00CC755B" w:rsidRDefault="00CC755B" w:rsidP="00CC3365">
          <w:pPr>
            <w:spacing w:after="0" w:line="240" w:lineRule="auto"/>
            <w:jc w:val="both"/>
          </w:pPr>
          <w:r w:rsidRPr="00194938">
            <w:t>HeShe stated that there were never any issues with employment before the subject injury.</w:t>
          </w:r>
        </w:p>
      </w:sdtContent>
    </w:sdt>
    <w:p w14:paraId="66A88E36" w14:textId="77777777" w:rsidR="00AD3AC4" w:rsidRPr="002A387A" w:rsidRDefault="00AD3AC4" w:rsidP="00CC3365">
      <w:pPr>
        <w:pStyle w:val="AutoNumber"/>
        <w:spacing w:line="240" w:lineRule="auto"/>
        <w:rPr>
          <w:sz w:val="22"/>
          <w:szCs w:val="22"/>
          <w:lang w:val="en-AU"/>
        </w:rPr>
      </w:pPr>
    </w:p>
    <w:sdt>
      <w:sdtPr>
        <w:alias w:val="PIRSEmployabilityPost_1"/>
        <w:id w:val="1562838196"/>
        <w:placeholder>
          <w:docPart w:val="CCD82D5DBF263245BC785E8E1732F11E"/>
        </w:placeholder>
        <w:dataBinding w:xpath="//*[local-name()='PIRSEmployabilityPost_1']" w:storeItemID="{99E3D2BE-06C1-4795-8970-33A745E9499F}"/>
        <w:text/>
      </w:sdtPr>
      <w:sdtEndPr/>
      <w:sdtContent>
        <w:p w14:paraId="6B64A307" w14:textId="77777777" w:rsidR="00C70513" w:rsidRDefault="00BF0BEA" w:rsidP="00CC3365">
          <w:pPr>
            <w:spacing w:after="0" w:line="240" w:lineRule="auto"/>
            <w:jc w:val="both"/>
          </w:pPr>
          <w:r>
            <w:t xml:space="preserve">Work: HeShe said heshe has not worked since XX and is not looking for work. Hours per week: The Claimant said heshe is currently working XX hours a week. HeShe said there have not been any </w:t>
          </w:r>
          <w:r>
            <w:lastRenderedPageBreak/>
            <w:t>complaints about hisher work. Volunteering: HeShe stated that heshe does not do any unpaid work. The last time helping someone without payment was XX HeShe said the barriers to returning to work were</w:t>
          </w:r>
        </w:p>
      </w:sdtContent>
    </w:sdt>
    <w:p w14:paraId="0ECF3596" w14:textId="77777777" w:rsidR="00BE22EB" w:rsidRDefault="00BE22EB" w:rsidP="00CC3365">
      <w:pPr>
        <w:pStyle w:val="AutoNumber"/>
        <w:spacing w:line="240" w:lineRule="auto"/>
        <w:rPr>
          <w:sz w:val="22"/>
          <w:szCs w:val="22"/>
          <w:lang w:val="en-AU"/>
        </w:rPr>
      </w:pPr>
    </w:p>
    <w:p w14:paraId="3E478080" w14:textId="77777777" w:rsidR="00A97E1D" w:rsidRPr="002A387A" w:rsidRDefault="00A97E1D" w:rsidP="00CC3365">
      <w:pPr>
        <w:pStyle w:val="AutoNumber"/>
        <w:spacing w:line="240" w:lineRule="auto"/>
        <w:rPr>
          <w:sz w:val="22"/>
          <w:szCs w:val="22"/>
          <w:lang w:val="en-AU"/>
        </w:rPr>
      </w:pPr>
      <w:r w:rsidRPr="002A387A">
        <w:rPr>
          <w:sz w:val="22"/>
          <w:szCs w:val="22"/>
          <w:lang w:val="en-AU"/>
        </w:rPr>
        <w:t xml:space="preserve">Insert a </w:t>
      </w:r>
      <w:r w:rsidRPr="002A387A">
        <w:rPr>
          <w:sz w:val="22"/>
          <w:szCs w:val="22"/>
          <w:highlight w:val="yellow"/>
          <w:lang w:val="en-AU"/>
        </w:rPr>
        <w:t>New Employment</w:t>
      </w:r>
      <w:r w:rsidRPr="002A387A">
        <w:rPr>
          <w:sz w:val="22"/>
          <w:szCs w:val="22"/>
          <w:lang w:val="en-AU"/>
        </w:rPr>
        <w:t xml:space="preserve"> history:</w:t>
      </w:r>
    </w:p>
    <w:p w14:paraId="58199381" w14:textId="77777777" w:rsidR="00A97E1D" w:rsidRPr="002A387A" w:rsidRDefault="00A97E1D" w:rsidP="00CC3365">
      <w:pPr>
        <w:spacing w:line="240" w:lineRule="auto"/>
        <w:jc w:val="both"/>
      </w:pPr>
    </w:p>
    <w:p w14:paraId="683C9001" w14:textId="77777777" w:rsidR="00885553" w:rsidRDefault="00A97E1D" w:rsidP="00CC3365">
      <w:pPr>
        <w:spacing w:line="240" w:lineRule="auto"/>
        <w:jc w:val="both"/>
        <w:rPr>
          <w:b/>
          <w:bCs/>
        </w:rPr>
      </w:pPr>
      <w:r w:rsidRPr="002A387A">
        <w:t xml:space="preserve">Insert a </w:t>
      </w:r>
      <w:r w:rsidRPr="002A387A">
        <w:rPr>
          <w:highlight w:val="yellow"/>
        </w:rPr>
        <w:t>New Employability</w:t>
      </w:r>
      <w:r w:rsidRPr="002A387A">
        <w:t xml:space="preserve"> and Adaptation Opinion</w:t>
      </w:r>
    </w:p>
    <w:sdt>
      <w:sdtPr>
        <w:rPr>
          <w:rFonts w:eastAsia="Times New Roman"/>
          <w:b/>
          <w:bCs/>
          <w:lang w:eastAsia="en-AU"/>
        </w:rPr>
        <w:alias w:val="permthreshbothDocRW"/>
        <w:tag w:val="permthreshhplmedilawDocRW"/>
        <w:id w:val="1036308934"/>
        <w:placeholder>
          <w:docPart w:val="6AF27C72FA51E2478265556C0E709DDE"/>
        </w:placeholder>
      </w:sdtPr>
      <w:sdtEndPr>
        <w:rPr>
          <w:b w:val="0"/>
          <w:bCs w:val="0"/>
        </w:rPr>
      </w:sdtEndPr>
      <w:sdtContent>
        <w:p w14:paraId="766D75E3" w14:textId="77777777" w:rsidR="00A651BF" w:rsidRPr="00A651BF" w:rsidRDefault="00A651BF" w:rsidP="00CC3365">
          <w:pPr>
            <w:spacing w:line="240" w:lineRule="auto"/>
            <w:jc w:val="both"/>
            <w:rPr>
              <w:b/>
              <w:bCs/>
            </w:rPr>
          </w:pPr>
        </w:p>
        <w:p w14:paraId="60508B83" w14:textId="77777777" w:rsidR="00FB0212" w:rsidRPr="002A387A" w:rsidRDefault="001A4D2A" w:rsidP="00CC3365">
          <w:pPr>
            <w:pStyle w:val="ListParagraph"/>
            <w:numPr>
              <w:ilvl w:val="0"/>
              <w:numId w:val="48"/>
            </w:numPr>
            <w:spacing w:before="120" w:after="0" w:line="240" w:lineRule="auto"/>
            <w:ind w:left="567" w:firstLine="0"/>
            <w:contextualSpacing w:val="0"/>
            <w:jc w:val="both"/>
            <w:rPr>
              <w:rFonts w:eastAsia="Times New Roman"/>
              <w:b/>
              <w:bCs/>
            </w:rPr>
          </w:pPr>
          <w:r w:rsidRPr="002A387A">
            <w:rPr>
              <w:rFonts w:eastAsia="Times New Roman"/>
              <w:b/>
              <w:bCs/>
            </w:rPr>
            <w:t>Comments o</w:t>
          </w:r>
          <w:r w:rsidR="004E2E25" w:rsidRPr="002A387A">
            <w:rPr>
              <w:rFonts w:eastAsia="Times New Roman"/>
              <w:b/>
              <w:bCs/>
            </w:rPr>
            <w:t>n</w:t>
          </w:r>
          <w:r w:rsidRPr="002A387A">
            <w:rPr>
              <w:rFonts w:eastAsia="Times New Roman"/>
              <w:b/>
              <w:bCs/>
            </w:rPr>
            <w:t xml:space="preserve"> consistency</w:t>
          </w:r>
        </w:p>
        <w:p w14:paraId="0D04F8C9" w14:textId="77777777" w:rsidR="00B52995" w:rsidRPr="002A387A" w:rsidRDefault="00B52995" w:rsidP="00CC3365">
          <w:pPr>
            <w:spacing w:before="120" w:after="0" w:line="240" w:lineRule="auto"/>
            <w:jc w:val="both"/>
            <w:rPr>
              <w:rFonts w:eastAsia="Times New Roman"/>
              <w:color w:val="000000" w:themeColor="text1"/>
            </w:rPr>
          </w:pPr>
          <w:r w:rsidRPr="002A387A">
            <w:rPr>
              <w:rFonts w:eastAsia="Times New Roman"/>
              <w:color w:val="000000" w:themeColor="text1"/>
            </w:rPr>
            <w:t xml:space="preserve">There are </w:t>
          </w:r>
          <w:r w:rsidRPr="002A387A">
            <w:rPr>
              <w:rFonts w:eastAsia="Times New Roman"/>
              <w:color w:val="000000" w:themeColor="text1"/>
              <w:highlight w:val="yellow"/>
            </w:rPr>
            <w:t>no</w:t>
          </w:r>
          <w:r w:rsidRPr="002A387A">
            <w:rPr>
              <w:rFonts w:eastAsia="Times New Roman"/>
              <w:color w:val="000000" w:themeColor="text1"/>
            </w:rPr>
            <w:t xml:space="preserve"> significant inconsistencies.</w:t>
          </w:r>
        </w:p>
        <w:p w14:paraId="12C8E27B" w14:textId="77777777" w:rsidR="00656DD6" w:rsidRPr="002A387A" w:rsidRDefault="00656DD6" w:rsidP="00CC3365">
          <w:pPr>
            <w:spacing w:before="120" w:after="0" w:line="240" w:lineRule="auto"/>
            <w:jc w:val="both"/>
            <w:rPr>
              <w:rFonts w:eastAsia="Times New Roman"/>
              <w:color w:val="000000" w:themeColor="text1"/>
            </w:rPr>
          </w:pPr>
        </w:p>
        <w:p w14:paraId="3FA549A6" w14:textId="77777777" w:rsidR="00FB0212" w:rsidRPr="002A387A" w:rsidRDefault="00667A55" w:rsidP="00CC3365">
          <w:pPr>
            <w:keepNext/>
            <w:keepLines/>
            <w:spacing w:before="120" w:after="0" w:line="240" w:lineRule="auto"/>
            <w:jc w:val="both"/>
            <w:outlineLvl w:val="1"/>
            <w:rPr>
              <w:rFonts w:eastAsiaTheme="majorEastAsia"/>
              <w:b/>
              <w:bCs/>
            </w:rPr>
          </w:pPr>
          <w:r w:rsidRPr="002A387A">
            <w:rPr>
              <w:rFonts w:eastAsiaTheme="majorEastAsia"/>
              <w:b/>
              <w:bCs/>
            </w:rPr>
            <w:t>REVIEW OF DOCUMENTATION</w:t>
          </w:r>
        </w:p>
        <w:p w14:paraId="43072B4A" w14:textId="77777777" w:rsidR="00FB0212" w:rsidRPr="002A387A" w:rsidRDefault="00CC520C" w:rsidP="00CC3365">
          <w:pPr>
            <w:spacing w:before="120" w:after="0" w:line="240" w:lineRule="auto"/>
            <w:jc w:val="both"/>
            <w:rPr>
              <w:color w:val="0000FF"/>
            </w:rPr>
          </w:pPr>
          <w:r w:rsidRPr="002A387A">
            <w:rPr>
              <w:rFonts w:eastAsia="Times New Roman"/>
              <w:b/>
              <w:color w:val="0000FF"/>
            </w:rPr>
            <w:t>Instructions for Summary of relevant documentation</w:t>
          </w:r>
          <w:r w:rsidRPr="002A387A">
            <w:rPr>
              <w:rFonts w:eastAsia="Times New Roman"/>
              <w:b/>
              <w:color w:val="0000FF"/>
            </w:rPr>
            <w:br/>
            <w:t>Comment on the documentation which is relevant to your determination. Comment on documentation central to the submissions.</w:t>
          </w:r>
        </w:p>
        <w:p w14:paraId="05148263" w14:textId="77777777" w:rsidR="00FB0212" w:rsidRPr="002A387A" w:rsidRDefault="001A4D2A" w:rsidP="00CC3365">
          <w:pPr>
            <w:numPr>
              <w:ilvl w:val="0"/>
              <w:numId w:val="48"/>
            </w:numPr>
            <w:spacing w:before="120" w:after="0" w:line="240" w:lineRule="auto"/>
            <w:ind w:left="567" w:firstLine="0"/>
            <w:jc w:val="both"/>
            <w:rPr>
              <w:b/>
              <w:bCs/>
            </w:rPr>
          </w:pPr>
          <w:r w:rsidRPr="002A387A">
            <w:rPr>
              <w:b/>
              <w:bCs/>
            </w:rPr>
            <w:t>Summary of relevant documentation</w:t>
          </w:r>
        </w:p>
        <w:p w14:paraId="7EDAD4E5" w14:textId="77777777" w:rsidR="00656DD6" w:rsidRPr="00055DFD" w:rsidRDefault="00E71A5F" w:rsidP="00CC3365">
          <w:pPr>
            <w:pStyle w:val="BodyTextIndent2"/>
            <w:ind w:left="360" w:firstLine="0"/>
            <w:jc w:val="both"/>
            <w:rPr>
              <w:b w:val="0"/>
            </w:rPr>
          </w:pPr>
        </w:p>
      </w:sdtContent>
    </w:sdt>
    <w:p w14:paraId="2C265997" w14:textId="77777777" w:rsidR="00656DD6" w:rsidRDefault="00656DD6" w:rsidP="00CC3365">
      <w:pPr>
        <w:pStyle w:val="BodyTextIndent2"/>
        <w:ind w:left="360" w:firstLine="0"/>
        <w:jc w:val="both"/>
        <w:rPr>
          <w:b w:val="0"/>
        </w:rPr>
      </w:pPr>
    </w:p>
    <w:sdt>
      <w:sdtPr>
        <w:rPr>
          <w:b w:val="0"/>
        </w:rPr>
        <w:alias w:val="permthreshbothwcchplmedilawDocRWMove"/>
        <w:tag w:val="permthreshwcchplmedilawDocRWMove"/>
        <w:id w:val="353695356"/>
        <w:placeholder>
          <w:docPart w:val="6AF27C72FA51E2478265556C0E709DDE"/>
        </w:placeholder>
      </w:sdtPr>
      <w:sdtEndPr/>
      <w:sdtContent>
        <w:p w14:paraId="5647CE32" w14:textId="77777777" w:rsidR="007221FE" w:rsidRPr="007221FE" w:rsidRDefault="007221FE" w:rsidP="00CC3365">
          <w:pPr>
            <w:pStyle w:val="BodyTextIndent2"/>
            <w:ind w:left="360" w:firstLine="0"/>
            <w:jc w:val="both"/>
            <w:rPr>
              <w:b w:val="0"/>
            </w:rPr>
          </w:pPr>
          <w:r w:rsidRPr="007221FE">
            <w:rPr>
              <w:b w:val="0"/>
              <w:highlight w:val="yellow"/>
            </w:rPr>
            <w:t>Summarise the documentation here</w:t>
          </w:r>
          <w:r w:rsidRPr="007221FE">
            <w:rPr>
              <w:b w:val="0"/>
            </w:rPr>
            <w:t xml:space="preserve"> – </w:t>
          </w:r>
          <w:r w:rsidRPr="007221FE">
            <w:rPr>
              <w:b w:val="0"/>
              <w:highlight w:val="yellow"/>
            </w:rPr>
            <w:t>Injury Date</w:t>
          </w:r>
          <w:r w:rsidRPr="00C15D78">
            <w:rPr>
              <w:b w:val="0"/>
              <w:highlight w:val="yellow"/>
            </w:rPr>
            <w:t>:</w:t>
          </w:r>
          <w:r w:rsidR="00752CB7">
            <w:rPr>
              <w:b w:val="0"/>
            </w:rPr>
            <w:t xml:space="preserve"> </w:t>
          </w:r>
          <w:sdt>
            <w:sdtPr>
              <w:rPr>
                <w:b w:val="0"/>
              </w:rPr>
              <w:alias w:val="ClInjuryDate"/>
              <w:tag w:val="ClInjuryDate"/>
              <w:id w:val="183629762"/>
              <w:placeholder>
                <w:docPart w:val="130F266C22FFC54D81B967765C8935C1"/>
              </w:placeholder>
              <w:dataBinding w:xpath="//*[local-name()='ClInjuryDate']" w:storeItemID="{523C6B66-2AD2-4536-917B-F7CF474BFDD4}"/>
              <w:text/>
            </w:sdtPr>
            <w:sdtEndPr/>
            <w:sdtContent>
              <w:r w:rsidR="00C43A04" w:rsidRPr="00752CB7">
                <w:rPr>
                  <w:b w:val="0"/>
                </w:rPr>
                <w:t>ClInjuryDate</w:t>
              </w:r>
            </w:sdtContent>
          </w:sdt>
        </w:p>
        <w:sdt>
          <w:sdtPr>
            <w:rPr>
              <w:rFonts w:eastAsia="Times New Roman"/>
              <w:b/>
              <w:lang w:eastAsia="en-AU"/>
            </w:rPr>
            <w:alias w:val="OpinHxTemplate"/>
            <w:tag w:val="OpinHxTemplate"/>
            <w:id w:val="-1832287812"/>
            <w:placeholder>
              <w:docPart w:val="098053DA3E76544B9612D202B11F98F2"/>
            </w:placeholder>
          </w:sdtPr>
          <w:sdtEndPr>
            <w:rPr>
              <w:b w:val="0"/>
            </w:rPr>
          </w:sdtEndPr>
          <w:sdtContent>
            <w:p w14:paraId="1BBE33ED" w14:textId="77777777" w:rsidR="00DB03B4" w:rsidRDefault="00DB03B4" w:rsidP="00CC3365">
              <w:pPr>
                <w:spacing w:after="0" w:line="240" w:lineRule="auto"/>
                <w:jc w:val="both"/>
              </w:pPr>
              <w:r>
                <w:t>FUNCTION OPINION X</w:t>
              </w:r>
            </w:p>
            <w:p w14:paraId="6ADAC3D1" w14:textId="77777777" w:rsidR="00DB03B4" w:rsidRDefault="00E71A5F" w:rsidP="00CC3365">
              <w:pPr>
                <w:spacing w:after="0" w:line="240" w:lineRule="auto"/>
                <w:jc w:val="both"/>
              </w:pPr>
              <w:sdt>
                <w:sdtPr>
                  <w:alias w:val="OpinPIRSDate_X"/>
                  <w:tag w:val="OpinPIRSDate_X"/>
                  <w:id w:val="-920244307"/>
                  <w:placeholder>
                    <w:docPart w:val="CFB37B7BFBE0164DAD791B3E53D62B3E"/>
                  </w:placeholder>
                  <w:showingPlcHdr/>
                  <w:text/>
                </w:sdtPr>
                <w:sdtEndPr/>
                <w:sdtContent>
                  <w:r w:rsidR="00657CB4" w:rsidRPr="00D81F05">
                    <w:rPr>
                      <w:rStyle w:val="PlaceholderText"/>
                    </w:rPr>
                    <w:t>Click or tap here to enter text.</w:t>
                  </w:r>
                </w:sdtContent>
              </w:sdt>
              <w:r w:rsidR="003E4A48">
                <w:t>,</w:t>
              </w:r>
              <w:r w:rsidR="00DB03B4">
                <w:t xml:space="preserve"> </w:t>
              </w:r>
              <w:sdt>
                <w:sdtPr>
                  <w:alias w:val="OpinPIRSAuthor_X"/>
                  <w:tag w:val="OpinPIRSAuthor_X"/>
                  <w:id w:val="-1687281320"/>
                  <w:placeholder>
                    <w:docPart w:val="DB001732F5F17C4EB6240C61791E6B20"/>
                  </w:placeholder>
                  <w:showingPlcHdr/>
                  <w:text/>
                </w:sdtPr>
                <w:sdtEndPr/>
                <w:sdtContent>
                  <w:r w:rsidR="00657CB4" w:rsidRPr="00D81F05">
                    <w:rPr>
                      <w:rStyle w:val="PlaceholderText"/>
                    </w:rPr>
                    <w:t>Click or tap here to enter text.</w:t>
                  </w:r>
                </w:sdtContent>
              </w:sdt>
              <w:r w:rsidR="003E4A48">
                <w:t>,</w:t>
              </w:r>
              <w:r w:rsidR="00DB03B4">
                <w:t xml:space="preserve"> </w:t>
              </w:r>
              <w:sdt>
                <w:sdtPr>
                  <w:alias w:val="OpinPIRSRole_X"/>
                  <w:tag w:val="OpinPIRSRole_X"/>
                  <w:id w:val="-725834903"/>
                  <w:placeholder>
                    <w:docPart w:val="37F2D74C410BA249A6D33B0E1EC6ED76"/>
                  </w:placeholder>
                  <w:showingPlcHdr/>
                  <w:text/>
                </w:sdtPr>
                <w:sdtEndPr/>
                <w:sdtContent>
                  <w:r w:rsidR="00657CB4" w:rsidRPr="00D81F05">
                    <w:rPr>
                      <w:rStyle w:val="PlaceholderText"/>
                    </w:rPr>
                    <w:t>Click or tap here to enter text.</w:t>
                  </w:r>
                </w:sdtContent>
              </w:sdt>
            </w:p>
            <w:p w14:paraId="65971605" w14:textId="77777777" w:rsidR="007D264B" w:rsidRPr="000B785E" w:rsidRDefault="007D264B" w:rsidP="00CC3365">
              <w:pPr>
                <w:pStyle w:val="BodyTextIndent2"/>
                <w:ind w:left="0" w:firstLine="0"/>
                <w:jc w:val="both"/>
                <w:rPr>
                  <w:b w:val="0"/>
                </w:rPr>
              </w:pPr>
              <w:r w:rsidRPr="000B785E">
                <w:rPr>
                  <w:b w:val="0"/>
                </w:rPr>
                <w:t>Injury history:</w:t>
              </w:r>
            </w:p>
            <w:sdt>
              <w:sdtPr>
                <w:alias w:val="OpinHxInjury_X"/>
                <w:tag w:val="OpinHxInjury_X"/>
                <w:id w:val="1471784298"/>
                <w:placeholder>
                  <w:docPart w:val="6AF27C72FA51E2478265556C0E709DDE"/>
                </w:placeholder>
                <w:text/>
              </w:sdtPr>
              <w:sdtEndPr/>
              <w:sdtContent>
                <w:p w14:paraId="7034A9A3" w14:textId="77777777" w:rsidR="006129E7" w:rsidRPr="000B785E" w:rsidRDefault="006129E7" w:rsidP="00CC3365">
                  <w:pPr>
                    <w:spacing w:after="0" w:line="240" w:lineRule="auto"/>
                    <w:ind w:left="360"/>
                    <w:jc w:val="both"/>
                  </w:pPr>
                  <w:r w:rsidRPr="006129E7">
                    <w:t xml:space="preserve">The history was in keeping with that summarised above in the </w:t>
                  </w:r>
                  <w:r w:rsidR="00E21D81">
                    <w:t>“</w:t>
                  </w:r>
                  <w:r w:rsidRPr="006129E7">
                    <w:t>History of the injury</w:t>
                  </w:r>
                  <w:r w:rsidR="00E21D81">
                    <w:t xml:space="preserve">” </w:t>
                  </w:r>
                  <w:r w:rsidRPr="006129E7">
                    <w:t>section.</w:t>
                  </w:r>
                </w:p>
              </w:sdtContent>
            </w:sdt>
            <w:p w14:paraId="2F5CBAAB" w14:textId="77777777" w:rsidR="007D264B" w:rsidRPr="000B785E" w:rsidRDefault="007D264B" w:rsidP="00CC3365">
              <w:pPr>
                <w:pStyle w:val="BodyTextIndent2"/>
                <w:ind w:left="0" w:firstLine="0"/>
                <w:jc w:val="both"/>
                <w:rPr>
                  <w:b w:val="0"/>
                </w:rPr>
              </w:pPr>
              <w:r w:rsidRPr="000B785E">
                <w:rPr>
                  <w:b w:val="0"/>
                </w:rPr>
                <w:t>Symptoms:</w:t>
              </w:r>
            </w:p>
            <w:p w14:paraId="1371ED8B" w14:textId="77777777" w:rsidR="007D264B" w:rsidRPr="000B785E" w:rsidRDefault="007D264B" w:rsidP="00CC3365">
              <w:pPr>
                <w:spacing w:after="0" w:line="240" w:lineRule="auto"/>
                <w:ind w:left="360"/>
                <w:jc w:val="both"/>
              </w:pPr>
              <w:r w:rsidRPr="000B785E">
                <w:t xml:space="preserve">Symptoms included </w:t>
              </w:r>
              <w:r w:rsidR="005966D9" w:rsidRPr="005966D9">
                <w:rPr>
                  <w:highlight w:val="yellow"/>
                </w:rPr>
                <w:t>??</w:t>
              </w:r>
              <w:r w:rsidR="005966D9">
                <w:t xml:space="preserve"> </w:t>
              </w:r>
            </w:p>
            <w:p w14:paraId="14B2A28C" w14:textId="77777777" w:rsidR="007D264B" w:rsidRPr="000B785E" w:rsidRDefault="007D264B" w:rsidP="00CC3365">
              <w:pPr>
                <w:pStyle w:val="BodyTextIndent2"/>
                <w:ind w:left="0" w:firstLine="0"/>
                <w:jc w:val="both"/>
                <w:rPr>
                  <w:b w:val="0"/>
                </w:rPr>
              </w:pPr>
              <w:r w:rsidRPr="000B785E">
                <w:rPr>
                  <w:b w:val="0"/>
                </w:rPr>
                <w:t>Diagnosis:</w:t>
              </w:r>
            </w:p>
            <w:p w14:paraId="24129F6A" w14:textId="77777777" w:rsidR="007D264B" w:rsidRPr="000B785E" w:rsidRDefault="007D264B" w:rsidP="00CC3365">
              <w:pPr>
                <w:spacing w:after="0" w:line="240" w:lineRule="auto"/>
                <w:ind w:left="360"/>
                <w:jc w:val="both"/>
              </w:pPr>
            </w:p>
            <w:p w14:paraId="797A7514" w14:textId="77777777" w:rsidR="007D264B" w:rsidRPr="000B785E" w:rsidRDefault="007D264B" w:rsidP="00CC3365">
              <w:pPr>
                <w:pStyle w:val="BodyTextIndent2"/>
                <w:ind w:left="0" w:firstLine="0"/>
                <w:jc w:val="both"/>
                <w:rPr>
                  <w:b w:val="0"/>
                </w:rPr>
              </w:pPr>
              <w:r w:rsidRPr="000B785E">
                <w:rPr>
                  <w:b w:val="0"/>
                </w:rPr>
                <w:t>Treatment:</w:t>
              </w:r>
            </w:p>
            <w:p w14:paraId="69EA7CB8" w14:textId="77777777" w:rsidR="007D264B" w:rsidRPr="000B785E" w:rsidRDefault="007D264B" w:rsidP="00CC3365">
              <w:pPr>
                <w:spacing w:after="0" w:line="240" w:lineRule="auto"/>
                <w:ind w:left="360"/>
                <w:jc w:val="both"/>
              </w:pPr>
              <w:r w:rsidRPr="000B785E">
                <w:t xml:space="preserve">At the time of that assessment, the prescribed medications were </w:t>
              </w:r>
              <w:sdt>
                <w:sdtPr>
                  <w:alias w:val="OpinHxRx_X"/>
                  <w:tag w:val="OpinHxRx_X"/>
                  <w:id w:val="1759244630"/>
                  <w:placeholder>
                    <w:docPart w:val="B78C08D31C066F42A71621BC5D48BF97"/>
                  </w:placeholder>
                  <w:showingPlcHdr/>
                  <w:text/>
                </w:sdtPr>
                <w:sdtEndPr/>
                <w:sdtContent>
                  <w:r w:rsidR="00657CB4" w:rsidRPr="00D81F05">
                    <w:rPr>
                      <w:rStyle w:val="PlaceholderText"/>
                    </w:rPr>
                    <w:t>Click or tap here to enter text.</w:t>
                  </w:r>
                </w:sdtContent>
              </w:sdt>
            </w:p>
            <w:p w14:paraId="63BF93CE" w14:textId="77777777" w:rsidR="007D264B" w:rsidRPr="000B785E" w:rsidRDefault="007D264B" w:rsidP="00CC3365">
              <w:pPr>
                <w:pStyle w:val="BodyTextIndent2"/>
                <w:ind w:left="0" w:firstLine="0"/>
                <w:jc w:val="both"/>
                <w:rPr>
                  <w:b w:val="0"/>
                </w:rPr>
              </w:pPr>
              <w:r w:rsidRPr="000B785E">
                <w:rPr>
                  <w:b w:val="0"/>
                </w:rPr>
                <w:t>Opinion:</w:t>
              </w:r>
            </w:p>
            <w:p w14:paraId="4796346E" w14:textId="77777777" w:rsidR="007D264B" w:rsidRPr="000B785E" w:rsidRDefault="005966D9" w:rsidP="00CC3365">
              <w:pPr>
                <w:spacing w:after="0" w:line="240" w:lineRule="auto"/>
                <w:ind w:left="360"/>
                <w:jc w:val="both"/>
              </w:pPr>
              <w:r>
                <w:t xml:space="preserve">The opinion was that </w:t>
              </w:r>
              <w:r w:rsidRPr="005966D9">
                <w:rPr>
                  <w:highlight w:val="yellow"/>
                </w:rPr>
                <w:t>??</w:t>
              </w:r>
              <w:r>
                <w:t xml:space="preserve"> </w:t>
              </w:r>
            </w:p>
            <w:p w14:paraId="68663DB2" w14:textId="77777777" w:rsidR="007D264B" w:rsidRPr="000B785E" w:rsidRDefault="007D264B" w:rsidP="00CC3365">
              <w:pPr>
                <w:pStyle w:val="BodyTextIndent2"/>
                <w:ind w:left="0" w:firstLine="0"/>
                <w:jc w:val="both"/>
                <w:rPr>
                  <w:b w:val="0"/>
                </w:rPr>
              </w:pPr>
              <w:r w:rsidRPr="000B785E">
                <w:rPr>
                  <w:b w:val="0"/>
                </w:rPr>
                <w:t>Employment:</w:t>
              </w:r>
            </w:p>
            <w:sdt>
              <w:sdtPr>
                <w:alias w:val="OpinHxEmploy_X"/>
                <w:tag w:val="OpinHxEmploy_X"/>
                <w:id w:val="-1659072631"/>
                <w:placeholder>
                  <w:docPart w:val="558CC37180B1E2459F5377870FAC5BC3"/>
                </w:placeholder>
                <w:showingPlcHdr/>
                <w:text/>
              </w:sdtPr>
              <w:sdtEndPr/>
              <w:sdtContent>
                <w:p w14:paraId="3559B86C" w14:textId="77777777" w:rsidR="007D264B" w:rsidRPr="000B785E" w:rsidRDefault="00657CB4" w:rsidP="00CC3365">
                  <w:pPr>
                    <w:spacing w:after="0" w:line="240" w:lineRule="auto"/>
                    <w:ind w:left="360"/>
                    <w:jc w:val="both"/>
                  </w:pPr>
                  <w:r w:rsidRPr="00D81F05">
                    <w:rPr>
                      <w:rStyle w:val="PlaceholderText"/>
                    </w:rPr>
                    <w:t>Click or tap here to enter text.</w:t>
                  </w:r>
                </w:p>
              </w:sdtContent>
            </w:sdt>
            <w:p w14:paraId="4E04CA25" w14:textId="77777777" w:rsidR="007D264B" w:rsidRPr="0002752B" w:rsidRDefault="007D264B" w:rsidP="00CC3365">
              <w:pPr>
                <w:pStyle w:val="BodyTextIndent2"/>
                <w:ind w:left="0" w:firstLine="0"/>
                <w:jc w:val="both"/>
                <w:rPr>
                  <w:b w:val="0"/>
                </w:rPr>
              </w:pPr>
              <w:r w:rsidRPr="0002752B">
                <w:rPr>
                  <w:b w:val="0"/>
                </w:rPr>
                <w:t>Pre-existing history:</w:t>
              </w:r>
            </w:p>
            <w:p w14:paraId="28CBCF26" w14:textId="77777777" w:rsidR="007D264B" w:rsidRPr="0002752B" w:rsidRDefault="00E71A5F" w:rsidP="00CC3365">
              <w:pPr>
                <w:spacing w:after="0" w:line="240" w:lineRule="auto"/>
                <w:ind w:left="360"/>
                <w:jc w:val="both"/>
              </w:pPr>
              <w:sdt>
                <w:sdtPr>
                  <w:alias w:val="OpinHxPreExist_X"/>
                  <w:tag w:val="OpinHxPreExist_X"/>
                  <w:id w:val="-2027553162"/>
                  <w:placeholder>
                    <w:docPart w:val="6AF27C72FA51E2478265556C0E709DDE"/>
                  </w:placeholder>
                  <w:text/>
                </w:sdtPr>
                <w:sdtEndPr/>
                <w:sdtContent>
                  <w:r w:rsidR="00AC0F1D" w:rsidRPr="0002752B">
                    <w:t>There was no pre-existing psychiatric condition identified.</w:t>
                  </w:r>
                </w:sdtContent>
              </w:sdt>
            </w:p>
            <w:p w14:paraId="2DD6B940" w14:textId="77777777" w:rsidR="007D264B" w:rsidRPr="000B785E" w:rsidRDefault="007D264B" w:rsidP="00CC3365">
              <w:pPr>
                <w:pStyle w:val="BodyTextIndent2"/>
                <w:ind w:left="0" w:firstLine="0"/>
                <w:jc w:val="both"/>
                <w:rPr>
                  <w:b w:val="0"/>
                </w:rPr>
              </w:pPr>
              <w:r w:rsidRPr="000B785E">
                <w:rPr>
                  <w:b w:val="0"/>
                </w:rPr>
                <w:t>Prognosis:</w:t>
              </w:r>
            </w:p>
            <w:p w14:paraId="218D9AED" w14:textId="77777777" w:rsidR="007D264B" w:rsidRPr="000B785E" w:rsidRDefault="007D264B" w:rsidP="00CC3365">
              <w:pPr>
                <w:spacing w:after="0" w:line="240" w:lineRule="auto"/>
                <w:ind w:left="360"/>
                <w:jc w:val="both"/>
              </w:pPr>
              <w:r w:rsidRPr="000B785E">
                <w:t xml:space="preserve">The prognosis was </w:t>
              </w:r>
              <w:r w:rsidR="00DE45C4">
                <w:t>considered</w:t>
              </w:r>
              <w:r w:rsidRPr="000B785E">
                <w:t xml:space="preserve"> to be</w:t>
              </w:r>
              <w:r w:rsidR="005966D9">
                <w:t xml:space="preserve"> </w:t>
              </w:r>
              <w:r w:rsidR="00167BBA" w:rsidRPr="00167BBA">
                <w:t>guarded.</w:t>
              </w:r>
              <w:r w:rsidR="00167BBA">
                <w:t xml:space="preserve"> </w:t>
              </w:r>
              <w:r w:rsidR="005966D9" w:rsidRPr="005966D9">
                <w:rPr>
                  <w:highlight w:val="yellow"/>
                </w:rPr>
                <w:t>??</w:t>
              </w:r>
            </w:p>
            <w:p w14:paraId="507D454C" w14:textId="77777777" w:rsidR="007D264B" w:rsidRDefault="007D264B" w:rsidP="00CC3365">
              <w:pPr>
                <w:spacing w:after="0" w:line="240" w:lineRule="auto"/>
                <w:jc w:val="both"/>
              </w:pPr>
              <w:r w:rsidRPr="000B785E">
                <w:t>Impairment</w:t>
              </w:r>
              <w:r w:rsidR="00646904">
                <w:t xml:space="preserve"> as at </w:t>
              </w:r>
              <w:sdt>
                <w:sdtPr>
                  <w:alias w:val="OpinPIRSDate_X"/>
                  <w:tag w:val="OpinPIRSDate_X"/>
                  <w:id w:val="-854644711"/>
                  <w:placeholder>
                    <w:docPart w:val="DBA8155B962C7C468DAB96543B373DB3"/>
                  </w:placeholder>
                  <w:showingPlcHdr/>
                  <w:text/>
                </w:sdtPr>
                <w:sdtEndPr/>
                <w:sdtContent>
                  <w:r w:rsidR="00646904" w:rsidRPr="00D81F05">
                    <w:rPr>
                      <w:rStyle w:val="PlaceholderText"/>
                    </w:rPr>
                    <w:t>Click or tap here to enter text.</w:t>
                  </w:r>
                </w:sdtContent>
              </w:sdt>
              <w:r w:rsidRPr="000B785E">
                <w:t xml:space="preserve">: </w:t>
              </w:r>
            </w:p>
            <w:p w14:paraId="70D84E39" w14:textId="77777777" w:rsidR="00AC0E2E" w:rsidRDefault="00E71A5F" w:rsidP="00CC3365">
              <w:pPr>
                <w:spacing w:after="0" w:line="240" w:lineRule="auto"/>
                <w:ind w:left="360"/>
                <w:jc w:val="both"/>
              </w:pPr>
              <w:sdt>
                <w:sdtPr>
                  <w:alias w:val="OpinPIRSTable_XAxLine"/>
                  <w:tag w:val="OpinPIRSTable_XAxLine"/>
                  <w:id w:val="-1438291257"/>
                  <w:placeholder>
                    <w:docPart w:val="07374D2256A6E44DAA27276E2DE2261B"/>
                  </w:placeholder>
                  <w:text/>
                </w:sdtPr>
                <w:sdtEndPr/>
                <w:sdtContent>
                  <w:r w:rsidR="00AC0E2E">
                    <w:t>PIRS classes were CLASSES. Thus, the aggregate was TOTAL</w:t>
                  </w:r>
                  <w:r w:rsidR="006369BA">
                    <w:t>, a median of MEDIAN,</w:t>
                  </w:r>
                  <w:r w:rsidR="00AC0E2E">
                    <w:t xml:space="preserve"> and % WPI with 0% adjustment for pre-existing impairment and 0% for treatment effect. The final WPI was %.Maximum medical improvement was considered to have been reached. PIRS was not requested.</w:t>
                  </w:r>
                </w:sdtContent>
              </w:sdt>
            </w:p>
            <w:p w14:paraId="353DC3D7" w14:textId="77777777" w:rsidR="00FC1AA4" w:rsidRDefault="00FC1AA4" w:rsidP="00CC3365">
              <w:pPr>
                <w:spacing w:after="0" w:line="240" w:lineRule="auto"/>
                <w:ind w:left="360"/>
                <w:jc w:val="both"/>
              </w:pPr>
              <w:r w:rsidRPr="00FC1AA4">
                <w:t>The opinion was th</w:t>
              </w:r>
              <w:r w:rsidR="00E463AD">
                <w:t>at</w:t>
              </w:r>
              <w:r w:rsidRPr="00FC1AA4">
                <w:t xml:space="preserve"> heshe had </w:t>
              </w:r>
              <w:r w:rsidRPr="00FC1AA4">
                <w:rPr>
                  <w:highlight w:val="yellow"/>
                </w:rPr>
                <w:t>not</w:t>
              </w:r>
              <w:r w:rsidRPr="00FC1AA4">
                <w:t xml:space="preserve"> reached maximum medical improvement.</w:t>
              </w:r>
            </w:p>
            <w:p w14:paraId="1D8ECE92" w14:textId="77777777" w:rsidR="00AC0E2E" w:rsidRDefault="0061753A" w:rsidP="00CC3365">
              <w:pPr>
                <w:spacing w:after="0" w:line="240" w:lineRule="auto"/>
                <w:jc w:val="both"/>
              </w:pPr>
              <w:r w:rsidRPr="003B3396">
                <w:rPr>
                  <w:i/>
                  <w:iCs/>
                </w:rPr>
                <w:t xml:space="preserve">My </w:t>
              </w:r>
              <w:r w:rsidR="00AC0E2E" w:rsidRPr="003B3396">
                <w:rPr>
                  <w:i/>
                  <w:iCs/>
                </w:rPr>
                <w:t>Comments</w:t>
              </w:r>
              <w:r w:rsidR="00AC0E2E">
                <w:t>:</w:t>
              </w:r>
            </w:p>
            <w:p w14:paraId="0A978B1D" w14:textId="77777777" w:rsidR="00285BA7" w:rsidRPr="000B785E" w:rsidRDefault="00E71A5F" w:rsidP="00CC3365">
              <w:pPr>
                <w:spacing w:after="0" w:line="240" w:lineRule="auto"/>
                <w:ind w:left="360"/>
                <w:jc w:val="both"/>
              </w:pPr>
              <w:sdt>
                <w:sdtPr>
                  <w:alias w:val="OpinHxMyComments_X"/>
                  <w:tag w:val="OpinHxMyComments_X"/>
                  <w:id w:val="767664897"/>
                  <w:placeholder>
                    <w:docPart w:val="63396D6036F9F544B29C0714FCBF0C86"/>
                  </w:placeholder>
                  <w:showingPlcHdr/>
                  <w:text/>
                </w:sdtPr>
                <w:sdtEndPr/>
                <w:sdtContent>
                  <w:r w:rsidR="00285BA7" w:rsidRPr="00BE42F8">
                    <w:t>Click or tap here to enter text.</w:t>
                  </w:r>
                </w:sdtContent>
              </w:sdt>
            </w:p>
            <w:p w14:paraId="72C0835E" w14:textId="77777777" w:rsidR="00A61B08" w:rsidRDefault="00E71A5F" w:rsidP="00CC3365">
              <w:pPr>
                <w:pStyle w:val="BodyTextIndent2"/>
                <w:ind w:left="0" w:firstLine="0"/>
                <w:jc w:val="both"/>
                <w:rPr>
                  <w:rFonts w:eastAsiaTheme="minorHAnsi"/>
                  <w:lang w:eastAsia="en-US"/>
                </w:rPr>
              </w:pPr>
            </w:p>
          </w:sdtContent>
        </w:sdt>
        <w:p w14:paraId="5E7C90F4" w14:textId="77777777" w:rsidR="000B785E" w:rsidRDefault="000B785E" w:rsidP="00CC3365">
          <w:pPr>
            <w:pStyle w:val="BodyTextIndent2"/>
            <w:ind w:left="0" w:firstLine="0"/>
            <w:jc w:val="both"/>
            <w:rPr>
              <w:b w:val="0"/>
            </w:rPr>
          </w:pPr>
        </w:p>
        <w:p w14:paraId="6BD1B861" w14:textId="77777777" w:rsidR="009B512D" w:rsidRPr="00C67359" w:rsidRDefault="009B512D" w:rsidP="00CC3365">
          <w:pPr>
            <w:pStyle w:val="BodyTextIndent2"/>
            <w:ind w:left="0" w:firstLine="0"/>
            <w:jc w:val="both"/>
            <w:rPr>
              <w:b w:val="0"/>
              <w:u w:val="single"/>
            </w:rPr>
          </w:pPr>
          <w:r w:rsidRPr="00C67359">
            <w:rPr>
              <w:b w:val="0"/>
              <w:u w:val="single"/>
            </w:rPr>
            <w:t>Statement, the Claimant</w:t>
          </w:r>
          <w:r w:rsidR="00917B4B">
            <w:rPr>
              <w:b w:val="0"/>
              <w:u w:val="single"/>
            </w:rPr>
            <w:t>, dated</w:t>
          </w:r>
        </w:p>
        <w:p w14:paraId="679B55F9" w14:textId="77777777" w:rsidR="009B512D" w:rsidRDefault="009B512D" w:rsidP="00CC3365">
          <w:pPr>
            <w:pStyle w:val="BodyTextIndent2"/>
            <w:ind w:left="0" w:firstLine="0"/>
            <w:jc w:val="both"/>
            <w:rPr>
              <w:b w:val="0"/>
            </w:rPr>
          </w:pPr>
          <w:r w:rsidRPr="00E2465B">
            <w:rPr>
              <w:b w:val="0"/>
              <w:highlight w:val="yellow"/>
            </w:rPr>
            <w:t>Noted</w:t>
          </w:r>
          <w:r w:rsidRPr="002A387A">
            <w:rPr>
              <w:b w:val="0"/>
            </w:rPr>
            <w:t>.</w:t>
          </w:r>
        </w:p>
        <w:p w14:paraId="4D3E3182" w14:textId="77777777" w:rsidR="00254ABA" w:rsidRDefault="00254ABA" w:rsidP="00CC3365">
          <w:pPr>
            <w:pStyle w:val="BodyTextIndent2"/>
            <w:ind w:left="0" w:firstLine="0"/>
            <w:jc w:val="both"/>
            <w:rPr>
              <w:b w:val="0"/>
            </w:rPr>
          </w:pPr>
        </w:p>
        <w:p w14:paraId="65FE3253" w14:textId="77777777" w:rsidR="00254ABA" w:rsidRPr="00C67359" w:rsidRDefault="00254ABA" w:rsidP="00CC3365">
          <w:pPr>
            <w:pStyle w:val="BodyTextIndent2"/>
            <w:ind w:left="0" w:firstLine="0"/>
            <w:jc w:val="both"/>
            <w:rPr>
              <w:b w:val="0"/>
              <w:u w:val="single"/>
            </w:rPr>
          </w:pPr>
          <w:r>
            <w:rPr>
              <w:b w:val="0"/>
              <w:u w:val="single"/>
            </w:rPr>
            <w:t xml:space="preserve">Application for Personal </w:t>
          </w:r>
          <w:r w:rsidR="00452FE5">
            <w:rPr>
              <w:b w:val="0"/>
              <w:u w:val="single"/>
            </w:rPr>
            <w:t xml:space="preserve">Injury </w:t>
          </w:r>
          <w:r>
            <w:rPr>
              <w:b w:val="0"/>
              <w:u w:val="single"/>
            </w:rPr>
            <w:t>Benefits</w:t>
          </w:r>
          <w:r w:rsidR="00917B4B">
            <w:rPr>
              <w:b w:val="0"/>
              <w:u w:val="single"/>
            </w:rPr>
            <w:t>, dated</w:t>
          </w:r>
          <w:r w:rsidR="00917B4B" w:rsidRPr="00917B4B">
            <w:rPr>
              <w:b w:val="0"/>
              <w:u w:val="single"/>
            </w:rPr>
            <w:t xml:space="preserve"> </w:t>
          </w:r>
          <w:r w:rsidR="00917B4B" w:rsidRPr="00C67359">
            <w:rPr>
              <w:b w:val="0"/>
              <w:u w:val="single"/>
            </w:rPr>
            <w:t>Various Dates</w:t>
          </w:r>
        </w:p>
        <w:p w14:paraId="63DD7BC8" w14:textId="77777777" w:rsidR="00254ABA" w:rsidRDefault="00254ABA" w:rsidP="00CC3365">
          <w:pPr>
            <w:pStyle w:val="BodyTextIndent2"/>
            <w:ind w:left="0" w:firstLine="0"/>
            <w:jc w:val="both"/>
            <w:rPr>
              <w:b w:val="0"/>
            </w:rPr>
          </w:pPr>
          <w:r w:rsidRPr="00E2465B">
            <w:rPr>
              <w:b w:val="0"/>
              <w:highlight w:val="yellow"/>
            </w:rPr>
            <w:t>Noted</w:t>
          </w:r>
          <w:r w:rsidRPr="002A387A">
            <w:rPr>
              <w:b w:val="0"/>
            </w:rPr>
            <w:t>.</w:t>
          </w:r>
        </w:p>
        <w:p w14:paraId="42E29B7F" w14:textId="77777777" w:rsidR="00254ABA" w:rsidRDefault="00254ABA" w:rsidP="00CC3365">
          <w:pPr>
            <w:pStyle w:val="BodyTextIndent2"/>
            <w:ind w:left="0" w:firstLine="0"/>
            <w:jc w:val="both"/>
            <w:rPr>
              <w:b w:val="0"/>
            </w:rPr>
          </w:pPr>
        </w:p>
        <w:p w14:paraId="0A7429F0" w14:textId="77777777" w:rsidR="009B512D" w:rsidRDefault="009B512D" w:rsidP="00CC3365">
          <w:pPr>
            <w:pStyle w:val="BodyTextIndent2"/>
            <w:ind w:left="0" w:firstLine="0"/>
            <w:jc w:val="both"/>
            <w:rPr>
              <w:b w:val="0"/>
            </w:rPr>
          </w:pPr>
        </w:p>
        <w:p w14:paraId="257984A7" w14:textId="77777777" w:rsidR="00E02B7F" w:rsidRPr="00C67359" w:rsidRDefault="00E02B7F" w:rsidP="00CC3365">
          <w:pPr>
            <w:pStyle w:val="BodyTextIndent2"/>
            <w:ind w:left="0" w:firstLine="0"/>
            <w:jc w:val="both"/>
            <w:rPr>
              <w:b w:val="0"/>
              <w:u w:val="single"/>
            </w:rPr>
          </w:pPr>
          <w:r w:rsidRPr="00C67359">
            <w:rPr>
              <w:b w:val="0"/>
              <w:u w:val="single"/>
            </w:rPr>
            <w:t>Certificate of Capacity / Certificate of Fitness</w:t>
          </w:r>
          <w:r w:rsidR="00917B4B">
            <w:rPr>
              <w:b w:val="0"/>
              <w:u w:val="single"/>
            </w:rPr>
            <w:t>, dated</w:t>
          </w:r>
          <w:r w:rsidR="00917B4B" w:rsidRPr="00917B4B">
            <w:rPr>
              <w:b w:val="0"/>
              <w:u w:val="single"/>
            </w:rPr>
            <w:t xml:space="preserve"> </w:t>
          </w:r>
          <w:r w:rsidR="00917B4B" w:rsidRPr="00C67359">
            <w:rPr>
              <w:b w:val="0"/>
              <w:u w:val="single"/>
            </w:rPr>
            <w:t>Various Dates</w:t>
          </w:r>
        </w:p>
        <w:p w14:paraId="41E2B171" w14:textId="77777777" w:rsidR="00E02B7F" w:rsidRDefault="00E02B7F" w:rsidP="00CC3365">
          <w:pPr>
            <w:pStyle w:val="BodyTextIndent2"/>
            <w:ind w:left="0" w:firstLine="0"/>
            <w:jc w:val="both"/>
            <w:rPr>
              <w:b w:val="0"/>
            </w:rPr>
          </w:pPr>
          <w:r w:rsidRPr="00E2465B">
            <w:rPr>
              <w:b w:val="0"/>
              <w:highlight w:val="yellow"/>
            </w:rPr>
            <w:t>Noted</w:t>
          </w:r>
          <w:r w:rsidRPr="002A387A">
            <w:rPr>
              <w:b w:val="0"/>
            </w:rPr>
            <w:t>.</w:t>
          </w:r>
        </w:p>
        <w:p w14:paraId="30BE0D6D" w14:textId="77777777" w:rsidR="00E02B7F" w:rsidRDefault="00E02B7F" w:rsidP="00CC3365">
          <w:pPr>
            <w:pStyle w:val="BodyTextIndent2"/>
            <w:ind w:left="0" w:firstLine="0"/>
            <w:jc w:val="both"/>
            <w:rPr>
              <w:b w:val="0"/>
            </w:rPr>
          </w:pPr>
        </w:p>
        <w:p w14:paraId="0615CC1E" w14:textId="77777777" w:rsidR="00547358" w:rsidRPr="00C67359" w:rsidRDefault="00547358" w:rsidP="00CC3365">
          <w:pPr>
            <w:pStyle w:val="BodyTextIndent2"/>
            <w:ind w:left="0" w:firstLine="0"/>
            <w:jc w:val="both"/>
            <w:rPr>
              <w:b w:val="0"/>
              <w:u w:val="single"/>
            </w:rPr>
          </w:pPr>
          <w:r w:rsidRPr="00C67359">
            <w:rPr>
              <w:b w:val="0"/>
              <w:u w:val="single"/>
            </w:rPr>
            <w:t>Allied Health Recovery Requests</w:t>
          </w:r>
          <w:r w:rsidR="00917B4B">
            <w:rPr>
              <w:b w:val="0"/>
              <w:u w:val="single"/>
            </w:rPr>
            <w:t>, dated</w:t>
          </w:r>
          <w:r w:rsidR="00917B4B" w:rsidRPr="00917B4B">
            <w:rPr>
              <w:b w:val="0"/>
              <w:u w:val="single"/>
            </w:rPr>
            <w:t xml:space="preserve"> </w:t>
          </w:r>
          <w:r w:rsidR="00917B4B" w:rsidRPr="00C67359">
            <w:rPr>
              <w:b w:val="0"/>
              <w:u w:val="single"/>
            </w:rPr>
            <w:t>Various Dates</w:t>
          </w:r>
        </w:p>
        <w:p w14:paraId="0D44533F" w14:textId="77777777" w:rsidR="000E489D" w:rsidRDefault="00547358" w:rsidP="00CC3365">
          <w:pPr>
            <w:pStyle w:val="BodyTextIndent2"/>
            <w:ind w:left="0" w:firstLine="0"/>
            <w:jc w:val="both"/>
            <w:rPr>
              <w:b w:val="0"/>
            </w:rPr>
          </w:pPr>
          <w:r w:rsidRPr="00E2465B">
            <w:rPr>
              <w:b w:val="0"/>
              <w:highlight w:val="yellow"/>
            </w:rPr>
            <w:t>Noted</w:t>
          </w:r>
          <w:r w:rsidRPr="002A387A">
            <w:rPr>
              <w:b w:val="0"/>
            </w:rPr>
            <w:t>.</w:t>
          </w:r>
        </w:p>
        <w:p w14:paraId="113A6225" w14:textId="77777777" w:rsidR="000E489D" w:rsidRDefault="000E489D" w:rsidP="00CC3365">
          <w:pPr>
            <w:pStyle w:val="BodyTextIndent2"/>
            <w:ind w:left="0" w:firstLine="0"/>
            <w:jc w:val="both"/>
            <w:rPr>
              <w:b w:val="0"/>
            </w:rPr>
          </w:pPr>
        </w:p>
        <w:p w14:paraId="07D3D925" w14:textId="77777777" w:rsidR="000E489D" w:rsidRPr="00C67359" w:rsidRDefault="000E489D" w:rsidP="00CC3365">
          <w:pPr>
            <w:pStyle w:val="BodyTextIndent2"/>
            <w:ind w:left="0" w:firstLine="0"/>
            <w:jc w:val="both"/>
            <w:rPr>
              <w:b w:val="0"/>
              <w:u w:val="single"/>
            </w:rPr>
          </w:pPr>
          <w:r w:rsidRPr="00C67359">
            <w:rPr>
              <w:b w:val="0"/>
              <w:u w:val="single"/>
            </w:rPr>
            <w:t>Various Medical Investigations</w:t>
          </w:r>
          <w:r w:rsidR="00917B4B">
            <w:rPr>
              <w:b w:val="0"/>
              <w:u w:val="single"/>
            </w:rPr>
            <w:t>, dated</w:t>
          </w:r>
          <w:r w:rsidR="00917B4B" w:rsidRPr="00917B4B">
            <w:rPr>
              <w:b w:val="0"/>
              <w:u w:val="single"/>
            </w:rPr>
            <w:t xml:space="preserve"> </w:t>
          </w:r>
          <w:r w:rsidR="00917B4B" w:rsidRPr="00C67359">
            <w:rPr>
              <w:b w:val="0"/>
              <w:u w:val="single"/>
            </w:rPr>
            <w:t>Various Dates</w:t>
          </w:r>
        </w:p>
        <w:p w14:paraId="653E20A7" w14:textId="77777777" w:rsidR="000E489D" w:rsidRDefault="000E489D" w:rsidP="00CC3365">
          <w:pPr>
            <w:pStyle w:val="BodyTextIndent2"/>
            <w:ind w:left="0" w:firstLine="0"/>
            <w:jc w:val="both"/>
            <w:rPr>
              <w:b w:val="0"/>
            </w:rPr>
          </w:pPr>
          <w:r w:rsidRPr="00E2465B">
            <w:rPr>
              <w:b w:val="0"/>
              <w:highlight w:val="yellow"/>
            </w:rPr>
            <w:t>Noted</w:t>
          </w:r>
          <w:r w:rsidRPr="002A387A">
            <w:rPr>
              <w:b w:val="0"/>
            </w:rPr>
            <w:t>.</w:t>
          </w:r>
        </w:p>
        <w:p w14:paraId="1B779A0F" w14:textId="77777777" w:rsidR="00B67F69" w:rsidRDefault="00B67F69" w:rsidP="00CC3365">
          <w:pPr>
            <w:pStyle w:val="BodyTextIndent2"/>
            <w:ind w:left="0" w:firstLine="0"/>
            <w:jc w:val="both"/>
            <w:rPr>
              <w:b w:val="0"/>
            </w:rPr>
          </w:pPr>
        </w:p>
        <w:p w14:paraId="565E00CC" w14:textId="77777777" w:rsidR="00B67F69" w:rsidRDefault="00B67F69" w:rsidP="00B67F69">
          <w:pPr>
            <w:pStyle w:val="BodyTextIndent2"/>
            <w:ind w:left="0" w:firstLine="0"/>
            <w:jc w:val="both"/>
            <w:rPr>
              <w:b w:val="0"/>
            </w:rPr>
          </w:pPr>
          <w:r>
            <w:rPr>
              <w:b w:val="0"/>
            </w:rPr>
            <w:t xml:space="preserve">GP Psychologist Clinical Records, XXX, dated </w:t>
          </w:r>
        </w:p>
        <w:p w14:paraId="6F5179A8" w14:textId="77777777" w:rsidR="001019BB" w:rsidRDefault="001019BB" w:rsidP="001019BB">
          <w:pPr>
            <w:pStyle w:val="BodyTextIndent2"/>
            <w:ind w:left="0" w:firstLine="0"/>
            <w:jc w:val="both"/>
            <w:rPr>
              <w:b w:val="0"/>
            </w:rPr>
          </w:pPr>
          <w:r>
            <w:rPr>
              <w:b w:val="0"/>
            </w:rPr>
            <w:t xml:space="preserve">IME Report, Dr , dated </w:t>
          </w:r>
        </w:p>
        <w:p w14:paraId="23B52349" w14:textId="77777777" w:rsidR="001019BB" w:rsidRDefault="001019BB" w:rsidP="00B67F69">
          <w:pPr>
            <w:pStyle w:val="BodyTextIndent2"/>
            <w:ind w:left="0" w:firstLine="0"/>
            <w:jc w:val="both"/>
            <w:rPr>
              <w:b w:val="0"/>
            </w:rPr>
          </w:pPr>
        </w:p>
        <w:p w14:paraId="771767BB" w14:textId="77777777" w:rsidR="00B67F69" w:rsidRDefault="00B67F69" w:rsidP="00CC3365">
          <w:pPr>
            <w:pStyle w:val="BodyTextIndent2"/>
            <w:ind w:left="0" w:firstLine="0"/>
            <w:jc w:val="both"/>
            <w:rPr>
              <w:b w:val="0"/>
            </w:rPr>
          </w:pPr>
        </w:p>
        <w:p w14:paraId="57F36452" w14:textId="77777777" w:rsidR="00254ABA" w:rsidRDefault="00254ABA" w:rsidP="00CC3365">
          <w:pPr>
            <w:spacing w:after="0" w:line="240" w:lineRule="auto"/>
            <w:jc w:val="both"/>
          </w:pPr>
        </w:p>
        <w:p w14:paraId="2F5C9381" w14:textId="77777777" w:rsidR="00E90008" w:rsidRPr="00487B43" w:rsidRDefault="00E90008" w:rsidP="00CC3365">
          <w:pPr>
            <w:spacing w:after="0" w:line="240" w:lineRule="auto"/>
            <w:jc w:val="both"/>
            <w:rPr>
              <w:bCs/>
              <w:u w:val="single"/>
            </w:rPr>
          </w:pPr>
          <w:r w:rsidRPr="00487B43">
            <w:rPr>
              <w:u w:val="single"/>
            </w:rPr>
            <w:t>Letter of instruction</w:t>
          </w:r>
          <w:r w:rsidR="0007681C" w:rsidRPr="00487B43">
            <w:rPr>
              <w:u w:val="single"/>
            </w:rPr>
            <w:t xml:space="preserve">, dated </w:t>
          </w:r>
          <w:sdt>
            <w:sdtPr>
              <w:rPr>
                <w:bCs/>
                <w:u w:val="single"/>
              </w:rPr>
              <w:alias w:val="ClReferDate"/>
              <w:tag w:val="ClReferDate"/>
              <w:id w:val="-226841618"/>
              <w:placeholder>
                <w:docPart w:val="AA1F0FB8D0D4EE4B9CD69A7218321785"/>
              </w:placeholder>
              <w:dataBinding w:xpath="//*[local-name()='ClReferDate']" w:storeItemID="{523C6B66-2AD2-4536-917B-F7CF474BFDD4}"/>
              <w:text/>
            </w:sdtPr>
            <w:sdtEndPr/>
            <w:sdtContent>
              <w:r w:rsidR="0007681C" w:rsidRPr="00487B43">
                <w:rPr>
                  <w:bCs/>
                  <w:u w:val="single"/>
                </w:rPr>
                <w:t>ClReferDate</w:t>
              </w:r>
            </w:sdtContent>
          </w:sdt>
        </w:p>
        <w:p w14:paraId="0D937D0E" w14:textId="77777777" w:rsidR="00547358" w:rsidRDefault="00547358" w:rsidP="00CC3365">
          <w:pPr>
            <w:pStyle w:val="BodyTextIndent2"/>
            <w:ind w:left="0" w:firstLine="0"/>
            <w:jc w:val="both"/>
            <w:rPr>
              <w:b w:val="0"/>
            </w:rPr>
          </w:pPr>
        </w:p>
        <w:p w14:paraId="6E31369C" w14:textId="77777777" w:rsidR="00547358" w:rsidRPr="00547358" w:rsidRDefault="00547358" w:rsidP="00CC3365">
          <w:pPr>
            <w:pStyle w:val="BodyTextIndent2"/>
            <w:ind w:left="0" w:firstLine="0"/>
            <w:jc w:val="both"/>
            <w:rPr>
              <w:b w:val="0"/>
            </w:rPr>
          </w:pPr>
          <w:r w:rsidRPr="00055DFD">
            <w:rPr>
              <w:b w:val="0"/>
            </w:rPr>
            <w:t>Insert A New Functional Opinion Here</w:t>
          </w:r>
          <w:r w:rsidR="00793F03">
            <w:rPr>
              <w:b w:val="0"/>
            </w:rPr>
            <w:t xml:space="preserve"> </w:t>
          </w:r>
          <w:sdt>
            <w:sdtPr>
              <w:rPr>
                <w:b w:val="0"/>
              </w:rPr>
              <w:alias w:val="AddOpinionNoTable"/>
              <w:tag w:val="AddOpinionNoTable"/>
              <w:id w:val="712085805"/>
              <w14:checkbox>
                <w14:checked w14:val="0"/>
                <w14:checkedState w14:val="00FE" w14:font="Wingdings"/>
                <w14:uncheckedState w14:val="00A8" w14:font="Wingdings"/>
              </w14:checkbox>
            </w:sdtPr>
            <w:sdtEndPr/>
            <w:sdtContent>
              <w:r w:rsidR="00657CB4">
                <w:rPr>
                  <w:b w:val="0"/>
                </w:rPr>
                <w:sym w:font="Wingdings" w:char="F0A8"/>
              </w:r>
            </w:sdtContent>
          </w:sdt>
        </w:p>
        <w:p w14:paraId="7108E52C" w14:textId="77777777" w:rsidR="00930028" w:rsidRDefault="00930028" w:rsidP="00263D7D">
          <w:pPr>
            <w:pStyle w:val="BodyTextIndent2"/>
            <w:jc w:val="both"/>
            <w:rPr>
              <w:b w:val="0"/>
            </w:rPr>
          </w:pPr>
        </w:p>
        <w:sdt>
          <w:sdtPr>
            <w:alias w:val="PIRSSocialFnPost_1"/>
            <w:tag w:val="PIRSSocialFnPost_1"/>
            <w:id w:val="496394500"/>
            <w:placeholder>
              <w:docPart w:val="72A5AD4F7EAC0D4DACBB0EAF558EB1F0"/>
            </w:placeholder>
            <w:dataBinding w:xpath="//*[local-name()='PIRSSocialFnPost_1']" w:storeItemID="{99E3D2BE-06C1-4795-8970-33A745E9499F}"/>
            <w:text/>
          </w:sdtPr>
          <w:sdtEndPr/>
          <w:sdtContent>
            <w:p w14:paraId="7D4CB567" w14:textId="77777777" w:rsidR="00263D7D" w:rsidRDefault="00263D7D" w:rsidP="00263D7D">
              <w:r>
                <w:t xml:space="preserve">Relationship with hisher partner/spouse: HeShe said heshe has been with hisher partner/husband/wife for XX years. There has been NO domestic violence. There have NOT been periods of separation. They continue to have a sexual relationship. Relationship with children: HeShe stated that heshe has . HeShe did not have anyone helping care for hisher children. HisHer -year-old and -year-old. Relationship with siblings: The Claimant said heshe has . Relationship with parents: HeShe reported that heshe has a XX relationship with hisher Relationship with friends: HeShe stated that heshe </w:t>
              </w:r>
            </w:p>
          </w:sdtContent>
        </w:sdt>
        <w:p w14:paraId="02D82A55" w14:textId="77777777" w:rsidR="00263D7D" w:rsidRPr="002A387A" w:rsidRDefault="00E71A5F" w:rsidP="00263D7D">
          <w:pPr>
            <w:pStyle w:val="BodyTextIndent2"/>
            <w:jc w:val="both"/>
            <w:rPr>
              <w:b w:val="0"/>
            </w:rPr>
          </w:pPr>
        </w:p>
      </w:sdtContent>
    </w:sdt>
    <w:sdt>
      <w:sdtPr>
        <w:rPr>
          <w:color w:val="4472C4" w:themeColor="accent1"/>
        </w:rPr>
        <w:alias w:val="medilawImpression"/>
        <w:tag w:val="medilawImpression"/>
        <w:id w:val="1409725919"/>
        <w:placeholder>
          <w:docPart w:val="6AF27C72FA51E2478265556C0E709DDE"/>
        </w:placeholder>
        <w:text/>
      </w:sdtPr>
      <w:sdtEndPr/>
      <w:sdtContent>
        <w:p w14:paraId="39DCA05F" w14:textId="77777777" w:rsidR="007D264B" w:rsidRDefault="00A51BA6" w:rsidP="00CC3365">
          <w:pPr>
            <w:pStyle w:val="BodyTextIndent2"/>
            <w:ind w:left="0" w:firstLine="0"/>
            <w:jc w:val="both"/>
            <w:rPr>
              <w:b w:val="0"/>
            </w:rPr>
          </w:pPr>
          <w:r w:rsidRPr="00A51BA6">
            <w:rPr>
              <w:color w:val="4472C4" w:themeColor="accent1"/>
            </w:rPr>
            <w:t>OVERALL IMPRESSION</w:t>
          </w:r>
        </w:p>
      </w:sdtContent>
    </w:sdt>
    <w:sdt>
      <w:sdtPr>
        <w:alias w:val="hplImpression"/>
        <w:tag w:val="hplImpression"/>
        <w:id w:val="499087115"/>
        <w:placeholder>
          <w:docPart w:val="6AF27C72FA51E2478265556C0E709DDE"/>
        </w:placeholder>
        <w:text/>
      </w:sdtPr>
      <w:sdtEndPr/>
      <w:sdtContent>
        <w:p w14:paraId="60013DC5" w14:textId="77777777" w:rsidR="00A51BA6" w:rsidRDefault="00A51BA6" w:rsidP="00CC3365">
          <w:pPr>
            <w:pStyle w:val="BodyTextIndent2"/>
            <w:ind w:left="0" w:firstLine="0"/>
            <w:jc w:val="both"/>
            <w:rPr>
              <w:b w:val="0"/>
            </w:rPr>
          </w:pPr>
          <w:r w:rsidRPr="00A51BA6">
            <w:t>SUMMARY AND ASSESSMENT</w:t>
          </w:r>
        </w:p>
      </w:sdtContent>
    </w:sdt>
    <w:sdt>
      <w:sdtPr>
        <w:rPr>
          <w:rFonts w:eastAsiaTheme="minorHAnsi"/>
          <w:b/>
          <w:color w:val="4472C4" w:themeColor="accent1"/>
          <w:sz w:val="22"/>
          <w:szCs w:val="22"/>
          <w:lang w:val="en-AU"/>
        </w:rPr>
        <w:alias w:val="hplmedilawFormulation"/>
        <w:tag w:val="hplmedilawFormulation"/>
        <w:id w:val="-911698077"/>
        <w:placeholder>
          <w:docPart w:val="6AF27C72FA51E2478265556C0E709DDE"/>
        </w:placeholder>
      </w:sdtPr>
      <w:sdtEndPr/>
      <w:sdtContent>
        <w:p w14:paraId="2AAB9692" w14:textId="77777777" w:rsidR="00A51BA6" w:rsidRPr="00BF323E" w:rsidRDefault="00A51BA6" w:rsidP="00CC3365">
          <w:pPr>
            <w:pStyle w:val="AutoNumber"/>
            <w:spacing w:line="240" w:lineRule="auto"/>
            <w:rPr>
              <w:sz w:val="22"/>
              <w:szCs w:val="22"/>
              <w:lang w:val="en-AU"/>
            </w:rPr>
          </w:pPr>
          <w:r w:rsidRPr="00BF323E">
            <w:rPr>
              <w:sz w:val="22"/>
              <w:szCs w:val="22"/>
              <w:lang w:val="en-AU"/>
            </w:rPr>
            <w:t xml:space="preserve">The Claimant is </w:t>
          </w:r>
          <w:sdt>
            <w:sdtPr>
              <w:rPr>
                <w:color w:val="auto"/>
                <w:sz w:val="22"/>
                <w:szCs w:val="22"/>
              </w:rPr>
              <w:alias w:val="ClAge"/>
              <w:tag w:val="ClAge"/>
              <w:id w:val="1461465890"/>
              <w:placeholder>
                <w:docPart w:val="CBC9DF27238C094AAE888098CA29F581"/>
              </w:placeholder>
              <w:dataBinding w:xpath="//*[local-name()='ClAge']" w:storeItemID="{523C6B66-2AD2-4536-917B-F7CF474BFDD4}"/>
              <w:text/>
            </w:sdtPr>
            <w:sdtEndPr/>
            <w:sdtContent>
              <w:r w:rsidRPr="00BF323E">
                <w:rPr>
                  <w:color w:val="auto"/>
                  <w:sz w:val="22"/>
                  <w:szCs w:val="22"/>
                </w:rPr>
                <w:t>ClAge</w:t>
              </w:r>
            </w:sdtContent>
          </w:sdt>
          <w:r w:rsidRPr="00BF323E">
            <w:rPr>
              <w:sz w:val="22"/>
              <w:szCs w:val="22"/>
              <w:lang w:val="en-AU"/>
            </w:rPr>
            <w:t xml:space="preserve"> years of age, and</w:t>
          </w:r>
          <w:r w:rsidRPr="00BF323E">
            <w:rPr>
              <w:sz w:val="22"/>
              <w:szCs w:val="22"/>
            </w:rPr>
            <w:t xml:space="preserve"> </w:t>
          </w:r>
          <w:sdt>
            <w:sdtPr>
              <w:rPr>
                <w:sz w:val="22"/>
                <w:szCs w:val="22"/>
              </w:rPr>
              <w:alias w:val="LivesWith"/>
              <w:tag w:val="LivesWith"/>
              <w:id w:val="-1570573807"/>
              <w:placeholder>
                <w:docPart w:val="FF0FC23D8A775C4FBB08E7A1740AA529"/>
              </w:placeholder>
              <w:dataBinding w:xpath="//*[local-name()='LivesWith']" w:storeItemID="{523C6B66-2AD2-4536-917B-F7CF474BFDD4}"/>
              <w:text/>
            </w:sdtPr>
            <w:sdtEndPr/>
            <w:sdtContent>
              <w:r w:rsidRPr="00BF323E">
                <w:rPr>
                  <w:sz w:val="22"/>
                  <w:szCs w:val="22"/>
                </w:rPr>
                <w:t xml:space="preserve">lives with </w:t>
              </w:r>
            </w:sdtContent>
          </w:sdt>
        </w:p>
        <w:p w14:paraId="13BC1703" w14:textId="77777777" w:rsidR="00A51BA6" w:rsidRPr="00BF323E" w:rsidRDefault="00A51BA6" w:rsidP="00CC3365">
          <w:pPr>
            <w:tabs>
              <w:tab w:val="left" w:pos="426"/>
            </w:tabs>
            <w:spacing w:after="0" w:line="240" w:lineRule="auto"/>
            <w:jc w:val="both"/>
          </w:pPr>
          <w:r w:rsidRPr="00BF323E">
            <w:t xml:space="preserve">HeShe was employed as </w:t>
          </w:r>
          <w:sdt>
            <w:sdtPr>
              <w:alias w:val="EmployOccup"/>
              <w:tag w:val="EmployOccup"/>
              <w:id w:val="1075788108"/>
              <w:placeholder>
                <w:docPart w:val="4225EE0ED7E5B94CB31087E1CF22CC13"/>
              </w:placeholder>
              <w:showingPlcHdr/>
              <w:dataBinding w:xpath="//*[local-name()='EmployOccup']" w:storeItemID="{523C6B66-2AD2-4536-917B-F7CF474BFDD4}"/>
              <w:text/>
            </w:sdtPr>
            <w:sdtEndPr/>
            <w:sdtContent>
              <w:r w:rsidRPr="00D81F05">
                <w:rPr>
                  <w:rStyle w:val="PlaceholderText"/>
                </w:rPr>
                <w:t>Click or tap here to enter text.</w:t>
              </w:r>
            </w:sdtContent>
          </w:sdt>
          <w:r w:rsidRPr="00BF323E">
            <w:t>.</w:t>
          </w:r>
        </w:p>
        <w:p w14:paraId="31CB9BDE" w14:textId="77777777" w:rsidR="00A51BA6" w:rsidRPr="00BF323E" w:rsidRDefault="00A51BA6" w:rsidP="00CC3365">
          <w:pPr>
            <w:pStyle w:val="AutoNumber"/>
            <w:spacing w:line="240" w:lineRule="auto"/>
            <w:rPr>
              <w:sz w:val="22"/>
              <w:szCs w:val="22"/>
              <w:lang w:val="en-AU"/>
            </w:rPr>
          </w:pPr>
          <w:r w:rsidRPr="00BF323E">
            <w:rPr>
              <w:sz w:val="22"/>
              <w:szCs w:val="22"/>
              <w:lang w:val="en-AU"/>
            </w:rPr>
            <w:t>The date of</w:t>
          </w:r>
          <w:r w:rsidR="00C061E3">
            <w:rPr>
              <w:sz w:val="22"/>
              <w:szCs w:val="22"/>
              <w:lang w:val="en-AU"/>
            </w:rPr>
            <w:t xml:space="preserve"> the subject</w:t>
          </w:r>
          <w:r w:rsidRPr="00BF323E">
            <w:rPr>
              <w:sz w:val="22"/>
              <w:szCs w:val="22"/>
              <w:lang w:val="en-AU"/>
            </w:rPr>
            <w:t xml:space="preserve"> </w:t>
          </w:r>
          <w:r w:rsidRPr="00BF323E">
            <w:rPr>
              <w:sz w:val="22"/>
              <w:szCs w:val="22"/>
              <w:highlight w:val="yellow"/>
              <w:lang w:val="en-AU"/>
            </w:rPr>
            <w:t>injury</w:t>
          </w:r>
          <w:r w:rsidRPr="00BF323E">
            <w:rPr>
              <w:sz w:val="22"/>
              <w:szCs w:val="22"/>
              <w:lang w:val="en-AU"/>
            </w:rPr>
            <w:t xml:space="preserve"> was noted to be</w:t>
          </w:r>
          <w:r w:rsidR="00D7735A">
            <w:rPr>
              <w:sz w:val="22"/>
              <w:szCs w:val="22"/>
              <w:lang w:val="en-AU"/>
            </w:rPr>
            <w:t xml:space="preserve"> </w:t>
          </w:r>
          <w:sdt>
            <w:sdtPr>
              <w:rPr>
                <w:bCs/>
                <w:sz w:val="22"/>
                <w:szCs w:val="22"/>
                <w:lang w:val="en-AU"/>
              </w:rPr>
              <w:alias w:val="ClInjuryDate"/>
              <w:tag w:val="ClInjuryDate"/>
              <w:id w:val="-885561625"/>
              <w:placeholder>
                <w:docPart w:val="48A41F7962AE3E47BD91E75983E6DF77"/>
              </w:placeholder>
              <w:dataBinding w:xpath="//*[local-name()='ClInjuryDate']" w:storeItemID="{523C6B66-2AD2-4536-917B-F7CF474BFDD4}"/>
              <w:text/>
            </w:sdtPr>
            <w:sdtEndPr/>
            <w:sdtContent>
              <w:r w:rsidR="00D7735A">
                <w:rPr>
                  <w:bCs/>
                  <w:sz w:val="22"/>
                  <w:szCs w:val="22"/>
                  <w:lang w:val="en-AU"/>
                </w:rPr>
                <w:t>ClInjuryDate</w:t>
              </w:r>
            </w:sdtContent>
          </w:sdt>
          <w:r w:rsidR="00D7735A">
            <w:rPr>
              <w:bCs/>
              <w:sz w:val="22"/>
              <w:szCs w:val="22"/>
              <w:lang w:val="en-AU"/>
            </w:rPr>
            <w:t xml:space="preserve"> and heshe was</w:t>
          </w:r>
          <w:r w:rsidRPr="00BF323E">
            <w:rPr>
              <w:sz w:val="22"/>
              <w:szCs w:val="22"/>
              <w:lang w:val="en-AU"/>
            </w:rPr>
            <w:t xml:space="preserve"> </w:t>
          </w:r>
          <w:sdt>
            <w:sdtPr>
              <w:rPr>
                <w:bCs/>
                <w:sz w:val="22"/>
                <w:szCs w:val="22"/>
              </w:rPr>
              <w:alias w:val="ClAgeInjury"/>
              <w:tag w:val="ClAgeInjury"/>
              <w:id w:val="-1383093061"/>
              <w:placeholder>
                <w:docPart w:val="B5E415848164564FA57B3114E99AE76D"/>
              </w:placeholder>
              <w:dataBinding w:xpath="//*[local-name()='ClAgeInjury']" w:storeItemID="{523C6B66-2AD2-4536-917B-F7CF474BFDD4}"/>
              <w:text/>
            </w:sdtPr>
            <w:sdtEndPr/>
            <w:sdtContent>
              <w:r w:rsidRPr="00BF323E">
                <w:rPr>
                  <w:bCs/>
                  <w:sz w:val="22"/>
                  <w:szCs w:val="22"/>
                </w:rPr>
                <w:t>ClAgeInjury</w:t>
              </w:r>
            </w:sdtContent>
          </w:sdt>
          <w:r w:rsidR="00D7735A">
            <w:rPr>
              <w:bCs/>
              <w:sz w:val="22"/>
              <w:szCs w:val="22"/>
            </w:rPr>
            <w:t xml:space="preserve"> years of age</w:t>
          </w:r>
          <w:r w:rsidR="00146C76">
            <w:rPr>
              <w:bCs/>
              <w:sz w:val="22"/>
              <w:szCs w:val="22"/>
            </w:rPr>
            <w:t xml:space="preserve"> at the time</w:t>
          </w:r>
          <w:r w:rsidRPr="00BF323E">
            <w:rPr>
              <w:sz w:val="22"/>
              <w:szCs w:val="22"/>
            </w:rPr>
            <w:t>.</w:t>
          </w:r>
        </w:p>
        <w:p w14:paraId="6B275BF4" w14:textId="77777777" w:rsidR="00A51BA6" w:rsidRPr="0003408E" w:rsidRDefault="00A51BA6" w:rsidP="00CC3365">
          <w:pPr>
            <w:tabs>
              <w:tab w:val="left" w:pos="426"/>
            </w:tabs>
            <w:spacing w:after="0" w:line="240" w:lineRule="auto"/>
            <w:jc w:val="both"/>
          </w:pPr>
        </w:p>
        <w:p w14:paraId="5FFF8458" w14:textId="77777777" w:rsidR="00A51BA6" w:rsidRPr="0003408E" w:rsidRDefault="00A51BA6" w:rsidP="00CC3365">
          <w:pPr>
            <w:spacing w:after="0" w:line="240" w:lineRule="auto"/>
            <w:jc w:val="both"/>
          </w:pPr>
          <w:r w:rsidRPr="0003408E">
            <w:t>The current medications include</w:t>
          </w:r>
          <w:r>
            <w:t xml:space="preserve"> </w:t>
          </w:r>
          <w:sdt>
            <w:sdtPr>
              <w:alias w:val="CurrentMedRx_1"/>
              <w:tag w:val="CurrentMedRx_1"/>
              <w:id w:val="360250200"/>
              <w:placeholder>
                <w:docPart w:val="F94AA5561B650F45906C08691D46B359"/>
              </w:placeholder>
              <w:showingPlcHdr/>
              <w:dataBinding w:xpath="//*[local-name()='CurrentMedRx_1']" w:storeItemID="{99E3D2BE-06C1-4795-8970-33A745E9499F}"/>
              <w:text/>
            </w:sdtPr>
            <w:sdtEndPr/>
            <w:sdtContent>
              <w:r w:rsidRPr="00D81F05">
                <w:rPr>
                  <w:rStyle w:val="PlaceholderText"/>
                </w:rPr>
                <w:t>Click or tap here to enter text.</w:t>
              </w:r>
            </w:sdtContent>
          </w:sdt>
        </w:p>
        <w:sdt>
          <w:sdtPr>
            <w:alias w:val="CurrentPsychologyRx_1"/>
            <w:tag w:val="CurrentPsychologyRx_1"/>
            <w:id w:val="-632399200"/>
            <w:placeholder>
              <w:docPart w:val="43CA6BD674317A48B8FCC6F88AED361D"/>
            </w:placeholder>
            <w:dataBinding w:xpath="//*[local-name()='CurrentPsychologyRx_1']" w:storeItemID="{99E3D2BE-06C1-4795-8970-33A745E9499F}"/>
            <w:text/>
          </w:sdtPr>
          <w:sdtEndPr/>
          <w:sdtContent>
            <w:p w14:paraId="6885029A" w14:textId="77777777" w:rsidR="00A51BA6" w:rsidRDefault="00A51BA6" w:rsidP="00CC3365">
              <w:pPr>
                <w:spacing w:after="0" w:line="240" w:lineRule="auto"/>
                <w:jc w:val="both"/>
              </w:pPr>
              <w:r w:rsidRPr="00154A60">
                <w:t xml:space="preserve">HeShe is </w:t>
              </w:r>
              <w:r>
                <w:t>NOT</w:t>
              </w:r>
              <w:r w:rsidRPr="00154A60">
                <w:t xml:space="preserve"> seeing a psychologist currently.</w:t>
              </w:r>
            </w:p>
          </w:sdtContent>
        </w:sdt>
        <w:p w14:paraId="51C1B798" w14:textId="77777777" w:rsidR="00A51BA6" w:rsidRPr="0003408E" w:rsidRDefault="00A51BA6" w:rsidP="00CC3365">
          <w:pPr>
            <w:tabs>
              <w:tab w:val="left" w:pos="426"/>
            </w:tabs>
            <w:spacing w:after="0" w:line="240" w:lineRule="auto"/>
            <w:jc w:val="both"/>
          </w:pPr>
        </w:p>
        <w:sdt>
          <w:sdtPr>
            <w:rPr>
              <w:color w:val="000000" w:themeColor="text1"/>
            </w:rPr>
            <w:alias w:val="TreatmentEffect"/>
            <w:tag w:val="TreatmentEffect"/>
            <w:id w:val="-32812425"/>
            <w:placeholder>
              <w:docPart w:val="F4C9CF19724D5A40A68D554A645C92AB"/>
            </w:placeholder>
            <w:dataBinding w:xpath="//*[local-name()='TreatmentEffect']" w:storeItemID="{99E3D2BE-06C1-4795-8970-33A745E9499F}"/>
            <w:text/>
          </w:sdtPr>
          <w:sdtEndPr/>
          <w:sdtContent>
            <w:p w14:paraId="0FAD2068" w14:textId="77777777" w:rsidR="00A51BA6" w:rsidRDefault="00617371" w:rsidP="00CC3365">
              <w:pPr>
                <w:spacing w:before="120" w:after="0" w:line="240" w:lineRule="auto"/>
                <w:jc w:val="both"/>
                <w:rPr>
                  <w:color w:val="000000" w:themeColor="text1"/>
                </w:rPr>
              </w:pPr>
              <w:r>
                <w:rPr>
                  <w:color w:val="000000" w:themeColor="text1"/>
                </w:rPr>
                <w:t>Psychotropic medications tried included HeShe thought the medication was not/partially/very efficacious. HeShe began seeing hisher psychologist XXX. HeShe began seeing hisher psychiatrist XXX. HeShe thought there was XXX benefit from the psychotropic medications and psychological interventions.</w:t>
              </w:r>
            </w:p>
          </w:sdtContent>
        </w:sdt>
        <w:p w14:paraId="7FC0F59E" w14:textId="77777777" w:rsidR="00A51BA6" w:rsidRDefault="00A51BA6" w:rsidP="00CC3365">
          <w:pPr>
            <w:spacing w:line="240" w:lineRule="auto"/>
            <w:jc w:val="both"/>
          </w:pPr>
        </w:p>
        <w:p w14:paraId="289BA550" w14:textId="77777777" w:rsidR="00A51BA6" w:rsidRDefault="00A51BA6" w:rsidP="00CC3365">
          <w:pPr>
            <w:spacing w:after="0" w:line="240" w:lineRule="auto"/>
            <w:jc w:val="both"/>
          </w:pPr>
          <w:r w:rsidRPr="00EC5C2B">
            <w:t xml:space="preserve">Insert a </w:t>
          </w:r>
          <w:r w:rsidRPr="00EC5C2B">
            <w:rPr>
              <w:highlight w:val="yellow"/>
            </w:rPr>
            <w:t>New Pre-existing</w:t>
          </w:r>
          <w:r w:rsidRPr="00EC5C2B">
            <w:t xml:space="preserve"> history:</w:t>
          </w:r>
        </w:p>
        <w:p w14:paraId="7621ABBA" w14:textId="77777777" w:rsidR="00A51BA6" w:rsidRPr="0098089D" w:rsidRDefault="00A51BA6" w:rsidP="00CC3365">
          <w:pPr>
            <w:spacing w:after="0" w:line="240" w:lineRule="auto"/>
            <w:jc w:val="both"/>
          </w:pPr>
        </w:p>
        <w:p w14:paraId="04C5EB38" w14:textId="77777777" w:rsidR="00A51BA6" w:rsidRDefault="00A51BA6" w:rsidP="00CC3365">
          <w:pPr>
            <w:pStyle w:val="AutoNumber"/>
            <w:spacing w:line="240" w:lineRule="auto"/>
            <w:rPr>
              <w:sz w:val="22"/>
              <w:szCs w:val="22"/>
              <w:lang w:val="en-AU"/>
            </w:rPr>
          </w:pPr>
          <w:r w:rsidRPr="0098089D">
            <w:rPr>
              <w:sz w:val="22"/>
              <w:szCs w:val="22"/>
              <w:lang w:val="en-AU"/>
            </w:rPr>
            <w:t xml:space="preserve">Insert a </w:t>
          </w:r>
          <w:r w:rsidRPr="0098089D">
            <w:rPr>
              <w:sz w:val="22"/>
              <w:szCs w:val="22"/>
              <w:highlight w:val="yellow"/>
              <w:lang w:val="en-AU"/>
            </w:rPr>
            <w:t>New Injury</w:t>
          </w:r>
          <w:r w:rsidRPr="0098089D">
            <w:rPr>
              <w:sz w:val="22"/>
              <w:szCs w:val="22"/>
              <w:lang w:val="en-AU"/>
            </w:rPr>
            <w:t xml:space="preserve"> history:</w:t>
          </w:r>
        </w:p>
        <w:p w14:paraId="37DD855B" w14:textId="77777777" w:rsidR="00A51BA6" w:rsidRPr="0098089D" w:rsidRDefault="00A51BA6" w:rsidP="00CC3365">
          <w:pPr>
            <w:pStyle w:val="AutoNumber"/>
            <w:spacing w:line="240" w:lineRule="auto"/>
            <w:rPr>
              <w:sz w:val="22"/>
              <w:szCs w:val="22"/>
              <w:lang w:val="en-AU"/>
            </w:rPr>
          </w:pPr>
        </w:p>
        <w:p w14:paraId="4851CEDF" w14:textId="77777777" w:rsidR="00A51BA6" w:rsidRPr="0098089D" w:rsidRDefault="00A51BA6" w:rsidP="00CC3365">
          <w:pPr>
            <w:pStyle w:val="AutoNumber"/>
            <w:spacing w:line="240" w:lineRule="auto"/>
            <w:rPr>
              <w:sz w:val="22"/>
              <w:szCs w:val="22"/>
              <w:lang w:val="en-AU"/>
            </w:rPr>
          </w:pPr>
          <w:r w:rsidRPr="0098089D">
            <w:rPr>
              <w:color w:val="000000" w:themeColor="text1"/>
              <w:sz w:val="22"/>
              <w:szCs w:val="22"/>
            </w:rPr>
            <w:t xml:space="preserve">Insert a </w:t>
          </w:r>
          <w:r w:rsidRPr="0098089D">
            <w:rPr>
              <w:color w:val="000000" w:themeColor="text1"/>
              <w:sz w:val="22"/>
              <w:szCs w:val="22"/>
              <w:highlight w:val="yellow"/>
            </w:rPr>
            <w:t>New Treatment</w:t>
          </w:r>
          <w:r w:rsidRPr="0098089D">
            <w:rPr>
              <w:color w:val="000000" w:themeColor="text1"/>
              <w:sz w:val="22"/>
              <w:szCs w:val="22"/>
            </w:rPr>
            <w:t xml:space="preserve"> history:</w:t>
          </w:r>
        </w:p>
        <w:p w14:paraId="057A208D" w14:textId="77777777" w:rsidR="00A51BA6" w:rsidRPr="0098089D" w:rsidRDefault="00A51BA6" w:rsidP="00CC3365">
          <w:pPr>
            <w:pStyle w:val="AutoNumber"/>
            <w:spacing w:line="240" w:lineRule="auto"/>
            <w:rPr>
              <w:sz w:val="22"/>
              <w:szCs w:val="22"/>
              <w:lang w:val="en-AU"/>
            </w:rPr>
          </w:pPr>
        </w:p>
        <w:p w14:paraId="393F650A" w14:textId="77777777" w:rsidR="00A51BA6" w:rsidRPr="0098089D" w:rsidRDefault="00A51BA6" w:rsidP="00CC3365">
          <w:pPr>
            <w:spacing w:line="240" w:lineRule="auto"/>
            <w:jc w:val="both"/>
          </w:pPr>
        </w:p>
        <w:sdt>
          <w:sdtPr>
            <w:alias w:val="PIRSEmployabilityPost_1"/>
            <w:id w:val="1291328039"/>
            <w:placeholder>
              <w:docPart w:val="1513371EB9A7AF4793F775E36E2FAD35"/>
            </w:placeholder>
            <w:dataBinding w:xpath="//*[local-name()='PIRSEmployabilityPost_1']" w:storeItemID="{99E3D2BE-06C1-4795-8970-33A745E9499F}"/>
            <w:text/>
          </w:sdtPr>
          <w:sdtEndPr/>
          <w:sdtContent>
            <w:p w14:paraId="501403BA" w14:textId="77777777" w:rsidR="00A51BA6" w:rsidRDefault="00A51BA6" w:rsidP="00CC3365">
              <w:pPr>
                <w:spacing w:after="0" w:line="240" w:lineRule="auto"/>
                <w:jc w:val="both"/>
              </w:pPr>
              <w:r>
                <w:t xml:space="preserve">Work: HeShe said heshe has not worked since XX and is not looking for work. Hours per week: The Claimant said heshe is currently working XX hours a week. HeShe said there have not been any </w:t>
              </w:r>
              <w:r>
                <w:lastRenderedPageBreak/>
                <w:t>complaints about hisher work. Volunteering: HeShe stated that heshe does not do any unpaid work. The last time helping someone without payment was XX HeShe said the barriers to returning to work were</w:t>
              </w:r>
            </w:p>
          </w:sdtContent>
        </w:sdt>
        <w:p w14:paraId="2ADFE145" w14:textId="77777777" w:rsidR="00A51BA6" w:rsidRPr="00A51BA6" w:rsidRDefault="00A51BA6" w:rsidP="00CC3365">
          <w:pPr>
            <w:tabs>
              <w:tab w:val="left" w:pos="426"/>
            </w:tabs>
            <w:spacing w:after="0" w:line="240" w:lineRule="auto"/>
            <w:jc w:val="both"/>
          </w:pPr>
          <w:r>
            <w:t>x</w:t>
          </w:r>
        </w:p>
      </w:sdtContent>
    </w:sdt>
    <w:sdt>
      <w:sdtPr>
        <w:rPr>
          <w:b/>
          <w:color w:val="4472C4" w:themeColor="accent1"/>
        </w:rPr>
        <w:alias w:val="medilawEnd"/>
        <w:tag w:val="medilawEnd"/>
        <w:id w:val="306210919"/>
        <w:placeholder>
          <w:docPart w:val="6AF27C72FA51E2478265556C0E709DDE"/>
        </w:placeholder>
      </w:sdtPr>
      <w:sdtEndPr>
        <w:rPr>
          <w:b w:val="0"/>
          <w:color w:val="000000"/>
          <w:sz w:val="16"/>
          <w:szCs w:val="16"/>
        </w:rPr>
      </w:sdtEndPr>
      <w:sdtContent>
        <w:p w14:paraId="69D1E0B7" w14:textId="77777777" w:rsidR="00846B0C" w:rsidRPr="00BF323E" w:rsidRDefault="00846B0C" w:rsidP="00CC3365">
          <w:pPr>
            <w:tabs>
              <w:tab w:val="left" w:pos="426"/>
            </w:tabs>
            <w:spacing w:after="0" w:line="240" w:lineRule="auto"/>
            <w:jc w:val="both"/>
            <w:rPr>
              <w:b/>
              <w:color w:val="4472C4" w:themeColor="accent1"/>
            </w:rPr>
          </w:pPr>
        </w:p>
        <w:p w14:paraId="33A6C5B7" w14:textId="77777777" w:rsidR="00846B0C" w:rsidRPr="00F16C60" w:rsidRDefault="00846B0C" w:rsidP="00CC3365">
          <w:pPr>
            <w:tabs>
              <w:tab w:val="left" w:pos="426"/>
            </w:tabs>
            <w:spacing w:after="0" w:line="240" w:lineRule="auto"/>
            <w:jc w:val="both"/>
            <w:rPr>
              <w:b/>
              <w:color w:val="4472C4" w:themeColor="accent1"/>
            </w:rPr>
          </w:pPr>
          <w:r w:rsidRPr="00F16C60">
            <w:rPr>
              <w:b/>
              <w:color w:val="4472C4" w:themeColor="accent1"/>
            </w:rPr>
            <w:t>FURTHER TESTING</w:t>
          </w:r>
        </w:p>
        <w:p w14:paraId="1FFBD347" w14:textId="77777777" w:rsidR="00846B0C" w:rsidRDefault="00846B0C" w:rsidP="00CC3365">
          <w:pPr>
            <w:tabs>
              <w:tab w:val="left" w:pos="426"/>
            </w:tabs>
            <w:spacing w:after="0" w:line="240" w:lineRule="auto"/>
            <w:jc w:val="both"/>
          </w:pPr>
          <w:r w:rsidRPr="00D42D98">
            <w:t>No further testing is required</w:t>
          </w:r>
          <w:r>
            <w:t>.</w:t>
          </w:r>
        </w:p>
        <w:p w14:paraId="1AE4FD72" w14:textId="77777777" w:rsidR="00846B0C" w:rsidRPr="007907EA" w:rsidRDefault="00846B0C" w:rsidP="00CC3365">
          <w:pPr>
            <w:tabs>
              <w:tab w:val="left" w:pos="426"/>
            </w:tabs>
            <w:spacing w:after="0" w:line="240" w:lineRule="auto"/>
            <w:jc w:val="both"/>
          </w:pPr>
        </w:p>
        <w:p w14:paraId="5DDBD029" w14:textId="77777777" w:rsidR="00846B0C" w:rsidRPr="007D7416" w:rsidRDefault="00846B0C" w:rsidP="00CC3365">
          <w:pPr>
            <w:pStyle w:val="Headinglv2"/>
            <w:spacing w:before="0" w:after="0" w:line="240" w:lineRule="auto"/>
            <w:jc w:val="both"/>
            <w:rPr>
              <w:rFonts w:cs="Arial"/>
              <w:b/>
              <w:bCs/>
              <w:color w:val="4472C4" w:themeColor="accent1"/>
              <w:sz w:val="22"/>
              <w:szCs w:val="22"/>
            </w:rPr>
          </w:pPr>
          <w:r w:rsidRPr="007D7416">
            <w:rPr>
              <w:rFonts w:cs="Arial"/>
              <w:b/>
              <w:bCs/>
              <w:color w:val="4472C4" w:themeColor="accent1"/>
              <w:sz w:val="22"/>
              <w:szCs w:val="22"/>
            </w:rPr>
            <w:t xml:space="preserve">QUESTIONS </w:t>
          </w:r>
          <w:r>
            <w:rPr>
              <w:rFonts w:cs="Arial"/>
              <w:b/>
              <w:bCs/>
              <w:color w:val="4472C4" w:themeColor="accent1"/>
              <w:sz w:val="22"/>
              <w:szCs w:val="22"/>
            </w:rPr>
            <w:t>POSED</w:t>
          </w:r>
        </w:p>
        <w:p w14:paraId="54CD9540" w14:textId="77777777" w:rsidR="00C65DCC" w:rsidRDefault="00846B0C" w:rsidP="00CC3365">
          <w:pPr>
            <w:spacing w:after="0" w:line="240" w:lineRule="auto"/>
            <w:contextualSpacing/>
            <w:jc w:val="both"/>
            <w:rPr>
              <w:color w:val="auto"/>
            </w:rPr>
          </w:pPr>
          <w:r>
            <w:rPr>
              <w:color w:val="auto"/>
            </w:rPr>
            <w:t>x</w:t>
          </w:r>
        </w:p>
        <w:p w14:paraId="6DE3A8B7" w14:textId="77777777" w:rsidR="00967516" w:rsidRDefault="00967516" w:rsidP="00CC3365">
          <w:pPr>
            <w:spacing w:after="0" w:line="240" w:lineRule="auto"/>
            <w:contextualSpacing/>
            <w:jc w:val="both"/>
            <w:rPr>
              <w:color w:val="auto"/>
            </w:rPr>
          </w:pPr>
        </w:p>
        <w:p w14:paraId="51CC66F8" w14:textId="77777777" w:rsidR="003D225B" w:rsidRDefault="00684F11" w:rsidP="00CC3365">
          <w:pPr>
            <w:pStyle w:val="ListParagraph"/>
            <w:spacing w:after="0" w:line="240" w:lineRule="auto"/>
            <w:ind w:left="0"/>
            <w:jc w:val="both"/>
            <w:rPr>
              <w:color w:val="auto"/>
            </w:rPr>
          </w:pPr>
          <w:r>
            <w:rPr>
              <w:color w:val="auto"/>
            </w:rPr>
            <w:t>Please see the section</w:t>
          </w:r>
          <w:r w:rsidR="007D1FA2">
            <w:rPr>
              <w:color w:val="auto"/>
            </w:rPr>
            <w:t xml:space="preserve"> on</w:t>
          </w:r>
          <w:r>
            <w:rPr>
              <w:color w:val="auto"/>
            </w:rPr>
            <w:t xml:space="preserve"> “</w:t>
          </w:r>
          <w:r w:rsidRPr="001A56FD">
            <w:rPr>
              <w:i/>
              <w:iCs/>
              <w:color w:val="auto"/>
            </w:rPr>
            <w:t>History of the injury</w:t>
          </w:r>
          <w:r>
            <w:rPr>
              <w:color w:val="auto"/>
            </w:rPr>
            <w:t>” “</w:t>
          </w:r>
          <w:r w:rsidRPr="002D4EC7">
            <w:rPr>
              <w:i/>
              <w:iCs/>
              <w:color w:val="auto"/>
            </w:rPr>
            <w:t>History of Symptoms and Treatment Following the Injury</w:t>
          </w:r>
          <w:r>
            <w:rPr>
              <w:color w:val="auto"/>
            </w:rPr>
            <w:t>” “</w:t>
          </w:r>
          <w:r w:rsidRPr="002D4EC7">
            <w:rPr>
              <w:i/>
              <w:iCs/>
              <w:color w:val="auto"/>
            </w:rPr>
            <w:t>Current Symptoms</w:t>
          </w:r>
          <w:r>
            <w:rPr>
              <w:color w:val="auto"/>
            </w:rPr>
            <w:t xml:space="preserve">” </w:t>
          </w:r>
          <w:r w:rsidR="00750343">
            <w:rPr>
              <w:color w:val="auto"/>
            </w:rPr>
            <w:t>“</w:t>
          </w:r>
          <w:r w:rsidR="00750343" w:rsidRPr="002D4EC7">
            <w:rPr>
              <w:i/>
              <w:iCs/>
              <w:color w:val="auto"/>
            </w:rPr>
            <w:t>Current Treatment</w:t>
          </w:r>
          <w:r w:rsidR="00750343" w:rsidRPr="007B3A6D">
            <w:rPr>
              <w:color w:val="auto"/>
            </w:rPr>
            <w:t>”</w:t>
          </w:r>
          <w:r w:rsidR="00750343">
            <w:rPr>
              <w:color w:val="auto"/>
            </w:rPr>
            <w:t xml:space="preserve"> </w:t>
          </w:r>
          <w:r w:rsidR="00695B80">
            <w:rPr>
              <w:color w:val="auto"/>
            </w:rPr>
            <w:t>“</w:t>
          </w:r>
          <w:r w:rsidR="00695B80" w:rsidRPr="00695B80">
            <w:rPr>
              <w:i/>
              <w:iCs/>
              <w:color w:val="auto"/>
            </w:rPr>
            <w:t>Details of any previous or subsequent accidents, injuries, or conditions</w:t>
          </w:r>
          <w:r w:rsidR="00695B80">
            <w:rPr>
              <w:color w:val="auto"/>
            </w:rPr>
            <w:t xml:space="preserve">” </w:t>
          </w:r>
          <w:r>
            <w:rPr>
              <w:color w:val="auto"/>
            </w:rPr>
            <w:t>“</w:t>
          </w:r>
          <w:r w:rsidRPr="002D4EC7">
            <w:rPr>
              <w:i/>
              <w:iCs/>
              <w:color w:val="auto"/>
            </w:rPr>
            <w:t>Clinical Examination</w:t>
          </w:r>
          <w:r>
            <w:rPr>
              <w:color w:val="auto"/>
            </w:rPr>
            <w:t>” “</w:t>
          </w:r>
          <w:r w:rsidRPr="002D4EC7">
            <w:rPr>
              <w:i/>
              <w:iCs/>
              <w:color w:val="auto"/>
            </w:rPr>
            <w:t>Current Fun</w:t>
          </w:r>
          <w:r w:rsidR="00A702E8" w:rsidRPr="002D4EC7">
            <w:rPr>
              <w:i/>
              <w:iCs/>
              <w:color w:val="auto"/>
            </w:rPr>
            <w:t>c</w:t>
          </w:r>
          <w:r w:rsidRPr="002D4EC7">
            <w:rPr>
              <w:i/>
              <w:iCs/>
              <w:color w:val="auto"/>
            </w:rPr>
            <w:t>tioning</w:t>
          </w:r>
          <w:r>
            <w:rPr>
              <w:color w:val="auto"/>
            </w:rPr>
            <w:t>” “</w:t>
          </w:r>
          <w:r w:rsidRPr="002D4EC7">
            <w:rPr>
              <w:i/>
              <w:iCs/>
              <w:color w:val="auto"/>
            </w:rPr>
            <w:t>Comments on Consistency</w:t>
          </w:r>
          <w:r>
            <w:rPr>
              <w:color w:val="auto"/>
            </w:rPr>
            <w:t>”</w:t>
          </w:r>
          <w:r w:rsidR="003D225B" w:rsidRPr="003D225B">
            <w:rPr>
              <w:color w:val="auto"/>
            </w:rPr>
            <w:t xml:space="preserve"> </w:t>
          </w:r>
          <w:r w:rsidR="00131791">
            <w:rPr>
              <w:color w:val="auto"/>
            </w:rPr>
            <w:t>“</w:t>
          </w:r>
          <w:r w:rsidR="00131791" w:rsidRPr="00131791">
            <w:rPr>
              <w:i/>
              <w:iCs/>
              <w:color w:val="auto"/>
            </w:rPr>
            <w:t>Developmental History</w:t>
          </w:r>
          <w:r w:rsidR="00131791">
            <w:rPr>
              <w:color w:val="auto"/>
            </w:rPr>
            <w:t>” “</w:t>
          </w:r>
          <w:r w:rsidR="00131791" w:rsidRPr="00131791">
            <w:rPr>
              <w:i/>
              <w:iCs/>
              <w:color w:val="auto"/>
            </w:rPr>
            <w:t>Work History</w:t>
          </w:r>
          <w:r w:rsidR="00131791">
            <w:rPr>
              <w:color w:val="auto"/>
            </w:rPr>
            <w:t xml:space="preserve">” </w:t>
          </w:r>
          <w:r w:rsidR="003D225B">
            <w:rPr>
              <w:color w:val="auto"/>
            </w:rPr>
            <w:t>in the body of the report</w:t>
          </w:r>
          <w:r w:rsidR="00860241">
            <w:rPr>
              <w:color w:val="auto"/>
            </w:rPr>
            <w:t xml:space="preserve"> for more details</w:t>
          </w:r>
          <w:r w:rsidR="003D225B">
            <w:rPr>
              <w:color w:val="auto"/>
            </w:rPr>
            <w:t>.</w:t>
          </w:r>
        </w:p>
        <w:p w14:paraId="299726EA" w14:textId="77777777" w:rsidR="00967516" w:rsidRDefault="00967516" w:rsidP="00CC3365">
          <w:pPr>
            <w:spacing w:after="0" w:line="240" w:lineRule="auto"/>
            <w:contextualSpacing/>
            <w:jc w:val="both"/>
            <w:rPr>
              <w:color w:val="auto"/>
            </w:rPr>
          </w:pPr>
        </w:p>
        <w:p w14:paraId="26BCAB49" w14:textId="77777777" w:rsidR="00684F11" w:rsidRDefault="00684F11" w:rsidP="00CC3365">
          <w:pPr>
            <w:spacing w:after="0" w:line="240" w:lineRule="auto"/>
            <w:contextualSpacing/>
            <w:jc w:val="both"/>
            <w:rPr>
              <w:color w:val="auto"/>
            </w:rPr>
          </w:pPr>
        </w:p>
        <w:p w14:paraId="2F03E5EA" w14:textId="77777777" w:rsidR="00967516" w:rsidRDefault="00967516" w:rsidP="00CC3365">
          <w:pPr>
            <w:spacing w:line="240" w:lineRule="auto"/>
            <w:jc w:val="both"/>
          </w:pPr>
          <w:r>
            <w:t xml:space="preserve">HeShe currently demonstrates enough symptoms to </w:t>
          </w:r>
          <w:r w:rsidR="00266F8E">
            <w:t xml:space="preserve">satisfy the DSM-5 diagnostic </w:t>
          </w:r>
          <w:r>
            <w:t>criteria for:</w:t>
          </w:r>
        </w:p>
        <w:p w14:paraId="4398060B" w14:textId="77777777" w:rsidR="00967516" w:rsidRDefault="00967516" w:rsidP="00CC3365">
          <w:pPr>
            <w:spacing w:line="240" w:lineRule="auto"/>
            <w:jc w:val="both"/>
          </w:pPr>
          <w:r>
            <w:t xml:space="preserve">HeShe currently does not demonstrate enough symptoms to </w:t>
          </w:r>
          <w:r w:rsidR="00266F8E">
            <w:t xml:space="preserve">satisfy the DSM-5 diagnostic </w:t>
          </w:r>
          <w:r>
            <w:t>criteria for:</w:t>
          </w:r>
        </w:p>
        <w:p w14:paraId="3A2CAB23" w14:textId="77777777" w:rsidR="00967516" w:rsidRDefault="00967516" w:rsidP="00CC3365">
          <w:pPr>
            <w:spacing w:line="240" w:lineRule="auto"/>
            <w:jc w:val="both"/>
          </w:pPr>
          <w:r>
            <w:t>PIRS</w:t>
          </w:r>
          <w:r w:rsidR="008A54A7">
            <w:t xml:space="preserve">: </w:t>
          </w:r>
          <w:sdt>
            <w:sdtPr>
              <w:alias w:val="MyPIRSTable1AxLine"/>
              <w:tag w:val="MyPIRSTable1AxLine"/>
              <w:id w:val="966780205"/>
              <w:placeholder>
                <w:docPart w:val="83EF9EAC4E6D7F49BA14269D605144EF"/>
              </w:placeholder>
              <w:showingPlcHdr/>
              <w:dataBinding w:prefixMappings="xmlns:ns0='urn:ClientData' " w:xpath="/ns0:ClientDataCentre[1]/ns0:PIRSTable1[1]/ns0:CalcPIRSTable1[1]/ns0:MyPIRSTable1AxLine[1]" w:storeItemID="{99E3D2BE-06C1-4795-8970-33A745E9499F}"/>
              <w:text/>
            </w:sdtPr>
            <w:sdtEndPr/>
            <w:sdtContent>
              <w:r w:rsidR="00A16D9E" w:rsidRPr="00D81F05">
                <w:rPr>
                  <w:rStyle w:val="PlaceholderText"/>
                </w:rPr>
                <w:t>Click or tap here to enter text.</w:t>
              </w:r>
            </w:sdtContent>
          </w:sdt>
        </w:p>
        <w:p w14:paraId="5EAE4111" w14:textId="77777777" w:rsidR="00967516" w:rsidRDefault="00967516" w:rsidP="00CC3365">
          <w:pPr>
            <w:spacing w:after="0" w:line="240" w:lineRule="auto"/>
            <w:contextualSpacing/>
            <w:jc w:val="both"/>
            <w:rPr>
              <w:color w:val="auto"/>
            </w:rPr>
          </w:pPr>
        </w:p>
        <w:p w14:paraId="5E0323D5" w14:textId="77777777" w:rsidR="00846B0C" w:rsidRDefault="00846B0C" w:rsidP="00CC3365">
          <w:pPr>
            <w:spacing w:after="0" w:line="240" w:lineRule="auto"/>
            <w:contextualSpacing/>
            <w:jc w:val="both"/>
            <w:rPr>
              <w:color w:val="auto"/>
            </w:rPr>
          </w:pPr>
        </w:p>
        <w:p w14:paraId="3982897B" w14:textId="77777777" w:rsidR="00846B0C" w:rsidRPr="001C6B88" w:rsidRDefault="00846B0C" w:rsidP="00CC3365">
          <w:pPr>
            <w:spacing w:after="0" w:line="240" w:lineRule="auto"/>
            <w:jc w:val="both"/>
            <w:rPr>
              <w:b/>
            </w:rPr>
          </w:pPr>
          <w:r w:rsidRPr="001C6B88">
            <w:rPr>
              <w:b/>
            </w:rPr>
            <w:t>Other</w:t>
          </w:r>
        </w:p>
        <w:p w14:paraId="5FE10B20" w14:textId="77777777" w:rsidR="00846B0C" w:rsidRPr="001C6B88" w:rsidRDefault="00846B0C" w:rsidP="00CC3365">
          <w:pPr>
            <w:spacing w:after="0" w:line="240" w:lineRule="auto"/>
            <w:jc w:val="both"/>
            <w:rPr>
              <w:b/>
            </w:rPr>
          </w:pPr>
          <w:r w:rsidRPr="001C6B88">
            <w:rPr>
              <w:b/>
            </w:rPr>
            <w:t>Any additional comments or relevant information to be considered in this assessment.</w:t>
          </w:r>
        </w:p>
        <w:p w14:paraId="5774A37D" w14:textId="77777777" w:rsidR="00846B0C" w:rsidRDefault="00846B0C" w:rsidP="00CC3365">
          <w:pPr>
            <w:spacing w:after="0" w:line="240" w:lineRule="auto"/>
            <w:jc w:val="both"/>
          </w:pPr>
          <w:r w:rsidRPr="00D42D98">
            <w:t>There are no additional comments</w:t>
          </w:r>
          <w:r>
            <w:t>.</w:t>
          </w:r>
        </w:p>
        <w:p w14:paraId="30B0DC96" w14:textId="77777777" w:rsidR="00846B0C" w:rsidRDefault="00846B0C" w:rsidP="00CC3365">
          <w:pPr>
            <w:spacing w:after="0" w:line="240" w:lineRule="auto"/>
            <w:jc w:val="both"/>
          </w:pPr>
        </w:p>
        <w:p w14:paraId="0C0B28BB" w14:textId="77777777" w:rsidR="00846B0C" w:rsidRPr="00D42D98" w:rsidRDefault="00846B0C" w:rsidP="00CC3365">
          <w:pPr>
            <w:spacing w:after="0" w:line="240" w:lineRule="auto"/>
            <w:jc w:val="both"/>
            <w:rPr>
              <w:b/>
              <w:color w:val="4472C4" w:themeColor="accent1"/>
            </w:rPr>
          </w:pPr>
          <w:r w:rsidRPr="00D42D98">
            <w:rPr>
              <w:b/>
              <w:color w:val="4472C4" w:themeColor="accent1"/>
            </w:rPr>
            <w:t>CODE OF CONDUCT</w:t>
          </w:r>
        </w:p>
        <w:p w14:paraId="2326574A" w14:textId="77777777" w:rsidR="00846B0C" w:rsidRPr="00D42D98" w:rsidRDefault="00846B0C" w:rsidP="00CC3365">
          <w:pPr>
            <w:spacing w:after="0" w:line="240" w:lineRule="auto"/>
            <w:jc w:val="both"/>
          </w:pPr>
          <w:r w:rsidRPr="00D42D98">
            <w:t>I acknowledge that I have read the Personal Injury Commission Procedural Direction PIC4 – Expert Witness Evidence</w:t>
          </w:r>
          <w:r>
            <w:t xml:space="preserve">. </w:t>
          </w:r>
          <w:r w:rsidRPr="00D42D98">
            <w:t>I agree to be bound by the Code</w:t>
          </w:r>
          <w:r>
            <w:t xml:space="preserve">. </w:t>
          </w:r>
          <w:r w:rsidRPr="00D42D98">
            <w:t>To the best of my ability this report has been prepared in accordance with the Code</w:t>
          </w:r>
          <w:r>
            <w:t>.</w:t>
          </w:r>
        </w:p>
        <w:p w14:paraId="10EF850E" w14:textId="77777777" w:rsidR="00846B0C" w:rsidRPr="00837C8D" w:rsidRDefault="00846B0C" w:rsidP="00CC3365">
          <w:pPr>
            <w:spacing w:after="0" w:line="240" w:lineRule="auto"/>
            <w:jc w:val="both"/>
            <w:rPr>
              <w:sz w:val="12"/>
              <w:szCs w:val="12"/>
            </w:rPr>
          </w:pPr>
        </w:p>
        <w:p w14:paraId="4FD03563" w14:textId="77777777" w:rsidR="00846B0C" w:rsidRDefault="00846B0C" w:rsidP="00CC3365">
          <w:pPr>
            <w:spacing w:after="0" w:line="240" w:lineRule="auto"/>
            <w:jc w:val="both"/>
          </w:pPr>
          <w:r w:rsidRPr="00D42D98">
            <w:t>I have read paragraphs 19 and 20 of Supreme Court Practice Note SC Gen 23 – use of generative artificial intelligence and confirm that I have not used generative artificial intelligence in the production of this report.</w:t>
          </w:r>
        </w:p>
        <w:p w14:paraId="019D05DD" w14:textId="77777777" w:rsidR="00846B0C" w:rsidRDefault="00846B0C" w:rsidP="00CC3365">
          <w:pPr>
            <w:spacing w:after="0" w:line="240" w:lineRule="auto"/>
            <w:jc w:val="both"/>
          </w:pPr>
        </w:p>
        <w:p w14:paraId="7FF69C2A" w14:textId="77777777" w:rsidR="00846B0C" w:rsidRPr="00D42D98" w:rsidRDefault="00846B0C" w:rsidP="00CC3365">
          <w:pPr>
            <w:spacing w:after="0" w:line="240" w:lineRule="auto"/>
            <w:jc w:val="both"/>
            <w:rPr>
              <w:b/>
              <w:color w:val="4472C4" w:themeColor="accent1"/>
            </w:rPr>
          </w:pPr>
          <w:r w:rsidRPr="00D42D98">
            <w:rPr>
              <w:b/>
              <w:color w:val="4472C4" w:themeColor="accent1"/>
            </w:rPr>
            <w:t>DISCLOSURE STATEMENT</w:t>
          </w:r>
        </w:p>
        <w:p w14:paraId="32D1EFE5" w14:textId="77777777" w:rsidR="00846B0C" w:rsidRPr="00D42D98" w:rsidRDefault="00846B0C" w:rsidP="00CC3365">
          <w:pPr>
            <w:spacing w:after="0" w:line="240" w:lineRule="auto"/>
            <w:jc w:val="both"/>
          </w:pPr>
          <w:r w:rsidRPr="00D42D98">
            <w:t>The contents of this report are true to the best of my knowledge and belief</w:t>
          </w:r>
          <w:r>
            <w:t xml:space="preserve">. </w:t>
          </w:r>
          <w:r w:rsidR="000907DC" w:rsidRPr="000907DC">
            <w:t>No part of this report was generated or assisted by artificial intelligence.</w:t>
          </w:r>
        </w:p>
        <w:p w14:paraId="3AECF424" w14:textId="77777777" w:rsidR="00846B0C" w:rsidRPr="00837C8D" w:rsidRDefault="00846B0C" w:rsidP="00CC3365">
          <w:pPr>
            <w:spacing w:after="0" w:line="240" w:lineRule="auto"/>
            <w:jc w:val="both"/>
            <w:rPr>
              <w:sz w:val="12"/>
              <w:szCs w:val="12"/>
            </w:rPr>
          </w:pPr>
        </w:p>
        <w:p w14:paraId="2F5EDBA7" w14:textId="77777777" w:rsidR="00846B0C" w:rsidRPr="00D42D98" w:rsidRDefault="00846B0C" w:rsidP="00CC3365">
          <w:pPr>
            <w:spacing w:after="0" w:line="240" w:lineRule="auto"/>
            <w:jc w:val="both"/>
          </w:pPr>
          <w:r w:rsidRPr="00D42D98">
            <w:t>The above analysis is based upon the available information at this time, including the history given by the examinee, the medical records and tests provided and the examination findings</w:t>
          </w:r>
          <w:r>
            <w:t xml:space="preserve">. </w:t>
          </w:r>
          <w:r w:rsidRPr="00D42D98">
            <w:t>It is assumed that the information provided to me is correct</w:t>
          </w:r>
          <w:r>
            <w:t xml:space="preserve">. </w:t>
          </w:r>
          <w:r w:rsidRPr="00D42D98">
            <w:t>If more information becomes available at a later date, an additional report may be requested</w:t>
          </w:r>
          <w:r>
            <w:t xml:space="preserve">. </w:t>
          </w:r>
          <w:r w:rsidRPr="00D42D98">
            <w:t>Such information may or may not change the opinions rendered in this evaluation.</w:t>
          </w:r>
        </w:p>
        <w:p w14:paraId="651D4F96" w14:textId="77777777" w:rsidR="00846B0C" w:rsidRPr="00837C8D" w:rsidRDefault="00846B0C" w:rsidP="00CC3365">
          <w:pPr>
            <w:spacing w:after="0" w:line="240" w:lineRule="auto"/>
            <w:jc w:val="both"/>
            <w:rPr>
              <w:sz w:val="12"/>
              <w:szCs w:val="12"/>
            </w:rPr>
          </w:pPr>
        </w:p>
        <w:p w14:paraId="308316FE" w14:textId="77777777" w:rsidR="00846B0C" w:rsidRPr="00D42D98" w:rsidRDefault="00846B0C" w:rsidP="00CC3365">
          <w:pPr>
            <w:spacing w:after="0" w:line="240" w:lineRule="auto"/>
            <w:jc w:val="both"/>
          </w:pPr>
          <w:r w:rsidRPr="00D42D98">
            <w:t>Comments on appropriateness of care are professional opinions based upon the specifics of the case and should not be generalised, or necessarily be considered supportive or critical of, the involved providers or disciplines.</w:t>
          </w:r>
        </w:p>
        <w:p w14:paraId="3015DE86" w14:textId="77777777" w:rsidR="00846B0C" w:rsidRPr="00837C8D" w:rsidRDefault="00846B0C" w:rsidP="00CC3365">
          <w:pPr>
            <w:spacing w:after="0" w:line="240" w:lineRule="auto"/>
            <w:jc w:val="both"/>
            <w:rPr>
              <w:sz w:val="12"/>
              <w:szCs w:val="12"/>
            </w:rPr>
          </w:pPr>
        </w:p>
        <w:p w14:paraId="520682C3" w14:textId="77777777" w:rsidR="00846B0C" w:rsidRDefault="00846B0C" w:rsidP="00CC3365">
          <w:pPr>
            <w:spacing w:after="0" w:line="240" w:lineRule="auto"/>
            <w:jc w:val="both"/>
          </w:pPr>
          <w:r w:rsidRPr="00D42D98">
            <w:t>Any medical recommendations offered are provided as guidance and not as medical orders</w:t>
          </w:r>
          <w:r>
            <w:t xml:space="preserve">. </w:t>
          </w:r>
          <w:r w:rsidRPr="00D42D98">
            <w:t>The opinions expressed do not constitute a recommendation that specific claims or administrative action be made or enforced</w:t>
          </w:r>
          <w:r>
            <w:t>.</w:t>
          </w:r>
        </w:p>
        <w:p w14:paraId="5ED342A3" w14:textId="77777777" w:rsidR="00846B0C" w:rsidRPr="00A05958" w:rsidRDefault="00846B0C" w:rsidP="00CC3365">
          <w:pPr>
            <w:spacing w:after="0" w:line="240" w:lineRule="auto"/>
            <w:jc w:val="both"/>
          </w:pPr>
        </w:p>
        <w:p w14:paraId="69B05236" w14:textId="77777777" w:rsidR="00846B0C" w:rsidRPr="000D7C79" w:rsidRDefault="00846B0C" w:rsidP="00CC3365">
          <w:pPr>
            <w:spacing w:after="0" w:line="240" w:lineRule="auto"/>
            <w:jc w:val="both"/>
            <w:rPr>
              <w:rFonts w:eastAsia="Times New Roman"/>
              <w:b/>
              <w:color w:val="4472C4" w:themeColor="accent1"/>
              <w:lang w:eastAsia="en-AU"/>
            </w:rPr>
          </w:pPr>
          <w:r w:rsidRPr="000D7C79">
            <w:rPr>
              <w:rFonts w:eastAsia="Times New Roman"/>
              <w:b/>
              <w:color w:val="4472C4" w:themeColor="accent1"/>
              <w:lang w:eastAsia="en-AU"/>
            </w:rPr>
            <w:t xml:space="preserve">INVESTIGATIONS/EXPERIMENTATION </w:t>
          </w:r>
        </w:p>
        <w:p w14:paraId="2C4ECA25" w14:textId="77777777" w:rsidR="00846B0C" w:rsidRPr="001C6B88" w:rsidRDefault="00846B0C" w:rsidP="00CC3365">
          <w:pPr>
            <w:spacing w:after="0" w:line="240" w:lineRule="auto"/>
            <w:jc w:val="both"/>
            <w:rPr>
              <w:rFonts w:eastAsia="Times New Roman"/>
              <w:lang w:eastAsia="en-AU"/>
            </w:rPr>
          </w:pPr>
          <w:r w:rsidRPr="001C6B88">
            <w:rPr>
              <w:rFonts w:eastAsia="Times New Roman"/>
              <w:lang w:eastAsia="en-AU"/>
            </w:rPr>
            <w:t>No investigations/experimentations have been conducted in preparation of this report.</w:t>
          </w:r>
        </w:p>
        <w:p w14:paraId="65ADAFD3" w14:textId="77777777" w:rsidR="00846B0C" w:rsidRPr="000D7C79" w:rsidRDefault="00846B0C" w:rsidP="00CC3365">
          <w:pPr>
            <w:spacing w:after="0" w:line="240" w:lineRule="auto"/>
            <w:jc w:val="both"/>
            <w:rPr>
              <w:rFonts w:eastAsia="Times New Roman"/>
              <w:lang w:eastAsia="en-AU"/>
            </w:rPr>
          </w:pPr>
        </w:p>
        <w:p w14:paraId="533F2F4E" w14:textId="77777777" w:rsidR="00846B0C" w:rsidRPr="007D7416" w:rsidRDefault="00846B0C" w:rsidP="00CC3365">
          <w:pPr>
            <w:pStyle w:val="Headinglv2"/>
            <w:spacing w:before="0" w:after="0" w:line="240" w:lineRule="auto"/>
            <w:jc w:val="both"/>
            <w:rPr>
              <w:rFonts w:cs="Arial"/>
              <w:b/>
              <w:bCs/>
              <w:color w:val="4472C4" w:themeColor="accent1"/>
              <w:sz w:val="22"/>
              <w:szCs w:val="22"/>
            </w:rPr>
          </w:pPr>
          <w:r w:rsidRPr="007D7416">
            <w:rPr>
              <w:rFonts w:cs="Arial"/>
              <w:b/>
              <w:bCs/>
              <w:color w:val="4472C4" w:themeColor="accent1"/>
              <w:sz w:val="22"/>
              <w:szCs w:val="22"/>
            </w:rPr>
            <w:t>FURTHER FACTS</w:t>
          </w:r>
        </w:p>
        <w:p w14:paraId="3A06B4A1" w14:textId="77777777" w:rsidR="00846B0C" w:rsidRPr="00AF3533" w:rsidRDefault="00846B0C" w:rsidP="00CC3365">
          <w:pPr>
            <w:spacing w:after="0" w:line="240" w:lineRule="auto"/>
            <w:jc w:val="both"/>
          </w:pPr>
          <w:bookmarkStart w:id="14" w:name="_Hlk57973364"/>
          <w:r w:rsidRPr="00AF3533">
            <w:t>There are no readily ascertainable additional facts or materials which would assist me in reaching a more reliable conclusion.</w:t>
          </w:r>
        </w:p>
        <w:p w14:paraId="2E4C508B" w14:textId="77777777" w:rsidR="00846B0C" w:rsidRPr="00AF3533" w:rsidRDefault="00846B0C" w:rsidP="00CC3365">
          <w:pPr>
            <w:spacing w:after="0" w:line="240" w:lineRule="auto"/>
            <w:jc w:val="both"/>
            <w:rPr>
              <w:b/>
              <w:caps/>
              <w:sz w:val="12"/>
            </w:rPr>
          </w:pPr>
        </w:p>
        <w:p w14:paraId="40BAA5FC" w14:textId="77777777" w:rsidR="00846B0C" w:rsidRDefault="00846B0C" w:rsidP="00CC3365">
          <w:pPr>
            <w:spacing w:after="0" w:line="240" w:lineRule="auto"/>
            <w:jc w:val="both"/>
          </w:pPr>
          <w:r w:rsidRPr="00AF3533">
            <w:t>I have personally carried out the clinical examination.</w:t>
          </w:r>
        </w:p>
        <w:bookmarkEnd w:id="14"/>
        <w:p w14:paraId="537E84F2" w14:textId="77777777" w:rsidR="00846B0C" w:rsidRPr="00AF3533" w:rsidRDefault="00846B0C" w:rsidP="00CC3365">
          <w:pPr>
            <w:spacing w:after="0" w:line="240" w:lineRule="auto"/>
            <w:jc w:val="both"/>
          </w:pPr>
        </w:p>
        <w:p w14:paraId="37BF0DEF" w14:textId="77777777" w:rsidR="00846B0C" w:rsidRPr="007D7416" w:rsidRDefault="00846B0C" w:rsidP="00CC3365">
          <w:pPr>
            <w:pStyle w:val="Headinglv2"/>
            <w:spacing w:before="0" w:after="0" w:line="240" w:lineRule="auto"/>
            <w:jc w:val="both"/>
            <w:rPr>
              <w:rFonts w:cs="Arial"/>
              <w:b/>
              <w:bCs/>
              <w:color w:val="4472C4" w:themeColor="accent1"/>
              <w:sz w:val="22"/>
              <w:szCs w:val="22"/>
            </w:rPr>
          </w:pPr>
          <w:r w:rsidRPr="007D7416">
            <w:rPr>
              <w:rFonts w:cs="Arial"/>
              <w:b/>
              <w:bCs/>
              <w:color w:val="4472C4" w:themeColor="accent1"/>
              <w:sz w:val="22"/>
              <w:szCs w:val="22"/>
            </w:rPr>
            <w:t>OTHER INFORMATION</w:t>
          </w:r>
        </w:p>
        <w:p w14:paraId="37865162" w14:textId="77777777" w:rsidR="00846B0C" w:rsidRPr="00AF3533" w:rsidRDefault="00846B0C" w:rsidP="00CC3365">
          <w:pPr>
            <w:spacing w:after="0" w:line="240" w:lineRule="auto"/>
            <w:jc w:val="both"/>
          </w:pPr>
          <w:r w:rsidRPr="00AF3533">
            <w:t>If any additional information becomes available in the future it could change the opinion of the author but with the current information available, this opinion has been formulated today.</w:t>
          </w:r>
        </w:p>
        <w:p w14:paraId="36ECE1FC" w14:textId="77777777" w:rsidR="00846B0C" w:rsidRPr="00AF3533" w:rsidRDefault="00846B0C" w:rsidP="00CC3365">
          <w:pPr>
            <w:tabs>
              <w:tab w:val="num" w:pos="-540"/>
              <w:tab w:val="num" w:pos="0"/>
            </w:tabs>
            <w:spacing w:after="0" w:line="240" w:lineRule="auto"/>
            <w:jc w:val="both"/>
            <w:rPr>
              <w:sz w:val="12"/>
            </w:rPr>
          </w:pPr>
        </w:p>
        <w:p w14:paraId="38A66208" w14:textId="77777777" w:rsidR="00846B0C" w:rsidRPr="00AF3533" w:rsidRDefault="00846B0C" w:rsidP="00CC3365">
          <w:pPr>
            <w:tabs>
              <w:tab w:val="num" w:pos="-540"/>
            </w:tabs>
            <w:spacing w:after="0" w:line="240" w:lineRule="auto"/>
            <w:jc w:val="both"/>
          </w:pPr>
          <w:r w:rsidRPr="00AF3533">
            <w:t xml:space="preserve">If you seek clarification of any issues raised in this report then please contact me and I will prepare a supplementary report only. </w:t>
          </w:r>
        </w:p>
        <w:p w14:paraId="620B8C72" w14:textId="77777777" w:rsidR="00846B0C" w:rsidRDefault="00846B0C" w:rsidP="00CC3365">
          <w:pPr>
            <w:spacing w:after="0" w:line="240" w:lineRule="auto"/>
            <w:jc w:val="both"/>
          </w:pPr>
        </w:p>
        <w:p w14:paraId="7017CC73" w14:textId="77777777" w:rsidR="00846B0C" w:rsidRDefault="00846B0C" w:rsidP="00CC3365">
          <w:pPr>
            <w:spacing w:after="0" w:line="240" w:lineRule="auto"/>
            <w:jc w:val="both"/>
          </w:pPr>
        </w:p>
        <w:p w14:paraId="5C0B4C37" w14:textId="77777777" w:rsidR="00846B0C" w:rsidRPr="001C6B88" w:rsidRDefault="00846B0C" w:rsidP="00CC3365">
          <w:pPr>
            <w:spacing w:after="0" w:line="240" w:lineRule="auto"/>
            <w:jc w:val="both"/>
          </w:pPr>
        </w:p>
        <w:p w14:paraId="3877BE29" w14:textId="77777777" w:rsidR="00846B0C" w:rsidRPr="001C6B88" w:rsidRDefault="00846B0C" w:rsidP="00CC3365">
          <w:pPr>
            <w:spacing w:after="0" w:line="240" w:lineRule="auto"/>
            <w:jc w:val="both"/>
            <w:rPr>
              <w:b/>
            </w:rPr>
          </w:pPr>
          <w:r w:rsidRPr="001C6B88">
            <w:rPr>
              <w:b/>
            </w:rPr>
            <w:t xml:space="preserve">DR </w:t>
          </w:r>
          <w:r w:rsidRPr="00A15D96">
            <w:rPr>
              <w:b/>
            </w:rPr>
            <w:t>GERARD WALSH</w:t>
          </w:r>
        </w:p>
        <w:p w14:paraId="64C6FF1D" w14:textId="77777777" w:rsidR="00846B0C" w:rsidRPr="001C6B88" w:rsidRDefault="00846B0C" w:rsidP="00CC3365">
          <w:pPr>
            <w:spacing w:after="0" w:line="240" w:lineRule="auto"/>
            <w:jc w:val="both"/>
            <w:rPr>
              <w:rFonts w:ascii="Times New Roman" w:hAnsi="Times New Roman"/>
              <w:i/>
              <w:sz w:val="20"/>
            </w:rPr>
          </w:pPr>
          <w:r w:rsidRPr="00A15D96">
            <w:rPr>
              <w:rFonts w:ascii="Times New Roman" w:hAnsi="Times New Roman"/>
              <w:i/>
              <w:sz w:val="20"/>
            </w:rPr>
            <w:t>Consultant Psychiatrist</w:t>
          </w:r>
        </w:p>
        <w:p w14:paraId="4135DBAB" w14:textId="77777777" w:rsidR="00846B0C" w:rsidRPr="001C6B88" w:rsidRDefault="00846B0C" w:rsidP="00CC3365">
          <w:pPr>
            <w:spacing w:after="0" w:line="240" w:lineRule="auto"/>
            <w:jc w:val="both"/>
            <w:rPr>
              <w:sz w:val="12"/>
              <w:szCs w:val="16"/>
            </w:rPr>
          </w:pPr>
        </w:p>
        <w:p w14:paraId="4A390AAF" w14:textId="77777777" w:rsidR="00846B0C" w:rsidRPr="001C6B88" w:rsidRDefault="00846B0C" w:rsidP="00CC3365">
          <w:pPr>
            <w:spacing w:after="0" w:line="240" w:lineRule="auto"/>
            <w:ind w:left="720"/>
            <w:jc w:val="both"/>
            <w:rPr>
              <w:sz w:val="16"/>
              <w:szCs w:val="16"/>
            </w:rPr>
          </w:pPr>
          <w:r w:rsidRPr="001C6B88">
            <w:rPr>
              <w:sz w:val="16"/>
              <w:szCs w:val="16"/>
            </w:rPr>
            <w:t>NB:</w:t>
          </w:r>
          <w:r w:rsidRPr="001C6B88">
            <w:rPr>
              <w:sz w:val="16"/>
              <w:szCs w:val="16"/>
            </w:rPr>
            <w:tab/>
            <w:t>A BMI (body mass index) of 20 to 25 corresponds to the healthy weight range for adults (18 years or over). Less than 20 indicates underweight, more than 25 indicates overweight and over 30 indicates obese.</w:t>
          </w:r>
        </w:p>
        <w:p w14:paraId="095BB411" w14:textId="77777777" w:rsidR="00846B0C" w:rsidRPr="001C6B88" w:rsidRDefault="00846B0C" w:rsidP="00CC3365">
          <w:pPr>
            <w:spacing w:after="0" w:line="240" w:lineRule="auto"/>
            <w:ind w:left="720"/>
            <w:jc w:val="both"/>
            <w:rPr>
              <w:sz w:val="16"/>
              <w:szCs w:val="16"/>
            </w:rPr>
          </w:pPr>
        </w:p>
        <w:p w14:paraId="1E17B783" w14:textId="77777777" w:rsidR="00846B0C" w:rsidRPr="00D42D98" w:rsidRDefault="00846B0C" w:rsidP="00CC3365">
          <w:pPr>
            <w:spacing w:after="0" w:line="240" w:lineRule="auto"/>
            <w:jc w:val="both"/>
            <w:rPr>
              <w:sz w:val="16"/>
              <w:szCs w:val="16"/>
            </w:rPr>
          </w:pPr>
          <w:r w:rsidRPr="001C6B88">
            <w:rPr>
              <w:sz w:val="16"/>
              <w:szCs w:val="16"/>
            </w:rPr>
            <w:t>Encl:</w:t>
          </w:r>
          <w:r w:rsidRPr="001C6B88">
            <w:rPr>
              <w:i/>
              <w:iCs/>
              <w:sz w:val="16"/>
              <w:szCs w:val="16"/>
            </w:rPr>
            <w:tab/>
          </w:r>
          <w:r w:rsidRPr="001C6B88">
            <w:rPr>
              <w:sz w:val="16"/>
              <w:szCs w:val="16"/>
            </w:rPr>
            <w:t>Copy of specialist’s abbreviated Curriculum Vitae.</w:t>
          </w:r>
        </w:p>
      </w:sdtContent>
    </w:sdt>
    <w:p w14:paraId="0EE7CD12" w14:textId="77777777" w:rsidR="00846B0C" w:rsidRDefault="00846B0C" w:rsidP="00CC3365">
      <w:pPr>
        <w:spacing w:after="0" w:line="240" w:lineRule="auto"/>
        <w:contextualSpacing/>
        <w:jc w:val="both"/>
        <w:rPr>
          <w:color w:val="auto"/>
        </w:rPr>
      </w:pPr>
    </w:p>
    <w:sdt>
      <w:sdtPr>
        <w:rPr>
          <w:b/>
        </w:rPr>
        <w:alias w:val="hplEnd"/>
        <w:tag w:val="hplEnd"/>
        <w:id w:val="2072074763"/>
        <w:placeholder>
          <w:docPart w:val="9BBFDC68C22A13408C6EE2216272D74F"/>
        </w:placeholder>
      </w:sdtPr>
      <w:sdtEndPr/>
      <w:sdtContent>
        <w:p w14:paraId="6DB2F305" w14:textId="77777777" w:rsidR="000363F8" w:rsidRPr="006F3F77" w:rsidRDefault="000363F8" w:rsidP="00CC3365">
          <w:pPr>
            <w:spacing w:before="120" w:after="120" w:line="240" w:lineRule="auto"/>
            <w:jc w:val="both"/>
            <w:rPr>
              <w:bCs/>
            </w:rPr>
          </w:pPr>
          <w:r w:rsidRPr="006F3F77">
            <w:rPr>
              <w:bCs/>
            </w:rPr>
            <w:t>I now provide answers to your specific questions.</w:t>
          </w:r>
        </w:p>
        <w:p w14:paraId="0521EB99" w14:textId="77777777" w:rsidR="000363F8" w:rsidRPr="006F3F77" w:rsidRDefault="000363F8" w:rsidP="00CC3365">
          <w:pPr>
            <w:spacing w:before="120" w:after="120" w:line="240" w:lineRule="auto"/>
            <w:jc w:val="both"/>
            <w:rPr>
              <w:bCs/>
            </w:rPr>
          </w:pPr>
        </w:p>
        <w:p w14:paraId="01580BE7" w14:textId="77777777" w:rsidR="000363F8" w:rsidRPr="006F3F77" w:rsidRDefault="000363F8" w:rsidP="00CC3365">
          <w:pPr>
            <w:spacing w:before="120" w:after="120" w:line="240" w:lineRule="auto"/>
            <w:jc w:val="both"/>
            <w:rPr>
              <w:bCs/>
            </w:rPr>
          </w:pPr>
          <w:r w:rsidRPr="00747E26">
            <w:rPr>
              <w:b/>
            </w:rPr>
            <w:t>SCHEDULE OF QUESTIONS</w:t>
          </w:r>
        </w:p>
        <w:p w14:paraId="29CD3CB0" w14:textId="77777777" w:rsidR="000363F8" w:rsidRPr="006F3F77" w:rsidRDefault="000363F8" w:rsidP="00CC3365">
          <w:pPr>
            <w:spacing w:before="120" w:after="120" w:line="240" w:lineRule="auto"/>
            <w:jc w:val="both"/>
            <w:rPr>
              <w:bCs/>
            </w:rPr>
          </w:pPr>
          <w:r w:rsidRPr="006F3F77">
            <w:rPr>
              <w:bCs/>
            </w:rPr>
            <w:t>x</w:t>
          </w:r>
        </w:p>
        <w:p w14:paraId="419E0661" w14:textId="77777777" w:rsidR="009856D7" w:rsidRDefault="009856D7" w:rsidP="00CC3365">
          <w:pPr>
            <w:pStyle w:val="ListParagraph"/>
            <w:spacing w:after="0" w:line="240" w:lineRule="auto"/>
            <w:ind w:left="360"/>
            <w:jc w:val="both"/>
            <w:rPr>
              <w:color w:val="auto"/>
            </w:rPr>
          </w:pPr>
          <w:r>
            <w:rPr>
              <w:color w:val="auto"/>
            </w:rPr>
            <w:t>Please see the section on “</w:t>
          </w:r>
          <w:r w:rsidRPr="001A56FD">
            <w:rPr>
              <w:i/>
              <w:iCs/>
              <w:color w:val="auto"/>
            </w:rPr>
            <w:t>History of the injury</w:t>
          </w:r>
          <w:r>
            <w:rPr>
              <w:color w:val="auto"/>
            </w:rPr>
            <w:t>” “</w:t>
          </w:r>
          <w:r w:rsidRPr="002D4EC7">
            <w:rPr>
              <w:i/>
              <w:iCs/>
              <w:color w:val="auto"/>
            </w:rPr>
            <w:t>History of Symptoms and Treatment Following the Injury</w:t>
          </w:r>
          <w:r>
            <w:rPr>
              <w:color w:val="auto"/>
            </w:rPr>
            <w:t>” “</w:t>
          </w:r>
          <w:r w:rsidRPr="002D4EC7">
            <w:rPr>
              <w:i/>
              <w:iCs/>
              <w:color w:val="auto"/>
            </w:rPr>
            <w:t>Current Symptoms</w:t>
          </w:r>
          <w:r>
            <w:rPr>
              <w:color w:val="auto"/>
            </w:rPr>
            <w:t>” “</w:t>
          </w:r>
          <w:r w:rsidRPr="002D4EC7">
            <w:rPr>
              <w:i/>
              <w:iCs/>
              <w:color w:val="auto"/>
            </w:rPr>
            <w:t>Current Treatment</w:t>
          </w:r>
          <w:r w:rsidRPr="007B3A6D">
            <w:rPr>
              <w:color w:val="auto"/>
            </w:rPr>
            <w:t>”</w:t>
          </w:r>
          <w:r>
            <w:rPr>
              <w:color w:val="auto"/>
            </w:rPr>
            <w:t xml:space="preserve"> “</w:t>
          </w:r>
          <w:r w:rsidRPr="00695B80">
            <w:rPr>
              <w:i/>
              <w:iCs/>
              <w:color w:val="auto"/>
            </w:rPr>
            <w:t>Details of any previous or subsequent accidents, injuries, or conditions</w:t>
          </w:r>
          <w:r>
            <w:rPr>
              <w:color w:val="auto"/>
            </w:rPr>
            <w:t>” “</w:t>
          </w:r>
          <w:r w:rsidRPr="002D4EC7">
            <w:rPr>
              <w:i/>
              <w:iCs/>
              <w:color w:val="auto"/>
            </w:rPr>
            <w:t>Clinical Examination</w:t>
          </w:r>
          <w:r>
            <w:rPr>
              <w:color w:val="auto"/>
            </w:rPr>
            <w:t>” “</w:t>
          </w:r>
          <w:r w:rsidRPr="002D4EC7">
            <w:rPr>
              <w:i/>
              <w:iCs/>
              <w:color w:val="auto"/>
            </w:rPr>
            <w:t>Current Functioning</w:t>
          </w:r>
          <w:r>
            <w:rPr>
              <w:color w:val="auto"/>
            </w:rPr>
            <w:t>” “</w:t>
          </w:r>
          <w:r w:rsidRPr="002D4EC7">
            <w:rPr>
              <w:i/>
              <w:iCs/>
              <w:color w:val="auto"/>
            </w:rPr>
            <w:t>Comments on Consistency</w:t>
          </w:r>
          <w:r>
            <w:rPr>
              <w:color w:val="auto"/>
            </w:rPr>
            <w:t>”</w:t>
          </w:r>
          <w:r w:rsidRPr="003D225B">
            <w:rPr>
              <w:color w:val="auto"/>
            </w:rPr>
            <w:t xml:space="preserve"> </w:t>
          </w:r>
          <w:r>
            <w:rPr>
              <w:color w:val="auto"/>
            </w:rPr>
            <w:t>“</w:t>
          </w:r>
          <w:r w:rsidRPr="00131791">
            <w:rPr>
              <w:i/>
              <w:iCs/>
              <w:color w:val="auto"/>
            </w:rPr>
            <w:t>Developmental History</w:t>
          </w:r>
          <w:r>
            <w:rPr>
              <w:color w:val="auto"/>
            </w:rPr>
            <w:t>” “</w:t>
          </w:r>
          <w:r w:rsidRPr="00131791">
            <w:rPr>
              <w:i/>
              <w:iCs/>
              <w:color w:val="auto"/>
            </w:rPr>
            <w:t>Work History</w:t>
          </w:r>
          <w:r>
            <w:rPr>
              <w:color w:val="auto"/>
            </w:rPr>
            <w:t>” in the body of the report for more details.</w:t>
          </w:r>
        </w:p>
        <w:p w14:paraId="66677F6E" w14:textId="77777777" w:rsidR="000363F8" w:rsidRPr="006F3F77" w:rsidRDefault="000363F8" w:rsidP="00CC3365">
          <w:pPr>
            <w:spacing w:before="120" w:after="120" w:line="240" w:lineRule="auto"/>
            <w:jc w:val="both"/>
            <w:rPr>
              <w:bCs/>
            </w:rPr>
          </w:pPr>
        </w:p>
        <w:p w14:paraId="2B908C6F" w14:textId="77777777" w:rsidR="000363F8" w:rsidRPr="00747E26" w:rsidRDefault="000363F8" w:rsidP="00CC3365">
          <w:pPr>
            <w:spacing w:before="120" w:after="120" w:line="240" w:lineRule="auto"/>
            <w:jc w:val="both"/>
            <w:rPr>
              <w:b/>
            </w:rPr>
          </w:pPr>
          <w:r w:rsidRPr="00747E26">
            <w:rPr>
              <w:b/>
            </w:rPr>
            <w:t>Code of Conduct</w:t>
          </w:r>
        </w:p>
        <w:p w14:paraId="63684042" w14:textId="77777777" w:rsidR="000363F8" w:rsidRPr="006F3F77" w:rsidRDefault="000363F8" w:rsidP="00CC3365">
          <w:pPr>
            <w:spacing w:before="120" w:after="120" w:line="240" w:lineRule="auto"/>
            <w:jc w:val="both"/>
            <w:rPr>
              <w:bCs/>
            </w:rPr>
          </w:pPr>
        </w:p>
        <w:p w14:paraId="31761E30" w14:textId="77777777" w:rsidR="000363F8" w:rsidRPr="006F3F77" w:rsidRDefault="000363F8" w:rsidP="00CC3365">
          <w:pPr>
            <w:spacing w:before="120" w:after="120" w:line="240" w:lineRule="auto"/>
            <w:jc w:val="both"/>
            <w:rPr>
              <w:bCs/>
            </w:rPr>
          </w:pPr>
          <w:r w:rsidRPr="006F3F77">
            <w:rPr>
              <w:bCs/>
            </w:rPr>
            <w:t xml:space="preserve">I acknowledge that I have read the Personal Injury Commission Procedural Direction PIC4 – Expert Witness Evidence.  I agree to be bound by the Code.  To the best of my ability this report has been prepared in accordance with the Code.   </w:t>
          </w:r>
        </w:p>
        <w:p w14:paraId="1B70D4BB" w14:textId="77777777" w:rsidR="000363F8" w:rsidRPr="00747E26" w:rsidRDefault="000363F8" w:rsidP="00CC3365">
          <w:pPr>
            <w:spacing w:before="120" w:after="120" w:line="240" w:lineRule="auto"/>
            <w:jc w:val="both"/>
            <w:rPr>
              <w:b/>
            </w:rPr>
          </w:pPr>
        </w:p>
        <w:p w14:paraId="529DD3BD" w14:textId="77777777" w:rsidR="000363F8" w:rsidRPr="00747E26" w:rsidRDefault="000363F8" w:rsidP="00CC3365">
          <w:pPr>
            <w:spacing w:before="120" w:after="120" w:line="240" w:lineRule="auto"/>
            <w:jc w:val="both"/>
            <w:rPr>
              <w:b/>
            </w:rPr>
          </w:pPr>
          <w:r w:rsidRPr="00747E26">
            <w:rPr>
              <w:b/>
            </w:rPr>
            <w:t>Disclosure statement</w:t>
          </w:r>
        </w:p>
        <w:p w14:paraId="0BD0D048" w14:textId="77777777" w:rsidR="000363F8" w:rsidRPr="006F3F77" w:rsidRDefault="000363F8" w:rsidP="00CC3365">
          <w:pPr>
            <w:spacing w:before="120" w:after="120" w:line="240" w:lineRule="auto"/>
            <w:jc w:val="both"/>
            <w:rPr>
              <w:bCs/>
            </w:rPr>
          </w:pPr>
        </w:p>
        <w:p w14:paraId="64D30CBB" w14:textId="77777777" w:rsidR="000363F8" w:rsidRPr="006F3F77" w:rsidRDefault="000363F8" w:rsidP="00CC3365">
          <w:pPr>
            <w:spacing w:before="120" w:after="120" w:line="240" w:lineRule="auto"/>
            <w:jc w:val="both"/>
            <w:rPr>
              <w:bCs/>
            </w:rPr>
          </w:pPr>
          <w:r w:rsidRPr="006F3F77">
            <w:rPr>
              <w:bCs/>
            </w:rPr>
            <w:t xml:space="preserve">The contents of this report are true to the best of my knowledge and belief. </w:t>
          </w:r>
          <w:r w:rsidR="000907DC" w:rsidRPr="000907DC">
            <w:rPr>
              <w:bCs/>
            </w:rPr>
            <w:t>No part of this report was generated or assisted by artificial intelligence.</w:t>
          </w:r>
        </w:p>
        <w:p w14:paraId="0F9C5314" w14:textId="77777777" w:rsidR="000363F8" w:rsidRPr="006F3F77" w:rsidRDefault="000363F8" w:rsidP="00CC3365">
          <w:pPr>
            <w:spacing w:before="120" w:after="120" w:line="240" w:lineRule="auto"/>
            <w:jc w:val="both"/>
            <w:rPr>
              <w:bCs/>
            </w:rPr>
          </w:pPr>
        </w:p>
        <w:p w14:paraId="7B2BE461" w14:textId="77777777" w:rsidR="000363F8" w:rsidRPr="006F3F77" w:rsidRDefault="000363F8" w:rsidP="00CC3365">
          <w:pPr>
            <w:spacing w:before="120" w:after="120" w:line="240" w:lineRule="auto"/>
            <w:jc w:val="both"/>
            <w:rPr>
              <w:bCs/>
            </w:rPr>
          </w:pPr>
          <w:r w:rsidRPr="006F3F77">
            <w:rPr>
              <w:bCs/>
            </w:rPr>
            <w:t>The above analysis is based upon the available information at this time, including the history given by the examinee, the medical records and tests provided and the examination findings.  It is assumed that the information provided to me is correct.  If more information becomes available at a later date, an additional report may be requested.  Such information may or may not change the opinions rendered in this evaluation.</w:t>
          </w:r>
        </w:p>
        <w:p w14:paraId="5DE54D54" w14:textId="77777777" w:rsidR="000363F8" w:rsidRPr="006F3F77" w:rsidRDefault="000363F8" w:rsidP="00CC3365">
          <w:pPr>
            <w:spacing w:before="120" w:after="120" w:line="240" w:lineRule="auto"/>
            <w:jc w:val="both"/>
            <w:rPr>
              <w:bCs/>
            </w:rPr>
          </w:pPr>
        </w:p>
        <w:p w14:paraId="40D48587" w14:textId="77777777" w:rsidR="000363F8" w:rsidRPr="006F3F77" w:rsidRDefault="000363F8" w:rsidP="00CC3365">
          <w:pPr>
            <w:spacing w:before="120" w:after="120" w:line="240" w:lineRule="auto"/>
            <w:jc w:val="both"/>
            <w:rPr>
              <w:bCs/>
            </w:rPr>
          </w:pPr>
          <w:r w:rsidRPr="006F3F77">
            <w:rPr>
              <w:bCs/>
            </w:rPr>
            <w:lastRenderedPageBreak/>
            <w:t>Comments on appropriateness of care are professional opinions based upon the specifics of the case and should not be generalised, or necessarily be considered supportive or critical of, the involved providers or disciplines.</w:t>
          </w:r>
        </w:p>
        <w:p w14:paraId="3413691B" w14:textId="77777777" w:rsidR="000363F8" w:rsidRPr="006F3F77" w:rsidRDefault="000363F8" w:rsidP="00CC3365">
          <w:pPr>
            <w:spacing w:before="120" w:after="120" w:line="240" w:lineRule="auto"/>
            <w:jc w:val="both"/>
            <w:rPr>
              <w:bCs/>
            </w:rPr>
          </w:pPr>
        </w:p>
        <w:p w14:paraId="67B3FB36" w14:textId="77777777" w:rsidR="000363F8" w:rsidRPr="006F3F77" w:rsidRDefault="000363F8" w:rsidP="00CC3365">
          <w:pPr>
            <w:spacing w:before="120" w:after="120" w:line="240" w:lineRule="auto"/>
            <w:jc w:val="both"/>
            <w:rPr>
              <w:bCs/>
            </w:rPr>
          </w:pPr>
          <w:r w:rsidRPr="006F3F77">
            <w:rPr>
              <w:bCs/>
            </w:rPr>
            <w:t>Any medical recommendations offered are provided as guidance and not as medical orders.  The opinions expressed do not constitute a recommendation that specific claims or administrative action be made or enforced.</w:t>
          </w:r>
        </w:p>
        <w:p w14:paraId="7EB92E9D" w14:textId="77777777" w:rsidR="000363F8" w:rsidRPr="006F3F77" w:rsidRDefault="000363F8" w:rsidP="00CC3365">
          <w:pPr>
            <w:spacing w:before="120" w:after="120" w:line="240" w:lineRule="auto"/>
            <w:jc w:val="both"/>
            <w:rPr>
              <w:bCs/>
            </w:rPr>
          </w:pPr>
        </w:p>
        <w:p w14:paraId="213E41BC" w14:textId="77777777" w:rsidR="000363F8" w:rsidRPr="006F3F77" w:rsidRDefault="000363F8" w:rsidP="00CC3365">
          <w:pPr>
            <w:spacing w:before="120" w:after="120" w:line="240" w:lineRule="auto"/>
            <w:jc w:val="both"/>
            <w:rPr>
              <w:bCs/>
            </w:rPr>
          </w:pPr>
          <w:r w:rsidRPr="006F3F77">
            <w:rPr>
              <w:bCs/>
            </w:rPr>
            <w:t>Yours sincerely,</w:t>
          </w:r>
        </w:p>
        <w:p w14:paraId="6C6C9725" w14:textId="77777777" w:rsidR="000363F8" w:rsidRPr="00747E26" w:rsidRDefault="000363F8" w:rsidP="00CC3365">
          <w:pPr>
            <w:spacing w:before="120" w:after="120" w:line="240" w:lineRule="auto"/>
            <w:jc w:val="both"/>
            <w:rPr>
              <w:b/>
            </w:rPr>
          </w:pPr>
          <w:r w:rsidRPr="00747E26">
            <w:rPr>
              <w:b/>
            </w:rPr>
            <w:t xml:space="preserve"> </w:t>
          </w:r>
        </w:p>
        <w:p w14:paraId="1CEF5C15" w14:textId="77777777" w:rsidR="000363F8" w:rsidRPr="00747E26" w:rsidRDefault="000363F8" w:rsidP="00CC3365">
          <w:pPr>
            <w:spacing w:before="120" w:after="120" w:line="240" w:lineRule="auto"/>
            <w:jc w:val="both"/>
            <w:rPr>
              <w:b/>
            </w:rPr>
          </w:pPr>
          <w:r w:rsidRPr="00747E26">
            <w:rPr>
              <w:b/>
            </w:rPr>
            <w:t>DR GERARD WALSH</w:t>
          </w:r>
        </w:p>
        <w:p w14:paraId="25AC4BDA" w14:textId="77777777" w:rsidR="000363F8" w:rsidRPr="00747E26" w:rsidRDefault="000363F8" w:rsidP="00CC3365">
          <w:pPr>
            <w:spacing w:before="120" w:after="120" w:line="240" w:lineRule="auto"/>
            <w:jc w:val="both"/>
            <w:rPr>
              <w:b/>
            </w:rPr>
          </w:pPr>
          <w:r w:rsidRPr="00747E26">
            <w:rPr>
              <w:b/>
            </w:rPr>
            <w:t>Psychiatrist</w:t>
          </w:r>
        </w:p>
        <w:p w14:paraId="5DE6A2D7" w14:textId="77777777" w:rsidR="000363F8" w:rsidRDefault="000363F8" w:rsidP="00CC3365">
          <w:pPr>
            <w:spacing w:before="120" w:after="120" w:line="240" w:lineRule="auto"/>
            <w:jc w:val="both"/>
            <w:rPr>
              <w:b/>
            </w:rPr>
          </w:pPr>
          <w:r w:rsidRPr="00747E26">
            <w:rPr>
              <w:b/>
            </w:rPr>
            <w:t>MBBS FRANZCP</w:t>
          </w:r>
        </w:p>
      </w:sdtContent>
    </w:sdt>
    <w:p w14:paraId="7401F83B" w14:textId="77777777" w:rsidR="00734027" w:rsidRDefault="00734027" w:rsidP="00CC3365">
      <w:pPr>
        <w:spacing w:after="0" w:line="240" w:lineRule="auto"/>
        <w:contextualSpacing/>
        <w:jc w:val="both"/>
        <w:rPr>
          <w:color w:val="auto"/>
        </w:rPr>
      </w:pPr>
    </w:p>
    <w:sdt>
      <w:sdtPr>
        <w:rPr>
          <w:b/>
          <w:bCs/>
          <w:color w:val="FF0000"/>
        </w:rPr>
        <w:alias w:val="threshbothEnd"/>
        <w:tag w:val="threshEnd"/>
        <w:id w:val="1501078423"/>
        <w:placeholder>
          <w:docPart w:val="0583FEE1A6AF4C4BAAAD02B2889BA65B"/>
        </w:placeholder>
      </w:sdtPr>
      <w:sdtEndPr>
        <w:rPr>
          <w:bCs w:val="0"/>
          <w:color w:val="000000"/>
        </w:rPr>
      </w:sdtEndPr>
      <w:sdtContent>
        <w:p w14:paraId="0A9CDF61" w14:textId="77777777" w:rsidR="001365EA" w:rsidRPr="00DF45A0" w:rsidRDefault="001365EA" w:rsidP="00CC3365">
          <w:pPr>
            <w:numPr>
              <w:ilvl w:val="0"/>
              <w:numId w:val="48"/>
            </w:numPr>
            <w:spacing w:before="120" w:after="120" w:line="240" w:lineRule="auto"/>
            <w:ind w:left="0" w:firstLine="0"/>
            <w:jc w:val="both"/>
            <w:rPr>
              <w:rFonts w:eastAsia="Times New Roman"/>
              <w:b/>
              <w:bCs/>
              <w:color w:val="000000" w:themeColor="text1"/>
            </w:rPr>
          </w:pPr>
          <w:r w:rsidRPr="00DF45A0">
            <w:rPr>
              <w:rFonts w:eastAsia="Times New Roman"/>
              <w:b/>
              <w:bCs/>
              <w:color w:val="000000" w:themeColor="text1"/>
            </w:rPr>
            <w:t>Summary of relevant additional documentation provided for the further assessment</w:t>
          </w:r>
        </w:p>
        <w:p w14:paraId="3F324DF3" w14:textId="77777777" w:rsidR="001365EA" w:rsidRDefault="001365EA" w:rsidP="00CC3365">
          <w:pPr>
            <w:spacing w:before="120" w:after="120" w:line="240" w:lineRule="auto"/>
            <w:jc w:val="both"/>
            <w:rPr>
              <w:rFonts w:eastAsia="Times New Roman"/>
              <w:color w:val="000000" w:themeColor="text1"/>
            </w:rPr>
          </w:pPr>
          <w:r w:rsidRPr="005A0B5F">
            <w:rPr>
              <w:rFonts w:eastAsia="Times New Roman"/>
              <w:color w:val="000000" w:themeColor="text1"/>
              <w:highlight w:val="yellow"/>
            </w:rPr>
            <w:t>Not</w:t>
          </w:r>
          <w:r w:rsidRPr="005A0B5F">
            <w:rPr>
              <w:rFonts w:eastAsia="Times New Roman"/>
              <w:color w:val="000000" w:themeColor="text1"/>
            </w:rPr>
            <w:t xml:space="preserve"> applicable.</w:t>
          </w:r>
        </w:p>
        <w:p w14:paraId="07E54896" w14:textId="77777777" w:rsidR="007504FE" w:rsidRPr="005A0B5F" w:rsidRDefault="007504FE" w:rsidP="00CC3365">
          <w:pPr>
            <w:spacing w:before="120" w:after="120" w:line="240" w:lineRule="auto"/>
            <w:jc w:val="both"/>
            <w:rPr>
              <w:rFonts w:eastAsia="Times New Roman"/>
              <w:color w:val="000000" w:themeColor="text1"/>
            </w:rPr>
          </w:pPr>
        </w:p>
        <w:p w14:paraId="021E45CA" w14:textId="77777777" w:rsidR="001365EA" w:rsidRPr="005A0B5F" w:rsidRDefault="001365EA" w:rsidP="00CC3365">
          <w:pPr>
            <w:pStyle w:val="Heading2"/>
            <w:spacing w:line="240" w:lineRule="auto"/>
            <w:jc w:val="both"/>
          </w:pPr>
          <w:r w:rsidRPr="005A0B5F">
            <w:t xml:space="preserve">DETERMINATIONS </w:t>
          </w:r>
        </w:p>
        <w:p w14:paraId="5E67F8B3" w14:textId="77777777" w:rsidR="001365EA" w:rsidRPr="005A0B5F" w:rsidRDefault="001365EA" w:rsidP="00CC3365">
          <w:pPr>
            <w:pStyle w:val="ListParagraph"/>
            <w:numPr>
              <w:ilvl w:val="0"/>
              <w:numId w:val="48"/>
            </w:numPr>
            <w:spacing w:before="120" w:after="120" w:line="240" w:lineRule="auto"/>
            <w:ind w:firstLine="0"/>
            <w:contextualSpacing w:val="0"/>
            <w:jc w:val="both"/>
            <w:rPr>
              <w:rStyle w:val="Strong"/>
            </w:rPr>
          </w:pPr>
          <w:r w:rsidRPr="005A0B5F">
            <w:rPr>
              <w:rStyle w:val="Strong"/>
            </w:rPr>
            <w:t>Diagnosis and reasons</w:t>
          </w:r>
        </w:p>
        <w:p w14:paraId="55BCCC36" w14:textId="77777777" w:rsidR="001365EA" w:rsidRPr="005A0B5F" w:rsidRDefault="001365EA" w:rsidP="00CC3365">
          <w:pPr>
            <w:spacing w:before="120" w:after="120" w:line="240" w:lineRule="auto"/>
            <w:jc w:val="both"/>
            <w:rPr>
              <w:color w:val="0000FF"/>
            </w:rPr>
          </w:pPr>
          <w:r w:rsidRPr="005A0B5F">
            <w:rPr>
              <w:rFonts w:eastAsia="Times New Roman"/>
              <w:b/>
              <w:color w:val="0000FF"/>
            </w:rPr>
            <w:t>Instructions for Diagnosis and reasons</w:t>
          </w:r>
          <w:r w:rsidRPr="005A0B5F">
            <w:rPr>
              <w:rFonts w:eastAsia="Times New Roman"/>
              <w:b/>
              <w:color w:val="0000FF"/>
            </w:rPr>
            <w:br/>
          </w:r>
          <w:r w:rsidRPr="005A0B5F">
            <w:rPr>
              <w:color w:val="0000FF"/>
            </w:rPr>
            <w:t xml:space="preserve">Provide a diagnosis for each injury referred. List any redefined injuries and provide reasons.  Explain your reasons for preferring this diagnosis with reference to the diagnostic criteria. </w:t>
          </w:r>
        </w:p>
        <w:p w14:paraId="46F314A6" w14:textId="77777777" w:rsidR="001365EA" w:rsidRPr="005A0B5F" w:rsidRDefault="001365EA" w:rsidP="00CC3365">
          <w:pPr>
            <w:spacing w:before="120" w:after="120" w:line="240" w:lineRule="auto"/>
            <w:jc w:val="both"/>
            <w:rPr>
              <w:color w:val="0000FF"/>
            </w:rPr>
          </w:pPr>
          <w:r w:rsidRPr="005A0B5F">
            <w:rPr>
              <w:color w:val="0000FF"/>
            </w:rPr>
            <w:t>You must use the DSM-5 for diagnosis of Acute Stress Disorder or Adjustment Disorder.</w:t>
          </w:r>
        </w:p>
        <w:p w14:paraId="766C06C2" w14:textId="77777777" w:rsidR="001365EA" w:rsidRDefault="001365EA" w:rsidP="00CC3365">
          <w:pPr>
            <w:spacing w:line="240" w:lineRule="auto"/>
            <w:jc w:val="both"/>
          </w:pPr>
          <w:r>
            <w:t>HeShe currently demonstrates enough symptoms to satisfy the DSM-5 diagnostic criteria for:</w:t>
          </w:r>
        </w:p>
        <w:p w14:paraId="294C343E" w14:textId="77777777" w:rsidR="001365EA" w:rsidRDefault="001365EA" w:rsidP="00CC3365">
          <w:pPr>
            <w:spacing w:line="240" w:lineRule="auto"/>
            <w:jc w:val="both"/>
          </w:pPr>
        </w:p>
        <w:p w14:paraId="6B7CFA6C" w14:textId="77777777" w:rsidR="001365EA" w:rsidRDefault="001365EA" w:rsidP="00CC3365">
          <w:pPr>
            <w:spacing w:line="240" w:lineRule="auto"/>
            <w:jc w:val="both"/>
          </w:pPr>
        </w:p>
        <w:p w14:paraId="34A00183" w14:textId="77777777" w:rsidR="001365EA" w:rsidRDefault="001365EA" w:rsidP="00CC3365">
          <w:pPr>
            <w:spacing w:line="240" w:lineRule="auto"/>
            <w:jc w:val="both"/>
          </w:pPr>
          <w:r>
            <w:t>HeShe currently does not demonstrate enough symptoms to satisfy the DSM-5 diagnostic criteria for:</w:t>
          </w:r>
        </w:p>
        <w:p w14:paraId="7966D73A" w14:textId="77777777" w:rsidR="001365EA" w:rsidRDefault="001365EA" w:rsidP="00CC3365">
          <w:pPr>
            <w:spacing w:before="120" w:after="120" w:line="240" w:lineRule="auto"/>
            <w:jc w:val="both"/>
            <w:rPr>
              <w:rFonts w:eastAsia="Times New Roman"/>
              <w:color w:val="000000" w:themeColor="text1"/>
            </w:rPr>
          </w:pPr>
        </w:p>
        <w:p w14:paraId="795BC7B3" w14:textId="77777777" w:rsidR="001365EA" w:rsidRPr="005053B1" w:rsidRDefault="001365EA" w:rsidP="00CC3365">
          <w:pPr>
            <w:spacing w:before="120" w:after="120" w:line="240" w:lineRule="auto"/>
            <w:jc w:val="both"/>
            <w:rPr>
              <w:rFonts w:eastAsia="Times New Roman"/>
              <w:color w:val="000000" w:themeColor="text1"/>
            </w:rPr>
          </w:pPr>
        </w:p>
        <w:p w14:paraId="510912FD" w14:textId="77777777" w:rsidR="001365EA" w:rsidRPr="005A0B5F" w:rsidRDefault="001365EA" w:rsidP="00CC3365">
          <w:pPr>
            <w:pStyle w:val="ListParagraph"/>
            <w:numPr>
              <w:ilvl w:val="0"/>
              <w:numId w:val="48"/>
            </w:numPr>
            <w:spacing w:before="120" w:after="120" w:line="240" w:lineRule="auto"/>
            <w:ind w:left="0" w:firstLine="0"/>
            <w:contextualSpacing w:val="0"/>
            <w:jc w:val="both"/>
            <w:rPr>
              <w:b/>
              <w:bCs/>
              <w:noProof/>
            </w:rPr>
          </w:pPr>
          <w:r w:rsidRPr="005A0B5F">
            <w:rPr>
              <w:rFonts w:eastAsia="Times New Roman"/>
              <w:b/>
              <w:bCs/>
              <w:noProof/>
              <w:color w:val="000000" w:themeColor="text1"/>
            </w:rPr>
            <w:t>Causation</w:t>
          </w:r>
          <w:r w:rsidRPr="005A0B5F">
            <w:rPr>
              <w:b/>
              <w:bCs/>
              <w:noProof/>
            </w:rPr>
            <w:t xml:space="preserve"> and reasons</w:t>
          </w:r>
        </w:p>
        <w:p w14:paraId="642A6294" w14:textId="77777777" w:rsidR="001365EA" w:rsidRDefault="001365EA" w:rsidP="00CC3365">
          <w:pPr>
            <w:spacing w:line="240" w:lineRule="auto"/>
            <w:jc w:val="both"/>
          </w:pPr>
          <w:r w:rsidRPr="00124BC0">
            <w:t xml:space="preserve">Insert a </w:t>
          </w:r>
          <w:r w:rsidRPr="009835D3">
            <w:rPr>
              <w:highlight w:val="yellow"/>
            </w:rPr>
            <w:t>New Pre-existing</w:t>
          </w:r>
          <w:r w:rsidRPr="00FE213A">
            <w:t xml:space="preserve"> histor</w:t>
          </w:r>
          <w:r>
            <w:t>y:</w:t>
          </w:r>
        </w:p>
        <w:p w14:paraId="4914AC78" w14:textId="77777777" w:rsidR="009F2270" w:rsidRDefault="009F2270" w:rsidP="00CC3365">
          <w:pPr>
            <w:pStyle w:val="ListParagraph"/>
            <w:spacing w:before="120" w:after="0" w:line="240" w:lineRule="auto"/>
            <w:ind w:left="0"/>
            <w:jc w:val="both"/>
            <w:rPr>
              <w:rFonts w:eastAsia="Times New Roman"/>
              <w:color w:val="000000" w:themeColor="text1"/>
            </w:rPr>
          </w:pPr>
          <w:r w:rsidRPr="006A55E2">
            <w:rPr>
              <w:rFonts w:eastAsia="Times New Roman"/>
              <w:color w:val="000000" w:themeColor="text1"/>
            </w:rPr>
            <w:t xml:space="preserve">There is a plausible mechanism of injury from the circumstances of the </w:t>
          </w:r>
          <w:r w:rsidRPr="006A55E2">
            <w:rPr>
              <w:rFonts w:eastAsia="Times New Roman"/>
              <w:color w:val="000000" w:themeColor="text1"/>
              <w:highlight w:val="yellow"/>
            </w:rPr>
            <w:t>subject accident</w:t>
          </w:r>
          <w:r w:rsidRPr="006A55E2">
            <w:rPr>
              <w:rFonts w:eastAsia="Times New Roman"/>
              <w:color w:val="000000" w:themeColor="text1"/>
            </w:rPr>
            <w:t xml:space="preserve"> and the development of psychiatric injuries. The onset of symptoms was </w:t>
          </w:r>
          <w:r w:rsidRPr="006A55E2">
            <w:rPr>
              <w:rFonts w:eastAsia="Times New Roman"/>
              <w:color w:val="000000" w:themeColor="text1"/>
              <w:highlight w:val="yellow"/>
            </w:rPr>
            <w:t>immediately</w:t>
          </w:r>
          <w:r w:rsidRPr="006A55E2">
            <w:rPr>
              <w:rFonts w:eastAsia="Times New Roman"/>
              <w:color w:val="000000" w:themeColor="text1"/>
            </w:rPr>
            <w:t xml:space="preserve"> after the </w:t>
          </w:r>
          <w:r w:rsidR="00C2154B" w:rsidRPr="006A55E2">
            <w:rPr>
              <w:rFonts w:eastAsia="Times New Roman"/>
              <w:color w:val="000000" w:themeColor="text1"/>
              <w:highlight w:val="yellow"/>
            </w:rPr>
            <w:t>subject accident</w:t>
          </w:r>
          <w:r w:rsidRPr="006A55E2">
            <w:rPr>
              <w:rFonts w:eastAsia="Times New Roman"/>
              <w:color w:val="000000" w:themeColor="text1"/>
            </w:rPr>
            <w:t xml:space="preserve">, and the themes of the symptoms are linked with the </w:t>
          </w:r>
          <w:r w:rsidR="00C2154B" w:rsidRPr="006A55E2">
            <w:rPr>
              <w:rFonts w:eastAsia="Times New Roman"/>
              <w:color w:val="000000" w:themeColor="text1"/>
              <w:highlight w:val="yellow"/>
            </w:rPr>
            <w:t>subject accident</w:t>
          </w:r>
          <w:r w:rsidRPr="006A55E2">
            <w:rPr>
              <w:rFonts w:eastAsia="Times New Roman"/>
              <w:color w:val="000000" w:themeColor="text1"/>
            </w:rPr>
            <w:t xml:space="preserve">. These symptoms </w:t>
          </w:r>
          <w:r w:rsidRPr="006A55E2">
            <w:rPr>
              <w:rFonts w:eastAsia="Times New Roman"/>
              <w:color w:val="000000" w:themeColor="text1"/>
              <w:highlight w:val="yellow"/>
            </w:rPr>
            <w:t>remain</w:t>
          </w:r>
          <w:r w:rsidRPr="006A55E2">
            <w:rPr>
              <w:rFonts w:eastAsia="Times New Roman"/>
              <w:color w:val="000000" w:themeColor="text1"/>
            </w:rPr>
            <w:t xml:space="preserve"> active.</w:t>
          </w:r>
        </w:p>
        <w:p w14:paraId="3929563B" w14:textId="77777777" w:rsidR="009F2270" w:rsidRDefault="009F2270" w:rsidP="00CC3365">
          <w:pPr>
            <w:pStyle w:val="ListParagraph"/>
            <w:spacing w:before="120" w:after="0" w:line="240" w:lineRule="auto"/>
            <w:ind w:left="0"/>
            <w:jc w:val="both"/>
            <w:rPr>
              <w:rFonts w:eastAsia="Times New Roman"/>
              <w:color w:val="000000" w:themeColor="text1"/>
            </w:rPr>
          </w:pPr>
        </w:p>
        <w:p w14:paraId="01DDD8B9" w14:textId="77777777" w:rsidR="009F2270" w:rsidRDefault="009F2270" w:rsidP="00CC3365">
          <w:pPr>
            <w:pStyle w:val="ListParagraph"/>
            <w:spacing w:before="120" w:after="0" w:line="240" w:lineRule="auto"/>
            <w:ind w:left="0"/>
            <w:jc w:val="both"/>
            <w:rPr>
              <w:rFonts w:eastAsia="Times New Roman"/>
              <w:color w:val="000000" w:themeColor="text1"/>
            </w:rPr>
          </w:pPr>
          <w:r w:rsidRPr="00C11DD4">
            <w:rPr>
              <w:rFonts w:eastAsia="Times New Roman"/>
              <w:color w:val="000000" w:themeColor="text1"/>
            </w:rPr>
            <w:t xml:space="preserve">I have ascertained that, although there </w:t>
          </w:r>
          <w:r w:rsidRPr="00C11DD4">
            <w:rPr>
              <w:rFonts w:eastAsia="Times New Roman"/>
              <w:color w:val="000000" w:themeColor="text1"/>
              <w:highlight w:val="yellow"/>
            </w:rPr>
            <w:t>was a history o</w:t>
          </w:r>
          <w:r w:rsidRPr="00C11DD4">
            <w:rPr>
              <w:rFonts w:eastAsia="Times New Roman"/>
              <w:color w:val="000000" w:themeColor="text1"/>
            </w:rPr>
            <w:t xml:space="preserve">f …, the Claimant was not suffering from a mental illness as a result. This conclusion was reached by </w:t>
          </w:r>
          <w:r>
            <w:rPr>
              <w:rFonts w:eastAsia="Times New Roman"/>
              <w:color w:val="000000" w:themeColor="text1"/>
            </w:rPr>
            <w:t>his</w:t>
          </w:r>
          <w:r w:rsidRPr="00C11DD4">
            <w:rPr>
              <w:rFonts w:eastAsia="Times New Roman"/>
              <w:color w:val="000000" w:themeColor="text1"/>
            </w:rPr>
            <w:t xml:space="preserve">her account and for reasons that there were </w:t>
          </w:r>
          <w:r w:rsidRPr="00C11DD4">
            <w:rPr>
              <w:rFonts w:eastAsia="Times New Roman"/>
              <w:color w:val="000000" w:themeColor="text1"/>
              <w:highlight w:val="yellow"/>
            </w:rPr>
            <w:t>no clinical documents</w:t>
          </w:r>
          <w:r w:rsidRPr="00C11DD4">
            <w:rPr>
              <w:rFonts w:eastAsia="Times New Roman"/>
              <w:color w:val="000000" w:themeColor="text1"/>
            </w:rPr>
            <w:t xml:space="preserve"> provided suggesting that there was </w:t>
          </w:r>
          <w:r w:rsidRPr="00C11DD4">
            <w:rPr>
              <w:rFonts w:eastAsia="Times New Roman"/>
              <w:color w:val="000000" w:themeColor="text1"/>
              <w:highlight w:val="yellow"/>
            </w:rPr>
            <w:t>no impairment and presentations</w:t>
          </w:r>
          <w:r w:rsidRPr="00C11DD4">
            <w:rPr>
              <w:rFonts w:eastAsia="Times New Roman"/>
              <w:color w:val="000000" w:themeColor="text1"/>
            </w:rPr>
            <w:t xml:space="preserve"> to medical professionals before the subject injury occurred.</w:t>
          </w:r>
          <w:r w:rsidR="004164E3">
            <w:rPr>
              <w:rFonts w:eastAsia="Times New Roman"/>
              <w:color w:val="000000" w:themeColor="text1"/>
            </w:rPr>
            <w:t xml:space="preserve"> He</w:t>
          </w:r>
          <w:r w:rsidR="004164E3">
            <w:rPr>
              <w:color w:val="auto"/>
            </w:rPr>
            <w:t xml:space="preserve">She was able to resume </w:t>
          </w:r>
          <w:r w:rsidR="00D5021F">
            <w:rPr>
              <w:color w:val="auto"/>
            </w:rPr>
            <w:t>his</w:t>
          </w:r>
          <w:r w:rsidR="004164E3">
            <w:rPr>
              <w:color w:val="auto"/>
            </w:rPr>
            <w:t>her employment and life roles</w:t>
          </w:r>
          <w:r w:rsidR="007E7E4E">
            <w:rPr>
              <w:color w:val="auto"/>
            </w:rPr>
            <w:t xml:space="preserve"> subsequently</w:t>
          </w:r>
          <w:r w:rsidR="004164E3">
            <w:rPr>
              <w:color w:val="auto"/>
            </w:rPr>
            <w:t>.</w:t>
          </w:r>
        </w:p>
        <w:p w14:paraId="36CFE908" w14:textId="77777777" w:rsidR="009F2270" w:rsidRDefault="009F2270" w:rsidP="00CC3365">
          <w:pPr>
            <w:pStyle w:val="ListParagraph"/>
            <w:spacing w:before="120" w:after="0" w:line="240" w:lineRule="auto"/>
            <w:ind w:left="0"/>
            <w:jc w:val="both"/>
            <w:rPr>
              <w:rFonts w:eastAsia="Times New Roman"/>
              <w:color w:val="000000" w:themeColor="text1"/>
            </w:rPr>
          </w:pPr>
        </w:p>
        <w:p w14:paraId="612B97BF" w14:textId="77777777" w:rsidR="009F2270" w:rsidRDefault="009F2270" w:rsidP="00CC3365">
          <w:pPr>
            <w:pStyle w:val="ListParagraph"/>
            <w:spacing w:before="120" w:after="0" w:line="240" w:lineRule="auto"/>
            <w:ind w:left="0"/>
            <w:jc w:val="both"/>
            <w:rPr>
              <w:rFonts w:eastAsia="Times New Roman"/>
              <w:color w:val="000000" w:themeColor="text1"/>
            </w:rPr>
          </w:pPr>
          <w:r w:rsidRPr="009F2270">
            <w:rPr>
              <w:rFonts w:eastAsia="Times New Roman"/>
              <w:color w:val="000000" w:themeColor="text1"/>
            </w:rPr>
            <w:lastRenderedPageBreak/>
            <w:t xml:space="preserve">There was </w:t>
          </w:r>
          <w:r w:rsidRPr="00C11DD4">
            <w:rPr>
              <w:rFonts w:eastAsia="Times New Roman"/>
              <w:color w:val="000000" w:themeColor="text1"/>
              <w:highlight w:val="yellow"/>
            </w:rPr>
            <w:t xml:space="preserve">no </w:t>
          </w:r>
          <w:r w:rsidRPr="009F2270">
            <w:rPr>
              <w:rFonts w:eastAsia="Times New Roman"/>
              <w:color w:val="000000" w:themeColor="text1"/>
            </w:rPr>
            <w:t>history of a pre-existing illness, disorder, or condition.</w:t>
          </w:r>
        </w:p>
        <w:p w14:paraId="606961F0" w14:textId="77777777" w:rsidR="009F2270" w:rsidRDefault="009F2270" w:rsidP="00CC3365">
          <w:pPr>
            <w:spacing w:line="240" w:lineRule="auto"/>
            <w:jc w:val="both"/>
          </w:pPr>
        </w:p>
        <w:p w14:paraId="45DF0F13" w14:textId="77777777" w:rsidR="001365EA" w:rsidRPr="005A0B5F" w:rsidRDefault="001365EA" w:rsidP="00CC3365">
          <w:pPr>
            <w:spacing w:before="120" w:after="120" w:line="240" w:lineRule="auto"/>
            <w:jc w:val="both"/>
            <w:rPr>
              <w:color w:val="0000FF"/>
            </w:rPr>
          </w:pPr>
          <w:r w:rsidRPr="005A0B5F">
            <w:rPr>
              <w:rFonts w:eastAsia="Times New Roman"/>
              <w:b/>
              <w:bCs/>
              <w:color w:val="0000FF"/>
            </w:rPr>
            <w:t>Instructions for Causation and reasons</w:t>
          </w:r>
          <w:r w:rsidRPr="005A0B5F">
            <w:br/>
          </w:r>
          <w:r w:rsidRPr="005A0B5F">
            <w:rPr>
              <w:color w:val="0000FF"/>
            </w:rPr>
            <w:t>Provide reasons on whether each injury referred was caused by the motor accident. Provide your conclusions about pre-existing or subsequent injury where relevant.</w:t>
          </w:r>
        </w:p>
        <w:p w14:paraId="19523268" w14:textId="77777777" w:rsidR="001365EA" w:rsidRPr="005A0B5F" w:rsidRDefault="001365EA" w:rsidP="00CC3365">
          <w:pPr>
            <w:spacing w:before="120" w:after="120" w:line="240" w:lineRule="auto"/>
            <w:jc w:val="both"/>
            <w:rPr>
              <w:rFonts w:eastAsia="Times New Roman"/>
              <w:color w:val="0000FF"/>
            </w:rPr>
          </w:pPr>
          <w:r w:rsidRPr="005A0B5F">
            <w:rPr>
              <w:rFonts w:eastAsia="Times New Roman"/>
              <w:color w:val="0000FF"/>
            </w:rPr>
            <w:t>[enter info]</w:t>
          </w:r>
        </w:p>
        <w:p w14:paraId="016485D8" w14:textId="77777777" w:rsidR="001365EA" w:rsidRPr="005A0B5F" w:rsidRDefault="001365EA" w:rsidP="00CC3365">
          <w:pPr>
            <w:spacing w:before="120" w:after="120" w:line="240" w:lineRule="auto"/>
            <w:jc w:val="both"/>
            <w:rPr>
              <w:b/>
              <w:bCs/>
            </w:rPr>
          </w:pPr>
        </w:p>
        <w:p w14:paraId="086F5C94" w14:textId="77777777" w:rsidR="001365EA" w:rsidRPr="005A0B5F" w:rsidRDefault="001365EA" w:rsidP="00CC3365">
          <w:pPr>
            <w:spacing w:before="120" w:after="120" w:line="240" w:lineRule="auto"/>
            <w:jc w:val="both"/>
            <w:rPr>
              <w:b/>
            </w:rPr>
          </w:pPr>
          <w:r w:rsidRPr="005A0B5F">
            <w:rPr>
              <w:b/>
            </w:rPr>
            <w:t xml:space="preserve">Summary of injuries referred by the parties </w:t>
          </w:r>
          <w:r w:rsidRPr="005A0B5F">
            <w:rPr>
              <w:b/>
              <w:color w:val="FF0000"/>
            </w:rPr>
            <w:t>DELETE THE OPTIONS THAT DO NOT APPLY</w:t>
          </w:r>
        </w:p>
        <w:p w14:paraId="333F5A95" w14:textId="77777777" w:rsidR="001365EA" w:rsidRPr="005A0B5F" w:rsidRDefault="001365EA" w:rsidP="00CC3365">
          <w:pPr>
            <w:pStyle w:val="ListParagraph"/>
            <w:numPr>
              <w:ilvl w:val="0"/>
              <w:numId w:val="48"/>
            </w:numPr>
            <w:spacing w:before="120" w:after="120" w:line="240" w:lineRule="auto"/>
            <w:ind w:left="0" w:firstLine="0"/>
            <w:contextualSpacing w:val="0"/>
            <w:jc w:val="both"/>
          </w:pPr>
          <w:r w:rsidRPr="005A0B5F">
            <w:t xml:space="preserve">The following injuries </w:t>
          </w:r>
          <w:r w:rsidRPr="005A0B5F">
            <w:rPr>
              <w:b/>
              <w:bCs/>
            </w:rPr>
            <w:t>WERE</w:t>
          </w:r>
          <w:r w:rsidRPr="005A0B5F">
            <w:t xml:space="preserve"> caused by the motor accident:</w:t>
          </w:r>
        </w:p>
        <w:p w14:paraId="2082C9AE" w14:textId="77777777" w:rsidR="001365EA" w:rsidRPr="005A0B5F" w:rsidRDefault="001365EA" w:rsidP="00CC3365">
          <w:pPr>
            <w:pStyle w:val="ListParagraph"/>
            <w:numPr>
              <w:ilvl w:val="0"/>
              <w:numId w:val="17"/>
            </w:numPr>
            <w:spacing w:before="120" w:after="120" w:line="240" w:lineRule="auto"/>
            <w:ind w:left="1134" w:firstLine="0"/>
            <w:contextualSpacing w:val="0"/>
            <w:jc w:val="both"/>
          </w:pPr>
          <w:r w:rsidRPr="009F2270">
            <w:rPr>
              <w:rFonts w:eastAsia="Times New Roman"/>
              <w:color w:val="000000" w:themeColor="text1"/>
              <w:lang w:eastAsia="en-AU"/>
            </w:rPr>
            <w:t xml:space="preserve">[enter </w:t>
          </w:r>
          <w:r w:rsidRPr="005A0B5F">
            <w:rPr>
              <w:rFonts w:eastAsia="Times New Roman"/>
              <w:color w:val="0000FF"/>
              <w:lang w:eastAsia="en-AU"/>
            </w:rPr>
            <w:t xml:space="preserve">info] </w:t>
          </w:r>
        </w:p>
        <w:p w14:paraId="547FD53D" w14:textId="77777777" w:rsidR="001365EA" w:rsidRPr="005A0B5F" w:rsidRDefault="001365EA" w:rsidP="00CC3365">
          <w:pPr>
            <w:pStyle w:val="ListParagraph"/>
            <w:numPr>
              <w:ilvl w:val="0"/>
              <w:numId w:val="48"/>
            </w:numPr>
            <w:spacing w:before="120" w:after="120" w:line="240" w:lineRule="auto"/>
            <w:ind w:left="0" w:firstLine="0"/>
            <w:contextualSpacing w:val="0"/>
            <w:jc w:val="both"/>
          </w:pPr>
          <w:r w:rsidRPr="005A0B5F">
            <w:t xml:space="preserve">The following injuries </w:t>
          </w:r>
          <w:r w:rsidRPr="005A0B5F">
            <w:rPr>
              <w:b/>
              <w:bCs/>
            </w:rPr>
            <w:t>WERE NOT</w:t>
          </w:r>
          <w:r w:rsidRPr="005A0B5F">
            <w:t xml:space="preserve"> caused by the motor accident:</w:t>
          </w:r>
        </w:p>
        <w:p w14:paraId="4724701F" w14:textId="77777777" w:rsidR="001365EA" w:rsidRPr="005A0B5F" w:rsidRDefault="001365EA" w:rsidP="00CC3365">
          <w:pPr>
            <w:pStyle w:val="ListParagraph"/>
            <w:numPr>
              <w:ilvl w:val="0"/>
              <w:numId w:val="17"/>
            </w:numPr>
            <w:spacing w:before="120" w:after="120" w:line="240" w:lineRule="auto"/>
            <w:ind w:left="1134" w:firstLine="0"/>
            <w:contextualSpacing w:val="0"/>
            <w:jc w:val="both"/>
            <w:rPr>
              <w:rFonts w:eastAsia="Times New Roman"/>
              <w:color w:val="0000FF"/>
              <w:lang w:eastAsia="en-AU"/>
            </w:rPr>
          </w:pPr>
          <w:r w:rsidRPr="009F2270">
            <w:rPr>
              <w:rFonts w:eastAsia="Times New Roman"/>
              <w:color w:val="000000" w:themeColor="text1"/>
              <w:lang w:eastAsia="en-AU"/>
            </w:rPr>
            <w:t xml:space="preserve">[enter </w:t>
          </w:r>
          <w:r w:rsidRPr="005A0B5F">
            <w:rPr>
              <w:rFonts w:eastAsia="Times New Roman"/>
              <w:color w:val="0000FF"/>
              <w:lang w:eastAsia="en-AU"/>
            </w:rPr>
            <w:t>info]</w:t>
          </w:r>
        </w:p>
        <w:p w14:paraId="5BEE2728" w14:textId="77777777" w:rsidR="001365EA" w:rsidRPr="005A0B5F" w:rsidRDefault="001365EA" w:rsidP="00CC3365">
          <w:pPr>
            <w:pStyle w:val="ListParagraph"/>
            <w:numPr>
              <w:ilvl w:val="0"/>
              <w:numId w:val="48"/>
            </w:numPr>
            <w:spacing w:before="120" w:after="120" w:line="240" w:lineRule="auto"/>
            <w:ind w:left="0" w:firstLine="0"/>
            <w:contextualSpacing w:val="0"/>
            <w:jc w:val="both"/>
          </w:pPr>
          <w:bookmarkStart w:id="15" w:name="_Hlk76987737"/>
          <w:r w:rsidRPr="005A0B5F">
            <w:t xml:space="preserve"> The following injuries caused by the motor accident have resolved:</w:t>
          </w:r>
        </w:p>
        <w:p w14:paraId="5A6117D3" w14:textId="77777777" w:rsidR="001365EA" w:rsidRPr="005A0B5F" w:rsidRDefault="001365EA" w:rsidP="00CC3365">
          <w:pPr>
            <w:pStyle w:val="ListParagraph"/>
            <w:numPr>
              <w:ilvl w:val="0"/>
              <w:numId w:val="17"/>
            </w:numPr>
            <w:spacing w:before="120" w:after="120" w:line="240" w:lineRule="auto"/>
            <w:ind w:left="1134" w:firstLine="0"/>
            <w:jc w:val="both"/>
            <w:rPr>
              <w:rFonts w:eastAsia="Times New Roman"/>
              <w:color w:val="0000FF"/>
              <w:lang w:eastAsia="en-AU"/>
            </w:rPr>
          </w:pPr>
          <w:bookmarkStart w:id="16" w:name="_Hlk26956897"/>
          <w:bookmarkStart w:id="17" w:name="_Hlk532469305"/>
          <w:r w:rsidRPr="009F2270">
            <w:rPr>
              <w:rFonts w:eastAsia="Times New Roman"/>
              <w:color w:val="000000" w:themeColor="text1"/>
              <w:lang w:eastAsia="en-AU"/>
            </w:rPr>
            <w:t xml:space="preserve">[enter </w:t>
          </w:r>
          <w:r w:rsidRPr="005A0B5F">
            <w:rPr>
              <w:rFonts w:eastAsia="Times New Roman"/>
              <w:color w:val="0000FF"/>
              <w:lang w:eastAsia="en-AU"/>
            </w:rPr>
            <w:t>info]</w:t>
          </w:r>
          <w:bookmarkEnd w:id="15"/>
        </w:p>
        <w:bookmarkEnd w:id="16"/>
        <w:bookmarkEnd w:id="17"/>
        <w:p w14:paraId="59DBE1E0" w14:textId="77777777" w:rsidR="001365EA" w:rsidRPr="005A0B5F" w:rsidRDefault="001365EA" w:rsidP="00CC3365">
          <w:pPr>
            <w:spacing w:before="120" w:after="120" w:line="240" w:lineRule="auto"/>
            <w:jc w:val="both"/>
            <w:rPr>
              <w:rFonts w:eastAsia="Times New Roman"/>
              <w:color w:val="0000FF"/>
              <w:lang w:eastAsia="en-AU"/>
            </w:rPr>
          </w:pPr>
        </w:p>
        <w:p w14:paraId="6375419D" w14:textId="77777777" w:rsidR="001365EA" w:rsidRPr="005A0B5F" w:rsidRDefault="001365EA" w:rsidP="00CC3365">
          <w:pPr>
            <w:pStyle w:val="ListParagraph"/>
            <w:numPr>
              <w:ilvl w:val="0"/>
              <w:numId w:val="48"/>
            </w:numPr>
            <w:spacing w:before="120" w:after="120" w:line="240" w:lineRule="auto"/>
            <w:ind w:left="0" w:firstLine="0"/>
            <w:contextualSpacing w:val="0"/>
            <w:jc w:val="both"/>
            <w:rPr>
              <w:b/>
              <w:bCs/>
            </w:rPr>
          </w:pPr>
          <w:r w:rsidRPr="005A0B5F">
            <w:rPr>
              <w:b/>
              <w:bCs/>
            </w:rPr>
            <w:t xml:space="preserve">Threshold injury </w:t>
          </w:r>
        </w:p>
        <w:p w14:paraId="24630BD0" w14:textId="77777777" w:rsidR="001365EA" w:rsidRPr="005A0B5F" w:rsidRDefault="001365EA" w:rsidP="00CC3365">
          <w:pPr>
            <w:pStyle w:val="NoSpacing"/>
            <w:spacing w:before="120" w:after="120"/>
            <w:jc w:val="both"/>
            <w:rPr>
              <w:rFonts w:ascii="Arial" w:hAnsi="Arial" w:cs="Arial"/>
              <w:color w:val="0000FF"/>
            </w:rPr>
          </w:pPr>
          <w:r w:rsidRPr="005A0B5F">
            <w:rPr>
              <w:rFonts w:ascii="Arial" w:eastAsia="Times New Roman" w:hAnsi="Arial" w:cs="Arial"/>
              <w:b/>
              <w:color w:val="0000FF"/>
            </w:rPr>
            <w:t>Instructions for Threshold injuries</w:t>
          </w:r>
          <w:r w:rsidRPr="005A0B5F">
            <w:rPr>
              <w:rFonts w:ascii="Arial" w:eastAsia="Times New Roman" w:hAnsi="Arial" w:cs="Arial"/>
              <w:b/>
            </w:rPr>
            <w:br/>
          </w:r>
          <w:r w:rsidRPr="005A0B5F">
            <w:rPr>
              <w:rFonts w:ascii="Arial" w:hAnsi="Arial" w:cs="Arial"/>
              <w:color w:val="0000FF"/>
            </w:rPr>
            <w:t>You must comment on whether or not the injury is a threshold injury, even if it has resolved.</w:t>
          </w:r>
        </w:p>
        <w:p w14:paraId="06C8F3FF" w14:textId="77777777" w:rsidR="001365EA" w:rsidRPr="005A0B5F" w:rsidRDefault="001365EA" w:rsidP="00CC3365">
          <w:pPr>
            <w:pStyle w:val="NoSpacing"/>
            <w:spacing w:before="120" w:after="120"/>
            <w:jc w:val="both"/>
            <w:rPr>
              <w:rFonts w:ascii="Arial" w:hAnsi="Arial" w:cs="Arial"/>
              <w:color w:val="0000FF"/>
            </w:rPr>
          </w:pPr>
          <w:r w:rsidRPr="005A0B5F">
            <w:rPr>
              <w:rFonts w:ascii="Arial" w:hAnsi="Arial" w:cs="Arial"/>
              <w:color w:val="0000FF"/>
            </w:rPr>
            <w:t>Provide reasons why you consider the injury is or is not a threshold with reference to the definition.</w:t>
          </w:r>
        </w:p>
        <w:p w14:paraId="66453169" w14:textId="77777777" w:rsidR="001365EA" w:rsidRPr="005A0B5F" w:rsidRDefault="001365EA" w:rsidP="00CC3365">
          <w:pPr>
            <w:pStyle w:val="NoSpacing"/>
            <w:spacing w:before="120" w:after="120"/>
            <w:jc w:val="both"/>
            <w:rPr>
              <w:rFonts w:ascii="Arial" w:hAnsi="Arial" w:cs="Arial"/>
              <w:color w:val="0000FF"/>
            </w:rPr>
          </w:pPr>
          <w:r w:rsidRPr="005A0B5F">
            <w:rPr>
              <w:rFonts w:ascii="Arial" w:hAnsi="Arial" w:cs="Arial"/>
              <w:color w:val="0000FF"/>
            </w:rPr>
            <w:t>You must distinguish between a threshold injury caused by the accident and any pre-existing or subsequent impairment.</w:t>
          </w:r>
        </w:p>
        <w:p w14:paraId="078576B2" w14:textId="77777777" w:rsidR="001365EA" w:rsidRPr="005A0B5F" w:rsidRDefault="001365EA" w:rsidP="00CC3365">
          <w:pPr>
            <w:tabs>
              <w:tab w:val="left" w:pos="720"/>
            </w:tabs>
            <w:spacing w:before="120" w:after="120" w:line="240" w:lineRule="auto"/>
            <w:jc w:val="both"/>
          </w:pPr>
          <w:r w:rsidRPr="005A0B5F">
            <w:rPr>
              <w:rFonts w:eastAsia="Arial"/>
            </w:rPr>
            <w:t>Section 1.6(1) of the Act states that:</w:t>
          </w:r>
        </w:p>
        <w:p w14:paraId="26272D35" w14:textId="77777777" w:rsidR="001365EA" w:rsidRPr="005A0B5F" w:rsidRDefault="001365EA" w:rsidP="00CC3365">
          <w:pPr>
            <w:tabs>
              <w:tab w:val="left" w:pos="720"/>
            </w:tabs>
            <w:spacing w:before="120" w:after="120" w:line="240" w:lineRule="auto"/>
            <w:ind w:left="426"/>
            <w:jc w:val="both"/>
          </w:pPr>
          <w:r w:rsidRPr="005A0B5F">
            <w:rPr>
              <w:rFonts w:eastAsia="Arial"/>
              <w:i/>
              <w:iCs/>
            </w:rPr>
            <w:t xml:space="preserve">“For the purposes of this Act, a </w:t>
          </w:r>
          <w:r w:rsidRPr="005A0B5F">
            <w:rPr>
              <w:rFonts w:eastAsia="Arial"/>
              <w:b/>
              <w:bCs/>
              <w:i/>
              <w:iCs/>
            </w:rPr>
            <w:t>threshold injury</w:t>
          </w:r>
          <w:r w:rsidRPr="005A0B5F">
            <w:rPr>
              <w:rFonts w:eastAsia="Arial"/>
              <w:i/>
              <w:iCs/>
            </w:rPr>
            <w:t xml:space="preserve"> is, subject to this section, one or more of the following—</w:t>
          </w:r>
        </w:p>
        <w:p w14:paraId="47FE19FA" w14:textId="77777777" w:rsidR="001365EA" w:rsidRPr="005A0B5F" w:rsidRDefault="001365EA" w:rsidP="00CC3365">
          <w:pPr>
            <w:spacing w:before="120" w:after="120" w:line="240" w:lineRule="auto"/>
            <w:ind w:left="851"/>
            <w:jc w:val="both"/>
          </w:pPr>
          <w:r w:rsidRPr="005A0B5F">
            <w:rPr>
              <w:rFonts w:eastAsia="Arial"/>
              <w:i/>
              <w:iCs/>
            </w:rPr>
            <w:t>(a)  a soft tissue injury,</w:t>
          </w:r>
        </w:p>
        <w:p w14:paraId="7A376FD9" w14:textId="77777777" w:rsidR="001365EA" w:rsidRPr="005A0B5F" w:rsidRDefault="001365EA" w:rsidP="00CC3365">
          <w:pPr>
            <w:spacing w:before="120" w:after="120" w:line="240" w:lineRule="auto"/>
            <w:ind w:left="851"/>
            <w:jc w:val="both"/>
          </w:pPr>
          <w:r w:rsidRPr="005A0B5F">
            <w:rPr>
              <w:rFonts w:eastAsia="Arial"/>
              <w:i/>
              <w:iCs/>
            </w:rPr>
            <w:t>(b)  a psychological or psychiatric injury that is not a recognised psychiatric illness.”</w:t>
          </w:r>
        </w:p>
        <w:p w14:paraId="3BCAC47B" w14:textId="77777777" w:rsidR="001365EA" w:rsidRPr="005A0B5F" w:rsidRDefault="001365EA" w:rsidP="00CC3365">
          <w:pPr>
            <w:pStyle w:val="Header"/>
            <w:spacing w:before="120" w:after="120"/>
            <w:jc w:val="both"/>
          </w:pPr>
          <w:r w:rsidRPr="005A0B5F">
            <w:t>Section 1.6(3) of the Act sates:</w:t>
          </w:r>
        </w:p>
        <w:p w14:paraId="6CE064B1" w14:textId="77777777" w:rsidR="001365EA" w:rsidRPr="005A0B5F" w:rsidRDefault="001365EA" w:rsidP="00CC3365">
          <w:pPr>
            <w:pStyle w:val="Header"/>
            <w:spacing w:before="120" w:after="120"/>
            <w:ind w:left="1134"/>
            <w:jc w:val="both"/>
            <w:rPr>
              <w:rFonts w:eastAsia="Times New Roman"/>
              <w:i/>
              <w:iCs/>
              <w:lang w:eastAsia="en-AU"/>
            </w:rPr>
          </w:pPr>
          <w:r w:rsidRPr="005A0B5F">
            <w:rPr>
              <w:i/>
              <w:iCs/>
            </w:rPr>
            <w:t xml:space="preserve">“A </w:t>
          </w:r>
          <w:r w:rsidRPr="005A0B5F">
            <w:rPr>
              <w:b/>
              <w:bCs/>
              <w:i/>
              <w:iCs/>
            </w:rPr>
            <w:t>Threshold psychological or psychiatric injury</w:t>
          </w:r>
          <w:r w:rsidRPr="005A0B5F">
            <w:rPr>
              <w:i/>
              <w:iCs/>
            </w:rPr>
            <w:t xml:space="preserve"> is a psychological or psychiatric injury that is not a recognised psychiatric illness.”</w:t>
          </w:r>
        </w:p>
        <w:p w14:paraId="7783DB79" w14:textId="77777777" w:rsidR="001365EA" w:rsidRPr="005A0B5F" w:rsidRDefault="001365EA" w:rsidP="00CC3365">
          <w:pPr>
            <w:pStyle w:val="Header"/>
            <w:spacing w:before="120" w:after="120"/>
            <w:ind w:left="142"/>
            <w:jc w:val="both"/>
            <w:rPr>
              <w:rFonts w:eastAsia="Times New Roman"/>
              <w:lang w:eastAsia="en-AU"/>
            </w:rPr>
          </w:pPr>
          <w:r w:rsidRPr="005A0B5F">
            <w:rPr>
              <w:rFonts w:eastAsia="Times New Roman"/>
              <w:lang w:eastAsia="en-AU"/>
            </w:rPr>
            <w:t>Part 1 clause 4 (2) of the Regulation states:</w:t>
          </w:r>
        </w:p>
        <w:p w14:paraId="1887B6DB" w14:textId="77777777" w:rsidR="001365EA" w:rsidRPr="005A0B5F" w:rsidRDefault="001365EA" w:rsidP="00CC3365">
          <w:pPr>
            <w:shd w:val="clear" w:color="auto" w:fill="FFFFFF" w:themeFill="background1"/>
            <w:spacing w:before="120" w:after="120" w:line="240" w:lineRule="auto"/>
            <w:ind w:left="1134"/>
            <w:jc w:val="both"/>
            <w:rPr>
              <w:i/>
              <w:iCs/>
            </w:rPr>
          </w:pPr>
          <w:r w:rsidRPr="005A0B5F">
            <w:rPr>
              <w:i/>
              <w:iCs/>
            </w:rPr>
            <w:t>“2) Each of the following injuries is included as a threshold psychological or psychiatric injury for the purposes of the Act</w:t>
          </w:r>
        </w:p>
        <w:p w14:paraId="297EB9D0" w14:textId="77777777" w:rsidR="001365EA" w:rsidRPr="005A0B5F" w:rsidRDefault="001365EA" w:rsidP="00CC3365">
          <w:pPr>
            <w:shd w:val="clear" w:color="auto" w:fill="FFFFFF" w:themeFill="background1"/>
            <w:spacing w:before="120" w:after="120" w:line="240" w:lineRule="auto"/>
            <w:ind w:left="1843"/>
            <w:jc w:val="both"/>
            <w:rPr>
              <w:i/>
              <w:iCs/>
            </w:rPr>
          </w:pPr>
          <w:r w:rsidRPr="005A0B5F">
            <w:rPr>
              <w:i/>
              <w:iCs/>
            </w:rPr>
            <w:t>a) acute stress disorder</w:t>
          </w:r>
        </w:p>
        <w:p w14:paraId="7DAB3A9F" w14:textId="77777777" w:rsidR="001365EA" w:rsidRPr="005A0B5F" w:rsidRDefault="001365EA" w:rsidP="00CC3365">
          <w:pPr>
            <w:shd w:val="clear" w:color="auto" w:fill="FFFFFF" w:themeFill="background1"/>
            <w:spacing w:before="120" w:after="120" w:line="240" w:lineRule="auto"/>
            <w:ind w:left="1843"/>
            <w:jc w:val="both"/>
            <w:rPr>
              <w:i/>
              <w:iCs/>
            </w:rPr>
          </w:pPr>
          <w:r w:rsidRPr="005A0B5F">
            <w:rPr>
              <w:i/>
              <w:iCs/>
            </w:rPr>
            <w:t>b) adjustment disorder</w:t>
          </w:r>
        </w:p>
        <w:p w14:paraId="2CF4F2B4" w14:textId="77777777" w:rsidR="001365EA" w:rsidRPr="005A0B5F" w:rsidRDefault="001365EA" w:rsidP="00CC3365">
          <w:pPr>
            <w:shd w:val="clear" w:color="auto" w:fill="FFFFFF" w:themeFill="background1"/>
            <w:spacing w:before="120" w:after="120" w:line="240" w:lineRule="auto"/>
            <w:ind w:left="1134"/>
            <w:jc w:val="both"/>
            <w:rPr>
              <w:rFonts w:eastAsia="Times New Roman"/>
              <w:i/>
              <w:iCs/>
              <w:color w:val="FF0000"/>
              <w:lang w:eastAsia="en-AU"/>
            </w:rPr>
          </w:pPr>
          <w:r w:rsidRPr="005A0B5F">
            <w:rPr>
              <w:i/>
              <w:iCs/>
            </w:rPr>
            <w:t xml:space="preserve">3) In this clause, </w:t>
          </w:r>
          <w:r w:rsidRPr="005A0B5F">
            <w:rPr>
              <w:b/>
              <w:bCs/>
              <w:i/>
              <w:iCs/>
            </w:rPr>
            <w:t>acute stress disorder</w:t>
          </w:r>
          <w:r w:rsidRPr="005A0B5F">
            <w:rPr>
              <w:i/>
              <w:iCs/>
            </w:rPr>
            <w:t xml:space="preserve"> and </w:t>
          </w:r>
          <w:r w:rsidRPr="005A0B5F">
            <w:rPr>
              <w:b/>
              <w:bCs/>
              <w:i/>
              <w:iCs/>
            </w:rPr>
            <w:t>adjustment disorder</w:t>
          </w:r>
          <w:r w:rsidRPr="005A0B5F">
            <w:rPr>
              <w:i/>
              <w:iCs/>
            </w:rPr>
            <w:t xml:space="preserve"> have the same meanings as in the document entitled Diagnostic and Statistical Manual of Mental Disorders (DSM-5)”</w:t>
          </w:r>
        </w:p>
        <w:p w14:paraId="4C0FB07E" w14:textId="77777777" w:rsidR="001365EA" w:rsidRPr="005A0B5F" w:rsidRDefault="001365EA" w:rsidP="00CC3365">
          <w:pPr>
            <w:spacing w:before="120" w:after="120" w:line="240" w:lineRule="auto"/>
            <w:jc w:val="both"/>
            <w:rPr>
              <w:rFonts w:eastAsia="Times New Roman"/>
              <w:color w:val="0000FF"/>
            </w:rPr>
          </w:pPr>
          <w:bookmarkStart w:id="18" w:name="_Hlk76477058"/>
          <w:r w:rsidRPr="005A0B5F">
            <w:rPr>
              <w:rFonts w:eastAsia="Times New Roman"/>
              <w:color w:val="0000FF"/>
            </w:rPr>
            <w:t>Enter your reasons addressing the above definition here.</w:t>
          </w:r>
        </w:p>
        <w:p w14:paraId="10F2A818" w14:textId="77777777" w:rsidR="001365EA" w:rsidRDefault="001365EA" w:rsidP="00CC3365">
          <w:pPr>
            <w:spacing w:before="120" w:after="120" w:line="240" w:lineRule="auto"/>
            <w:jc w:val="both"/>
          </w:pPr>
          <w:r>
            <w:t>He</w:t>
          </w:r>
          <w:r w:rsidRPr="00C24834">
            <w:t xml:space="preserve">She has developed a </w:t>
          </w:r>
          <w:r w:rsidRPr="00C24834">
            <w:rPr>
              <w:highlight w:val="yellow"/>
            </w:rPr>
            <w:t>Posttraumatic Stress Disorder</w:t>
          </w:r>
          <w:r w:rsidRPr="00C24834">
            <w:t xml:space="preserve">, which is a recognised psychiatric illness in the DSM-5, and is </w:t>
          </w:r>
          <w:r w:rsidRPr="00C24834">
            <w:rPr>
              <w:highlight w:val="yellow"/>
            </w:rPr>
            <w:t>not</w:t>
          </w:r>
          <w:r w:rsidRPr="00C24834">
            <w:t xml:space="preserve"> a threshold injury.</w:t>
          </w:r>
        </w:p>
        <w:p w14:paraId="48275DC9" w14:textId="77777777" w:rsidR="001365EA" w:rsidRDefault="001365EA" w:rsidP="00CC3365">
          <w:pPr>
            <w:spacing w:before="120" w:after="120" w:line="240" w:lineRule="auto"/>
            <w:jc w:val="both"/>
          </w:pPr>
        </w:p>
        <w:p w14:paraId="2945C349" w14:textId="77777777" w:rsidR="001365EA" w:rsidRPr="005A0B5F" w:rsidRDefault="001365EA" w:rsidP="00CC3365">
          <w:pPr>
            <w:spacing w:before="120" w:after="120" w:line="240" w:lineRule="auto"/>
            <w:jc w:val="both"/>
            <w:rPr>
              <w:rFonts w:eastAsia="Times New Roman"/>
              <w:color w:val="0000FF"/>
            </w:rPr>
          </w:pPr>
          <w:r w:rsidRPr="005A0B5F">
            <w:lastRenderedPageBreak/>
            <w:t>The assessment of whether the injury is a ‘threshold injury’ is not a direct measure of symptoms or disability. A finding that the injury is a ‘threshold injury’ indicates that there was an injury caused by the motor accident and that there may be continuing symptoms, however the injury satisfies the definition of a threshold injury under the Act and the Regulation</w:t>
          </w:r>
          <w:bookmarkEnd w:id="18"/>
          <w:r w:rsidRPr="005A0B5F">
            <w:t>.</w:t>
          </w:r>
        </w:p>
        <w:p w14:paraId="74618422" w14:textId="77777777" w:rsidR="001365EA" w:rsidRPr="005A0B5F" w:rsidRDefault="001365EA" w:rsidP="00CC3365">
          <w:pPr>
            <w:keepNext/>
            <w:keepLines/>
            <w:spacing w:before="120" w:after="120" w:line="240" w:lineRule="auto"/>
            <w:jc w:val="both"/>
            <w:outlineLvl w:val="1"/>
            <w:rPr>
              <w:rFonts w:eastAsiaTheme="majorEastAsia"/>
              <w:b/>
              <w:bCs/>
            </w:rPr>
          </w:pPr>
        </w:p>
        <w:p w14:paraId="5C170A88" w14:textId="77777777" w:rsidR="001365EA" w:rsidRPr="005A0B5F" w:rsidRDefault="001365EA" w:rsidP="00CC3365">
          <w:pPr>
            <w:keepNext/>
            <w:keepLines/>
            <w:spacing w:before="120" w:after="120" w:line="240" w:lineRule="auto"/>
            <w:jc w:val="both"/>
            <w:outlineLvl w:val="1"/>
            <w:rPr>
              <w:rFonts w:eastAsiaTheme="majorEastAsia"/>
              <w:b/>
              <w:bCs/>
            </w:rPr>
          </w:pPr>
          <w:r w:rsidRPr="005A0B5F">
            <w:rPr>
              <w:rFonts w:eastAsiaTheme="majorEastAsia"/>
              <w:b/>
              <w:bCs/>
            </w:rPr>
            <w:t xml:space="preserve">CONCLUSION – THRESHOLD INJURY </w:t>
          </w:r>
          <w:r w:rsidRPr="005A0B5F">
            <w:rPr>
              <w:rFonts w:eastAsiaTheme="majorEastAsia"/>
              <w:b/>
              <w:bCs/>
              <w:color w:val="FF0000"/>
            </w:rPr>
            <w:t>DELETE THE OPTIONS THAT DO NOT APPLY</w:t>
          </w:r>
        </w:p>
        <w:p w14:paraId="7AFBD8BF" w14:textId="77777777" w:rsidR="001365EA" w:rsidRPr="005A0B5F" w:rsidRDefault="001365EA" w:rsidP="00CC3365">
          <w:pPr>
            <w:pStyle w:val="ListParagraph"/>
            <w:numPr>
              <w:ilvl w:val="0"/>
              <w:numId w:val="48"/>
            </w:numPr>
            <w:spacing w:before="120" w:after="120" w:line="240" w:lineRule="auto"/>
            <w:ind w:left="0" w:firstLine="0"/>
            <w:jc w:val="both"/>
          </w:pPr>
          <w:r w:rsidRPr="005A0B5F">
            <w:t>The following injuries are threshold injury:</w:t>
          </w:r>
        </w:p>
        <w:p w14:paraId="2AB71352" w14:textId="77777777" w:rsidR="001365EA" w:rsidRDefault="001365EA" w:rsidP="00CC3365">
          <w:pPr>
            <w:pStyle w:val="ListParagraph"/>
            <w:numPr>
              <w:ilvl w:val="0"/>
              <w:numId w:val="17"/>
            </w:numPr>
            <w:spacing w:before="120" w:after="120" w:line="240" w:lineRule="auto"/>
            <w:ind w:left="1134" w:firstLine="0"/>
            <w:contextualSpacing w:val="0"/>
            <w:jc w:val="both"/>
            <w:rPr>
              <w:rFonts w:eastAsia="Times New Roman"/>
              <w:bCs/>
              <w:color w:val="0000FF"/>
              <w:lang w:eastAsia="en-AU"/>
            </w:rPr>
          </w:pPr>
          <w:r w:rsidRPr="009F2270">
            <w:rPr>
              <w:rFonts w:eastAsia="Times New Roman"/>
              <w:bCs/>
              <w:color w:val="000000" w:themeColor="text1"/>
              <w:lang w:eastAsia="en-AU"/>
            </w:rPr>
            <w:t xml:space="preserve">[enter </w:t>
          </w:r>
          <w:r w:rsidRPr="005A0B5F">
            <w:rPr>
              <w:rFonts w:eastAsia="Times New Roman"/>
              <w:bCs/>
              <w:color w:val="0000FF"/>
              <w:lang w:eastAsia="en-AU"/>
            </w:rPr>
            <w:t xml:space="preserve">info] </w:t>
          </w:r>
        </w:p>
        <w:p w14:paraId="4C6CF4E6" w14:textId="77777777" w:rsidR="001365EA" w:rsidRPr="005A0B5F" w:rsidRDefault="001365EA" w:rsidP="00CC3365">
          <w:pPr>
            <w:pStyle w:val="ListParagraph"/>
            <w:numPr>
              <w:ilvl w:val="0"/>
              <w:numId w:val="17"/>
            </w:numPr>
            <w:spacing w:before="120" w:after="120" w:line="240" w:lineRule="auto"/>
            <w:ind w:left="1134" w:firstLine="0"/>
            <w:contextualSpacing w:val="0"/>
            <w:jc w:val="both"/>
            <w:rPr>
              <w:rFonts w:eastAsia="Times New Roman"/>
              <w:bCs/>
              <w:color w:val="0000FF"/>
              <w:lang w:eastAsia="en-AU"/>
            </w:rPr>
          </w:pPr>
          <w:r>
            <w:rPr>
              <w:rStyle w:val="Strong"/>
            </w:rPr>
            <w:t xml:space="preserve">*** </w:t>
          </w:r>
          <w:r w:rsidRPr="009956F6">
            <w:rPr>
              <w:rStyle w:val="Strong"/>
              <w:highlight w:val="yellow"/>
            </w:rPr>
            <w:t>Adjustment d/o OR Acute Stress</w:t>
          </w:r>
          <w:r>
            <w:rPr>
              <w:rStyle w:val="Strong"/>
            </w:rPr>
            <w:t xml:space="preserve"> d/o</w:t>
          </w:r>
        </w:p>
        <w:p w14:paraId="0AFBF9AB" w14:textId="77777777" w:rsidR="001365EA" w:rsidRPr="005A0B5F" w:rsidRDefault="001365EA" w:rsidP="00CC3365">
          <w:pPr>
            <w:pStyle w:val="ListParagraph"/>
            <w:numPr>
              <w:ilvl w:val="0"/>
              <w:numId w:val="48"/>
            </w:numPr>
            <w:spacing w:before="120" w:after="120" w:line="240" w:lineRule="auto"/>
            <w:ind w:left="0" w:firstLine="0"/>
            <w:jc w:val="both"/>
          </w:pPr>
          <w:r w:rsidRPr="005A0B5F">
            <w:t>The following injuries are not threshold injuries:</w:t>
          </w:r>
        </w:p>
        <w:p w14:paraId="7FA5CDFD" w14:textId="77777777" w:rsidR="001365EA" w:rsidRDefault="001365EA" w:rsidP="00CC3365">
          <w:pPr>
            <w:pStyle w:val="ListParagraph"/>
            <w:numPr>
              <w:ilvl w:val="0"/>
              <w:numId w:val="17"/>
            </w:numPr>
            <w:spacing w:before="120" w:after="120" w:line="240" w:lineRule="auto"/>
            <w:ind w:left="1134" w:firstLine="0"/>
            <w:contextualSpacing w:val="0"/>
            <w:jc w:val="both"/>
            <w:rPr>
              <w:rFonts w:eastAsia="Times New Roman"/>
              <w:bCs/>
              <w:color w:val="0000FF"/>
              <w:lang w:eastAsia="en-AU"/>
            </w:rPr>
          </w:pPr>
          <w:r w:rsidRPr="009F2270">
            <w:rPr>
              <w:rStyle w:val="Strong"/>
              <w:color w:val="000000" w:themeColor="text1"/>
            </w:rPr>
            <w:t xml:space="preserve"> </w:t>
          </w:r>
          <w:r w:rsidRPr="009F2270">
            <w:rPr>
              <w:rFonts w:eastAsia="Times New Roman"/>
              <w:bCs/>
              <w:color w:val="000000" w:themeColor="text1"/>
              <w:lang w:eastAsia="en-AU"/>
            </w:rPr>
            <w:t xml:space="preserve">[enter </w:t>
          </w:r>
          <w:r w:rsidRPr="005A0B5F">
            <w:rPr>
              <w:rFonts w:eastAsia="Times New Roman"/>
              <w:bCs/>
              <w:color w:val="0000FF"/>
              <w:lang w:eastAsia="en-AU"/>
            </w:rPr>
            <w:t xml:space="preserve">info] </w:t>
          </w:r>
        </w:p>
        <w:p w14:paraId="16DC5DF2" w14:textId="77777777" w:rsidR="001365EA" w:rsidRPr="00305E1E" w:rsidRDefault="001365EA" w:rsidP="00CC3365">
          <w:pPr>
            <w:pStyle w:val="ListParagraph"/>
            <w:numPr>
              <w:ilvl w:val="0"/>
              <w:numId w:val="17"/>
            </w:numPr>
            <w:spacing w:before="120" w:after="120" w:line="240" w:lineRule="auto"/>
            <w:ind w:left="1134" w:firstLine="0"/>
            <w:contextualSpacing w:val="0"/>
            <w:jc w:val="both"/>
            <w:rPr>
              <w:rFonts w:eastAsia="Times New Roman"/>
              <w:bCs/>
              <w:color w:val="0000FF"/>
              <w:lang w:eastAsia="en-AU"/>
            </w:rPr>
          </w:pPr>
          <w:r>
            <w:rPr>
              <w:rStyle w:val="Strong"/>
            </w:rPr>
            <w:t xml:space="preserve">*** </w:t>
          </w:r>
          <w:r>
            <w:rPr>
              <w:rStyle w:val="Strong"/>
              <w:highlight w:val="yellow"/>
            </w:rPr>
            <w:t>PTSD</w:t>
          </w:r>
          <w:r w:rsidRPr="009956F6">
            <w:rPr>
              <w:rStyle w:val="Strong"/>
              <w:highlight w:val="yellow"/>
            </w:rPr>
            <w:t xml:space="preserve"> OR </w:t>
          </w:r>
          <w:r>
            <w:rPr>
              <w:rStyle w:val="Strong"/>
              <w:highlight w:val="yellow"/>
            </w:rPr>
            <w:t>Major Depression etc</w:t>
          </w:r>
          <w:r w:rsidRPr="009956F6">
            <w:rPr>
              <w:rStyle w:val="Strong"/>
              <w:highlight w:val="yellow"/>
            </w:rPr>
            <w:t xml:space="preserve"> </w:t>
          </w:r>
          <w:r>
            <w:rPr>
              <w:rStyle w:val="Strong"/>
            </w:rPr>
            <w:t xml:space="preserve"> </w:t>
          </w:r>
          <w:r w:rsidRPr="00305E1E">
            <w:rPr>
              <w:rFonts w:eastAsia="Times New Roman"/>
              <w:bCs/>
              <w:color w:val="0000FF"/>
              <w:lang w:eastAsia="en-AU"/>
            </w:rPr>
            <w:t xml:space="preserve"> </w:t>
          </w:r>
        </w:p>
        <w:p w14:paraId="1F0CCA22" w14:textId="77777777" w:rsidR="001365EA" w:rsidRPr="005A0B5F" w:rsidRDefault="001365EA" w:rsidP="00CC3365">
          <w:pPr>
            <w:pStyle w:val="ListParagraph"/>
            <w:numPr>
              <w:ilvl w:val="0"/>
              <w:numId w:val="48"/>
            </w:numPr>
            <w:spacing w:before="120" w:after="120" w:line="240" w:lineRule="auto"/>
            <w:ind w:left="0" w:firstLine="0"/>
            <w:jc w:val="both"/>
            <w:rPr>
              <w:rStyle w:val="Strong"/>
              <w:color w:val="FF0000"/>
            </w:rPr>
          </w:pPr>
          <w:bookmarkStart w:id="19" w:name="_Hlk75847360"/>
          <w:r w:rsidRPr="005A0B5F">
            <w:t>The</w:t>
          </w:r>
          <w:r w:rsidRPr="005A0B5F">
            <w:rPr>
              <w:rStyle w:val="Strong"/>
            </w:rPr>
            <w:t xml:space="preserve"> </w:t>
          </w:r>
          <w:r w:rsidRPr="005A0B5F">
            <w:rPr>
              <w:rStyle w:val="Strong"/>
              <w:b w:val="0"/>
              <w:bCs w:val="0"/>
            </w:rPr>
            <w:t>following</w:t>
          </w:r>
          <w:r w:rsidRPr="005A0B5F">
            <w:rPr>
              <w:rStyle w:val="Strong"/>
            </w:rPr>
            <w:t xml:space="preserve"> injuries</w:t>
          </w:r>
          <w:r w:rsidRPr="005A0B5F">
            <w:rPr>
              <w:rFonts w:eastAsia="Times New Roman"/>
            </w:rPr>
            <w:t xml:space="preserve"> referred to me for assessment have been assessed and determined to be not caused by the motor accident:</w:t>
          </w:r>
        </w:p>
        <w:p w14:paraId="48B33D30" w14:textId="77777777" w:rsidR="001365EA" w:rsidRPr="005A0B5F" w:rsidRDefault="001365EA" w:rsidP="00CC3365">
          <w:pPr>
            <w:pStyle w:val="ListParagraph"/>
            <w:numPr>
              <w:ilvl w:val="0"/>
              <w:numId w:val="17"/>
            </w:numPr>
            <w:spacing w:before="120" w:after="120" w:line="240" w:lineRule="auto"/>
            <w:ind w:left="1134" w:firstLine="0"/>
            <w:contextualSpacing w:val="0"/>
            <w:jc w:val="both"/>
            <w:rPr>
              <w:rFonts w:eastAsia="Times New Roman"/>
              <w:color w:val="0000FF"/>
              <w:lang w:eastAsia="en-AU"/>
            </w:rPr>
          </w:pPr>
          <w:r w:rsidRPr="009F2270">
            <w:rPr>
              <w:rFonts w:eastAsia="Times New Roman"/>
              <w:color w:val="000000" w:themeColor="text1"/>
              <w:lang w:eastAsia="en-AU"/>
            </w:rPr>
            <w:t xml:space="preserve">[List </w:t>
          </w:r>
          <w:r w:rsidRPr="005A0B5F">
            <w:rPr>
              <w:rFonts w:eastAsia="Times New Roman"/>
              <w:color w:val="0000FF"/>
              <w:lang w:eastAsia="en-AU"/>
            </w:rPr>
            <w:t>injuries]</w:t>
          </w:r>
        </w:p>
        <w:p w14:paraId="1F3F352E" w14:textId="77777777" w:rsidR="001365EA" w:rsidRPr="001547CF" w:rsidRDefault="001365EA" w:rsidP="00CC3365">
          <w:pPr>
            <w:spacing w:before="120" w:after="120" w:line="240" w:lineRule="auto"/>
            <w:jc w:val="both"/>
          </w:pPr>
          <w:r w:rsidRPr="005A0B5F">
            <w:rPr>
              <w:rFonts w:eastAsia="Times New Roman"/>
            </w:rPr>
            <w:t>A decision as to whether these injuries are a threshold injury is not required for the purposes of the Act.</w:t>
          </w:r>
          <w:bookmarkEnd w:id="19"/>
          <w:r w:rsidR="00080FFD">
            <w:rPr>
              <w:rFonts w:eastAsia="Times New Roman"/>
            </w:rPr>
            <w:t xml:space="preserve"> </w:t>
          </w:r>
          <w:r w:rsidR="00080FFD" w:rsidRPr="005A0B5F">
            <w:rPr>
              <w:rFonts w:eastAsiaTheme="majorEastAsia"/>
              <w:b/>
              <w:bCs/>
              <w:color w:val="FF0000"/>
            </w:rPr>
            <w:t>DELETE TH</w:t>
          </w:r>
          <w:r w:rsidR="00080FFD">
            <w:rPr>
              <w:rFonts w:eastAsiaTheme="majorEastAsia"/>
              <w:b/>
              <w:bCs/>
              <w:color w:val="FF0000"/>
            </w:rPr>
            <w:t>IS LINE IF NOT THRESHOLD (ie IF ADJ D/O OR ACUTE STRESS D/O</w:t>
          </w:r>
        </w:p>
      </w:sdtContent>
    </w:sdt>
    <w:p w14:paraId="56E7D7E9" w14:textId="77777777" w:rsidR="001365EA" w:rsidRDefault="001365EA" w:rsidP="00CC3365">
      <w:pPr>
        <w:spacing w:after="0" w:line="240" w:lineRule="auto"/>
        <w:contextualSpacing/>
        <w:jc w:val="both"/>
        <w:rPr>
          <w:color w:val="auto"/>
        </w:rPr>
      </w:pPr>
    </w:p>
    <w:sdt>
      <w:sdtPr>
        <w:rPr>
          <w:b/>
          <w:bCs/>
          <w:color w:val="auto"/>
        </w:rPr>
        <w:alias w:val="permDeterminations"/>
        <w:tag w:val="permDeterminations"/>
        <w:id w:val="716159253"/>
        <w:placeholder>
          <w:docPart w:val="6AF27C72FA51E2478265556C0E709DDE"/>
        </w:placeholder>
      </w:sdtPr>
      <w:sdtEndPr>
        <w:rPr>
          <w:rFonts w:eastAsia="Times New Roman"/>
          <w:b w:val="0"/>
          <w:bCs w:val="0"/>
          <w:color w:val="000000" w:themeColor="text1"/>
          <w:lang w:eastAsia="en-AU"/>
        </w:rPr>
      </w:sdtEndPr>
      <w:sdtContent>
        <w:p w14:paraId="1752FA50" w14:textId="77777777" w:rsidR="0062088A" w:rsidRPr="002A387A" w:rsidRDefault="0062088A" w:rsidP="00CC3365">
          <w:pPr>
            <w:numPr>
              <w:ilvl w:val="0"/>
              <w:numId w:val="48"/>
            </w:numPr>
            <w:spacing w:before="120" w:after="0" w:line="240" w:lineRule="auto"/>
            <w:ind w:left="0" w:firstLine="0"/>
            <w:jc w:val="both"/>
            <w:rPr>
              <w:b/>
              <w:bCs/>
              <w:color w:val="auto"/>
            </w:rPr>
          </w:pPr>
          <w:r w:rsidRPr="002A387A">
            <w:rPr>
              <w:b/>
              <w:bCs/>
              <w:color w:val="auto"/>
            </w:rPr>
            <w:t>Summary of relevant additional documentation provided for the further assessment</w:t>
          </w:r>
        </w:p>
        <w:p w14:paraId="65597B6B" w14:textId="77777777" w:rsidR="0062088A" w:rsidRPr="002A387A" w:rsidRDefault="0062088A" w:rsidP="00CC3365">
          <w:pPr>
            <w:spacing w:before="120" w:after="0" w:line="240" w:lineRule="auto"/>
            <w:jc w:val="both"/>
            <w:rPr>
              <w:rFonts w:eastAsia="Times New Roman"/>
              <w:color w:val="000000" w:themeColor="text1"/>
            </w:rPr>
          </w:pPr>
          <w:r w:rsidRPr="002A387A">
            <w:rPr>
              <w:rFonts w:eastAsia="Times New Roman"/>
              <w:color w:val="000000" w:themeColor="text1"/>
              <w:highlight w:val="yellow"/>
            </w:rPr>
            <w:t>Not</w:t>
          </w:r>
          <w:r w:rsidRPr="002A387A">
            <w:rPr>
              <w:rFonts w:eastAsia="Times New Roman"/>
              <w:color w:val="000000" w:themeColor="text1"/>
            </w:rPr>
            <w:t xml:space="preserve"> applicable.</w:t>
          </w:r>
        </w:p>
        <w:p w14:paraId="34E0A617" w14:textId="77777777" w:rsidR="0062088A" w:rsidRPr="002A387A" w:rsidRDefault="0062088A" w:rsidP="00CC3365">
          <w:pPr>
            <w:pStyle w:val="Heading2"/>
            <w:spacing w:after="0" w:line="240" w:lineRule="auto"/>
            <w:jc w:val="both"/>
          </w:pPr>
          <w:r w:rsidRPr="002A387A">
            <w:t xml:space="preserve">DETERMINATIONS </w:t>
          </w:r>
        </w:p>
        <w:p w14:paraId="2950A19D" w14:textId="77777777" w:rsidR="0062088A" w:rsidRPr="002A387A" w:rsidRDefault="0062088A" w:rsidP="00CC3365">
          <w:pPr>
            <w:pStyle w:val="ListParagraph"/>
            <w:numPr>
              <w:ilvl w:val="0"/>
              <w:numId w:val="48"/>
            </w:numPr>
            <w:spacing w:before="120" w:after="0" w:line="240" w:lineRule="auto"/>
            <w:ind w:firstLine="0"/>
            <w:contextualSpacing w:val="0"/>
            <w:jc w:val="both"/>
            <w:rPr>
              <w:rStyle w:val="Strong"/>
            </w:rPr>
          </w:pPr>
          <w:r w:rsidRPr="002A387A">
            <w:rPr>
              <w:rStyle w:val="Strong"/>
            </w:rPr>
            <w:t>Diagnosis and reasons</w:t>
          </w:r>
        </w:p>
        <w:p w14:paraId="1554D509" w14:textId="77777777" w:rsidR="0062088A" w:rsidRPr="002A387A" w:rsidRDefault="0062088A" w:rsidP="00CC3365">
          <w:pPr>
            <w:spacing w:before="120" w:after="0" w:line="240" w:lineRule="auto"/>
            <w:jc w:val="both"/>
            <w:rPr>
              <w:color w:val="0000FF"/>
            </w:rPr>
          </w:pPr>
          <w:r w:rsidRPr="002A387A">
            <w:rPr>
              <w:rFonts w:eastAsia="Times New Roman"/>
              <w:b/>
              <w:color w:val="0000FF"/>
            </w:rPr>
            <w:t>Instructions for Diagnosis and reasons</w:t>
          </w:r>
          <w:r w:rsidRPr="002A387A">
            <w:rPr>
              <w:rFonts w:eastAsia="Times New Roman"/>
              <w:b/>
              <w:color w:val="0000FF"/>
            </w:rPr>
            <w:br/>
          </w:r>
          <w:r w:rsidRPr="002A387A">
            <w:rPr>
              <w:color w:val="0000FF"/>
            </w:rPr>
            <w:t xml:space="preserve">Provide a diagnosis for each injury referred. List any redefined injuries and provide reasons.  Explain your reasons for preferring this diagnosis with reference to the diagnostic criteria. </w:t>
          </w:r>
        </w:p>
        <w:p w14:paraId="727D7B4E" w14:textId="77777777" w:rsidR="0062088A" w:rsidRPr="002A387A" w:rsidRDefault="0062088A" w:rsidP="00CC3365">
          <w:pPr>
            <w:spacing w:before="120" w:after="0" w:line="240" w:lineRule="auto"/>
            <w:jc w:val="both"/>
            <w:rPr>
              <w:color w:val="0000FF"/>
            </w:rPr>
          </w:pPr>
          <w:r w:rsidRPr="002A387A">
            <w:rPr>
              <w:color w:val="0000FF"/>
            </w:rPr>
            <w:t>You must use the DSM-5 for diagnosis of Acute Stress Disorder or Adjustment Disorder.</w:t>
          </w:r>
        </w:p>
        <w:p w14:paraId="52F052A6" w14:textId="77777777" w:rsidR="0062088A" w:rsidRPr="002A387A" w:rsidRDefault="0062088A" w:rsidP="00CC3365">
          <w:pPr>
            <w:spacing w:before="120" w:after="0" w:line="240" w:lineRule="auto"/>
            <w:ind w:left="567"/>
            <w:jc w:val="both"/>
            <w:rPr>
              <w:rFonts w:eastAsia="Times New Roman"/>
              <w:color w:val="0000FF"/>
            </w:rPr>
          </w:pPr>
          <w:r w:rsidRPr="002A387A">
            <w:rPr>
              <w:rFonts w:eastAsia="Times New Roman"/>
              <w:color w:val="0000FF"/>
            </w:rPr>
            <w:t xml:space="preserve">[enter info] </w:t>
          </w:r>
        </w:p>
        <w:p w14:paraId="689F991F" w14:textId="77777777" w:rsidR="0093157B" w:rsidRDefault="0093157B" w:rsidP="00CC3365">
          <w:pPr>
            <w:spacing w:line="240" w:lineRule="auto"/>
            <w:jc w:val="both"/>
          </w:pPr>
          <w:r>
            <w:t xml:space="preserve">HeShe currently demonstrates enough symptoms to </w:t>
          </w:r>
          <w:r w:rsidR="00266F8E">
            <w:t xml:space="preserve">satisfy the DSM-5 diagnostic </w:t>
          </w:r>
          <w:r>
            <w:t>criteria for:</w:t>
          </w:r>
        </w:p>
        <w:p w14:paraId="4DC22CE7" w14:textId="77777777" w:rsidR="0093157B" w:rsidRDefault="0093157B" w:rsidP="00CC3365">
          <w:pPr>
            <w:spacing w:line="240" w:lineRule="auto"/>
            <w:jc w:val="both"/>
          </w:pPr>
        </w:p>
        <w:p w14:paraId="2D417050" w14:textId="77777777" w:rsidR="0093157B" w:rsidRDefault="0093157B" w:rsidP="00CC3365">
          <w:pPr>
            <w:spacing w:line="240" w:lineRule="auto"/>
            <w:jc w:val="both"/>
          </w:pPr>
        </w:p>
        <w:p w14:paraId="427E7119" w14:textId="77777777" w:rsidR="0093157B" w:rsidRDefault="0093157B" w:rsidP="00CC3365">
          <w:pPr>
            <w:spacing w:line="240" w:lineRule="auto"/>
            <w:jc w:val="both"/>
          </w:pPr>
          <w:r>
            <w:t xml:space="preserve">HeShe currently does not demonstrate enough symptoms to </w:t>
          </w:r>
          <w:r w:rsidR="00266F8E">
            <w:t xml:space="preserve">satisfy the DSM-5 diagnostic </w:t>
          </w:r>
          <w:r>
            <w:t>criteria for:</w:t>
          </w:r>
        </w:p>
        <w:p w14:paraId="07C5A33A" w14:textId="77777777" w:rsidR="0062088A" w:rsidRPr="002A387A" w:rsidRDefault="0062088A" w:rsidP="00CC3365">
          <w:pPr>
            <w:spacing w:before="120" w:after="0" w:line="240" w:lineRule="auto"/>
            <w:jc w:val="both"/>
            <w:rPr>
              <w:rFonts w:eastAsia="Times New Roman"/>
              <w:color w:val="0000FF"/>
            </w:rPr>
          </w:pPr>
        </w:p>
        <w:p w14:paraId="4413A510" w14:textId="77777777" w:rsidR="0062088A" w:rsidRPr="002A387A" w:rsidRDefault="0062088A" w:rsidP="00CC3365">
          <w:pPr>
            <w:pStyle w:val="ListParagraph"/>
            <w:numPr>
              <w:ilvl w:val="0"/>
              <w:numId w:val="48"/>
            </w:numPr>
            <w:spacing w:before="120" w:after="0" w:line="240" w:lineRule="auto"/>
            <w:ind w:left="0" w:firstLine="0"/>
            <w:contextualSpacing w:val="0"/>
            <w:jc w:val="both"/>
            <w:rPr>
              <w:b/>
              <w:bCs/>
              <w:noProof/>
            </w:rPr>
          </w:pPr>
          <w:r w:rsidRPr="002A387A">
            <w:rPr>
              <w:rFonts w:eastAsia="Times New Roman"/>
              <w:b/>
              <w:bCs/>
              <w:noProof/>
              <w:color w:val="000000" w:themeColor="text1"/>
            </w:rPr>
            <w:t>Causation</w:t>
          </w:r>
          <w:r w:rsidRPr="002A387A">
            <w:rPr>
              <w:b/>
              <w:bCs/>
              <w:noProof/>
            </w:rPr>
            <w:t xml:space="preserve"> and reasons</w:t>
          </w:r>
        </w:p>
        <w:p w14:paraId="40B02B1B" w14:textId="77777777" w:rsidR="006A55E2" w:rsidRDefault="006A55E2" w:rsidP="00CC3365">
          <w:pPr>
            <w:pStyle w:val="ListParagraph"/>
            <w:spacing w:before="120" w:after="0" w:line="240" w:lineRule="auto"/>
            <w:ind w:left="0"/>
            <w:jc w:val="both"/>
            <w:rPr>
              <w:rFonts w:eastAsia="Times New Roman"/>
              <w:color w:val="000000" w:themeColor="text1"/>
            </w:rPr>
          </w:pPr>
          <w:r w:rsidRPr="006A55E2">
            <w:rPr>
              <w:rFonts w:eastAsia="Times New Roman"/>
              <w:color w:val="000000" w:themeColor="text1"/>
            </w:rPr>
            <w:t xml:space="preserve">There is a plausible mechanism of injury from the circumstances of the </w:t>
          </w:r>
          <w:r w:rsidRPr="006A55E2">
            <w:rPr>
              <w:rFonts w:eastAsia="Times New Roman"/>
              <w:color w:val="000000" w:themeColor="text1"/>
              <w:highlight w:val="yellow"/>
            </w:rPr>
            <w:t>subject accident</w:t>
          </w:r>
          <w:r w:rsidRPr="006A55E2">
            <w:rPr>
              <w:rFonts w:eastAsia="Times New Roman"/>
              <w:color w:val="000000" w:themeColor="text1"/>
            </w:rPr>
            <w:t xml:space="preserve"> and the development of psychiatric injuries. The onset of symptoms was </w:t>
          </w:r>
          <w:r w:rsidRPr="006A55E2">
            <w:rPr>
              <w:rFonts w:eastAsia="Times New Roman"/>
              <w:color w:val="000000" w:themeColor="text1"/>
              <w:highlight w:val="yellow"/>
            </w:rPr>
            <w:t>immediately</w:t>
          </w:r>
          <w:r w:rsidRPr="006A55E2">
            <w:rPr>
              <w:rFonts w:eastAsia="Times New Roman"/>
              <w:color w:val="000000" w:themeColor="text1"/>
            </w:rPr>
            <w:t xml:space="preserve"> after the subject accident, and the themes of the symptoms are linked with the subject accident. These symptoms </w:t>
          </w:r>
          <w:r w:rsidRPr="006A55E2">
            <w:rPr>
              <w:rFonts w:eastAsia="Times New Roman"/>
              <w:color w:val="000000" w:themeColor="text1"/>
              <w:highlight w:val="yellow"/>
            </w:rPr>
            <w:t>remain</w:t>
          </w:r>
          <w:r w:rsidRPr="006A55E2">
            <w:rPr>
              <w:rFonts w:eastAsia="Times New Roman"/>
              <w:color w:val="000000" w:themeColor="text1"/>
            </w:rPr>
            <w:t xml:space="preserve"> active.</w:t>
          </w:r>
        </w:p>
        <w:p w14:paraId="417291E9" w14:textId="77777777" w:rsidR="00C11DD4" w:rsidRDefault="00C11DD4" w:rsidP="00CC3365">
          <w:pPr>
            <w:pStyle w:val="ListParagraph"/>
            <w:spacing w:before="120" w:after="0" w:line="240" w:lineRule="auto"/>
            <w:ind w:left="567"/>
            <w:jc w:val="both"/>
            <w:rPr>
              <w:rFonts w:eastAsia="Times New Roman"/>
              <w:color w:val="000000" w:themeColor="text1"/>
            </w:rPr>
          </w:pPr>
        </w:p>
        <w:p w14:paraId="63546F16" w14:textId="77777777" w:rsidR="00C11DD4" w:rsidRDefault="00C11DD4" w:rsidP="00CC3365">
          <w:pPr>
            <w:pStyle w:val="ListParagraph"/>
            <w:spacing w:before="120" w:after="0" w:line="240" w:lineRule="auto"/>
            <w:ind w:left="0"/>
            <w:jc w:val="both"/>
            <w:rPr>
              <w:rFonts w:eastAsia="Times New Roman"/>
              <w:color w:val="000000" w:themeColor="text1"/>
            </w:rPr>
          </w:pPr>
          <w:r w:rsidRPr="00C11DD4">
            <w:rPr>
              <w:rFonts w:eastAsia="Times New Roman"/>
              <w:color w:val="000000" w:themeColor="text1"/>
            </w:rPr>
            <w:t xml:space="preserve">I have ascertained that, although there </w:t>
          </w:r>
          <w:r w:rsidRPr="00C11DD4">
            <w:rPr>
              <w:rFonts w:eastAsia="Times New Roman"/>
              <w:color w:val="000000" w:themeColor="text1"/>
              <w:highlight w:val="yellow"/>
            </w:rPr>
            <w:t>was a history o</w:t>
          </w:r>
          <w:r w:rsidRPr="00C11DD4">
            <w:rPr>
              <w:rFonts w:eastAsia="Times New Roman"/>
              <w:color w:val="000000" w:themeColor="text1"/>
            </w:rPr>
            <w:t xml:space="preserve">f …, the Claimant was not suffering from a mental illness as a result. This conclusion was reached by </w:t>
          </w:r>
          <w:r w:rsidR="00EE46E5">
            <w:rPr>
              <w:rFonts w:eastAsia="Times New Roman"/>
              <w:color w:val="000000" w:themeColor="text1"/>
            </w:rPr>
            <w:t>his</w:t>
          </w:r>
          <w:r w:rsidRPr="00C11DD4">
            <w:rPr>
              <w:rFonts w:eastAsia="Times New Roman"/>
              <w:color w:val="000000" w:themeColor="text1"/>
            </w:rPr>
            <w:t xml:space="preserve">her account and for reasons that there were </w:t>
          </w:r>
          <w:r w:rsidRPr="00C11DD4">
            <w:rPr>
              <w:rFonts w:eastAsia="Times New Roman"/>
              <w:color w:val="000000" w:themeColor="text1"/>
              <w:highlight w:val="yellow"/>
            </w:rPr>
            <w:t>no clinical documents</w:t>
          </w:r>
          <w:r w:rsidRPr="00C11DD4">
            <w:rPr>
              <w:rFonts w:eastAsia="Times New Roman"/>
              <w:color w:val="000000" w:themeColor="text1"/>
            </w:rPr>
            <w:t xml:space="preserve"> provided suggesting that there was </w:t>
          </w:r>
          <w:r w:rsidR="00916DF4" w:rsidRPr="00C11DD4">
            <w:rPr>
              <w:rFonts w:eastAsia="Times New Roman"/>
              <w:color w:val="000000" w:themeColor="text1"/>
              <w:highlight w:val="yellow"/>
            </w:rPr>
            <w:t xml:space="preserve">no </w:t>
          </w:r>
          <w:r w:rsidRPr="00C11DD4">
            <w:rPr>
              <w:rFonts w:eastAsia="Times New Roman"/>
              <w:color w:val="000000" w:themeColor="text1"/>
              <w:highlight w:val="yellow"/>
            </w:rPr>
            <w:t>impairment and presentations</w:t>
          </w:r>
          <w:r w:rsidRPr="00C11DD4">
            <w:rPr>
              <w:rFonts w:eastAsia="Times New Roman"/>
              <w:color w:val="000000" w:themeColor="text1"/>
            </w:rPr>
            <w:t xml:space="preserve"> to medical professionals before the subject injury occurred.</w:t>
          </w:r>
        </w:p>
        <w:p w14:paraId="393677DC" w14:textId="77777777" w:rsidR="006A55E2" w:rsidRDefault="006A55E2" w:rsidP="00CC3365">
          <w:pPr>
            <w:pStyle w:val="ListParagraph"/>
            <w:spacing w:before="120" w:after="0" w:line="240" w:lineRule="auto"/>
            <w:ind w:left="0"/>
            <w:jc w:val="both"/>
            <w:rPr>
              <w:rFonts w:eastAsia="Times New Roman"/>
              <w:color w:val="000000" w:themeColor="text1"/>
            </w:rPr>
          </w:pPr>
        </w:p>
        <w:p w14:paraId="79A0F6BB" w14:textId="77777777" w:rsidR="009F2270" w:rsidRDefault="009F2270" w:rsidP="00CC3365">
          <w:pPr>
            <w:pStyle w:val="ListParagraph"/>
            <w:spacing w:before="120" w:after="0" w:line="240" w:lineRule="auto"/>
            <w:ind w:left="0"/>
            <w:jc w:val="both"/>
            <w:rPr>
              <w:rFonts w:eastAsia="Times New Roman"/>
              <w:color w:val="000000" w:themeColor="text1"/>
            </w:rPr>
          </w:pPr>
          <w:r w:rsidRPr="009F2270">
            <w:rPr>
              <w:rFonts w:eastAsia="Times New Roman"/>
              <w:color w:val="000000" w:themeColor="text1"/>
            </w:rPr>
            <w:t xml:space="preserve">There was </w:t>
          </w:r>
          <w:r w:rsidRPr="00C11DD4">
            <w:rPr>
              <w:rFonts w:eastAsia="Times New Roman"/>
              <w:color w:val="000000" w:themeColor="text1"/>
              <w:highlight w:val="yellow"/>
            </w:rPr>
            <w:t xml:space="preserve">no </w:t>
          </w:r>
          <w:r w:rsidRPr="009F2270">
            <w:rPr>
              <w:rFonts w:eastAsia="Times New Roman"/>
              <w:color w:val="000000" w:themeColor="text1"/>
            </w:rPr>
            <w:t>history of a pre-existing illness, disorder, or condition.</w:t>
          </w:r>
        </w:p>
        <w:p w14:paraId="2F264C89" w14:textId="77777777" w:rsidR="009F2270" w:rsidRPr="006A55E2" w:rsidRDefault="009F2270" w:rsidP="00CC3365">
          <w:pPr>
            <w:pStyle w:val="ListParagraph"/>
            <w:spacing w:before="120" w:after="0" w:line="240" w:lineRule="auto"/>
            <w:ind w:left="501"/>
            <w:jc w:val="both"/>
            <w:rPr>
              <w:rFonts w:eastAsia="Times New Roman"/>
              <w:color w:val="000000" w:themeColor="text1"/>
            </w:rPr>
          </w:pPr>
        </w:p>
        <w:p w14:paraId="6B52ED1F" w14:textId="77777777" w:rsidR="0062088A" w:rsidRPr="002A387A" w:rsidRDefault="0062088A" w:rsidP="00CC3365">
          <w:pPr>
            <w:spacing w:after="0" w:line="240" w:lineRule="auto"/>
            <w:jc w:val="both"/>
            <w:rPr>
              <w:b/>
              <w:bCs/>
              <w:color w:val="000000" w:themeColor="text1"/>
            </w:rPr>
          </w:pPr>
          <w:r w:rsidRPr="002A387A">
            <w:t xml:space="preserve">Insert a </w:t>
          </w:r>
          <w:r w:rsidRPr="002A387A">
            <w:rPr>
              <w:highlight w:val="yellow"/>
            </w:rPr>
            <w:t>New Pre-existing</w:t>
          </w:r>
          <w:r w:rsidRPr="002A387A">
            <w:t xml:space="preserve"> history:</w:t>
          </w:r>
        </w:p>
        <w:p w14:paraId="675FB7CB" w14:textId="77777777" w:rsidR="006A55E2" w:rsidRPr="002A387A" w:rsidRDefault="006A55E2" w:rsidP="00CC3365">
          <w:pPr>
            <w:spacing w:before="120" w:after="0" w:line="240" w:lineRule="auto"/>
            <w:jc w:val="both"/>
            <w:rPr>
              <w:rFonts w:eastAsia="Times New Roman"/>
              <w:color w:val="000000" w:themeColor="text1"/>
            </w:rPr>
          </w:pPr>
        </w:p>
        <w:p w14:paraId="5E1AD869" w14:textId="77777777" w:rsidR="0062088A" w:rsidRPr="002A387A" w:rsidRDefault="0062088A" w:rsidP="00CC3365">
          <w:pPr>
            <w:spacing w:before="120" w:after="0" w:line="240" w:lineRule="auto"/>
            <w:jc w:val="both"/>
            <w:rPr>
              <w:color w:val="0000FF"/>
            </w:rPr>
          </w:pPr>
          <w:r w:rsidRPr="002A387A">
            <w:rPr>
              <w:rFonts w:eastAsia="Times New Roman"/>
              <w:b/>
              <w:bCs/>
              <w:color w:val="0000FF"/>
            </w:rPr>
            <w:t>Instructions for Causation and reasons</w:t>
          </w:r>
          <w:r w:rsidRPr="002A387A">
            <w:br/>
          </w:r>
          <w:r w:rsidRPr="002A387A">
            <w:rPr>
              <w:color w:val="0000FF"/>
            </w:rPr>
            <w:t>Provide reasons on whether each injury referred was caused by the motor accident. Provide your conclusions about pre-existing or subsequent injury where relevant.</w:t>
          </w:r>
        </w:p>
        <w:p w14:paraId="46ED230A" w14:textId="77777777" w:rsidR="0062088A" w:rsidRPr="002A387A" w:rsidRDefault="0062088A" w:rsidP="00CC3365">
          <w:pPr>
            <w:spacing w:before="120" w:after="0" w:line="240" w:lineRule="auto"/>
            <w:jc w:val="both"/>
            <w:rPr>
              <w:rFonts w:eastAsia="Times New Roman"/>
              <w:color w:val="0000FF"/>
            </w:rPr>
          </w:pPr>
          <w:bookmarkStart w:id="20" w:name="_Hlk516136462"/>
          <w:r w:rsidRPr="002A387A">
            <w:rPr>
              <w:rFonts w:eastAsia="Times New Roman"/>
              <w:color w:val="0000FF"/>
            </w:rPr>
            <w:t>[enter info]</w:t>
          </w:r>
          <w:bookmarkEnd w:id="20"/>
        </w:p>
        <w:p w14:paraId="126609E2" w14:textId="77777777" w:rsidR="0062088A" w:rsidRPr="002A387A" w:rsidRDefault="0062088A" w:rsidP="00CC3365">
          <w:pPr>
            <w:pStyle w:val="Heading3"/>
            <w:spacing w:after="0" w:line="240" w:lineRule="auto"/>
            <w:jc w:val="both"/>
          </w:pPr>
          <w:r w:rsidRPr="002A387A">
            <w:rPr>
              <w:rStyle w:val="Heading3Char"/>
              <w:b/>
              <w:bCs/>
            </w:rPr>
            <w:t>Summary of injuries referred by the parties</w:t>
          </w:r>
          <w:r w:rsidRPr="002A387A">
            <w:t xml:space="preserve"> </w:t>
          </w:r>
          <w:bookmarkStart w:id="21" w:name="_Hlk76566197"/>
          <w:r w:rsidRPr="002A387A">
            <w:rPr>
              <w:color w:val="FF0000"/>
            </w:rPr>
            <w:t>DELETE THE OPTIONS THAT DO NOT APPLY</w:t>
          </w:r>
          <w:bookmarkEnd w:id="21"/>
        </w:p>
        <w:p w14:paraId="6F95CF02" w14:textId="77777777" w:rsidR="0062088A" w:rsidRPr="002A387A" w:rsidRDefault="0062088A" w:rsidP="00CC3365">
          <w:pPr>
            <w:pStyle w:val="ListParagraph"/>
            <w:numPr>
              <w:ilvl w:val="0"/>
              <w:numId w:val="48"/>
            </w:numPr>
            <w:spacing w:before="120" w:after="0" w:line="240" w:lineRule="auto"/>
            <w:ind w:left="0" w:firstLine="0"/>
            <w:contextualSpacing w:val="0"/>
            <w:jc w:val="both"/>
          </w:pPr>
          <w:r w:rsidRPr="002A387A">
            <w:t xml:space="preserve">The following injuries </w:t>
          </w:r>
          <w:r w:rsidRPr="002A387A">
            <w:rPr>
              <w:b/>
              <w:bCs/>
            </w:rPr>
            <w:t>WERE</w:t>
          </w:r>
          <w:r w:rsidRPr="002A387A">
            <w:t xml:space="preserve"> caused by the motor accident:</w:t>
          </w:r>
        </w:p>
        <w:p w14:paraId="61336A7F" w14:textId="77777777" w:rsidR="0062088A" w:rsidRPr="00E32C50" w:rsidRDefault="0062088A" w:rsidP="00CC3365">
          <w:pPr>
            <w:pStyle w:val="ListParagraph"/>
            <w:numPr>
              <w:ilvl w:val="0"/>
              <w:numId w:val="17"/>
            </w:numPr>
            <w:spacing w:before="120" w:after="0" w:line="240" w:lineRule="auto"/>
            <w:ind w:left="1134" w:firstLine="0"/>
            <w:contextualSpacing w:val="0"/>
            <w:jc w:val="both"/>
            <w:rPr>
              <w:rFonts w:eastAsia="Times New Roman"/>
              <w:color w:val="000000" w:themeColor="text1"/>
              <w:lang w:eastAsia="en-AU"/>
            </w:rPr>
          </w:pPr>
          <w:bookmarkStart w:id="22" w:name="_Hlk26956879"/>
          <w:r w:rsidRPr="002A387A">
            <w:rPr>
              <w:rFonts w:eastAsia="Times New Roman"/>
              <w:color w:val="000000" w:themeColor="text1"/>
              <w:lang w:eastAsia="en-AU"/>
            </w:rPr>
            <w:t xml:space="preserve">[enter </w:t>
          </w:r>
          <w:r w:rsidRPr="00E32C50">
            <w:rPr>
              <w:rFonts w:eastAsia="Times New Roman"/>
              <w:color w:val="000000" w:themeColor="text1"/>
              <w:lang w:eastAsia="en-AU"/>
            </w:rPr>
            <w:t xml:space="preserve">info] </w:t>
          </w:r>
        </w:p>
        <w:bookmarkEnd w:id="22"/>
        <w:p w14:paraId="0C898433" w14:textId="77777777" w:rsidR="0062088A" w:rsidRPr="002A387A" w:rsidRDefault="0062088A" w:rsidP="00CC3365">
          <w:pPr>
            <w:pStyle w:val="ListParagraph"/>
            <w:numPr>
              <w:ilvl w:val="0"/>
              <w:numId w:val="48"/>
            </w:numPr>
            <w:spacing w:before="120" w:after="0" w:line="240" w:lineRule="auto"/>
            <w:ind w:left="0" w:firstLine="0"/>
            <w:contextualSpacing w:val="0"/>
            <w:jc w:val="both"/>
          </w:pPr>
          <w:r w:rsidRPr="002A387A">
            <w:t xml:space="preserve">The following injuries </w:t>
          </w:r>
          <w:r w:rsidRPr="002A387A">
            <w:rPr>
              <w:b/>
              <w:bCs/>
            </w:rPr>
            <w:t>WERE NOT</w:t>
          </w:r>
          <w:r w:rsidRPr="002A387A">
            <w:t xml:space="preserve"> caused by the motor accident:</w:t>
          </w:r>
        </w:p>
        <w:p w14:paraId="12A147E3" w14:textId="77777777" w:rsidR="0062088A" w:rsidRPr="00E32C50" w:rsidRDefault="0062088A" w:rsidP="00CC3365">
          <w:pPr>
            <w:pStyle w:val="ListParagraph"/>
            <w:numPr>
              <w:ilvl w:val="0"/>
              <w:numId w:val="17"/>
            </w:numPr>
            <w:spacing w:before="120" w:after="0" w:line="240" w:lineRule="auto"/>
            <w:ind w:left="1134" w:firstLine="0"/>
            <w:contextualSpacing w:val="0"/>
            <w:jc w:val="both"/>
            <w:rPr>
              <w:rFonts w:eastAsia="Times New Roman"/>
              <w:color w:val="000000" w:themeColor="text1"/>
              <w:lang w:eastAsia="en-AU"/>
            </w:rPr>
          </w:pPr>
          <w:bookmarkStart w:id="23" w:name="_Hlk26956889"/>
          <w:r w:rsidRPr="002A387A">
            <w:rPr>
              <w:rFonts w:eastAsia="Times New Roman"/>
              <w:color w:val="000000" w:themeColor="text1"/>
              <w:lang w:eastAsia="en-AU"/>
            </w:rPr>
            <w:t xml:space="preserve">[enter </w:t>
          </w:r>
          <w:r w:rsidRPr="00E32C50">
            <w:rPr>
              <w:rFonts w:eastAsia="Times New Roman"/>
              <w:color w:val="000000" w:themeColor="text1"/>
              <w:lang w:eastAsia="en-AU"/>
            </w:rPr>
            <w:t>info]</w:t>
          </w:r>
        </w:p>
        <w:p w14:paraId="504F7B26" w14:textId="77777777" w:rsidR="0062088A" w:rsidRPr="002A387A" w:rsidRDefault="0062088A" w:rsidP="00CC3365">
          <w:pPr>
            <w:pStyle w:val="ListParagraph"/>
            <w:numPr>
              <w:ilvl w:val="0"/>
              <w:numId w:val="48"/>
            </w:numPr>
            <w:spacing w:before="120" w:after="0" w:line="240" w:lineRule="auto"/>
            <w:ind w:left="0" w:firstLine="0"/>
            <w:jc w:val="both"/>
            <w:rPr>
              <w:rFonts w:eastAsia="Arial"/>
            </w:rPr>
          </w:pPr>
          <w:r w:rsidRPr="002A387A">
            <w:rPr>
              <w:rFonts w:eastAsia="Arial"/>
            </w:rPr>
            <w:t xml:space="preserve">Of the injuries referred for assessment, nil were related to the motor accident. </w:t>
          </w:r>
        </w:p>
        <w:p w14:paraId="143436AD" w14:textId="77777777" w:rsidR="0062088A" w:rsidRPr="00E32C50" w:rsidRDefault="0062088A" w:rsidP="00CC3365">
          <w:pPr>
            <w:pStyle w:val="ListParagraph"/>
            <w:numPr>
              <w:ilvl w:val="0"/>
              <w:numId w:val="17"/>
            </w:numPr>
            <w:spacing w:before="120" w:after="0" w:line="240" w:lineRule="auto"/>
            <w:ind w:left="1134" w:firstLine="0"/>
            <w:contextualSpacing w:val="0"/>
            <w:jc w:val="both"/>
            <w:rPr>
              <w:rFonts w:eastAsia="Times New Roman"/>
              <w:color w:val="000000" w:themeColor="text1"/>
              <w:lang w:eastAsia="en-AU"/>
            </w:rPr>
          </w:pPr>
          <w:r w:rsidRPr="002A387A">
            <w:rPr>
              <w:rFonts w:eastAsia="Times New Roman"/>
              <w:color w:val="000000" w:themeColor="text1"/>
              <w:lang w:eastAsia="en-AU"/>
            </w:rPr>
            <w:t xml:space="preserve">[enter </w:t>
          </w:r>
          <w:r w:rsidRPr="00E32C50">
            <w:rPr>
              <w:rFonts w:eastAsia="Times New Roman"/>
              <w:color w:val="000000" w:themeColor="text1"/>
              <w:lang w:eastAsia="en-AU"/>
            </w:rPr>
            <w:t>info]</w:t>
          </w:r>
        </w:p>
        <w:p w14:paraId="32224478" w14:textId="77777777" w:rsidR="0062088A" w:rsidRPr="002A387A" w:rsidRDefault="0062088A" w:rsidP="00CC3365">
          <w:pPr>
            <w:pStyle w:val="ListParagraph"/>
            <w:numPr>
              <w:ilvl w:val="0"/>
              <w:numId w:val="48"/>
            </w:numPr>
            <w:spacing w:before="120" w:after="0" w:line="240" w:lineRule="auto"/>
            <w:ind w:left="0" w:right="-20" w:firstLine="0"/>
            <w:jc w:val="both"/>
            <w:rPr>
              <w:rFonts w:eastAsia="Arial"/>
              <w:b/>
              <w:bCs/>
            </w:rPr>
          </w:pPr>
          <w:r w:rsidRPr="002A387A">
            <w:rPr>
              <w:rFonts w:eastAsia="Arial"/>
            </w:rPr>
            <w:t>The following injuries caused by the motor accident have</w:t>
          </w:r>
          <w:r w:rsidRPr="002A387A">
            <w:rPr>
              <w:rFonts w:eastAsia="Arial"/>
              <w:b/>
              <w:bCs/>
            </w:rPr>
            <w:t xml:space="preserve"> resolved.</w:t>
          </w:r>
        </w:p>
        <w:p w14:paraId="67A97D38" w14:textId="77777777" w:rsidR="0062088A" w:rsidRPr="00E32C50" w:rsidRDefault="0062088A" w:rsidP="00CC3365">
          <w:pPr>
            <w:pStyle w:val="ListParagraph"/>
            <w:numPr>
              <w:ilvl w:val="0"/>
              <w:numId w:val="17"/>
            </w:numPr>
            <w:spacing w:before="120" w:after="0" w:line="240" w:lineRule="auto"/>
            <w:ind w:left="1134" w:firstLine="0"/>
            <w:contextualSpacing w:val="0"/>
            <w:jc w:val="both"/>
            <w:rPr>
              <w:rFonts w:eastAsia="Times New Roman"/>
              <w:color w:val="000000" w:themeColor="text1"/>
              <w:lang w:eastAsia="en-AU"/>
            </w:rPr>
          </w:pPr>
          <w:r w:rsidRPr="002A387A">
            <w:rPr>
              <w:rFonts w:eastAsia="Times New Roman"/>
              <w:color w:val="000000" w:themeColor="text1"/>
              <w:lang w:eastAsia="en-AU"/>
            </w:rPr>
            <w:t>[</w:t>
          </w:r>
          <w:r w:rsidRPr="00E32C50">
            <w:rPr>
              <w:rFonts w:eastAsia="Times New Roman"/>
              <w:color w:val="000000" w:themeColor="text1"/>
              <w:lang w:eastAsia="en-AU"/>
            </w:rPr>
            <w:t>enter</w:t>
          </w:r>
          <w:r w:rsidRPr="002A387A">
            <w:rPr>
              <w:rFonts w:eastAsia="Times New Roman"/>
              <w:color w:val="000000" w:themeColor="text1"/>
              <w:lang w:eastAsia="en-AU"/>
            </w:rPr>
            <w:t xml:space="preserve"> </w:t>
          </w:r>
          <w:r w:rsidRPr="00E32C50">
            <w:rPr>
              <w:rFonts w:eastAsia="Times New Roman"/>
              <w:color w:val="000000" w:themeColor="text1"/>
              <w:lang w:eastAsia="en-AU"/>
            </w:rPr>
            <w:t>info]</w:t>
          </w:r>
        </w:p>
        <w:p w14:paraId="6C35AE13" w14:textId="77777777" w:rsidR="0062088A" w:rsidRPr="002A387A" w:rsidRDefault="0062088A" w:rsidP="00CC3365">
          <w:pPr>
            <w:pStyle w:val="ListParagraph"/>
            <w:numPr>
              <w:ilvl w:val="0"/>
              <w:numId w:val="48"/>
            </w:numPr>
            <w:spacing w:before="120" w:after="0" w:line="240" w:lineRule="auto"/>
            <w:ind w:left="0" w:right="-20" w:firstLine="0"/>
            <w:jc w:val="both"/>
            <w:rPr>
              <w:rFonts w:eastAsia="Arial"/>
            </w:rPr>
          </w:pPr>
          <w:r w:rsidRPr="002A387A">
            <w:rPr>
              <w:rFonts w:eastAsia="Arial"/>
            </w:rPr>
            <w:t>The following referred injuries are outside my area of expertise</w:t>
          </w:r>
        </w:p>
        <w:p w14:paraId="6263FBD9" w14:textId="77777777" w:rsidR="0062088A" w:rsidRPr="00E32C50" w:rsidRDefault="0062088A" w:rsidP="00CC3365">
          <w:pPr>
            <w:pStyle w:val="ListParagraph"/>
            <w:numPr>
              <w:ilvl w:val="0"/>
              <w:numId w:val="17"/>
            </w:numPr>
            <w:spacing w:before="120" w:after="0" w:line="240" w:lineRule="auto"/>
            <w:ind w:left="1134" w:firstLine="0"/>
            <w:contextualSpacing w:val="0"/>
            <w:jc w:val="both"/>
            <w:rPr>
              <w:rFonts w:eastAsia="Times New Roman"/>
              <w:color w:val="000000" w:themeColor="text1"/>
              <w:lang w:eastAsia="en-AU"/>
            </w:rPr>
          </w:pPr>
          <w:r w:rsidRPr="002A387A">
            <w:rPr>
              <w:rFonts w:eastAsia="Times New Roman"/>
              <w:color w:val="000000" w:themeColor="text1"/>
              <w:lang w:eastAsia="en-AU"/>
            </w:rPr>
            <w:t xml:space="preserve">[enter </w:t>
          </w:r>
          <w:r w:rsidRPr="00E32C50">
            <w:rPr>
              <w:rFonts w:eastAsia="Times New Roman"/>
              <w:color w:val="000000" w:themeColor="text1"/>
              <w:lang w:eastAsia="en-AU"/>
            </w:rPr>
            <w:t>info]</w:t>
          </w:r>
        </w:p>
      </w:sdtContent>
    </w:sdt>
    <w:bookmarkEnd w:id="23" w:displacedByCustomXml="next"/>
    <w:sdt>
      <w:sdtPr>
        <w:rPr>
          <w:rFonts w:eastAsiaTheme="minorHAnsi"/>
          <w:b w:val="0"/>
          <w:bCs w:val="0"/>
        </w:rPr>
        <w:alias w:val="permbothPermanentStatmt"/>
        <w:tag w:val="permboth"/>
        <w:id w:val="-364293604"/>
        <w:placeholder>
          <w:docPart w:val="6AF27C72FA51E2478265556C0E709DDE"/>
        </w:placeholder>
      </w:sdtPr>
      <w:sdtEndPr>
        <w:rPr>
          <w:noProof/>
        </w:rPr>
      </w:sdtEndPr>
      <w:sdtContent>
        <w:p w14:paraId="30C191B8" w14:textId="77777777" w:rsidR="0062088A" w:rsidRPr="002A387A" w:rsidRDefault="0062088A" w:rsidP="00CC3365">
          <w:pPr>
            <w:pStyle w:val="Heading2"/>
            <w:spacing w:after="0" w:line="240" w:lineRule="auto"/>
            <w:jc w:val="both"/>
          </w:pPr>
          <w:r w:rsidRPr="002A387A">
            <w:t xml:space="preserve">PERMANENCY OF IMPAIRMENT </w:t>
          </w:r>
        </w:p>
        <w:p w14:paraId="0D000A2D" w14:textId="77777777" w:rsidR="0062088A" w:rsidRPr="002A387A" w:rsidRDefault="0062088A" w:rsidP="00CC3365">
          <w:pPr>
            <w:pStyle w:val="Header"/>
            <w:spacing w:before="120"/>
            <w:jc w:val="both"/>
          </w:pPr>
          <w:r w:rsidRPr="002A387A">
            <w:t xml:space="preserve">Permanent impairment is defined in the </w:t>
          </w:r>
          <w:r w:rsidRPr="002A387A">
            <w:rPr>
              <w:i/>
              <w:iCs/>
            </w:rPr>
            <w:t>American Medical Association’s Guides to the Evaluation of Permanent Impairment</w:t>
          </w:r>
          <w:r w:rsidRPr="002A387A">
            <w:t xml:space="preserve"> (Fourth Edition) (p 315) as follows:</w:t>
          </w:r>
        </w:p>
        <w:p w14:paraId="55931B04" w14:textId="77777777" w:rsidR="0062088A" w:rsidRPr="002A387A" w:rsidRDefault="0062088A" w:rsidP="00CC3365">
          <w:pPr>
            <w:pStyle w:val="Header"/>
            <w:spacing w:before="120"/>
            <w:ind w:left="1134" w:right="113"/>
            <w:jc w:val="both"/>
            <w:rPr>
              <w:iCs/>
            </w:rPr>
          </w:pPr>
          <w:r w:rsidRPr="002A387A">
            <w:rPr>
              <w:iCs/>
            </w:rPr>
            <w:t xml:space="preserve">“Permanent impairment is impairment that has become static or well stabilised with or without medical treatment and is not likely to remit despite medical treatment.  </w:t>
          </w:r>
        </w:p>
        <w:p w14:paraId="07804AEA" w14:textId="77777777" w:rsidR="0062088A" w:rsidRPr="002A387A" w:rsidRDefault="0062088A" w:rsidP="00CC3365">
          <w:pPr>
            <w:pStyle w:val="Header"/>
            <w:spacing w:before="120"/>
            <w:ind w:left="1134" w:right="113"/>
            <w:jc w:val="both"/>
            <w:rPr>
              <w:iCs/>
            </w:rPr>
          </w:pPr>
          <w:r w:rsidRPr="002A387A">
            <w:rPr>
              <w:iCs/>
            </w:rPr>
            <w:t xml:space="preserve">A permanent impairment is considered to be unlikely to change substantially and by more than 3% in the next year with or without medical treatment.” </w:t>
          </w:r>
        </w:p>
        <w:p w14:paraId="5FC69A0B" w14:textId="77777777" w:rsidR="0062088A" w:rsidRPr="002A387A" w:rsidRDefault="0062088A" w:rsidP="00CC3365">
          <w:pPr>
            <w:pStyle w:val="ListParagraph"/>
            <w:numPr>
              <w:ilvl w:val="0"/>
              <w:numId w:val="48"/>
            </w:numPr>
            <w:spacing w:before="120" w:after="0" w:line="240" w:lineRule="auto"/>
            <w:ind w:left="0" w:right="-20" w:firstLine="0"/>
            <w:jc w:val="both"/>
            <w:rPr>
              <w:rFonts w:eastAsia="Arial"/>
            </w:rPr>
          </w:pPr>
          <w:r w:rsidRPr="002A387A">
            <w:rPr>
              <w:rFonts w:eastAsia="Arial"/>
            </w:rPr>
            <w:t>You must provide reasons why you consider the impairment permanent or not permanent</w:t>
          </w:r>
        </w:p>
        <w:p w14:paraId="61108A2F" w14:textId="77777777" w:rsidR="0062088A" w:rsidRPr="002A387A" w:rsidRDefault="0062088A" w:rsidP="00CC3365">
          <w:pPr>
            <w:pStyle w:val="ListParagraph"/>
            <w:spacing w:before="120" w:after="0" w:line="240" w:lineRule="auto"/>
            <w:ind w:left="207"/>
            <w:contextualSpacing w:val="0"/>
            <w:jc w:val="both"/>
            <w:rPr>
              <w:color w:val="000000" w:themeColor="text1"/>
            </w:rPr>
          </w:pPr>
          <w:r w:rsidRPr="002A387A">
            <w:rPr>
              <w:color w:val="000000" w:themeColor="text1"/>
              <w:highlight w:val="yellow"/>
            </w:rPr>
            <w:t>PERMANENT</w:t>
          </w:r>
          <w:r w:rsidRPr="002A387A">
            <w:rPr>
              <w:color w:val="000000" w:themeColor="text1"/>
            </w:rPr>
            <w:t xml:space="preserve"> - He</w:t>
          </w:r>
          <w:r w:rsidR="004B64A0" w:rsidRPr="002A387A">
            <w:rPr>
              <w:color w:val="000000" w:themeColor="text1"/>
            </w:rPr>
            <w:t>She</w:t>
          </w:r>
          <w:r w:rsidRPr="002A387A">
            <w:rPr>
              <w:color w:val="000000" w:themeColor="text1"/>
            </w:rPr>
            <w:t xml:space="preserve"> has had previous treatment with </w:t>
          </w:r>
          <w:r w:rsidRPr="002A387A">
            <w:rPr>
              <w:color w:val="000000" w:themeColor="text1"/>
              <w:highlight w:val="yellow"/>
            </w:rPr>
            <w:t xml:space="preserve">psychological </w:t>
          </w:r>
          <w:r w:rsidRPr="002A387A">
            <w:rPr>
              <w:color w:val="000000" w:themeColor="text1"/>
            </w:rPr>
            <w:t xml:space="preserve">therapy, and </w:t>
          </w:r>
          <w:r w:rsidRPr="002A387A">
            <w:rPr>
              <w:color w:val="000000" w:themeColor="text1"/>
              <w:highlight w:val="yellow"/>
            </w:rPr>
            <w:t>medications</w:t>
          </w:r>
          <w:r w:rsidRPr="002A387A">
            <w:rPr>
              <w:color w:val="000000" w:themeColor="text1"/>
            </w:rPr>
            <w:t xml:space="preserve">, and </w:t>
          </w:r>
          <w:r w:rsidR="00BB57D2" w:rsidRPr="002A387A">
            <w:rPr>
              <w:color w:val="000000" w:themeColor="text1"/>
            </w:rPr>
            <w:t>his</w:t>
          </w:r>
          <w:r w:rsidR="00BB57D2">
            <w:rPr>
              <w:color w:val="000000" w:themeColor="text1"/>
            </w:rPr>
            <w:t>her</w:t>
          </w:r>
          <w:r w:rsidR="00BB57D2" w:rsidRPr="002A387A">
            <w:rPr>
              <w:color w:val="000000" w:themeColor="text1"/>
            </w:rPr>
            <w:t xml:space="preserve"> </w:t>
          </w:r>
          <w:r w:rsidRPr="002A387A">
            <w:rPr>
              <w:color w:val="000000" w:themeColor="text1"/>
            </w:rPr>
            <w:t xml:space="preserve">symptoms have not improved. There are </w:t>
          </w:r>
          <w:r w:rsidRPr="002A387A">
            <w:rPr>
              <w:color w:val="000000" w:themeColor="text1"/>
              <w:highlight w:val="yellow"/>
            </w:rPr>
            <w:t>no</w:t>
          </w:r>
          <w:r w:rsidRPr="002A387A">
            <w:rPr>
              <w:color w:val="000000" w:themeColor="text1"/>
            </w:rPr>
            <w:t xml:space="preserve"> plans for modification of treatment and so </w:t>
          </w:r>
          <w:r w:rsidR="00BB57D2" w:rsidRPr="002A387A">
            <w:rPr>
              <w:color w:val="000000" w:themeColor="text1"/>
            </w:rPr>
            <w:t>his</w:t>
          </w:r>
          <w:r w:rsidR="00BB57D2">
            <w:rPr>
              <w:color w:val="000000" w:themeColor="text1"/>
            </w:rPr>
            <w:t>her</w:t>
          </w:r>
          <w:r w:rsidR="00BB57D2" w:rsidRPr="002A387A">
            <w:rPr>
              <w:color w:val="000000" w:themeColor="text1"/>
            </w:rPr>
            <w:t xml:space="preserve"> </w:t>
          </w:r>
          <w:r w:rsidRPr="002A387A">
            <w:rPr>
              <w:color w:val="000000" w:themeColor="text1"/>
            </w:rPr>
            <w:t xml:space="preserve">symptoms are unlikely to improve substantially over the next year. Therefore, </w:t>
          </w:r>
          <w:r w:rsidR="00AC5640" w:rsidRPr="002A387A">
            <w:t>heshe</w:t>
          </w:r>
          <w:r w:rsidRPr="002A387A">
            <w:rPr>
              <w:color w:val="000000" w:themeColor="text1"/>
            </w:rPr>
            <w:t xml:space="preserve"> has reached permanent impairment. </w:t>
          </w:r>
        </w:p>
        <w:p w14:paraId="52922662" w14:textId="77777777" w:rsidR="0062088A" w:rsidRDefault="0062088A" w:rsidP="00CC3365">
          <w:pPr>
            <w:pStyle w:val="ListParagraph"/>
            <w:spacing w:before="120" w:after="0" w:line="240" w:lineRule="auto"/>
            <w:ind w:left="207"/>
            <w:contextualSpacing w:val="0"/>
            <w:jc w:val="both"/>
            <w:rPr>
              <w:color w:val="000000" w:themeColor="text1"/>
            </w:rPr>
          </w:pPr>
          <w:r w:rsidRPr="002A387A">
            <w:rPr>
              <w:color w:val="000000" w:themeColor="text1"/>
              <w:highlight w:val="yellow"/>
            </w:rPr>
            <w:t>NOT PERMANENT</w:t>
          </w:r>
          <w:r w:rsidRPr="002A387A">
            <w:rPr>
              <w:color w:val="000000" w:themeColor="text1"/>
            </w:rPr>
            <w:t xml:space="preserve"> - He</w:t>
          </w:r>
          <w:r w:rsidR="004B64A0" w:rsidRPr="002A387A">
            <w:rPr>
              <w:color w:val="000000" w:themeColor="text1"/>
            </w:rPr>
            <w:t>She</w:t>
          </w:r>
          <w:r w:rsidRPr="002A387A">
            <w:rPr>
              <w:color w:val="000000" w:themeColor="text1"/>
            </w:rPr>
            <w:t xml:space="preserve"> has plans for modification of treatment, such that his</w:t>
          </w:r>
          <w:r w:rsidR="00BB57D2">
            <w:rPr>
              <w:color w:val="000000" w:themeColor="text1"/>
            </w:rPr>
            <w:t>her</w:t>
          </w:r>
          <w:r w:rsidRPr="002A387A">
            <w:rPr>
              <w:color w:val="000000" w:themeColor="text1"/>
            </w:rPr>
            <w:t xml:space="preserve"> symptoms could possibly improve substantially over the next year. Therefore, he</w:t>
          </w:r>
          <w:r w:rsidR="00B55794" w:rsidRPr="002A387A">
            <w:rPr>
              <w:color w:val="000000" w:themeColor="text1"/>
            </w:rPr>
            <w:t>she</w:t>
          </w:r>
          <w:r w:rsidRPr="002A387A">
            <w:rPr>
              <w:color w:val="000000" w:themeColor="text1"/>
            </w:rPr>
            <w:t xml:space="preserve"> has not reached permanent impairment. </w:t>
          </w:r>
        </w:p>
        <w:p w14:paraId="4BD75A5D" w14:textId="77777777" w:rsidR="00BF0FA6" w:rsidRPr="002A387A" w:rsidRDefault="00BF0FA6" w:rsidP="00CC3365">
          <w:pPr>
            <w:pStyle w:val="Heading3"/>
            <w:spacing w:after="0" w:line="240" w:lineRule="auto"/>
            <w:jc w:val="both"/>
          </w:pPr>
          <w:r w:rsidRPr="002A387A">
            <w:t>Degree Of Permanent Impairment Psychiatric Impairment Rating Scale</w:t>
          </w:r>
        </w:p>
        <w:p w14:paraId="1FB276AE" w14:textId="77777777" w:rsidR="00BF0FA6" w:rsidRPr="002A387A" w:rsidRDefault="00BF0FA6" w:rsidP="00CC3365">
          <w:pPr>
            <w:pStyle w:val="ListParagraph"/>
            <w:numPr>
              <w:ilvl w:val="0"/>
              <w:numId w:val="48"/>
            </w:numPr>
            <w:spacing w:after="0" w:line="240" w:lineRule="auto"/>
            <w:ind w:firstLine="0"/>
            <w:jc w:val="both"/>
          </w:pPr>
          <w:r w:rsidRPr="002A387A">
            <w:t>The determination as to permanent impairment is made in accordance with the American</w:t>
          </w:r>
          <w:r w:rsidRPr="002A387A">
            <w:rPr>
              <w:i/>
              <w:iCs/>
            </w:rPr>
            <w:t xml:space="preserve"> Medical Association’s Guides to the Evaluation of Permanent Impairment</w:t>
          </w:r>
          <w:r w:rsidRPr="002A387A">
            <w:t xml:space="preserve"> (Fourth Edition) and Part 6 of the Motor Accident Guidelines.</w:t>
          </w:r>
        </w:p>
        <w:p w14:paraId="1C7FC356" w14:textId="77777777" w:rsidR="00BF0FA6" w:rsidRDefault="00BF0FA6" w:rsidP="00CC3365">
          <w:pPr>
            <w:spacing w:before="120" w:after="0" w:line="240" w:lineRule="auto"/>
            <w:jc w:val="both"/>
          </w:pPr>
          <w:r w:rsidRPr="002A387A">
            <w:rPr>
              <w:color w:val="0000FF"/>
            </w:rPr>
            <w:t>Remember to include specific reasons for the assigned class for each area of function. This should relate to the findings in your Clinical Examination section.</w:t>
          </w:r>
          <w:r w:rsidRPr="002A387A">
            <w:rPr>
              <w:noProof/>
            </w:rPr>
            <w:tab/>
          </w:r>
        </w:p>
      </w:sdtContent>
    </w:sdt>
    <w:p w14:paraId="6C7570B6" w14:textId="77777777" w:rsidR="00650A3C" w:rsidRPr="00650A3C" w:rsidRDefault="00191D64" w:rsidP="00CC3365">
      <w:pPr>
        <w:spacing w:before="120" w:after="0" w:line="240" w:lineRule="auto"/>
        <w:jc w:val="both"/>
        <w:rPr>
          <w:rFonts w:eastAsia="Times New Roman"/>
          <w:lang w:eastAsia="en-AU"/>
        </w:rPr>
      </w:pPr>
      <w:r w:rsidRPr="00EB3C48">
        <w:rPr>
          <w:rFonts w:eastAsia="Times New Roman"/>
          <w:highlight w:val="yellow"/>
          <w:lang w:eastAsia="en-AU"/>
        </w:rPr>
        <w:t>wccMoveMSEHere</w:t>
      </w:r>
    </w:p>
    <w:sdt>
      <w:sdtPr>
        <w:rPr>
          <w:rFonts w:eastAsiaTheme="minorHAnsi"/>
          <w:lang w:val="en-AU" w:eastAsia="en-US"/>
        </w:rPr>
        <w:alias w:val="wccPIRStblFirst"/>
        <w:tag w:val="wccPIRStblFirst"/>
        <w:id w:val="546801210"/>
        <w:placeholder>
          <w:docPart w:val="6AF27C72FA51E2478265556C0E709DDE"/>
        </w:placeholder>
      </w:sdtPr>
      <w:sdtEndPr/>
      <w:sdtContent>
        <w:p w14:paraId="7071F857" w14:textId="77777777" w:rsidR="004E34B7" w:rsidRPr="00382146" w:rsidRDefault="004E34B7" w:rsidP="00CC3365">
          <w:pPr>
            <w:pStyle w:val="GeneralText"/>
            <w:numPr>
              <w:ilvl w:val="0"/>
              <w:numId w:val="33"/>
            </w:numPr>
            <w:tabs>
              <w:tab w:val="clear" w:pos="720"/>
            </w:tabs>
            <w:spacing w:line="240" w:lineRule="auto"/>
            <w:ind w:left="0" w:firstLine="0"/>
            <w:rPr>
              <w:b/>
              <w:lang w:val="en-AU"/>
            </w:rPr>
          </w:pPr>
          <w:r w:rsidRPr="007459B1">
            <w:rPr>
              <w:b/>
              <w:lang w:val="en-AU"/>
            </w:rPr>
            <w:t xml:space="preserve">DETAILS AND DATES OF SPECIAL INVESTIGATIONS </w:t>
          </w:r>
        </w:p>
        <w:p w14:paraId="5F5115F8" w14:textId="77777777" w:rsidR="004E34B7" w:rsidRPr="007459B1" w:rsidRDefault="004E34B7" w:rsidP="00CC3365">
          <w:pPr>
            <w:spacing w:line="240" w:lineRule="auto"/>
            <w:jc w:val="both"/>
            <w:rPr>
              <w:bCs/>
            </w:rPr>
          </w:pPr>
          <w:r w:rsidRPr="007459B1">
            <w:rPr>
              <w:bCs/>
            </w:rPr>
            <w:t>Nil</w:t>
          </w:r>
        </w:p>
        <w:p w14:paraId="44C4A861" w14:textId="77777777" w:rsidR="004E34B7" w:rsidRPr="007459B1" w:rsidRDefault="004E34B7" w:rsidP="00CC3365">
          <w:pPr>
            <w:spacing w:line="240" w:lineRule="auto"/>
            <w:jc w:val="both"/>
            <w:rPr>
              <w:bCs/>
            </w:rPr>
          </w:pPr>
        </w:p>
        <w:p w14:paraId="477C708C" w14:textId="77777777" w:rsidR="004E34B7" w:rsidRPr="00382146" w:rsidRDefault="004E34B7" w:rsidP="00CC3365">
          <w:pPr>
            <w:pStyle w:val="GeneralText"/>
            <w:numPr>
              <w:ilvl w:val="0"/>
              <w:numId w:val="33"/>
            </w:numPr>
            <w:tabs>
              <w:tab w:val="clear" w:pos="720"/>
            </w:tabs>
            <w:spacing w:line="240" w:lineRule="auto"/>
            <w:ind w:left="0" w:firstLine="0"/>
            <w:rPr>
              <w:b/>
              <w:lang w:val="en-AU"/>
            </w:rPr>
          </w:pPr>
          <w:r w:rsidRPr="007459B1">
            <w:rPr>
              <w:b/>
              <w:lang w:val="en-AU"/>
            </w:rPr>
            <w:t>SUMMARY</w:t>
          </w:r>
        </w:p>
        <w:p w14:paraId="0BF68680" w14:textId="77777777" w:rsidR="004E34B7" w:rsidRPr="007459B1" w:rsidRDefault="004E34B7" w:rsidP="00CC3365">
          <w:pPr>
            <w:pStyle w:val="AutoNumber"/>
            <w:numPr>
              <w:ilvl w:val="0"/>
              <w:numId w:val="26"/>
            </w:numPr>
            <w:spacing w:line="240" w:lineRule="auto"/>
            <w:ind w:left="0" w:firstLine="0"/>
            <w:rPr>
              <w:sz w:val="22"/>
              <w:szCs w:val="22"/>
              <w:lang w:val="en-AU"/>
            </w:rPr>
          </w:pPr>
          <w:r w:rsidRPr="007459B1">
            <w:rPr>
              <w:sz w:val="22"/>
              <w:szCs w:val="22"/>
              <w:lang w:val="en-AU"/>
            </w:rPr>
            <w:lastRenderedPageBreak/>
            <w:t xml:space="preserve">Summary of injuries and </w:t>
          </w:r>
          <w:r w:rsidRPr="007459B1">
            <w:rPr>
              <w:sz w:val="22"/>
              <w:szCs w:val="22"/>
              <w:highlight w:val="yellow"/>
              <w:lang w:val="en-AU"/>
            </w:rPr>
            <w:t>diagnoses</w:t>
          </w:r>
          <w:r w:rsidRPr="007459B1">
            <w:rPr>
              <w:sz w:val="22"/>
              <w:szCs w:val="22"/>
              <w:lang w:val="en-AU"/>
            </w:rPr>
            <w:t xml:space="preserve">: </w:t>
          </w:r>
        </w:p>
        <w:p w14:paraId="0B929599" w14:textId="77777777" w:rsidR="004E34B7" w:rsidRPr="007459B1" w:rsidRDefault="004E34B7" w:rsidP="00CC3365">
          <w:pPr>
            <w:spacing w:line="240" w:lineRule="auto"/>
            <w:jc w:val="both"/>
          </w:pPr>
          <w:r w:rsidRPr="007459B1">
            <w:t xml:space="preserve">HeShe currently demonstrates enough symptoms to satisfy </w:t>
          </w:r>
          <w:r w:rsidR="00E81693">
            <w:t xml:space="preserve">the DSM-5 diagnostic </w:t>
          </w:r>
          <w:r w:rsidRPr="007459B1">
            <w:t>criteria for:</w:t>
          </w:r>
        </w:p>
        <w:p w14:paraId="1181D1CC" w14:textId="77777777" w:rsidR="004E34B7" w:rsidRPr="007459B1" w:rsidRDefault="004E34B7" w:rsidP="00CC3365">
          <w:pPr>
            <w:spacing w:line="240" w:lineRule="auto"/>
            <w:jc w:val="both"/>
          </w:pPr>
        </w:p>
        <w:p w14:paraId="3C5A2FF7" w14:textId="77777777" w:rsidR="004E34B7" w:rsidRPr="007459B1" w:rsidRDefault="004E34B7" w:rsidP="00CC3365">
          <w:pPr>
            <w:spacing w:line="240" w:lineRule="auto"/>
            <w:jc w:val="both"/>
          </w:pPr>
          <w:r w:rsidRPr="007459B1">
            <w:t xml:space="preserve">HeShe currently does not demonstrate enough symptoms to satisfy </w:t>
          </w:r>
          <w:r w:rsidR="00E81693">
            <w:t xml:space="preserve">the DSM-5 diagnostic </w:t>
          </w:r>
          <w:r w:rsidRPr="007459B1">
            <w:t>criteria for:</w:t>
          </w:r>
        </w:p>
        <w:p w14:paraId="6AEEDAB0" w14:textId="77777777" w:rsidR="004E34B7" w:rsidRPr="007459B1" w:rsidRDefault="004E34B7" w:rsidP="00CC3365">
          <w:pPr>
            <w:pStyle w:val="AutoNumber"/>
            <w:numPr>
              <w:ilvl w:val="0"/>
              <w:numId w:val="26"/>
            </w:numPr>
            <w:spacing w:line="240" w:lineRule="auto"/>
            <w:ind w:left="0" w:firstLine="0"/>
            <w:rPr>
              <w:sz w:val="22"/>
              <w:szCs w:val="22"/>
              <w:lang w:val="en-AU"/>
            </w:rPr>
          </w:pPr>
          <w:r w:rsidRPr="007459B1">
            <w:rPr>
              <w:sz w:val="22"/>
              <w:szCs w:val="22"/>
              <w:lang w:val="en-AU"/>
            </w:rPr>
            <w:t>consistency of presentation</w:t>
          </w:r>
        </w:p>
        <w:p w14:paraId="68488879" w14:textId="77777777" w:rsidR="004E34B7" w:rsidRPr="007459B1" w:rsidRDefault="004E34B7" w:rsidP="00CC3365">
          <w:pPr>
            <w:spacing w:line="240" w:lineRule="auto"/>
            <w:jc w:val="both"/>
            <w:rPr>
              <w:bCs/>
            </w:rPr>
          </w:pPr>
        </w:p>
        <w:p w14:paraId="41A8716F" w14:textId="77777777" w:rsidR="004E34B7" w:rsidRPr="007459B1" w:rsidRDefault="004E34B7" w:rsidP="00CC3365">
          <w:pPr>
            <w:spacing w:line="240" w:lineRule="auto"/>
            <w:jc w:val="both"/>
            <w:rPr>
              <w:bCs/>
            </w:rPr>
          </w:pPr>
          <w:r w:rsidRPr="007459B1">
            <w:rPr>
              <w:bCs/>
            </w:rPr>
            <w:t xml:space="preserve">The Claimant appeared </w:t>
          </w:r>
          <w:r w:rsidRPr="007459B1">
            <w:rPr>
              <w:bCs/>
              <w:highlight w:val="yellow"/>
            </w:rPr>
            <w:t xml:space="preserve">consistent </w:t>
          </w:r>
          <w:r w:rsidRPr="007459B1">
            <w:rPr>
              <w:bCs/>
            </w:rPr>
            <w:t>in hisher presentation.</w:t>
          </w:r>
        </w:p>
        <w:p w14:paraId="7614833E" w14:textId="77777777" w:rsidR="004E34B7" w:rsidRPr="007459B1" w:rsidRDefault="004E34B7" w:rsidP="00CC3365">
          <w:pPr>
            <w:spacing w:line="240" w:lineRule="auto"/>
            <w:jc w:val="both"/>
          </w:pPr>
        </w:p>
        <w:p w14:paraId="0BFBCC26" w14:textId="77777777" w:rsidR="004E34B7" w:rsidRPr="007459B1" w:rsidRDefault="004E34B7" w:rsidP="00CC3365">
          <w:pPr>
            <w:pStyle w:val="GeneralText"/>
            <w:numPr>
              <w:ilvl w:val="0"/>
              <w:numId w:val="33"/>
            </w:numPr>
            <w:tabs>
              <w:tab w:val="clear" w:pos="720"/>
            </w:tabs>
            <w:spacing w:line="240" w:lineRule="auto"/>
            <w:ind w:left="0" w:firstLine="0"/>
            <w:rPr>
              <w:b/>
              <w:lang w:val="en-AU"/>
            </w:rPr>
          </w:pPr>
          <w:r w:rsidRPr="007459B1">
            <w:rPr>
              <w:b/>
              <w:lang w:val="en-AU"/>
            </w:rPr>
            <w:t>EVALUATION OF PERMANENT IMPAIRMENT</w:t>
          </w:r>
        </w:p>
        <w:p w14:paraId="55D39390" w14:textId="77777777" w:rsidR="004E34B7" w:rsidRPr="007459B1" w:rsidRDefault="004E34B7" w:rsidP="00CC3365">
          <w:pPr>
            <w:pStyle w:val="BodyTextIndent2"/>
            <w:ind w:left="360" w:firstLine="0"/>
            <w:jc w:val="both"/>
            <w:rPr>
              <w:b w:val="0"/>
            </w:rPr>
          </w:pPr>
        </w:p>
        <w:p w14:paraId="30D0D946" w14:textId="77777777" w:rsidR="004E34B7" w:rsidRPr="007459B1" w:rsidRDefault="004E34B7" w:rsidP="00CC3365">
          <w:pPr>
            <w:pStyle w:val="BodyTextIndent2"/>
            <w:ind w:left="0" w:firstLine="0"/>
            <w:jc w:val="both"/>
            <w:rPr>
              <w:b w:val="0"/>
            </w:rPr>
          </w:pPr>
          <w:r w:rsidRPr="007459B1">
            <w:rPr>
              <w:b w:val="0"/>
            </w:rPr>
            <w:t>My answers to the following questions regarding the assessment of impairment and or whole-person impairment in accordance with the NSW worker’s compensation guidelines for the evaluation of permanent impairment with respect to the injury suffered in the accident are:</w:t>
          </w:r>
        </w:p>
        <w:p w14:paraId="572C23BA" w14:textId="77777777" w:rsidR="004E34B7" w:rsidRPr="007459B1" w:rsidRDefault="004E34B7" w:rsidP="00CC3365">
          <w:pPr>
            <w:pStyle w:val="BodyTextIndent2"/>
            <w:ind w:left="0" w:firstLine="0"/>
            <w:jc w:val="both"/>
            <w:rPr>
              <w:b w:val="0"/>
            </w:rPr>
          </w:pPr>
        </w:p>
        <w:p w14:paraId="5363737B" w14:textId="77777777" w:rsidR="004E34B7" w:rsidRPr="007459B1" w:rsidRDefault="004E34B7" w:rsidP="00CC3365">
          <w:pPr>
            <w:pStyle w:val="Header"/>
            <w:jc w:val="both"/>
          </w:pPr>
        </w:p>
        <w:p w14:paraId="29521884" w14:textId="77777777" w:rsidR="004E34B7" w:rsidRPr="007459B1" w:rsidRDefault="004E34B7" w:rsidP="00CC3365">
          <w:pPr>
            <w:pStyle w:val="Subtitle"/>
            <w:numPr>
              <w:ilvl w:val="1"/>
              <w:numId w:val="36"/>
            </w:numPr>
            <w:ind w:left="360" w:firstLine="0"/>
            <w:jc w:val="both"/>
            <w:rPr>
              <w:b w:val="0"/>
              <w:sz w:val="22"/>
              <w:lang w:val="en-AU"/>
            </w:rPr>
          </w:pPr>
          <w:r w:rsidRPr="007459B1">
            <w:rPr>
              <w:b w:val="0"/>
              <w:sz w:val="22"/>
              <w:lang w:val="en-AU"/>
            </w:rPr>
            <w:t>Is the worker claiming for any body part/system outside your field of expertise?  If so, please indicate the body part/system:</w:t>
          </w:r>
        </w:p>
        <w:p w14:paraId="4D8349D5" w14:textId="77777777" w:rsidR="004E34B7" w:rsidRPr="007459B1" w:rsidRDefault="004E34B7" w:rsidP="00CC3365">
          <w:pPr>
            <w:pStyle w:val="Subtitle"/>
            <w:ind w:left="360"/>
            <w:jc w:val="both"/>
            <w:rPr>
              <w:b w:val="0"/>
              <w:sz w:val="22"/>
              <w:lang w:val="en-AU"/>
            </w:rPr>
          </w:pPr>
          <w:r w:rsidRPr="007459B1">
            <w:rPr>
              <w:b w:val="0"/>
              <w:sz w:val="22"/>
              <w:highlight w:val="yellow"/>
              <w:lang w:val="en-AU"/>
            </w:rPr>
            <w:t>No</w:t>
          </w:r>
          <w:r w:rsidRPr="007459B1">
            <w:rPr>
              <w:b w:val="0"/>
              <w:sz w:val="22"/>
              <w:lang w:val="en-AU"/>
            </w:rPr>
            <w:t>.</w:t>
          </w:r>
        </w:p>
        <w:p w14:paraId="40B44DF7" w14:textId="77777777" w:rsidR="004E34B7" w:rsidRPr="007459B1" w:rsidRDefault="004E34B7" w:rsidP="00CC3365">
          <w:pPr>
            <w:pStyle w:val="Subtitle"/>
            <w:jc w:val="both"/>
            <w:rPr>
              <w:b w:val="0"/>
              <w:sz w:val="22"/>
              <w:lang w:val="en-AU"/>
            </w:rPr>
          </w:pPr>
        </w:p>
        <w:p w14:paraId="601FD18C" w14:textId="77777777" w:rsidR="004E34B7" w:rsidRPr="007459B1" w:rsidRDefault="004E34B7" w:rsidP="00CC3365">
          <w:pPr>
            <w:pStyle w:val="Subtitle"/>
            <w:numPr>
              <w:ilvl w:val="1"/>
              <w:numId w:val="36"/>
            </w:numPr>
            <w:ind w:left="360" w:firstLine="0"/>
            <w:jc w:val="both"/>
            <w:rPr>
              <w:b w:val="0"/>
              <w:sz w:val="22"/>
              <w:lang w:val="en-AU"/>
            </w:rPr>
          </w:pPr>
          <w:r w:rsidRPr="007459B1">
            <w:rPr>
              <w:b w:val="0"/>
              <w:sz w:val="22"/>
              <w:lang w:val="en-AU"/>
            </w:rPr>
            <w:t xml:space="preserve">Have all body parts/systems stabilised/reached </w:t>
          </w:r>
          <w:r w:rsidRPr="007459B1">
            <w:rPr>
              <w:b w:val="0"/>
              <w:sz w:val="22"/>
              <w:highlight w:val="yellow"/>
              <w:lang w:val="en-AU"/>
            </w:rPr>
            <w:t>maximum</w:t>
          </w:r>
          <w:r w:rsidRPr="007459B1">
            <w:rPr>
              <w:b w:val="0"/>
              <w:sz w:val="22"/>
              <w:lang w:val="en-AU"/>
            </w:rPr>
            <w:t xml:space="preserve"> medical improvement?</w:t>
          </w:r>
        </w:p>
        <w:p w14:paraId="3FB6D960" w14:textId="77777777" w:rsidR="004E34B7" w:rsidRPr="007459B1" w:rsidRDefault="004E34B7" w:rsidP="00CC3365">
          <w:pPr>
            <w:pStyle w:val="Subtitle"/>
            <w:ind w:left="360"/>
            <w:jc w:val="both"/>
            <w:rPr>
              <w:b w:val="0"/>
              <w:sz w:val="22"/>
              <w:lang w:val="en-AU"/>
            </w:rPr>
          </w:pPr>
          <w:r w:rsidRPr="007459B1">
            <w:rPr>
              <w:b w:val="0"/>
              <w:sz w:val="22"/>
              <w:highlight w:val="yellow"/>
              <w:lang w:val="en-AU"/>
            </w:rPr>
            <w:t>Yes</w:t>
          </w:r>
          <w:r w:rsidRPr="007459B1">
            <w:rPr>
              <w:b w:val="0"/>
              <w:sz w:val="22"/>
              <w:lang w:val="en-AU"/>
            </w:rPr>
            <w:t>.</w:t>
          </w:r>
        </w:p>
        <w:p w14:paraId="64BE18D5" w14:textId="77777777" w:rsidR="004E34B7" w:rsidRPr="007459B1" w:rsidRDefault="004E34B7" w:rsidP="00CC3365">
          <w:pPr>
            <w:pStyle w:val="Subtitle"/>
            <w:jc w:val="both"/>
            <w:rPr>
              <w:b w:val="0"/>
              <w:sz w:val="22"/>
              <w:lang w:val="en-AU"/>
            </w:rPr>
          </w:pPr>
        </w:p>
        <w:p w14:paraId="6BCB7EDD" w14:textId="77777777" w:rsidR="004E34B7" w:rsidRPr="007459B1" w:rsidRDefault="004E34B7" w:rsidP="00CC3365">
          <w:pPr>
            <w:pStyle w:val="Subtitle"/>
            <w:numPr>
              <w:ilvl w:val="1"/>
              <w:numId w:val="36"/>
            </w:numPr>
            <w:ind w:left="360" w:firstLine="0"/>
            <w:jc w:val="both"/>
            <w:rPr>
              <w:b w:val="0"/>
              <w:sz w:val="22"/>
              <w:lang w:val="en-AU"/>
            </w:rPr>
          </w:pPr>
          <w:r w:rsidRPr="007459B1">
            <w:rPr>
              <w:b w:val="0"/>
              <w:sz w:val="22"/>
              <w:lang w:val="en-AU"/>
            </w:rPr>
            <w:t xml:space="preserve">If not, please list those injuries not yet stable/at maximum medical improvement: </w:t>
          </w:r>
        </w:p>
        <w:p w14:paraId="78CEDC2B" w14:textId="77777777" w:rsidR="004E34B7" w:rsidRPr="007459B1" w:rsidRDefault="004E34B7" w:rsidP="00CC3365">
          <w:pPr>
            <w:pStyle w:val="Subtitle"/>
            <w:ind w:left="360"/>
            <w:jc w:val="both"/>
            <w:rPr>
              <w:b w:val="0"/>
              <w:sz w:val="22"/>
              <w:lang w:val="en-AU"/>
            </w:rPr>
          </w:pPr>
          <w:r w:rsidRPr="007459B1">
            <w:rPr>
              <w:b w:val="0"/>
              <w:sz w:val="22"/>
              <w:highlight w:val="yellow"/>
              <w:lang w:val="en-AU"/>
            </w:rPr>
            <w:t>Not applicable</w:t>
          </w:r>
          <w:r w:rsidRPr="007459B1">
            <w:rPr>
              <w:b w:val="0"/>
              <w:sz w:val="22"/>
              <w:lang w:val="en-AU"/>
            </w:rPr>
            <w:t>.</w:t>
          </w:r>
        </w:p>
        <w:p w14:paraId="32E14F70" w14:textId="77777777" w:rsidR="004E34B7" w:rsidRPr="007459B1" w:rsidRDefault="004E34B7" w:rsidP="00CC3365">
          <w:pPr>
            <w:pStyle w:val="Subtitle"/>
            <w:jc w:val="both"/>
            <w:rPr>
              <w:b w:val="0"/>
              <w:sz w:val="22"/>
              <w:lang w:val="en-AU"/>
            </w:rPr>
          </w:pPr>
        </w:p>
        <w:p w14:paraId="08B1523C" w14:textId="77777777" w:rsidR="004E34B7" w:rsidRPr="007459B1" w:rsidRDefault="004E34B7" w:rsidP="00CC3365">
          <w:pPr>
            <w:pStyle w:val="Subtitle"/>
            <w:numPr>
              <w:ilvl w:val="1"/>
              <w:numId w:val="36"/>
            </w:numPr>
            <w:ind w:left="360" w:firstLine="0"/>
            <w:jc w:val="both"/>
            <w:rPr>
              <w:b w:val="0"/>
              <w:sz w:val="22"/>
              <w:lang w:val="en-AU"/>
            </w:rPr>
          </w:pPr>
          <w:r w:rsidRPr="007459B1">
            <w:rPr>
              <w:b w:val="0"/>
              <w:sz w:val="22"/>
              <w:lang w:val="en-AU"/>
            </w:rPr>
            <w:t xml:space="preserve">If stabilisation/maximum medical improvement, of any or all injuries has not been reached, when, in your opinion, will this occur? </w:t>
          </w:r>
        </w:p>
        <w:p w14:paraId="15AC7368" w14:textId="77777777" w:rsidR="004E34B7" w:rsidRPr="007459B1" w:rsidRDefault="004E34B7" w:rsidP="00CC3365">
          <w:pPr>
            <w:pStyle w:val="Subtitle"/>
            <w:ind w:left="360"/>
            <w:jc w:val="both"/>
            <w:rPr>
              <w:b w:val="0"/>
              <w:sz w:val="22"/>
              <w:lang w:val="en-AU"/>
            </w:rPr>
          </w:pPr>
          <w:r w:rsidRPr="007459B1">
            <w:rPr>
              <w:b w:val="0"/>
              <w:sz w:val="22"/>
              <w:highlight w:val="yellow"/>
              <w:lang w:val="en-AU"/>
            </w:rPr>
            <w:t>Not applicable</w:t>
          </w:r>
          <w:r w:rsidRPr="007459B1">
            <w:rPr>
              <w:b w:val="0"/>
              <w:sz w:val="22"/>
              <w:lang w:val="en-AU"/>
            </w:rPr>
            <w:t>.</w:t>
          </w:r>
        </w:p>
        <w:p w14:paraId="13D42BAF" w14:textId="77777777" w:rsidR="004E34B7" w:rsidRPr="007459B1" w:rsidRDefault="004E34B7" w:rsidP="00CC3365">
          <w:pPr>
            <w:pStyle w:val="Subtitle"/>
            <w:jc w:val="both"/>
            <w:rPr>
              <w:b w:val="0"/>
              <w:sz w:val="22"/>
              <w:lang w:val="en-AU"/>
            </w:rPr>
          </w:pPr>
        </w:p>
        <w:p w14:paraId="4D9C9651" w14:textId="77777777" w:rsidR="004E34B7" w:rsidRPr="007459B1" w:rsidRDefault="004E34B7" w:rsidP="00CC3365">
          <w:pPr>
            <w:pStyle w:val="Subtitle"/>
            <w:numPr>
              <w:ilvl w:val="1"/>
              <w:numId w:val="36"/>
            </w:numPr>
            <w:ind w:left="360" w:firstLine="0"/>
            <w:jc w:val="both"/>
            <w:rPr>
              <w:b w:val="0"/>
              <w:sz w:val="22"/>
              <w:lang w:val="en-AU"/>
            </w:rPr>
          </w:pPr>
          <w:r w:rsidRPr="007459B1">
            <w:rPr>
              <w:b w:val="0"/>
              <w:sz w:val="22"/>
              <w:lang w:val="en-AU"/>
            </w:rPr>
            <w:t xml:space="preserve">Is any proportion of loss of efficient use or impairment or whole person impairment, due to a previous injury, </w:t>
          </w:r>
          <w:r w:rsidRPr="007459B1">
            <w:rPr>
              <w:b w:val="0"/>
              <w:sz w:val="22"/>
              <w:highlight w:val="yellow"/>
              <w:lang w:val="en-AU"/>
            </w:rPr>
            <w:t>pre-existing</w:t>
          </w:r>
          <w:r w:rsidRPr="007459B1">
            <w:rPr>
              <w:b w:val="0"/>
              <w:sz w:val="22"/>
              <w:lang w:val="en-AU"/>
            </w:rPr>
            <w:t xml:space="preserve"> condition, or abnormality? </w:t>
          </w:r>
        </w:p>
        <w:p w14:paraId="0B3F6EAE" w14:textId="77777777" w:rsidR="004E34B7" w:rsidRPr="009A5A85" w:rsidRDefault="004E34B7" w:rsidP="00CC3365">
          <w:pPr>
            <w:pStyle w:val="ListParagraph"/>
            <w:spacing w:line="240" w:lineRule="auto"/>
            <w:ind w:left="360"/>
            <w:jc w:val="both"/>
          </w:pPr>
          <w:r w:rsidRPr="007459B1">
            <w:t xml:space="preserve">Insert a </w:t>
          </w:r>
          <w:r w:rsidRPr="007459B1">
            <w:rPr>
              <w:highlight w:val="yellow"/>
            </w:rPr>
            <w:t>New Pre-existing</w:t>
          </w:r>
          <w:r w:rsidRPr="007459B1">
            <w:t xml:space="preserve"> history:</w:t>
          </w:r>
        </w:p>
        <w:p w14:paraId="1B85C71B" w14:textId="77777777" w:rsidR="004E34B7" w:rsidRPr="007459B1" w:rsidRDefault="004E34B7" w:rsidP="00CC3365">
          <w:pPr>
            <w:pStyle w:val="Subtitle"/>
            <w:ind w:left="360"/>
            <w:jc w:val="both"/>
            <w:rPr>
              <w:b w:val="0"/>
              <w:sz w:val="22"/>
              <w:lang w:val="en-AU"/>
            </w:rPr>
          </w:pPr>
          <w:r w:rsidRPr="007459B1">
            <w:rPr>
              <w:b w:val="0"/>
              <w:sz w:val="22"/>
              <w:highlight w:val="yellow"/>
              <w:lang w:val="en-AU"/>
            </w:rPr>
            <w:t>No</w:t>
          </w:r>
          <w:r w:rsidRPr="007459B1">
            <w:rPr>
              <w:b w:val="0"/>
              <w:sz w:val="22"/>
              <w:lang w:val="en-AU"/>
            </w:rPr>
            <w:t>.</w:t>
          </w:r>
        </w:p>
        <w:p w14:paraId="76340BA1" w14:textId="77777777" w:rsidR="004E34B7" w:rsidRPr="007459B1" w:rsidRDefault="004E34B7" w:rsidP="00CC3365">
          <w:pPr>
            <w:pStyle w:val="Subtitle"/>
            <w:ind w:left="360"/>
            <w:jc w:val="both"/>
            <w:rPr>
              <w:b w:val="0"/>
              <w:sz w:val="22"/>
              <w:lang w:val="en-AU"/>
            </w:rPr>
          </w:pPr>
          <w:r w:rsidRPr="007459B1">
            <w:rPr>
              <w:b w:val="0"/>
              <w:sz w:val="22"/>
              <w:lang w:val="en-AU"/>
            </w:rPr>
            <w:t xml:space="preserve">I have ascertained that, although there </w:t>
          </w:r>
          <w:r w:rsidRPr="007459B1">
            <w:rPr>
              <w:b w:val="0"/>
              <w:sz w:val="22"/>
              <w:highlight w:val="yellow"/>
              <w:lang w:val="en-AU"/>
            </w:rPr>
            <w:t xml:space="preserve">was a history of </w:t>
          </w:r>
          <w:r w:rsidRPr="007459B1">
            <w:rPr>
              <w:b w:val="0"/>
              <w:sz w:val="22"/>
              <w:lang w:val="en-AU"/>
            </w:rPr>
            <w:t xml:space="preserve">…, the Claimant was not suffering from a mental illness as a result. This conclusion was reached by hisher account and for reasons that there were </w:t>
          </w:r>
          <w:r w:rsidRPr="007459B1">
            <w:rPr>
              <w:b w:val="0"/>
              <w:sz w:val="22"/>
              <w:highlight w:val="yellow"/>
              <w:lang w:val="en-AU"/>
            </w:rPr>
            <w:t xml:space="preserve">no clinical documents </w:t>
          </w:r>
          <w:r w:rsidRPr="007459B1">
            <w:rPr>
              <w:b w:val="0"/>
              <w:sz w:val="22"/>
              <w:lang w:val="en-AU"/>
            </w:rPr>
            <w:t>provided suggesting that there was</w:t>
          </w:r>
          <w:r w:rsidR="00916DF4">
            <w:rPr>
              <w:b w:val="0"/>
              <w:sz w:val="22"/>
              <w:lang w:val="en-AU"/>
            </w:rPr>
            <w:t xml:space="preserve"> </w:t>
          </w:r>
          <w:r w:rsidR="00916DF4" w:rsidRPr="00916DF4">
            <w:rPr>
              <w:b w:val="0"/>
              <w:sz w:val="22"/>
              <w:highlight w:val="yellow"/>
              <w:lang w:val="en-AU"/>
            </w:rPr>
            <w:t>no</w:t>
          </w:r>
          <w:r w:rsidRPr="007459B1">
            <w:rPr>
              <w:b w:val="0"/>
              <w:sz w:val="22"/>
              <w:lang w:val="en-AU"/>
            </w:rPr>
            <w:t xml:space="preserve"> </w:t>
          </w:r>
          <w:r w:rsidRPr="007459B1">
            <w:rPr>
              <w:b w:val="0"/>
              <w:sz w:val="22"/>
              <w:highlight w:val="yellow"/>
              <w:lang w:val="en-AU"/>
            </w:rPr>
            <w:t xml:space="preserve">impairment and presentations </w:t>
          </w:r>
          <w:r w:rsidRPr="007459B1">
            <w:rPr>
              <w:b w:val="0"/>
              <w:sz w:val="22"/>
              <w:lang w:val="en-AU"/>
            </w:rPr>
            <w:t>to medical professionals before the subject injury occurred.</w:t>
          </w:r>
        </w:p>
        <w:p w14:paraId="45AF21DD" w14:textId="77777777" w:rsidR="004E34B7" w:rsidRPr="007459B1" w:rsidRDefault="004E34B7" w:rsidP="00CC3365">
          <w:pPr>
            <w:pStyle w:val="Subtitle"/>
            <w:ind w:left="360"/>
            <w:jc w:val="both"/>
            <w:rPr>
              <w:b w:val="0"/>
              <w:sz w:val="22"/>
              <w:lang w:val="en-AU"/>
            </w:rPr>
          </w:pPr>
        </w:p>
        <w:p w14:paraId="6AB2F738" w14:textId="77777777" w:rsidR="004E34B7" w:rsidRPr="007459B1" w:rsidRDefault="004E34B7" w:rsidP="00CC3365">
          <w:pPr>
            <w:pStyle w:val="Subtitle"/>
            <w:numPr>
              <w:ilvl w:val="1"/>
              <w:numId w:val="36"/>
            </w:numPr>
            <w:ind w:left="360" w:firstLine="0"/>
            <w:jc w:val="both"/>
            <w:rPr>
              <w:b w:val="0"/>
              <w:sz w:val="22"/>
              <w:lang w:val="en-AU"/>
            </w:rPr>
          </w:pPr>
          <w:r w:rsidRPr="007459B1">
            <w:rPr>
              <w:b w:val="0"/>
              <w:sz w:val="22"/>
              <w:lang w:val="en-AU"/>
            </w:rPr>
            <w:t xml:space="preserve">If so, please indicate which body part/system is affected by the previous injury, pre-existing condition, or abnormality. </w:t>
          </w:r>
        </w:p>
        <w:p w14:paraId="6EC31AAC" w14:textId="77777777" w:rsidR="004E34B7" w:rsidRPr="007459B1" w:rsidRDefault="004E34B7" w:rsidP="00CC3365">
          <w:pPr>
            <w:pStyle w:val="Subtitle"/>
            <w:ind w:left="360"/>
            <w:jc w:val="both"/>
            <w:rPr>
              <w:b w:val="0"/>
              <w:sz w:val="22"/>
              <w:lang w:val="en-AU"/>
            </w:rPr>
          </w:pPr>
          <w:r w:rsidRPr="007459B1">
            <w:rPr>
              <w:b w:val="0"/>
              <w:sz w:val="22"/>
              <w:highlight w:val="yellow"/>
              <w:lang w:val="en-AU"/>
            </w:rPr>
            <w:t>Not applicable</w:t>
          </w:r>
          <w:r w:rsidRPr="007459B1">
            <w:rPr>
              <w:b w:val="0"/>
              <w:sz w:val="22"/>
              <w:lang w:val="en-AU"/>
            </w:rPr>
            <w:t>.</w:t>
          </w:r>
          <w:r w:rsidR="00ED4E02">
            <w:rPr>
              <w:b w:val="0"/>
              <w:sz w:val="22"/>
              <w:lang w:val="en-AU"/>
            </w:rPr>
            <w:t xml:space="preserve"> /   </w:t>
          </w:r>
          <w:r w:rsidR="00ED4E02" w:rsidRPr="00ED4E02">
            <w:rPr>
              <w:b w:val="0"/>
              <w:sz w:val="22"/>
              <w:highlight w:val="yellow"/>
              <w:lang w:val="en-AU"/>
            </w:rPr>
            <w:t>Psychiatric/psychological disorder</w:t>
          </w:r>
        </w:p>
        <w:p w14:paraId="4DE337F0" w14:textId="77777777" w:rsidR="004E34B7" w:rsidRPr="007459B1" w:rsidRDefault="004E34B7" w:rsidP="00CC3365">
          <w:pPr>
            <w:pStyle w:val="Subtitle"/>
            <w:jc w:val="both"/>
            <w:rPr>
              <w:b w:val="0"/>
              <w:sz w:val="22"/>
              <w:lang w:val="en-AU"/>
            </w:rPr>
          </w:pPr>
        </w:p>
        <w:p w14:paraId="20E5CAFB" w14:textId="77777777" w:rsidR="004E34B7" w:rsidRPr="007459B1" w:rsidRDefault="004E34B7" w:rsidP="00CC3365">
          <w:pPr>
            <w:pStyle w:val="Subtitle"/>
            <w:jc w:val="both"/>
            <w:rPr>
              <w:b w:val="0"/>
              <w:sz w:val="22"/>
              <w:lang w:val="en-AU"/>
            </w:rPr>
          </w:pPr>
        </w:p>
        <w:p w14:paraId="2AA8BC07" w14:textId="77777777" w:rsidR="004E34B7" w:rsidRPr="007459B1" w:rsidRDefault="004E34B7" w:rsidP="00CC3365">
          <w:pPr>
            <w:pStyle w:val="GeneralText"/>
            <w:numPr>
              <w:ilvl w:val="0"/>
              <w:numId w:val="33"/>
            </w:numPr>
            <w:tabs>
              <w:tab w:val="clear" w:pos="720"/>
            </w:tabs>
            <w:spacing w:line="240" w:lineRule="auto"/>
            <w:ind w:left="0" w:firstLine="0"/>
            <w:rPr>
              <w:b/>
              <w:lang w:val="en-AU"/>
            </w:rPr>
          </w:pPr>
          <w:r w:rsidRPr="007459B1">
            <w:rPr>
              <w:b/>
              <w:lang w:val="en-AU"/>
            </w:rPr>
            <w:t>THE FACTS ON WHICH THE ASSESSMENT IS BASED</w:t>
          </w:r>
        </w:p>
        <w:p w14:paraId="26421EE7" w14:textId="77777777" w:rsidR="004E34B7" w:rsidRPr="007459B1" w:rsidRDefault="004E34B7" w:rsidP="00CC3365">
          <w:pPr>
            <w:pStyle w:val="BodyTextIndent2"/>
            <w:ind w:left="0" w:firstLine="0"/>
            <w:jc w:val="both"/>
            <w:rPr>
              <w:b w:val="0"/>
            </w:rPr>
          </w:pPr>
        </w:p>
        <w:p w14:paraId="51A84CE6" w14:textId="77777777" w:rsidR="004E34B7" w:rsidRPr="007459B1" w:rsidRDefault="004E34B7" w:rsidP="00CC3365">
          <w:pPr>
            <w:spacing w:line="240" w:lineRule="auto"/>
            <w:jc w:val="both"/>
          </w:pPr>
          <w:r w:rsidRPr="007459B1">
            <w:t>The facts on which I have based my assessment of whole-person impairment are:</w:t>
          </w:r>
        </w:p>
        <w:p w14:paraId="409AEA3F" w14:textId="77777777" w:rsidR="004E34B7" w:rsidRPr="007459B1" w:rsidRDefault="004E34B7" w:rsidP="00CC3365">
          <w:pPr>
            <w:spacing w:line="240" w:lineRule="auto"/>
            <w:jc w:val="both"/>
            <w:rPr>
              <w:noProof/>
            </w:rPr>
          </w:pPr>
          <w:r w:rsidRPr="007459B1">
            <w:rPr>
              <w:noProof/>
            </w:rPr>
            <w:t>The information provided in the interview, my observations of the Claimant during the course of the interview, and the medical records provided to me.</w:t>
          </w:r>
        </w:p>
        <w:p w14:paraId="121952CC" w14:textId="77777777" w:rsidR="004E34B7" w:rsidRPr="007459B1" w:rsidRDefault="004E34B7" w:rsidP="00CC3365">
          <w:pPr>
            <w:pStyle w:val="GeneralText"/>
            <w:numPr>
              <w:ilvl w:val="0"/>
              <w:numId w:val="33"/>
            </w:numPr>
            <w:tabs>
              <w:tab w:val="clear" w:pos="720"/>
            </w:tabs>
            <w:spacing w:line="240" w:lineRule="auto"/>
            <w:ind w:left="0" w:firstLine="0"/>
            <w:rPr>
              <w:b/>
              <w:lang w:val="en-AU"/>
            </w:rPr>
          </w:pPr>
          <w:r w:rsidRPr="007459B1">
            <w:rPr>
              <w:b/>
              <w:lang w:val="en-AU"/>
            </w:rPr>
            <w:lastRenderedPageBreak/>
            <w:t>REASONS FOR ASSESSMENT</w:t>
          </w:r>
        </w:p>
        <w:p w14:paraId="708A22C4" w14:textId="77777777" w:rsidR="004E34B7" w:rsidRPr="007459B1" w:rsidRDefault="004E34B7" w:rsidP="00CC3365">
          <w:pPr>
            <w:pStyle w:val="Subtitle"/>
            <w:numPr>
              <w:ilvl w:val="0"/>
              <w:numId w:val="37"/>
            </w:numPr>
            <w:ind w:left="360" w:firstLine="0"/>
            <w:jc w:val="both"/>
            <w:rPr>
              <w:b w:val="0"/>
              <w:sz w:val="22"/>
              <w:lang w:val="en-AU"/>
            </w:rPr>
          </w:pPr>
          <w:r w:rsidRPr="007459B1">
            <w:rPr>
              <w:b w:val="0"/>
              <w:sz w:val="22"/>
              <w:lang w:val="en-AU"/>
            </w:rPr>
            <w:t>My opinion and assessment of whole-person impairment</w:t>
          </w:r>
        </w:p>
        <w:p w14:paraId="7E649E0E" w14:textId="77777777" w:rsidR="004E34B7" w:rsidRPr="007459B1" w:rsidRDefault="00E71A5F" w:rsidP="00CC3365">
          <w:pPr>
            <w:spacing w:line="240" w:lineRule="auto"/>
            <w:jc w:val="both"/>
          </w:pPr>
          <w:sdt>
            <w:sdtPr>
              <w:alias w:val="MyPIRSTable1FinalWPI"/>
              <w:tag w:val="MyPIRSTable1FinalWPI"/>
              <w:id w:val="110956436"/>
              <w:placeholder>
                <w:docPart w:val="8027971F28F1F54B9A651AD93C60E9AA"/>
              </w:placeholder>
              <w:showingPlcHdr/>
              <w:dataBinding w:xpath="//*[local-name()='MyPIRSTable1FinalWPI']" w:storeItemID="{99E3D2BE-06C1-4795-8970-33A745E9499F}"/>
              <w:text/>
            </w:sdtPr>
            <w:sdtEndPr/>
            <w:sdtContent>
              <w:r w:rsidR="00657CB4" w:rsidRPr="00D81F05">
                <w:rPr>
                  <w:rStyle w:val="PlaceholderText"/>
                </w:rPr>
                <w:t>Click or tap here to enter text.</w:t>
              </w:r>
            </w:sdtContent>
          </w:sdt>
          <w:r w:rsidR="004E34B7" w:rsidRPr="007459B1">
            <w:t xml:space="preserve">% </w:t>
          </w:r>
          <w:r w:rsidR="00C11DD4">
            <w:t>Whole Person Impairment</w:t>
          </w:r>
          <w:r w:rsidR="004E34B7" w:rsidRPr="007459B1">
            <w:rPr>
              <w:rFonts w:eastAsia="Lucida Sans"/>
              <w:b/>
            </w:rPr>
            <w:t xml:space="preserve"> </w:t>
          </w:r>
          <w:r w:rsidR="004E34B7" w:rsidRPr="007459B1">
            <w:rPr>
              <w:highlight w:val="yellow"/>
            </w:rPr>
            <w:t>WPI%</w:t>
          </w:r>
        </w:p>
        <w:p w14:paraId="75106BA7" w14:textId="77777777" w:rsidR="004E34B7" w:rsidRPr="007459B1" w:rsidRDefault="004E34B7" w:rsidP="00CC3365">
          <w:pPr>
            <w:spacing w:line="240" w:lineRule="auto"/>
            <w:jc w:val="both"/>
          </w:pPr>
          <w:r w:rsidRPr="007459B1">
            <w:t>In making that assessment I have considered the following matters: -</w:t>
          </w:r>
        </w:p>
        <w:p w14:paraId="11FEED84" w14:textId="77777777" w:rsidR="004E34B7" w:rsidRPr="007459B1" w:rsidRDefault="004E34B7" w:rsidP="00CC3365">
          <w:pPr>
            <w:spacing w:line="240" w:lineRule="auto"/>
            <w:jc w:val="both"/>
          </w:pPr>
          <w:r w:rsidRPr="007459B1">
            <w:t>The information from the assessment and my observations of the Claimant, which can be found above, as well as information from the relevant documents, have been summarised below:</w:t>
          </w:r>
        </w:p>
        <w:p w14:paraId="7BEAA090" w14:textId="77777777" w:rsidR="004E34B7" w:rsidRPr="007459B1" w:rsidRDefault="00422089" w:rsidP="00CC3365">
          <w:pPr>
            <w:spacing w:line="240" w:lineRule="auto"/>
            <w:ind w:left="360"/>
            <w:jc w:val="both"/>
          </w:pPr>
          <w:r w:rsidRPr="00C023E6">
            <w:rPr>
              <w:highlight w:val="red"/>
            </w:rPr>
            <w:t>MoveDocRWHerewcc</w:t>
          </w:r>
        </w:p>
        <w:p w14:paraId="731EBCAE" w14:textId="77777777" w:rsidR="004E34B7" w:rsidRPr="007459B1" w:rsidRDefault="004E34B7" w:rsidP="00CC3365">
          <w:pPr>
            <w:pStyle w:val="Subtitle"/>
            <w:numPr>
              <w:ilvl w:val="0"/>
              <w:numId w:val="37"/>
            </w:numPr>
            <w:ind w:left="360" w:firstLine="0"/>
            <w:jc w:val="both"/>
            <w:rPr>
              <w:b w:val="0"/>
              <w:sz w:val="22"/>
              <w:lang w:val="en-AU"/>
            </w:rPr>
          </w:pPr>
          <w:r w:rsidRPr="007459B1">
            <w:rPr>
              <w:b w:val="0"/>
              <w:sz w:val="22"/>
              <w:lang w:val="en-AU"/>
            </w:rPr>
            <w:t xml:space="preserve">An explanation of my calculations (if applicable) </w:t>
          </w:r>
        </w:p>
        <w:p w14:paraId="7D394F86" w14:textId="77777777" w:rsidR="004E34B7" w:rsidRPr="007459B1" w:rsidRDefault="004E34B7" w:rsidP="00CC3365">
          <w:pPr>
            <w:spacing w:line="240" w:lineRule="auto"/>
            <w:ind w:left="360"/>
            <w:jc w:val="both"/>
            <w:rPr>
              <w:noProof/>
            </w:rPr>
          </w:pPr>
          <w:r w:rsidRPr="007459B1">
            <w:rPr>
              <w:noProof/>
            </w:rPr>
            <w:t xml:space="preserve">Please refer to the </w:t>
          </w:r>
          <w:r w:rsidRPr="00055B07">
            <w:rPr>
              <w:noProof/>
            </w:rPr>
            <w:t>PIRS</w:t>
          </w:r>
          <w:r w:rsidRPr="007459B1">
            <w:rPr>
              <w:noProof/>
            </w:rPr>
            <w:t xml:space="preserve"> worksheet</w:t>
          </w:r>
        </w:p>
        <w:p w14:paraId="1AACD2AD" w14:textId="77777777" w:rsidR="004E34B7" w:rsidRPr="007459B1" w:rsidRDefault="004E34B7" w:rsidP="00CC3365">
          <w:pPr>
            <w:spacing w:line="240" w:lineRule="auto"/>
            <w:ind w:left="360"/>
            <w:jc w:val="both"/>
            <w:rPr>
              <w:i/>
            </w:rPr>
          </w:pPr>
          <w:r w:rsidRPr="007459B1">
            <w:rPr>
              <w:i/>
            </w:rPr>
            <w:t xml:space="preserve">Worksheet /actual calculations attached? </w:t>
          </w:r>
          <w:r w:rsidRPr="007459B1">
            <w:rPr>
              <w:i/>
              <w:highlight w:val="yellow"/>
            </w:rPr>
            <w:fldChar w:fldCharType="begin">
              <w:ffData>
                <w:name w:val=""/>
                <w:enabled/>
                <w:calcOnExit w:val="0"/>
                <w:textInput>
                  <w:default w:val="Yes or No"/>
                </w:textInput>
              </w:ffData>
            </w:fldChar>
          </w:r>
          <w:r w:rsidRPr="007459B1">
            <w:rPr>
              <w:i/>
              <w:highlight w:val="yellow"/>
            </w:rPr>
            <w:instrText xml:space="preserve"> FORMTEXT </w:instrText>
          </w:r>
          <w:r w:rsidRPr="007459B1">
            <w:rPr>
              <w:i/>
              <w:highlight w:val="yellow"/>
            </w:rPr>
          </w:r>
          <w:r w:rsidRPr="007459B1">
            <w:rPr>
              <w:i/>
              <w:highlight w:val="yellow"/>
            </w:rPr>
            <w:fldChar w:fldCharType="separate"/>
          </w:r>
          <w:r w:rsidRPr="007459B1">
            <w:rPr>
              <w:i/>
              <w:noProof/>
              <w:highlight w:val="yellow"/>
            </w:rPr>
            <w:t>Yes or No</w:t>
          </w:r>
          <w:r w:rsidRPr="007459B1">
            <w:rPr>
              <w:i/>
              <w:highlight w:val="yellow"/>
            </w:rPr>
            <w:fldChar w:fldCharType="end"/>
          </w:r>
          <w:r w:rsidRPr="007459B1">
            <w:rPr>
              <w:i/>
            </w:rPr>
            <w:t xml:space="preserve"> Yes.</w:t>
          </w:r>
        </w:p>
        <w:p w14:paraId="731AE839" w14:textId="77777777" w:rsidR="004E34B7" w:rsidRPr="007459B1" w:rsidRDefault="004E34B7" w:rsidP="00CC3365">
          <w:pPr>
            <w:pStyle w:val="Subtitle"/>
            <w:numPr>
              <w:ilvl w:val="0"/>
              <w:numId w:val="37"/>
            </w:numPr>
            <w:ind w:left="360" w:firstLine="0"/>
            <w:jc w:val="both"/>
            <w:rPr>
              <w:b w:val="0"/>
              <w:sz w:val="22"/>
              <w:lang w:val="en-AU"/>
            </w:rPr>
          </w:pPr>
          <w:r w:rsidRPr="007459B1">
            <w:rPr>
              <w:b w:val="0"/>
              <w:sz w:val="22"/>
              <w:lang w:val="en-AU"/>
            </w:rPr>
            <w:t>My brief comments regarding the other medical opinions and findings submitted by the parties and, where applicable, the reasons why my opinion differs.</w:t>
          </w:r>
        </w:p>
        <w:p w14:paraId="6A4BC771" w14:textId="77777777" w:rsidR="004E34B7" w:rsidRPr="007459B1" w:rsidRDefault="004E34B7" w:rsidP="00CC3365">
          <w:pPr>
            <w:spacing w:line="240" w:lineRule="auto"/>
            <w:jc w:val="both"/>
          </w:pPr>
        </w:p>
        <w:p w14:paraId="782F3A1A" w14:textId="77777777" w:rsidR="004E34B7" w:rsidRPr="007459B1" w:rsidRDefault="004E34B7" w:rsidP="00CC3365">
          <w:pPr>
            <w:spacing w:line="240" w:lineRule="auto"/>
            <w:ind w:left="360"/>
            <w:jc w:val="both"/>
          </w:pPr>
          <w:r w:rsidRPr="007459B1">
            <w:t xml:space="preserve">My assessment of </w:t>
          </w:r>
          <w:sdt>
            <w:sdtPr>
              <w:alias w:val="MyPIRSTable1FinalWPI"/>
              <w:tag w:val="MyPIRSTable1FinalWPI"/>
              <w:id w:val="-475075006"/>
              <w:placeholder>
                <w:docPart w:val="B4D5DCB600FD5D44AB3551BB292E7D31"/>
              </w:placeholder>
              <w:showingPlcHdr/>
              <w:dataBinding w:xpath="//*[local-name()='MyPIRSTable1FinalWPI']" w:storeItemID="{99E3D2BE-06C1-4795-8970-33A745E9499F}"/>
              <w:text/>
            </w:sdtPr>
            <w:sdtEndPr/>
            <w:sdtContent>
              <w:r w:rsidR="00657CB4" w:rsidRPr="00D81F05">
                <w:rPr>
                  <w:rStyle w:val="PlaceholderText"/>
                </w:rPr>
                <w:t>Click or tap here to enter text.</w:t>
              </w:r>
            </w:sdtContent>
          </w:sdt>
          <w:r w:rsidRPr="007459B1">
            <w:t xml:space="preserve">% </w:t>
          </w:r>
          <w:r w:rsidR="001522CD">
            <w:t>Whole Person Impairment (</w:t>
          </w:r>
          <w:r w:rsidRPr="007459B1">
            <w:t>WPI%</w:t>
          </w:r>
          <w:r w:rsidR="001522CD">
            <w:t>)</w:t>
          </w:r>
          <w:r w:rsidRPr="007459B1">
            <w:rPr>
              <w:rFonts w:eastAsia="Lucida Sans"/>
              <w:b/>
            </w:rPr>
            <w:t xml:space="preserve"> </w:t>
          </w:r>
          <w:r w:rsidRPr="007459B1">
            <w:rPr>
              <w:highlight w:val="yellow"/>
            </w:rPr>
            <w:t>agrees</w:t>
          </w:r>
          <w:r w:rsidRPr="007459B1">
            <w:t xml:space="preserve"> with the outcome of </w:t>
          </w:r>
          <w:r w:rsidRPr="007459B1">
            <w:rPr>
              <w:highlight w:val="yellow"/>
            </w:rPr>
            <w:t>Dr</w:t>
          </w:r>
          <w:r w:rsidRPr="007459B1">
            <w:t>. My reasoning for each specific domain is to be found within the PIRS.</w:t>
          </w:r>
        </w:p>
        <w:p w14:paraId="46D4E18B" w14:textId="77777777" w:rsidR="004E34B7" w:rsidRPr="007459B1" w:rsidRDefault="004E34B7" w:rsidP="00CC3365">
          <w:pPr>
            <w:spacing w:line="240" w:lineRule="auto"/>
            <w:ind w:left="360"/>
            <w:jc w:val="both"/>
            <w:rPr>
              <w:u w:val="single"/>
            </w:rPr>
          </w:pPr>
          <w:r w:rsidRPr="007459B1">
            <w:rPr>
              <w:u w:val="single"/>
            </w:rPr>
            <w:t xml:space="preserve">A summary of my PIRS assessment is as follows: </w:t>
          </w:r>
        </w:p>
        <w:sdt>
          <w:sdtPr>
            <w:alias w:val="MyPIRSTable1AxLine"/>
            <w:id w:val="1450964854"/>
            <w:placeholder>
              <w:docPart w:val="A13FC1A62073EF4C85A0D4F67FCF67F5"/>
            </w:placeholder>
            <w:showingPlcHdr/>
            <w:dataBinding w:xpath="//*[local-name()='MyPIRSTable1AxLine']" w:storeItemID="{99E3D2BE-06C1-4795-8970-33A745E9499F}"/>
            <w:text/>
          </w:sdtPr>
          <w:sdtEndPr/>
          <w:sdtContent>
            <w:p w14:paraId="6FDD7320" w14:textId="77777777" w:rsidR="004E34B7" w:rsidRPr="007459B1" w:rsidRDefault="00657CB4" w:rsidP="00CC3365">
              <w:pPr>
                <w:spacing w:line="240" w:lineRule="auto"/>
                <w:ind w:left="360"/>
                <w:jc w:val="both"/>
              </w:pPr>
              <w:r w:rsidRPr="00517A33">
                <w:rPr>
                  <w:rStyle w:val="PlaceholderText"/>
                </w:rPr>
                <w:t>Click or tap here to enter text.</w:t>
              </w:r>
            </w:p>
          </w:sdtContent>
        </w:sdt>
        <w:p w14:paraId="1D968677" w14:textId="77777777" w:rsidR="004E34B7" w:rsidRPr="007459B1" w:rsidRDefault="004E34B7" w:rsidP="00CC3365">
          <w:pPr>
            <w:spacing w:line="240" w:lineRule="auto"/>
            <w:ind w:left="360"/>
            <w:jc w:val="both"/>
          </w:pPr>
          <w:r w:rsidRPr="007459B1">
            <w:t xml:space="preserve">*** Add in </w:t>
          </w:r>
          <w:r w:rsidRPr="007459B1">
            <w:rPr>
              <w:highlight w:val="red"/>
            </w:rPr>
            <w:t>the opinion PIRS</w:t>
          </w:r>
          <w:r w:rsidRPr="007459B1">
            <w:t xml:space="preserve"> assessments here</w:t>
          </w:r>
        </w:p>
        <w:p w14:paraId="32B15607" w14:textId="77777777" w:rsidR="004E34B7" w:rsidRPr="007459B1" w:rsidRDefault="004E34B7" w:rsidP="00CC3365">
          <w:pPr>
            <w:spacing w:line="240" w:lineRule="auto"/>
            <w:ind w:left="360"/>
            <w:jc w:val="both"/>
          </w:pPr>
          <w:r w:rsidRPr="007459B1">
            <w:t xml:space="preserve">Insert a New </w:t>
          </w:r>
          <w:r w:rsidRPr="007459B1">
            <w:rPr>
              <w:highlight w:val="yellow"/>
            </w:rPr>
            <w:t>Impair Compare</w:t>
          </w:r>
          <w:r w:rsidRPr="007459B1">
            <w:t>:</w:t>
          </w:r>
        </w:p>
        <w:p w14:paraId="583E195E" w14:textId="77777777" w:rsidR="004E34B7" w:rsidRPr="007459B1" w:rsidRDefault="004E34B7" w:rsidP="00CC3365">
          <w:pPr>
            <w:pStyle w:val="Subtitle"/>
            <w:numPr>
              <w:ilvl w:val="0"/>
              <w:numId w:val="37"/>
            </w:numPr>
            <w:ind w:left="360" w:firstLine="0"/>
            <w:jc w:val="both"/>
            <w:rPr>
              <w:b w:val="0"/>
              <w:sz w:val="22"/>
              <w:lang w:val="en-AU"/>
            </w:rPr>
          </w:pPr>
          <w:r w:rsidRPr="007459B1">
            <w:rPr>
              <w:b w:val="0"/>
              <w:sz w:val="22"/>
              <w:lang w:val="en-AU"/>
            </w:rPr>
            <w:t xml:space="preserve">I certify that the impairment is permanent and that the degree of permanent impairment is fully ascertainable. </w:t>
          </w:r>
          <w:r w:rsidRPr="007459B1">
            <w:rPr>
              <w:b w:val="0"/>
              <w:sz w:val="22"/>
              <w:highlight w:val="yellow"/>
              <w:lang w:val="en-AU"/>
            </w:rPr>
            <w:fldChar w:fldCharType="begin">
              <w:ffData>
                <w:name w:val=""/>
                <w:enabled/>
                <w:calcOnExit w:val="0"/>
                <w:textInput>
                  <w:default w:val="(Delete if not applicable)"/>
                </w:textInput>
              </w:ffData>
            </w:fldChar>
          </w:r>
          <w:r w:rsidRPr="007459B1">
            <w:rPr>
              <w:b w:val="0"/>
              <w:sz w:val="22"/>
              <w:highlight w:val="yellow"/>
              <w:lang w:val="en-AU"/>
            </w:rPr>
            <w:instrText xml:space="preserve"> FORMTEXT </w:instrText>
          </w:r>
          <w:r w:rsidRPr="007459B1">
            <w:rPr>
              <w:b w:val="0"/>
              <w:sz w:val="22"/>
              <w:highlight w:val="yellow"/>
              <w:lang w:val="en-AU"/>
            </w:rPr>
          </w:r>
          <w:r w:rsidRPr="007459B1">
            <w:rPr>
              <w:b w:val="0"/>
              <w:sz w:val="22"/>
              <w:highlight w:val="yellow"/>
              <w:lang w:val="en-AU"/>
            </w:rPr>
            <w:fldChar w:fldCharType="separate"/>
          </w:r>
          <w:r w:rsidRPr="007459B1">
            <w:rPr>
              <w:b w:val="0"/>
              <w:noProof/>
              <w:sz w:val="22"/>
              <w:highlight w:val="yellow"/>
              <w:lang w:val="en-AU"/>
            </w:rPr>
            <w:t>(Delete if not applicable)</w:t>
          </w:r>
          <w:r w:rsidRPr="007459B1">
            <w:rPr>
              <w:b w:val="0"/>
              <w:sz w:val="22"/>
              <w:highlight w:val="yellow"/>
              <w:lang w:val="en-AU"/>
            </w:rPr>
            <w:fldChar w:fldCharType="end"/>
          </w:r>
        </w:p>
        <w:p w14:paraId="61600848" w14:textId="77777777" w:rsidR="004E34B7" w:rsidRPr="007459B1" w:rsidRDefault="004E34B7" w:rsidP="00CC3365">
          <w:pPr>
            <w:pStyle w:val="BodyTextIndent3"/>
            <w:spacing w:line="240" w:lineRule="auto"/>
            <w:ind w:left="0"/>
            <w:jc w:val="both"/>
            <w:rPr>
              <w:b/>
              <w:sz w:val="22"/>
              <w:szCs w:val="22"/>
            </w:rPr>
          </w:pPr>
        </w:p>
        <w:p w14:paraId="3C2AA9E4" w14:textId="77777777" w:rsidR="004E34B7" w:rsidRPr="007459B1" w:rsidRDefault="004E34B7" w:rsidP="00CC3365">
          <w:pPr>
            <w:pStyle w:val="GeneralText"/>
            <w:numPr>
              <w:ilvl w:val="0"/>
              <w:numId w:val="33"/>
            </w:numPr>
            <w:tabs>
              <w:tab w:val="clear" w:pos="720"/>
            </w:tabs>
            <w:spacing w:line="240" w:lineRule="auto"/>
            <w:ind w:left="0" w:firstLine="0"/>
            <w:rPr>
              <w:b/>
              <w:lang w:val="en-AU"/>
            </w:rPr>
          </w:pPr>
          <w:r w:rsidRPr="007459B1">
            <w:rPr>
              <w:b/>
              <w:lang w:val="en-AU"/>
            </w:rPr>
            <w:t xml:space="preserve">DEDUCTION (IF ANY) FOR THE PROPORTION OF THE IMPAIRMENT THAT IS DUE TO PREVIOUS INJURY OR PRE-EXISTING CONDITION OR ABNORMALITY </w:t>
          </w:r>
          <w:r w:rsidRPr="007459B1">
            <w:rPr>
              <w:b/>
              <w:highlight w:val="yellow"/>
              <w:lang w:val="en-AU"/>
            </w:rPr>
            <w:fldChar w:fldCharType="begin">
              <w:ffData>
                <w:name w:val=""/>
                <w:enabled/>
                <w:calcOnExit w:val="0"/>
                <w:textInput>
                  <w:default w:val="(Delete where not applicable)"/>
                </w:textInput>
              </w:ffData>
            </w:fldChar>
          </w:r>
          <w:r w:rsidRPr="007459B1">
            <w:rPr>
              <w:b/>
              <w:highlight w:val="yellow"/>
              <w:lang w:val="en-AU"/>
            </w:rPr>
            <w:instrText xml:space="preserve"> FORMTEXT </w:instrText>
          </w:r>
          <w:r w:rsidRPr="007459B1">
            <w:rPr>
              <w:b/>
              <w:highlight w:val="yellow"/>
              <w:lang w:val="en-AU"/>
            </w:rPr>
          </w:r>
          <w:r w:rsidRPr="007459B1">
            <w:rPr>
              <w:b/>
              <w:highlight w:val="yellow"/>
              <w:lang w:val="en-AU"/>
            </w:rPr>
            <w:fldChar w:fldCharType="separate"/>
          </w:r>
          <w:r w:rsidRPr="007459B1">
            <w:rPr>
              <w:b/>
              <w:noProof/>
              <w:highlight w:val="yellow"/>
              <w:lang w:val="en-AU"/>
            </w:rPr>
            <w:t>(Delete where not applicable)</w:t>
          </w:r>
          <w:r w:rsidRPr="007459B1">
            <w:rPr>
              <w:b/>
              <w:highlight w:val="yellow"/>
              <w:lang w:val="en-AU"/>
            </w:rPr>
            <w:fldChar w:fldCharType="end"/>
          </w:r>
        </w:p>
        <w:p w14:paraId="4BC473B5" w14:textId="77777777" w:rsidR="004E34B7" w:rsidRPr="007459B1" w:rsidRDefault="004E34B7" w:rsidP="00CC3365">
          <w:pPr>
            <w:pStyle w:val="Generaltext0"/>
            <w:spacing w:line="240" w:lineRule="auto"/>
            <w:rPr>
              <w:bCs/>
              <w:lang w:val="en-AU"/>
            </w:rPr>
          </w:pPr>
        </w:p>
        <w:p w14:paraId="4A97C577" w14:textId="77777777" w:rsidR="004E34B7" w:rsidRPr="007459B1" w:rsidRDefault="004E34B7" w:rsidP="00CC3365">
          <w:pPr>
            <w:pStyle w:val="Subtitle"/>
            <w:numPr>
              <w:ilvl w:val="0"/>
              <w:numId w:val="38"/>
            </w:numPr>
            <w:ind w:left="360" w:firstLine="0"/>
            <w:jc w:val="both"/>
            <w:rPr>
              <w:b w:val="0"/>
              <w:sz w:val="22"/>
              <w:lang w:val="en-AU"/>
            </w:rPr>
          </w:pPr>
          <w:r w:rsidRPr="007459B1">
            <w:rPr>
              <w:b w:val="0"/>
              <w:sz w:val="22"/>
              <w:lang w:val="en-AU"/>
            </w:rPr>
            <w:t>In my opinion, the worker suffers from the following relevant previous injuries, pre-existing conditions or abnormalities:</w:t>
          </w:r>
        </w:p>
        <w:p w14:paraId="3B7F307C" w14:textId="77777777" w:rsidR="004E34B7" w:rsidRPr="007459B1" w:rsidRDefault="004E34B7" w:rsidP="00CC3365">
          <w:pPr>
            <w:numPr>
              <w:ilvl w:val="2"/>
              <w:numId w:val="39"/>
            </w:numPr>
            <w:spacing w:after="0" w:line="240" w:lineRule="auto"/>
            <w:ind w:left="1058" w:firstLine="0"/>
            <w:jc w:val="both"/>
          </w:pPr>
          <w:r w:rsidRPr="007459B1">
            <w:rPr>
              <w:highlight w:val="yellow"/>
            </w:rPr>
            <w:fldChar w:fldCharType="begin">
              <w:ffData>
                <w:name w:val=""/>
                <w:enabled/>
                <w:calcOnExit w:val="0"/>
                <w:textInput>
                  <w:default w:val="(List previous injuries etc. If there are no such injuries etc put “Nil&quot;)"/>
                </w:textInput>
              </w:ffData>
            </w:fldChar>
          </w:r>
          <w:r w:rsidRPr="007459B1">
            <w:rPr>
              <w:highlight w:val="yellow"/>
            </w:rPr>
            <w:instrText xml:space="preserve"> FORMTEXT </w:instrText>
          </w:r>
          <w:r w:rsidRPr="007459B1">
            <w:rPr>
              <w:highlight w:val="yellow"/>
            </w:rPr>
          </w:r>
          <w:r w:rsidRPr="007459B1">
            <w:rPr>
              <w:highlight w:val="yellow"/>
            </w:rPr>
            <w:fldChar w:fldCharType="separate"/>
          </w:r>
          <w:r w:rsidRPr="007459B1">
            <w:rPr>
              <w:noProof/>
              <w:highlight w:val="yellow"/>
            </w:rPr>
            <w:t>(List previous injuries etc. If there are no such injuries etc put “Nil")</w:t>
          </w:r>
          <w:r w:rsidRPr="007459B1">
            <w:rPr>
              <w:highlight w:val="yellow"/>
            </w:rPr>
            <w:fldChar w:fldCharType="end"/>
          </w:r>
          <w:r w:rsidRPr="007459B1">
            <w:t xml:space="preserve"> Nil.</w:t>
          </w:r>
        </w:p>
        <w:p w14:paraId="1973DF1D" w14:textId="77777777" w:rsidR="004E34B7" w:rsidRPr="007459B1" w:rsidRDefault="004E34B7" w:rsidP="00CC3365">
          <w:pPr>
            <w:spacing w:line="240" w:lineRule="auto"/>
            <w:jc w:val="both"/>
          </w:pPr>
        </w:p>
        <w:p w14:paraId="0D431BC1" w14:textId="77777777" w:rsidR="004E34B7" w:rsidRPr="007459B1" w:rsidRDefault="004E34B7" w:rsidP="00CC3365">
          <w:pPr>
            <w:spacing w:line="240" w:lineRule="auto"/>
            <w:jc w:val="both"/>
          </w:pPr>
          <w:r w:rsidRPr="007459B1">
            <w:t xml:space="preserve">Insert a </w:t>
          </w:r>
          <w:r w:rsidRPr="007459B1">
            <w:rPr>
              <w:highlight w:val="yellow"/>
            </w:rPr>
            <w:t>New Pre-existing</w:t>
          </w:r>
          <w:r w:rsidRPr="007459B1">
            <w:t xml:space="preserve"> history:</w:t>
          </w:r>
        </w:p>
        <w:p w14:paraId="628C61C6" w14:textId="77777777" w:rsidR="004E34B7" w:rsidRPr="007459B1" w:rsidRDefault="004E34B7" w:rsidP="00CC3365">
          <w:pPr>
            <w:pStyle w:val="Subtitle"/>
            <w:numPr>
              <w:ilvl w:val="0"/>
              <w:numId w:val="38"/>
            </w:numPr>
            <w:ind w:left="360" w:firstLine="0"/>
            <w:jc w:val="both"/>
            <w:rPr>
              <w:b w:val="0"/>
              <w:sz w:val="22"/>
              <w:lang w:val="en-AU"/>
            </w:rPr>
          </w:pPr>
          <w:r w:rsidRPr="007459B1">
            <w:rPr>
              <w:b w:val="0"/>
              <w:sz w:val="22"/>
              <w:lang w:val="en-AU"/>
            </w:rPr>
            <w:t>The previous injury, pre-existing condition or abnormality directly contributes to the following matters that were taken into account when assessing the whole person impairment that results from the injury, being the matters taken into account in 10a, and in the following ways:</w:t>
          </w:r>
        </w:p>
        <w:p w14:paraId="3E8FDEA4" w14:textId="77777777" w:rsidR="004E34B7" w:rsidRPr="007459B1" w:rsidRDefault="004E34B7" w:rsidP="00CC3365">
          <w:pPr>
            <w:numPr>
              <w:ilvl w:val="0"/>
              <w:numId w:val="40"/>
            </w:numPr>
            <w:spacing w:after="0" w:line="240" w:lineRule="auto"/>
            <w:ind w:left="916" w:firstLine="0"/>
            <w:jc w:val="both"/>
          </w:pPr>
          <w:r w:rsidRPr="007459B1">
            <w:rPr>
              <w:highlight w:val="yellow"/>
            </w:rPr>
            <w:fldChar w:fldCharType="begin">
              <w:ffData>
                <w:name w:val=""/>
                <w:enabled/>
                <w:calcOnExit w:val="0"/>
                <w:textInput>
                  <w:default w:val="(List each sign etc that results from the previous injury etc and explain how the previous injury etc directly contributes to each of those matters. If there are no such matters put “Nil)"/>
                </w:textInput>
              </w:ffData>
            </w:fldChar>
          </w:r>
          <w:r w:rsidRPr="007459B1">
            <w:rPr>
              <w:highlight w:val="yellow"/>
            </w:rPr>
            <w:instrText xml:space="preserve"> FORMTEXT </w:instrText>
          </w:r>
          <w:r w:rsidRPr="007459B1">
            <w:rPr>
              <w:highlight w:val="yellow"/>
            </w:rPr>
          </w:r>
          <w:r w:rsidRPr="007459B1">
            <w:rPr>
              <w:highlight w:val="yellow"/>
            </w:rPr>
            <w:fldChar w:fldCharType="separate"/>
          </w:r>
          <w:r w:rsidRPr="007459B1">
            <w:rPr>
              <w:noProof/>
              <w:highlight w:val="yellow"/>
            </w:rPr>
            <w:t>(List each sign etc that results from the previous injury etc and explain how the previous injury etc directly contributes to each of those matters. If there are no such matters put “Nil)</w:t>
          </w:r>
          <w:r w:rsidRPr="007459B1">
            <w:rPr>
              <w:highlight w:val="yellow"/>
            </w:rPr>
            <w:fldChar w:fldCharType="end"/>
          </w:r>
          <w:r w:rsidRPr="007459B1">
            <w:t xml:space="preserve"> Nil.</w:t>
          </w:r>
        </w:p>
        <w:p w14:paraId="305D2121" w14:textId="77777777" w:rsidR="004E34B7" w:rsidRPr="007459B1" w:rsidRDefault="004E34B7" w:rsidP="00CC3365">
          <w:pPr>
            <w:spacing w:line="240" w:lineRule="auto"/>
            <w:ind w:left="1620"/>
            <w:jc w:val="both"/>
            <w:rPr>
              <w:b/>
            </w:rPr>
          </w:pPr>
        </w:p>
        <w:p w14:paraId="7FCCC9DF" w14:textId="77777777" w:rsidR="004E34B7" w:rsidRPr="007459B1" w:rsidRDefault="004E34B7" w:rsidP="00CC3365">
          <w:pPr>
            <w:pStyle w:val="Subtitle"/>
            <w:numPr>
              <w:ilvl w:val="0"/>
              <w:numId w:val="38"/>
            </w:numPr>
            <w:ind w:left="360" w:firstLine="0"/>
            <w:jc w:val="both"/>
            <w:rPr>
              <w:b w:val="0"/>
              <w:sz w:val="22"/>
              <w:lang w:val="en-AU"/>
            </w:rPr>
          </w:pPr>
          <w:r w:rsidRPr="007459B1">
            <w:rPr>
              <w:b w:val="0"/>
              <w:sz w:val="22"/>
              <w:lang w:val="en-AU"/>
            </w:rPr>
            <w:t>The extent of the deduction is difficult or costly to determine so in applying the provisions of s.323(2) I assess the deductible proportion as one-tenth. (can only be used when not at odds with available evidence)</w:t>
          </w:r>
        </w:p>
        <w:p w14:paraId="6E697CE0" w14:textId="77777777" w:rsidR="004E34B7" w:rsidRPr="007459B1" w:rsidRDefault="004E34B7" w:rsidP="00CC3365">
          <w:pPr>
            <w:spacing w:line="240" w:lineRule="auto"/>
            <w:ind w:left="360"/>
            <w:jc w:val="both"/>
          </w:pPr>
        </w:p>
        <w:p w14:paraId="5FE889CB" w14:textId="77777777" w:rsidR="004E34B7" w:rsidRPr="007459B1" w:rsidRDefault="004E34B7" w:rsidP="00CC3365">
          <w:pPr>
            <w:spacing w:line="240" w:lineRule="auto"/>
            <w:ind w:left="349"/>
            <w:jc w:val="both"/>
            <w:rPr>
              <w:b/>
            </w:rPr>
          </w:pPr>
          <w:r w:rsidRPr="007459B1">
            <w:rPr>
              <w:b/>
              <w:highlight w:val="yellow"/>
            </w:rPr>
            <w:fldChar w:fldCharType="begin">
              <w:ffData>
                <w:name w:val=""/>
                <w:enabled/>
                <w:calcOnExit w:val="0"/>
                <w:textInput>
                  <w:default w:val="OR (delete if not applicable)"/>
                </w:textInput>
              </w:ffData>
            </w:fldChar>
          </w:r>
          <w:r w:rsidRPr="007459B1">
            <w:rPr>
              <w:b/>
              <w:highlight w:val="yellow"/>
            </w:rPr>
            <w:instrText xml:space="preserve"> FORMTEXT </w:instrText>
          </w:r>
          <w:r w:rsidRPr="007459B1">
            <w:rPr>
              <w:b/>
              <w:highlight w:val="yellow"/>
            </w:rPr>
          </w:r>
          <w:r w:rsidRPr="007459B1">
            <w:rPr>
              <w:b/>
              <w:highlight w:val="yellow"/>
            </w:rPr>
            <w:fldChar w:fldCharType="separate"/>
          </w:r>
          <w:r w:rsidRPr="007459B1">
            <w:rPr>
              <w:b/>
              <w:noProof/>
              <w:highlight w:val="yellow"/>
            </w:rPr>
            <w:t>OR (delete if not applicable)</w:t>
          </w:r>
          <w:r w:rsidRPr="007459B1">
            <w:rPr>
              <w:b/>
              <w:highlight w:val="yellow"/>
            </w:rPr>
            <w:fldChar w:fldCharType="end"/>
          </w:r>
        </w:p>
        <w:p w14:paraId="76FB2AA7" w14:textId="77777777" w:rsidR="004E34B7" w:rsidRPr="007459B1" w:rsidRDefault="004E34B7" w:rsidP="00CC3365">
          <w:pPr>
            <w:spacing w:line="240" w:lineRule="auto"/>
            <w:ind w:left="360"/>
            <w:jc w:val="both"/>
          </w:pPr>
          <w:r w:rsidRPr="007459B1">
            <w:lastRenderedPageBreak/>
            <w:t>Whilst the extent of the deduction is difficult or costly to determine the available evidence is that the deductible proportion is large, and a deduction of one-tenth is at odds with the available evidence. In my opinion, the deductible proportion is X for the following reasons:</w:t>
          </w:r>
        </w:p>
        <w:p w14:paraId="1CA036D1" w14:textId="77777777" w:rsidR="004E34B7" w:rsidRPr="007459B1" w:rsidRDefault="004E34B7" w:rsidP="00CC3365">
          <w:pPr>
            <w:numPr>
              <w:ilvl w:val="0"/>
              <w:numId w:val="41"/>
            </w:numPr>
            <w:spacing w:after="0" w:line="240" w:lineRule="auto"/>
            <w:ind w:left="1058" w:firstLine="0"/>
            <w:jc w:val="both"/>
          </w:pPr>
          <w:r w:rsidRPr="007459B1">
            <w:rPr>
              <w:highlight w:val="yellow"/>
            </w:rPr>
            <w:fldChar w:fldCharType="begin">
              <w:ffData>
                <w:name w:val=""/>
                <w:enabled/>
                <w:calcOnExit w:val="0"/>
                <w:textInput>
                  <w:default w:val="(List the reasons which have led to the conclusion that a one tenth deduction is at odds with the available evidence and which support the assessment made)"/>
                </w:textInput>
              </w:ffData>
            </w:fldChar>
          </w:r>
          <w:r w:rsidRPr="007459B1">
            <w:rPr>
              <w:highlight w:val="yellow"/>
            </w:rPr>
            <w:instrText xml:space="preserve"> FORMTEXT </w:instrText>
          </w:r>
          <w:r w:rsidRPr="007459B1">
            <w:rPr>
              <w:highlight w:val="yellow"/>
            </w:rPr>
          </w:r>
          <w:r w:rsidRPr="007459B1">
            <w:rPr>
              <w:highlight w:val="yellow"/>
            </w:rPr>
            <w:fldChar w:fldCharType="separate"/>
          </w:r>
          <w:r w:rsidRPr="007459B1">
            <w:rPr>
              <w:noProof/>
              <w:highlight w:val="yellow"/>
            </w:rPr>
            <w:t>(List the reasons which have led to the conclusion that a one-tenth deduction is at odds with the available evidence and which support the assessment made)</w:t>
          </w:r>
          <w:r w:rsidRPr="007459B1">
            <w:rPr>
              <w:highlight w:val="yellow"/>
            </w:rPr>
            <w:fldChar w:fldCharType="end"/>
          </w:r>
        </w:p>
        <w:p w14:paraId="4963A3DA" w14:textId="77777777" w:rsidR="004E34B7" w:rsidRPr="007459B1" w:rsidRDefault="004E34B7" w:rsidP="00CC3365">
          <w:pPr>
            <w:spacing w:line="240" w:lineRule="auto"/>
            <w:jc w:val="both"/>
          </w:pPr>
        </w:p>
        <w:p w14:paraId="0E91B751" w14:textId="77777777" w:rsidR="004E34B7" w:rsidRPr="007459B1" w:rsidRDefault="004E34B7" w:rsidP="00CC3365">
          <w:pPr>
            <w:spacing w:line="240" w:lineRule="auto"/>
            <w:ind w:left="360"/>
            <w:jc w:val="both"/>
            <w:rPr>
              <w:b/>
            </w:rPr>
          </w:pPr>
          <w:r w:rsidRPr="007459B1">
            <w:rPr>
              <w:b/>
              <w:highlight w:val="yellow"/>
            </w:rPr>
            <w:fldChar w:fldCharType="begin">
              <w:ffData>
                <w:name w:val=""/>
                <w:enabled/>
                <w:calcOnExit w:val="0"/>
                <w:textInput>
                  <w:default w:val="OR (delete if not applicable)"/>
                </w:textInput>
              </w:ffData>
            </w:fldChar>
          </w:r>
          <w:r w:rsidRPr="007459B1">
            <w:rPr>
              <w:b/>
              <w:highlight w:val="yellow"/>
            </w:rPr>
            <w:instrText xml:space="preserve"> FORMTEXT </w:instrText>
          </w:r>
          <w:r w:rsidRPr="007459B1">
            <w:rPr>
              <w:b/>
              <w:highlight w:val="yellow"/>
            </w:rPr>
          </w:r>
          <w:r w:rsidRPr="007459B1">
            <w:rPr>
              <w:b/>
              <w:highlight w:val="yellow"/>
            </w:rPr>
            <w:fldChar w:fldCharType="separate"/>
          </w:r>
          <w:r w:rsidRPr="007459B1">
            <w:rPr>
              <w:b/>
              <w:noProof/>
              <w:highlight w:val="yellow"/>
            </w:rPr>
            <w:t>OR (delete if not applicable)</w:t>
          </w:r>
          <w:r w:rsidRPr="007459B1">
            <w:rPr>
              <w:b/>
              <w:highlight w:val="yellow"/>
            </w:rPr>
            <w:fldChar w:fldCharType="end"/>
          </w:r>
        </w:p>
        <w:p w14:paraId="07325F18" w14:textId="77777777" w:rsidR="004E34B7" w:rsidRPr="007459B1" w:rsidRDefault="004E34B7" w:rsidP="00CC3365">
          <w:pPr>
            <w:spacing w:line="240" w:lineRule="auto"/>
            <w:jc w:val="both"/>
          </w:pPr>
          <w:r w:rsidRPr="007459B1">
            <w:t xml:space="preserve">In my opinion, the deductible proportion is </w:t>
          </w:r>
          <w:r w:rsidRPr="007459B1">
            <w:rPr>
              <w:b/>
              <w:highlight w:val="yellow"/>
            </w:rPr>
            <w:fldChar w:fldCharType="begin">
              <w:ffData>
                <w:name w:val=""/>
                <w:enabled/>
                <w:calcOnExit w:val="0"/>
                <w:textInput>
                  <w:default w:val="X"/>
                </w:textInput>
              </w:ffData>
            </w:fldChar>
          </w:r>
          <w:r w:rsidRPr="007459B1">
            <w:rPr>
              <w:b/>
              <w:highlight w:val="yellow"/>
            </w:rPr>
            <w:instrText xml:space="preserve"> FORMTEXT </w:instrText>
          </w:r>
          <w:r w:rsidRPr="007459B1">
            <w:rPr>
              <w:b/>
              <w:highlight w:val="yellow"/>
            </w:rPr>
          </w:r>
          <w:r w:rsidRPr="007459B1">
            <w:rPr>
              <w:b/>
              <w:highlight w:val="yellow"/>
            </w:rPr>
            <w:fldChar w:fldCharType="separate"/>
          </w:r>
          <w:r w:rsidRPr="007459B1">
            <w:rPr>
              <w:b/>
              <w:noProof/>
              <w:highlight w:val="yellow"/>
            </w:rPr>
            <w:t>X</w:t>
          </w:r>
          <w:r w:rsidRPr="007459B1">
            <w:rPr>
              <w:b/>
              <w:highlight w:val="yellow"/>
            </w:rPr>
            <w:fldChar w:fldCharType="end"/>
          </w:r>
          <w:r w:rsidRPr="007459B1">
            <w:t xml:space="preserve"> for the following reasons:</w:t>
          </w:r>
        </w:p>
        <w:p w14:paraId="3276C5D4" w14:textId="77777777" w:rsidR="004E34B7" w:rsidRPr="007459B1" w:rsidRDefault="004E34B7" w:rsidP="00CC3365">
          <w:pPr>
            <w:numPr>
              <w:ilvl w:val="0"/>
              <w:numId w:val="35"/>
            </w:numPr>
            <w:tabs>
              <w:tab w:val="clear" w:pos="1620"/>
              <w:tab w:val="num" w:pos="1058"/>
            </w:tabs>
            <w:spacing w:after="0" w:line="240" w:lineRule="auto"/>
            <w:ind w:left="1058" w:firstLine="0"/>
            <w:jc w:val="both"/>
          </w:pPr>
          <w:r w:rsidRPr="007459B1">
            <w:rPr>
              <w:highlight w:val="yellow"/>
            </w:rPr>
            <w:fldChar w:fldCharType="begin">
              <w:ffData>
                <w:name w:val=""/>
                <w:enabled/>
                <w:calcOnExit w:val="0"/>
                <w:textInput>
                  <w:default w:val="(List reasons which support the assessment made)"/>
                </w:textInput>
              </w:ffData>
            </w:fldChar>
          </w:r>
          <w:r w:rsidRPr="007459B1">
            <w:rPr>
              <w:highlight w:val="yellow"/>
            </w:rPr>
            <w:instrText xml:space="preserve"> FORMTEXT </w:instrText>
          </w:r>
          <w:r w:rsidRPr="007459B1">
            <w:rPr>
              <w:highlight w:val="yellow"/>
            </w:rPr>
          </w:r>
          <w:r w:rsidRPr="007459B1">
            <w:rPr>
              <w:highlight w:val="yellow"/>
            </w:rPr>
            <w:fldChar w:fldCharType="separate"/>
          </w:r>
          <w:r w:rsidRPr="007459B1">
            <w:rPr>
              <w:noProof/>
              <w:highlight w:val="yellow"/>
            </w:rPr>
            <w:t>(List reasons which support the assessment made)</w:t>
          </w:r>
          <w:r w:rsidRPr="007459B1">
            <w:rPr>
              <w:highlight w:val="yellow"/>
            </w:rPr>
            <w:fldChar w:fldCharType="end"/>
          </w:r>
        </w:p>
        <w:p w14:paraId="11903301" w14:textId="77777777" w:rsidR="004E34B7" w:rsidRPr="007459B1" w:rsidRDefault="004E34B7" w:rsidP="00CC3365">
          <w:pPr>
            <w:spacing w:line="240" w:lineRule="auto"/>
            <w:ind w:left="1800"/>
            <w:jc w:val="both"/>
          </w:pPr>
        </w:p>
        <w:p w14:paraId="640170CC" w14:textId="77777777" w:rsidR="004E34B7" w:rsidRPr="007459B1" w:rsidRDefault="004E34B7" w:rsidP="00CC3365">
          <w:pPr>
            <w:spacing w:line="240" w:lineRule="auto"/>
            <w:ind w:left="360"/>
            <w:jc w:val="both"/>
            <w:rPr>
              <w:b/>
            </w:rPr>
          </w:pPr>
          <w:r w:rsidRPr="007459B1">
            <w:rPr>
              <w:b/>
              <w:highlight w:val="yellow"/>
            </w:rPr>
            <w:fldChar w:fldCharType="begin">
              <w:ffData>
                <w:name w:val=""/>
                <w:enabled/>
                <w:calcOnExit w:val="0"/>
                <w:textInput>
                  <w:default w:val="OR (If answer to b or c was Nil)"/>
                </w:textInput>
              </w:ffData>
            </w:fldChar>
          </w:r>
          <w:r w:rsidRPr="007459B1">
            <w:rPr>
              <w:b/>
              <w:highlight w:val="yellow"/>
            </w:rPr>
            <w:instrText xml:space="preserve"> FORMTEXT </w:instrText>
          </w:r>
          <w:r w:rsidRPr="007459B1">
            <w:rPr>
              <w:b/>
              <w:highlight w:val="yellow"/>
            </w:rPr>
          </w:r>
          <w:r w:rsidRPr="007459B1">
            <w:rPr>
              <w:b/>
              <w:highlight w:val="yellow"/>
            </w:rPr>
            <w:fldChar w:fldCharType="separate"/>
          </w:r>
          <w:r w:rsidRPr="007459B1">
            <w:rPr>
              <w:b/>
              <w:noProof/>
              <w:highlight w:val="yellow"/>
            </w:rPr>
            <w:t>OR (If answer to b or c was Nil)</w:t>
          </w:r>
          <w:r w:rsidRPr="007459B1">
            <w:rPr>
              <w:b/>
              <w:highlight w:val="yellow"/>
            </w:rPr>
            <w:fldChar w:fldCharType="end"/>
          </w:r>
        </w:p>
        <w:p w14:paraId="26512E3C" w14:textId="77777777" w:rsidR="004E34B7" w:rsidRPr="007459B1" w:rsidRDefault="004E34B7" w:rsidP="00CC3365">
          <w:pPr>
            <w:tabs>
              <w:tab w:val="left" w:pos="1350"/>
            </w:tabs>
            <w:spacing w:line="240" w:lineRule="auto"/>
            <w:ind w:left="349"/>
            <w:jc w:val="both"/>
          </w:pPr>
          <w:r w:rsidRPr="007459B1">
            <w:t>There is no deductible proportion.</w:t>
          </w:r>
        </w:p>
        <w:p w14:paraId="13676B66" w14:textId="77777777" w:rsidR="004E34B7" w:rsidRPr="007459B1" w:rsidRDefault="004E34B7" w:rsidP="00CC3365">
          <w:pPr>
            <w:pStyle w:val="GeneralText"/>
            <w:numPr>
              <w:ilvl w:val="0"/>
              <w:numId w:val="33"/>
            </w:numPr>
            <w:tabs>
              <w:tab w:val="clear" w:pos="720"/>
            </w:tabs>
            <w:spacing w:line="240" w:lineRule="auto"/>
            <w:ind w:left="0" w:firstLine="0"/>
            <w:rPr>
              <w:b/>
              <w:lang w:val="en-AU"/>
            </w:rPr>
          </w:pPr>
          <w:r w:rsidRPr="007459B1">
            <w:rPr>
              <w:b/>
              <w:lang w:val="en-AU"/>
            </w:rPr>
            <w:t>ANSWERS TO SPECIFIC QUESTIONS</w:t>
          </w:r>
        </w:p>
        <w:p w14:paraId="018FD2FE" w14:textId="77777777" w:rsidR="004E34B7" w:rsidRPr="007459B1" w:rsidRDefault="004E34B7" w:rsidP="00CC3365">
          <w:pPr>
            <w:pStyle w:val="BodyTextIndent"/>
            <w:spacing w:line="240" w:lineRule="auto"/>
            <w:ind w:left="0"/>
            <w:jc w:val="both"/>
          </w:pPr>
          <w:r w:rsidRPr="007459B1">
            <w:rPr>
              <w:b/>
              <w:highlight w:val="yellow"/>
            </w:rPr>
            <w:fldChar w:fldCharType="begin">
              <w:ffData>
                <w:name w:val=""/>
                <w:enabled/>
                <w:calcOnExit w:val="0"/>
                <w:textInput>
                  <w:default w:val="(If applicable)"/>
                </w:textInput>
              </w:ffData>
            </w:fldChar>
          </w:r>
          <w:r w:rsidRPr="007459B1">
            <w:rPr>
              <w:highlight w:val="yellow"/>
            </w:rPr>
            <w:instrText xml:space="preserve"> FORMTEXT </w:instrText>
          </w:r>
          <w:r w:rsidRPr="007459B1">
            <w:rPr>
              <w:b/>
              <w:highlight w:val="yellow"/>
            </w:rPr>
          </w:r>
          <w:r w:rsidRPr="007459B1">
            <w:rPr>
              <w:b/>
              <w:highlight w:val="yellow"/>
            </w:rPr>
            <w:fldChar w:fldCharType="separate"/>
          </w:r>
          <w:r w:rsidRPr="007459B1">
            <w:rPr>
              <w:noProof/>
              <w:highlight w:val="yellow"/>
            </w:rPr>
            <w:t>(If applicable)</w:t>
          </w:r>
          <w:r w:rsidRPr="007459B1">
            <w:rPr>
              <w:b/>
              <w:highlight w:val="yellow"/>
            </w:rPr>
            <w:fldChar w:fldCharType="end"/>
          </w:r>
          <w:r w:rsidRPr="007459B1">
            <w:t xml:space="preserve"> Your answers to the specific questions raised by the Member. (I have included the questions as well as the answers)</w:t>
          </w:r>
        </w:p>
        <w:p w14:paraId="059E10D3" w14:textId="77777777" w:rsidR="004E34B7" w:rsidRPr="007459B1" w:rsidRDefault="004E34B7" w:rsidP="00CC3365">
          <w:pPr>
            <w:spacing w:line="240" w:lineRule="auto"/>
            <w:ind w:left="360"/>
            <w:jc w:val="both"/>
            <w:rPr>
              <w:noProof/>
            </w:rPr>
          </w:pPr>
          <w:r w:rsidRPr="007459B1">
            <w:rPr>
              <w:bCs/>
              <w:highlight w:val="yellow"/>
            </w:rPr>
            <w:fldChar w:fldCharType="begin">
              <w:ffData>
                <w:name w:val=""/>
                <w:enabled/>
                <w:calcOnExit w:val="0"/>
                <w:textInput>
                  <w:default w:val="(Not applicable)"/>
                </w:textInput>
              </w:ffData>
            </w:fldChar>
          </w:r>
          <w:r w:rsidRPr="007459B1">
            <w:rPr>
              <w:bCs/>
              <w:highlight w:val="yellow"/>
            </w:rPr>
            <w:instrText xml:space="preserve"> FORMTEXT </w:instrText>
          </w:r>
          <w:r w:rsidRPr="007459B1">
            <w:rPr>
              <w:bCs/>
              <w:highlight w:val="yellow"/>
            </w:rPr>
          </w:r>
          <w:r w:rsidRPr="007459B1">
            <w:rPr>
              <w:bCs/>
              <w:highlight w:val="yellow"/>
            </w:rPr>
            <w:fldChar w:fldCharType="separate"/>
          </w:r>
          <w:r w:rsidRPr="007459B1">
            <w:rPr>
              <w:bCs/>
              <w:noProof/>
              <w:highlight w:val="yellow"/>
            </w:rPr>
            <w:t>(Not applicable)</w:t>
          </w:r>
          <w:r w:rsidRPr="007459B1">
            <w:rPr>
              <w:bCs/>
              <w:highlight w:val="yellow"/>
            </w:rPr>
            <w:fldChar w:fldCharType="end"/>
          </w:r>
          <w:r w:rsidRPr="007459B1">
            <w:rPr>
              <w:b/>
            </w:rPr>
            <w:t xml:space="preserve"> </w:t>
          </w:r>
          <w:r w:rsidRPr="007459B1">
            <w:rPr>
              <w:noProof/>
            </w:rPr>
            <w:t>Not applicable.</w:t>
          </w:r>
        </w:p>
        <w:p w14:paraId="1BF82B20" w14:textId="77777777" w:rsidR="004E34B7" w:rsidRPr="007459B1" w:rsidRDefault="004E34B7" w:rsidP="00CC3365">
          <w:pPr>
            <w:spacing w:line="240" w:lineRule="auto"/>
            <w:jc w:val="both"/>
          </w:pPr>
          <w:r w:rsidRPr="007459B1">
            <w:t>I certify that I have read the Procedural Direction PIC4 - Expert Witness Evidence and am bound by it.</w:t>
          </w:r>
          <w:r w:rsidR="00800A1C" w:rsidRPr="00800A1C">
            <w:t xml:space="preserve"> No part of this report was generated or assisted by artificial intelligence.</w:t>
          </w:r>
        </w:p>
        <w:p w14:paraId="1A9B19A5" w14:textId="77777777" w:rsidR="004E34B7" w:rsidRPr="007459B1" w:rsidRDefault="004E34B7" w:rsidP="00CC3365">
          <w:pPr>
            <w:spacing w:line="240" w:lineRule="auto"/>
            <w:jc w:val="both"/>
          </w:pPr>
        </w:p>
        <w:p w14:paraId="4B3394D0" w14:textId="77777777" w:rsidR="004E34B7" w:rsidRPr="007459B1" w:rsidRDefault="004E34B7" w:rsidP="00CC3365">
          <w:pPr>
            <w:spacing w:line="240" w:lineRule="auto"/>
            <w:jc w:val="both"/>
            <w:rPr>
              <w:bCs/>
            </w:rPr>
          </w:pPr>
          <w:r w:rsidRPr="007459B1">
            <w:t xml:space="preserve">I CERTIFY THAT THIS IS A TRUE AND ACCURATE RECORD OF THE MEDICAL ASSESSMENT </w:t>
          </w:r>
          <w:r w:rsidRPr="00361A29">
            <w:rPr>
              <w:color w:val="auto"/>
            </w:rPr>
            <w:t xml:space="preserve">CERTIFICATE ISSUED BY </w:t>
          </w:r>
          <w:r w:rsidRPr="00361A29">
            <w:rPr>
              <w:bCs/>
              <w:color w:val="auto"/>
            </w:rPr>
            <w:t>Dr Gerard Walsh, MED</w:t>
          </w:r>
          <w:r w:rsidRPr="007459B1">
            <w:rPr>
              <w:bCs/>
            </w:rPr>
            <w:t>ICAL ASSESSOR.</w:t>
          </w:r>
        </w:p>
        <w:p w14:paraId="14E0C4CC" w14:textId="77777777" w:rsidR="004E34B7" w:rsidRPr="007459B1" w:rsidRDefault="004E34B7" w:rsidP="00CC3365">
          <w:pPr>
            <w:spacing w:before="120" w:after="120" w:line="240" w:lineRule="auto"/>
            <w:jc w:val="both"/>
          </w:pPr>
          <w:r w:rsidRPr="007459B1">
            <w:rPr>
              <w:noProof/>
            </w:rPr>
            <w:drawing>
              <wp:inline distT="0" distB="0" distL="0" distR="0" wp14:anchorId="20A62B4B" wp14:editId="21D7B02B">
                <wp:extent cx="2154725" cy="923385"/>
                <wp:effectExtent l="0" t="0" r="0" b="0"/>
                <wp:docPr id="497851896"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51896" name="Picture 1" descr="A black background with a black square&#10;&#10;Description automatically generated with medium confidence"/>
                        <pic:cNvPicPr/>
                      </pic:nvPicPr>
                      <pic:blipFill>
                        <a:blip r:embed="rId12"/>
                        <a:stretch>
                          <a:fillRect/>
                        </a:stretch>
                      </pic:blipFill>
                      <pic:spPr>
                        <a:xfrm>
                          <a:off x="0" y="0"/>
                          <a:ext cx="2190555" cy="938740"/>
                        </a:xfrm>
                        <a:prstGeom prst="rect">
                          <a:avLst/>
                        </a:prstGeom>
                      </pic:spPr>
                    </pic:pic>
                  </a:graphicData>
                </a:graphic>
              </wp:inline>
            </w:drawing>
          </w:r>
        </w:p>
        <w:p w14:paraId="0DEA7E16" w14:textId="77777777" w:rsidR="004E34B7" w:rsidRPr="007459B1" w:rsidRDefault="004E34B7" w:rsidP="00CC3365">
          <w:pPr>
            <w:pStyle w:val="Subtitle"/>
            <w:jc w:val="both"/>
            <w:rPr>
              <w:bCs/>
              <w:sz w:val="22"/>
              <w:lang w:val="en-AU"/>
            </w:rPr>
          </w:pPr>
          <w:r w:rsidRPr="007459B1">
            <w:rPr>
              <w:bCs/>
              <w:sz w:val="22"/>
              <w:lang w:val="en-AU"/>
            </w:rPr>
            <w:t>PRESIDENT’S DELEGATE</w:t>
          </w:r>
        </w:p>
        <w:p w14:paraId="77F3B967" w14:textId="77777777" w:rsidR="004E34B7" w:rsidRPr="007459B1" w:rsidRDefault="004E34B7" w:rsidP="00CC3365">
          <w:pPr>
            <w:spacing w:before="120" w:after="120" w:line="240" w:lineRule="auto"/>
            <w:jc w:val="both"/>
            <w:rPr>
              <w:b/>
              <w:bCs/>
            </w:rPr>
          </w:pPr>
          <w:r w:rsidRPr="007459B1">
            <w:rPr>
              <w:b/>
              <w:bCs/>
            </w:rPr>
            <w:t>Gerard Walsh</w:t>
          </w:r>
        </w:p>
        <w:p w14:paraId="5C1C9316" w14:textId="77777777" w:rsidR="004E34B7" w:rsidRPr="007459B1" w:rsidRDefault="004E34B7" w:rsidP="00CC3365">
          <w:pPr>
            <w:spacing w:before="120" w:after="120" w:line="240" w:lineRule="auto"/>
            <w:jc w:val="both"/>
          </w:pPr>
          <w:r w:rsidRPr="007459B1">
            <w:rPr>
              <w:b/>
            </w:rPr>
            <w:t>Medical Assessor</w:t>
          </w:r>
        </w:p>
        <w:p w14:paraId="4F4397C5" w14:textId="77777777" w:rsidR="004E34B7" w:rsidRDefault="004E34B7" w:rsidP="00CC3365">
          <w:pPr>
            <w:pStyle w:val="Subtitle"/>
            <w:jc w:val="both"/>
            <w:rPr>
              <w:b w:val="0"/>
              <w:sz w:val="22"/>
              <w:lang w:val="en-AU"/>
            </w:rPr>
          </w:pPr>
          <w:r w:rsidRPr="007459B1">
            <w:rPr>
              <w:b w:val="0"/>
              <w:sz w:val="22"/>
              <w:lang w:val="en-AU"/>
            </w:rPr>
            <w:t>Workers Compensation Division</w:t>
          </w:r>
        </w:p>
        <w:p w14:paraId="6F22462B" w14:textId="77777777" w:rsidR="00283E24" w:rsidRDefault="00283E24" w:rsidP="00CC3365">
          <w:pPr>
            <w:pStyle w:val="Subtitle"/>
            <w:jc w:val="both"/>
            <w:rPr>
              <w:b w:val="0"/>
              <w:sz w:val="22"/>
              <w:lang w:val="en-AU"/>
            </w:rPr>
          </w:pPr>
        </w:p>
        <w:p w14:paraId="10EAC527" w14:textId="77777777" w:rsidR="00E159E8" w:rsidRDefault="007D42EC" w:rsidP="007504FE">
          <w:pPr>
            <w:pStyle w:val="Subtitle"/>
            <w:jc w:val="left"/>
            <w:rPr>
              <w:sz w:val="22"/>
              <w:lang w:val="en-AU"/>
            </w:rPr>
          </w:pPr>
          <w:r w:rsidRPr="007459B1">
            <w:rPr>
              <w:sz w:val="22"/>
              <w:highlight w:val="yellow"/>
              <w:lang w:val="en-AU"/>
            </w:rPr>
            <w:t>INSERT</w:t>
          </w:r>
          <w:r>
            <w:rPr>
              <w:sz w:val="22"/>
              <w:highlight w:val="yellow"/>
              <w:lang w:val="en-AU"/>
            </w:rPr>
            <w:t>_</w:t>
          </w:r>
          <w:r w:rsidRPr="007459B1">
            <w:rPr>
              <w:sz w:val="22"/>
              <w:highlight w:val="yellow"/>
              <w:lang w:val="en-AU"/>
            </w:rPr>
            <w:t>PAGE</w:t>
          </w:r>
          <w:r>
            <w:rPr>
              <w:sz w:val="22"/>
              <w:highlight w:val="yellow"/>
              <w:lang w:val="en-AU"/>
            </w:rPr>
            <w:t>_</w:t>
          </w:r>
          <w:r w:rsidRPr="007459B1">
            <w:rPr>
              <w:sz w:val="22"/>
              <w:highlight w:val="yellow"/>
              <w:lang w:val="en-AU"/>
            </w:rPr>
            <w:t>BREAK</w:t>
          </w:r>
        </w:p>
        <w:p w14:paraId="199A2171" w14:textId="77777777" w:rsidR="00283E24" w:rsidRDefault="00283E24" w:rsidP="007504FE">
          <w:pPr>
            <w:pStyle w:val="Subtitle"/>
            <w:rPr>
              <w:sz w:val="22"/>
              <w:lang w:val="en-AU"/>
            </w:rPr>
          </w:pPr>
          <w:r>
            <w:rPr>
              <w:sz w:val="32"/>
              <w:lang w:val="en-AU"/>
            </w:rPr>
            <w:t>PERSONAL INJURY COMMISSION</w:t>
          </w:r>
          <w:r w:rsidRPr="007459B1">
            <w:rPr>
              <w:sz w:val="22"/>
              <w:lang w:val="en-AU"/>
            </w:rPr>
            <w:t xml:space="preserve"> </w:t>
          </w:r>
        </w:p>
        <w:p w14:paraId="4901AF56" w14:textId="77777777" w:rsidR="00283E24" w:rsidRDefault="00283E24" w:rsidP="007504FE">
          <w:pPr>
            <w:pStyle w:val="Subtitle"/>
            <w:rPr>
              <w:sz w:val="22"/>
              <w:lang w:val="en-AU"/>
            </w:rPr>
          </w:pPr>
        </w:p>
        <w:p w14:paraId="60B0546D" w14:textId="77777777" w:rsidR="00E159E8" w:rsidRPr="007459B1" w:rsidRDefault="00E159E8" w:rsidP="007504FE">
          <w:pPr>
            <w:pStyle w:val="Subtitle"/>
            <w:rPr>
              <w:sz w:val="22"/>
              <w:lang w:val="en-AU"/>
            </w:rPr>
          </w:pPr>
          <w:r w:rsidRPr="007459B1">
            <w:rPr>
              <w:sz w:val="22"/>
              <w:lang w:val="en-AU"/>
            </w:rPr>
            <w:t xml:space="preserve">MEDICAL ASSESSMENT CERTIFICATE </w:t>
          </w:r>
        </w:p>
        <w:p w14:paraId="67A3BFCC" w14:textId="77777777" w:rsidR="00E159E8" w:rsidRPr="007459B1" w:rsidRDefault="00E159E8" w:rsidP="007504FE">
          <w:pPr>
            <w:pStyle w:val="Subtitle"/>
            <w:rPr>
              <w:sz w:val="22"/>
              <w:lang w:val="en-AU"/>
            </w:rPr>
          </w:pPr>
        </w:p>
        <w:p w14:paraId="1001EC06" w14:textId="77777777" w:rsidR="00E159E8" w:rsidRPr="007459B1" w:rsidRDefault="00E159E8" w:rsidP="007504FE">
          <w:pPr>
            <w:pStyle w:val="Subtitle"/>
            <w:rPr>
              <w:sz w:val="22"/>
              <w:lang w:val="en-AU"/>
            </w:rPr>
          </w:pPr>
          <w:r w:rsidRPr="007459B1">
            <w:rPr>
              <w:sz w:val="22"/>
              <w:lang w:val="en-AU"/>
            </w:rPr>
            <w:t xml:space="preserve">Table 2 - Assessment in accordance with AMA5 and NSW workers compensation guidelines for the evaluation of permanent impairment for injuries received after 1 January 2002 </w:t>
          </w:r>
        </w:p>
        <w:p w14:paraId="34C85FC6" w14:textId="77777777" w:rsidR="00E159E8" w:rsidRPr="007459B1" w:rsidRDefault="00E159E8" w:rsidP="007504FE"/>
        <w:p w14:paraId="060EEE3F" w14:textId="77777777" w:rsidR="00E159E8" w:rsidRPr="007459B1" w:rsidRDefault="00E159E8" w:rsidP="007504FE">
          <w:pPr>
            <w:jc w:val="center"/>
          </w:pPr>
          <w:r w:rsidRPr="007459B1">
            <w:t xml:space="preserve">This Certificate is issued pursuant to section 325 of the </w:t>
          </w:r>
          <w:r w:rsidRPr="007459B1">
            <w:rPr>
              <w:i/>
            </w:rPr>
            <w:t>Workplace Injury Management and Workers Compensation Act</w:t>
          </w:r>
          <w:r w:rsidRPr="007459B1">
            <w:t xml:space="preserve"> 1998.</w:t>
          </w:r>
        </w:p>
        <w:p w14:paraId="05D6AD06" w14:textId="77777777" w:rsidR="00E159E8" w:rsidRPr="007459B1" w:rsidRDefault="00E159E8" w:rsidP="007504FE">
          <w:pPr>
            <w:pStyle w:val="Subtitle"/>
            <w:jc w:val="left"/>
            <w:rPr>
              <w:b w:val="0"/>
              <w:sz w:val="22"/>
              <w:lang w:val="en-AU"/>
            </w:rPr>
          </w:pPr>
        </w:p>
        <w:tbl>
          <w:tblPr>
            <w:tblW w:w="9606" w:type="dxa"/>
            <w:tblInd w:w="-360" w:type="dxa"/>
            <w:tblLook w:val="0000" w:firstRow="0" w:lastRow="0" w:firstColumn="0" w:lastColumn="0" w:noHBand="0" w:noVBand="0"/>
            <w:tblCaption w:val="PICCertTable1"/>
          </w:tblPr>
          <w:tblGrid>
            <w:gridCol w:w="2660"/>
            <w:gridCol w:w="6946"/>
          </w:tblGrid>
          <w:tr w:rsidR="00E159E8" w:rsidRPr="007459B1" w14:paraId="67D7E9E7" w14:textId="77777777" w:rsidTr="007504FE">
            <w:trPr>
              <w:trHeight w:val="284"/>
            </w:trPr>
            <w:tc>
              <w:tcPr>
                <w:tcW w:w="2660" w:type="dxa"/>
              </w:tcPr>
              <w:p w14:paraId="17B87342" w14:textId="77777777" w:rsidR="00E159E8" w:rsidRPr="007459B1" w:rsidRDefault="00E159E8" w:rsidP="00D65D64">
                <w:pPr>
                  <w:spacing w:after="0" w:line="240" w:lineRule="auto"/>
                  <w:rPr>
                    <w:b/>
                    <w:bCs/>
                    <w:lang w:val="en-US"/>
                  </w:rPr>
                </w:pPr>
                <w:r w:rsidRPr="007459B1">
                  <w:rPr>
                    <w:b/>
                    <w:bCs/>
                    <w:lang w:val="en-US"/>
                  </w:rPr>
                  <w:lastRenderedPageBreak/>
                  <w:t xml:space="preserve">Matter </w:t>
                </w:r>
                <w:r w:rsidRPr="007459B1">
                  <w:rPr>
                    <w:b/>
                    <w:bCs/>
                    <w:highlight w:val="yellow"/>
                    <w:lang w:val="en-US"/>
                  </w:rPr>
                  <w:t>Number</w:t>
                </w:r>
                <w:r w:rsidRPr="007459B1">
                  <w:rPr>
                    <w:b/>
                    <w:bCs/>
                    <w:lang w:val="en-US"/>
                  </w:rPr>
                  <w:t>:</w:t>
                </w:r>
              </w:p>
            </w:tc>
            <w:tc>
              <w:tcPr>
                <w:tcW w:w="6946" w:type="dxa"/>
              </w:tcPr>
              <w:p w14:paraId="1A2A67AC" w14:textId="77777777" w:rsidR="00E159E8" w:rsidRPr="0003408E" w:rsidRDefault="00E71A5F" w:rsidP="00D65D64">
                <w:pPr>
                  <w:spacing w:after="0" w:line="240" w:lineRule="auto"/>
                </w:pPr>
                <w:sdt>
                  <w:sdtPr>
                    <w:alias w:val="ClClaimNo"/>
                    <w:tag w:val="ClClaimNo"/>
                    <w:id w:val="1039854415"/>
                    <w:placeholder>
                      <w:docPart w:val="6AF27C72FA51E2478265556C0E709DDE"/>
                    </w:placeholder>
                    <w:dataBinding w:xpath="//*[local-name()='ClClaimNo']" w:storeItemID="{523C6B66-2AD2-4536-917B-F7CF474BFDD4}"/>
                    <w:text/>
                  </w:sdtPr>
                  <w:sdtEndPr/>
                  <w:sdtContent>
                    <w:r w:rsidR="0003408E">
                      <w:t>ClClaimNo</w:t>
                    </w:r>
                  </w:sdtContent>
                </w:sdt>
              </w:p>
            </w:tc>
          </w:tr>
          <w:tr w:rsidR="00E159E8" w:rsidRPr="007459B1" w14:paraId="20B391CA" w14:textId="77777777" w:rsidTr="007504FE">
            <w:trPr>
              <w:trHeight w:val="284"/>
            </w:trPr>
            <w:tc>
              <w:tcPr>
                <w:tcW w:w="2660" w:type="dxa"/>
              </w:tcPr>
              <w:p w14:paraId="61353A80" w14:textId="77777777" w:rsidR="00E159E8" w:rsidRPr="007459B1" w:rsidRDefault="00E159E8" w:rsidP="00D65D64">
                <w:pPr>
                  <w:spacing w:after="0" w:line="240" w:lineRule="auto"/>
                  <w:rPr>
                    <w:b/>
                    <w:bCs/>
                    <w:lang w:val="en-US"/>
                  </w:rPr>
                </w:pPr>
                <w:r w:rsidRPr="007459B1">
                  <w:rPr>
                    <w:b/>
                    <w:bCs/>
                    <w:highlight w:val="yellow"/>
                    <w:lang w:val="en-US"/>
                  </w:rPr>
                  <w:t>Applicant</w:t>
                </w:r>
                <w:r w:rsidRPr="007459B1">
                  <w:rPr>
                    <w:b/>
                    <w:bCs/>
                    <w:lang w:val="en-US"/>
                  </w:rPr>
                  <w:t xml:space="preserve">: </w:t>
                </w:r>
              </w:p>
            </w:tc>
            <w:tc>
              <w:tcPr>
                <w:tcW w:w="6946" w:type="dxa"/>
              </w:tcPr>
              <w:p w14:paraId="52123CCE" w14:textId="77777777" w:rsidR="00E159E8" w:rsidRPr="007459B1" w:rsidRDefault="00E71A5F" w:rsidP="00D65D64">
                <w:pPr>
                  <w:spacing w:after="0" w:line="240" w:lineRule="auto"/>
                  <w:rPr>
                    <w:b/>
                    <w:bCs/>
                    <w:highlight w:val="yellow"/>
                  </w:rPr>
                </w:pPr>
                <w:sdt>
                  <w:sdtPr>
                    <w:alias w:val="ClForename"/>
                    <w:tag w:val="ClForename"/>
                    <w:id w:val="-673413744"/>
                    <w:placeholder>
                      <w:docPart w:val="A3B54EC9C3733249AD72592CAD94E0D3"/>
                    </w:placeholder>
                    <w:dataBinding w:xpath="//*[local-name()='ClForename']" w:storeItemID="{523C6B66-2AD2-4536-917B-F7CF474BFDD4}"/>
                    <w:text/>
                  </w:sdtPr>
                  <w:sdtEndPr/>
                  <w:sdtContent>
                    <w:r w:rsidR="0003408E">
                      <w:t>ClForename</w:t>
                    </w:r>
                  </w:sdtContent>
                </w:sdt>
                <w:r w:rsidR="0003408E">
                  <w:t xml:space="preserve"> </w:t>
                </w:r>
                <w:sdt>
                  <w:sdtPr>
                    <w:alias w:val="ClSurname"/>
                    <w:tag w:val="ClSurname"/>
                    <w:id w:val="393169217"/>
                    <w:placeholder>
                      <w:docPart w:val="2BB33EE5BDB5AE4F8B15DBA165E4F13B"/>
                    </w:placeholder>
                    <w:dataBinding w:xpath="//*[local-name()='ClSurname']" w:storeItemID="{523C6B66-2AD2-4536-917B-F7CF474BFDD4}"/>
                    <w:text/>
                  </w:sdtPr>
                  <w:sdtEndPr/>
                  <w:sdtContent>
                    <w:r w:rsidR="0003408E">
                      <w:t>ClSurname</w:t>
                    </w:r>
                  </w:sdtContent>
                </w:sdt>
              </w:p>
            </w:tc>
          </w:tr>
          <w:tr w:rsidR="00E159E8" w:rsidRPr="007459B1" w14:paraId="7117CE76" w14:textId="77777777" w:rsidTr="007504FE">
            <w:trPr>
              <w:trHeight w:val="284"/>
            </w:trPr>
            <w:tc>
              <w:tcPr>
                <w:tcW w:w="2660" w:type="dxa"/>
              </w:tcPr>
              <w:p w14:paraId="23ECBBE4" w14:textId="77777777" w:rsidR="00E159E8" w:rsidRPr="007459B1" w:rsidRDefault="00E159E8" w:rsidP="00D65D64">
                <w:pPr>
                  <w:spacing w:after="0" w:line="240" w:lineRule="auto"/>
                  <w:rPr>
                    <w:b/>
                    <w:bCs/>
                    <w:lang w:val="en-US"/>
                  </w:rPr>
                </w:pPr>
                <w:r w:rsidRPr="007459B1">
                  <w:rPr>
                    <w:b/>
                    <w:bCs/>
                    <w:lang w:val="en-US"/>
                  </w:rPr>
                  <w:t xml:space="preserve">Date of </w:t>
                </w:r>
                <w:r w:rsidRPr="007459B1">
                  <w:rPr>
                    <w:b/>
                    <w:bCs/>
                    <w:highlight w:val="yellow"/>
                    <w:lang w:val="en-US"/>
                  </w:rPr>
                  <w:t>Assessment</w:t>
                </w:r>
                <w:r w:rsidRPr="007459B1">
                  <w:rPr>
                    <w:b/>
                    <w:bCs/>
                    <w:lang w:val="en-US"/>
                  </w:rPr>
                  <w:t>:</w:t>
                </w:r>
              </w:p>
            </w:tc>
            <w:tc>
              <w:tcPr>
                <w:tcW w:w="6946" w:type="dxa"/>
              </w:tcPr>
              <w:p w14:paraId="4BF0D492" w14:textId="77777777" w:rsidR="00E159E8" w:rsidRPr="007459B1" w:rsidRDefault="00E71A5F" w:rsidP="00D65D64">
                <w:pPr>
                  <w:spacing w:after="0" w:line="240" w:lineRule="auto"/>
                  <w:rPr>
                    <w:b/>
                    <w:bCs/>
                    <w:highlight w:val="yellow"/>
                    <w:lang w:val="en-US"/>
                  </w:rPr>
                </w:pPr>
                <w:sdt>
                  <w:sdtPr>
                    <w:alias w:val="ClAssessDate1"/>
                    <w:tag w:val="ClAssessDate1"/>
                    <w:id w:val="-1800828837"/>
                    <w:placeholder>
                      <w:docPart w:val="8DD9BBD729B97F4396F5B5C38B91A45A"/>
                    </w:placeholder>
                    <w:dataBinding w:xpath="//*[local-name()='ClAssessDate1']" w:storeItemID="{523C6B66-2AD2-4536-917B-F7CF474BFDD4}"/>
                    <w:text/>
                  </w:sdtPr>
                  <w:sdtEndPr/>
                  <w:sdtContent>
                    <w:r w:rsidR="0003408E">
                      <w:t>ClAssessDate1</w:t>
                    </w:r>
                  </w:sdtContent>
                </w:sdt>
              </w:p>
            </w:tc>
          </w:tr>
        </w:tbl>
        <w:p w14:paraId="39587483" w14:textId="77777777" w:rsidR="00E159E8" w:rsidRPr="007459B1" w:rsidRDefault="00E159E8" w:rsidP="007504FE">
          <w:pPr>
            <w:spacing w:line="240" w:lineRule="auto"/>
            <w:jc w:val="both"/>
          </w:pPr>
        </w:p>
        <w:tbl>
          <w:tblPr>
            <w:tblW w:w="949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PICCertTable2"/>
          </w:tblPr>
          <w:tblGrid>
            <w:gridCol w:w="1134"/>
            <w:gridCol w:w="851"/>
            <w:gridCol w:w="1701"/>
            <w:gridCol w:w="2126"/>
            <w:gridCol w:w="992"/>
            <w:gridCol w:w="1560"/>
            <w:gridCol w:w="1134"/>
          </w:tblGrid>
          <w:tr w:rsidR="00E159E8" w:rsidRPr="007459B1" w14:paraId="4BA58BEE" w14:textId="77777777" w:rsidTr="007504FE">
            <w:trPr>
              <w:cantSplit/>
            </w:trPr>
            <w:tc>
              <w:tcPr>
                <w:tcW w:w="1134" w:type="dxa"/>
              </w:tcPr>
              <w:p w14:paraId="117A91CC" w14:textId="77777777" w:rsidR="00E159E8" w:rsidRPr="007459B1" w:rsidRDefault="00E159E8" w:rsidP="00D65D64">
                <w:pPr>
                  <w:pStyle w:val="Heading2"/>
                  <w:spacing w:before="0" w:after="0" w:line="240" w:lineRule="auto"/>
                </w:pPr>
                <w:r w:rsidRPr="007459B1">
                  <w:t>Body Part or system</w:t>
                </w:r>
              </w:p>
            </w:tc>
            <w:tc>
              <w:tcPr>
                <w:tcW w:w="851" w:type="dxa"/>
              </w:tcPr>
              <w:p w14:paraId="2637E82C" w14:textId="77777777" w:rsidR="00E159E8" w:rsidRPr="007459B1" w:rsidRDefault="00E159E8" w:rsidP="00D65D64">
                <w:pPr>
                  <w:spacing w:after="0" w:line="240" w:lineRule="auto"/>
                  <w:rPr>
                    <w:b/>
                  </w:rPr>
                </w:pPr>
                <w:r w:rsidRPr="007459B1">
                  <w:rPr>
                    <w:b/>
                  </w:rPr>
                  <w:t xml:space="preserve">Date of </w:t>
                </w:r>
                <w:r w:rsidRPr="007459B1">
                  <w:rPr>
                    <w:b/>
                    <w:highlight w:val="yellow"/>
                  </w:rPr>
                  <w:t>Injury</w:t>
                </w:r>
              </w:p>
            </w:tc>
            <w:tc>
              <w:tcPr>
                <w:tcW w:w="1701" w:type="dxa"/>
              </w:tcPr>
              <w:p w14:paraId="49D2A824" w14:textId="77777777" w:rsidR="00E159E8" w:rsidRPr="007459B1" w:rsidRDefault="00E159E8" w:rsidP="00D65D64">
                <w:pPr>
                  <w:spacing w:after="0" w:line="240" w:lineRule="auto"/>
                  <w:rPr>
                    <w:b/>
                  </w:rPr>
                </w:pPr>
                <w:r w:rsidRPr="007459B1">
                  <w:rPr>
                    <w:b/>
                  </w:rPr>
                  <w:t>Chapter,</w:t>
                </w:r>
              </w:p>
              <w:p w14:paraId="318943D9" w14:textId="77777777" w:rsidR="00E159E8" w:rsidRPr="007459B1" w:rsidRDefault="00E159E8" w:rsidP="00D65D64">
                <w:pPr>
                  <w:spacing w:after="0" w:line="240" w:lineRule="auto"/>
                  <w:rPr>
                    <w:b/>
                  </w:rPr>
                </w:pPr>
                <w:r w:rsidRPr="007459B1">
                  <w:rPr>
                    <w:b/>
                  </w:rPr>
                  <w:t>page and paragraph number in NSW workers compensation guidelines</w:t>
                </w:r>
              </w:p>
            </w:tc>
            <w:tc>
              <w:tcPr>
                <w:tcW w:w="2126" w:type="dxa"/>
              </w:tcPr>
              <w:p w14:paraId="79FC9C58" w14:textId="77777777" w:rsidR="00E159E8" w:rsidRPr="007459B1" w:rsidRDefault="00E159E8" w:rsidP="00D65D64">
                <w:pPr>
                  <w:spacing w:after="0" w:line="240" w:lineRule="auto"/>
                  <w:rPr>
                    <w:b/>
                  </w:rPr>
                </w:pPr>
                <w:r w:rsidRPr="007459B1">
                  <w:rPr>
                    <w:b/>
                  </w:rPr>
                  <w:t>Chapter, page, paragraph, figure and table numbers in AMA5 Guides</w:t>
                </w:r>
              </w:p>
              <w:p w14:paraId="6B06C4DE" w14:textId="77777777" w:rsidR="00E159E8" w:rsidRPr="007459B1" w:rsidRDefault="00E159E8" w:rsidP="00D65D64">
                <w:pPr>
                  <w:spacing w:after="0" w:line="240" w:lineRule="auto"/>
                  <w:rPr>
                    <w:b/>
                  </w:rPr>
                </w:pPr>
              </w:p>
            </w:tc>
            <w:tc>
              <w:tcPr>
                <w:tcW w:w="992" w:type="dxa"/>
              </w:tcPr>
              <w:p w14:paraId="7DBB5DE0" w14:textId="77777777" w:rsidR="00E159E8" w:rsidRPr="007459B1" w:rsidRDefault="00E159E8" w:rsidP="00D65D64">
                <w:pPr>
                  <w:spacing w:after="0" w:line="240" w:lineRule="auto"/>
                  <w:rPr>
                    <w:b/>
                  </w:rPr>
                </w:pPr>
                <w:r w:rsidRPr="007459B1">
                  <w:rPr>
                    <w:b/>
                  </w:rPr>
                  <w:t xml:space="preserve">% </w:t>
                </w:r>
                <w:r w:rsidRPr="007459B1">
                  <w:rPr>
                    <w:b/>
                    <w:highlight w:val="yellow"/>
                  </w:rPr>
                  <w:t xml:space="preserve">WPI </w:t>
                </w:r>
              </w:p>
            </w:tc>
            <w:tc>
              <w:tcPr>
                <w:tcW w:w="1560" w:type="dxa"/>
              </w:tcPr>
              <w:p w14:paraId="180D4381" w14:textId="77777777" w:rsidR="00E159E8" w:rsidRPr="007459B1" w:rsidRDefault="00E159E8" w:rsidP="00D65D64">
                <w:pPr>
                  <w:spacing w:after="0" w:line="240" w:lineRule="auto"/>
                </w:pPr>
                <w:r w:rsidRPr="007459B1">
                  <w:rPr>
                    <w:b/>
                  </w:rPr>
                  <w:t xml:space="preserve">WPI deductions pursuant to S323 for pre-existing injury, condition or abnormality </w:t>
                </w:r>
                <w:r w:rsidRPr="007459B1">
                  <w:t>(expressed as a fraction)</w:t>
                </w:r>
              </w:p>
            </w:tc>
            <w:tc>
              <w:tcPr>
                <w:tcW w:w="1134" w:type="dxa"/>
              </w:tcPr>
              <w:p w14:paraId="4FE35958" w14:textId="77777777" w:rsidR="00E159E8" w:rsidRPr="007459B1" w:rsidRDefault="00E159E8" w:rsidP="00D65D64">
                <w:pPr>
                  <w:spacing w:after="0" w:line="240" w:lineRule="auto"/>
                  <w:rPr>
                    <w:b/>
                  </w:rPr>
                </w:pPr>
                <w:r w:rsidRPr="007459B1">
                  <w:rPr>
                    <w:b/>
                  </w:rPr>
                  <w:t xml:space="preserve">Sub-total/s % </w:t>
                </w:r>
                <w:r w:rsidRPr="007459B1">
                  <w:rPr>
                    <w:b/>
                    <w:highlight w:val="yellow"/>
                  </w:rPr>
                  <w:t>WPI</w:t>
                </w:r>
              </w:p>
              <w:p w14:paraId="5FE7689F" w14:textId="77777777" w:rsidR="00E159E8" w:rsidRPr="007459B1" w:rsidRDefault="00E159E8" w:rsidP="00D65D64">
                <w:pPr>
                  <w:spacing w:after="0" w:line="240" w:lineRule="auto"/>
                  <w:rPr>
                    <w:b/>
                  </w:rPr>
                </w:pPr>
                <w:r w:rsidRPr="007459B1">
                  <w:t>(after any deductions in column 6)</w:t>
                </w:r>
              </w:p>
            </w:tc>
          </w:tr>
          <w:tr w:rsidR="00E159E8" w:rsidRPr="007459B1" w14:paraId="284E9713" w14:textId="77777777" w:rsidTr="007504FE">
            <w:trPr>
              <w:cantSplit/>
              <w:trHeight w:val="510"/>
            </w:trPr>
            <w:tc>
              <w:tcPr>
                <w:tcW w:w="1134" w:type="dxa"/>
              </w:tcPr>
              <w:p w14:paraId="28F60014" w14:textId="77777777" w:rsidR="00E159E8" w:rsidRPr="007459B1" w:rsidRDefault="00E159E8" w:rsidP="00D65D64">
                <w:pPr>
                  <w:spacing w:after="0" w:line="240" w:lineRule="auto"/>
                </w:pPr>
                <w:r w:rsidRPr="007459B1">
                  <w:t>1.</w:t>
                </w:r>
                <w:r w:rsidRPr="007459B1">
                  <w:rPr>
                    <w:b/>
                  </w:rPr>
                  <w:t xml:space="preserve"> Psychiatric injury</w:t>
                </w:r>
              </w:p>
            </w:tc>
            <w:tc>
              <w:tcPr>
                <w:tcW w:w="851" w:type="dxa"/>
              </w:tcPr>
              <w:p w14:paraId="006DD836" w14:textId="77777777" w:rsidR="00E159E8" w:rsidRPr="00C15D78" w:rsidRDefault="00E71A5F" w:rsidP="00D65D64">
                <w:pPr>
                  <w:spacing w:after="0" w:line="240" w:lineRule="auto"/>
                </w:pPr>
                <w:sdt>
                  <w:sdtPr>
                    <w:rPr>
                      <w:bCs/>
                    </w:rPr>
                    <w:alias w:val="ClInjuryDate"/>
                    <w:tag w:val="ClInjuryDate"/>
                    <w:id w:val="1169675475"/>
                    <w:placeholder>
                      <w:docPart w:val="394C545686D70D41B3220C108DE9A48D"/>
                    </w:placeholder>
                    <w:dataBinding w:xpath="//*[local-name()='ClInjuryDate']" w:storeItemID="{523C6B66-2AD2-4536-917B-F7CF474BFDD4}"/>
                    <w:text/>
                  </w:sdtPr>
                  <w:sdtEndPr/>
                  <w:sdtContent>
                    <w:r w:rsidR="00F64B7D">
                      <w:rPr>
                        <w:bCs/>
                      </w:rPr>
                      <w:t>ClInjuryDate</w:t>
                    </w:r>
                  </w:sdtContent>
                </w:sdt>
              </w:p>
            </w:tc>
            <w:tc>
              <w:tcPr>
                <w:tcW w:w="1701" w:type="dxa"/>
              </w:tcPr>
              <w:p w14:paraId="110C3409" w14:textId="77777777" w:rsidR="00E159E8" w:rsidRPr="007459B1" w:rsidRDefault="00E159E8" w:rsidP="00D65D64">
                <w:pPr>
                  <w:spacing w:after="0" w:line="240" w:lineRule="auto"/>
                </w:pPr>
                <w:r w:rsidRPr="007459B1">
                  <w:rPr>
                    <w:b/>
                  </w:rPr>
                  <w:t>Chapter 11, page 54</w:t>
                </w:r>
              </w:p>
            </w:tc>
            <w:tc>
              <w:tcPr>
                <w:tcW w:w="2126" w:type="dxa"/>
              </w:tcPr>
              <w:p w14:paraId="1C34FB64" w14:textId="77777777" w:rsidR="00E159E8" w:rsidRPr="007459B1" w:rsidRDefault="00E159E8" w:rsidP="00D65D64">
                <w:pPr>
                  <w:spacing w:after="0" w:line="240" w:lineRule="auto"/>
                </w:pPr>
                <w:r w:rsidRPr="007459B1">
                  <w:rPr>
                    <w:b/>
                  </w:rPr>
                  <w:t>Chapter 14, pg 361-365</w:t>
                </w:r>
              </w:p>
            </w:tc>
            <w:tc>
              <w:tcPr>
                <w:tcW w:w="992" w:type="dxa"/>
              </w:tcPr>
              <w:p w14:paraId="379CDA32" w14:textId="77777777" w:rsidR="00E159E8" w:rsidRPr="007459B1" w:rsidRDefault="00E71A5F" w:rsidP="00D65D64">
                <w:pPr>
                  <w:spacing w:after="0" w:line="240" w:lineRule="auto"/>
                </w:pPr>
                <w:sdt>
                  <w:sdtPr>
                    <w:rPr>
                      <w:b/>
                      <w:bCs/>
                    </w:rPr>
                    <w:alias w:val="MyPIRSTable1InitWPI"/>
                    <w:tag w:val="MyPIRSTable1InitWPI"/>
                    <w:id w:val="-1623453408"/>
                    <w:placeholder>
                      <w:docPart w:val="7E01620F361689409D9CC6E3E4B02646"/>
                    </w:placeholder>
                    <w:showingPlcHdr/>
                    <w:dataBinding w:xpath="//*[local-name()='MyPIRSTable1InitWPI']" w:storeItemID="{99E3D2BE-06C1-4795-8970-33A745E9499F}"/>
                    <w:text/>
                  </w:sdtPr>
                  <w:sdtEndPr/>
                  <w:sdtContent>
                    <w:r w:rsidR="00657CB4" w:rsidRPr="00D81F05">
                      <w:rPr>
                        <w:rStyle w:val="PlaceholderText"/>
                      </w:rPr>
                      <w:t>Click or tap here to enter text.</w:t>
                    </w:r>
                  </w:sdtContent>
                </w:sdt>
                <w:r w:rsidR="00E159E8" w:rsidRPr="007459B1">
                  <w:rPr>
                    <w:b/>
                    <w:bCs/>
                  </w:rPr>
                  <w:t>%</w:t>
                </w:r>
              </w:p>
            </w:tc>
            <w:tc>
              <w:tcPr>
                <w:tcW w:w="1560" w:type="dxa"/>
              </w:tcPr>
              <w:p w14:paraId="176B8E77" w14:textId="77777777" w:rsidR="00E159E8" w:rsidRPr="007459B1" w:rsidRDefault="00E71A5F" w:rsidP="00D65D64">
                <w:pPr>
                  <w:spacing w:after="0" w:line="240" w:lineRule="auto"/>
                  <w:rPr>
                    <w:b/>
                    <w:bCs/>
                  </w:rPr>
                </w:pPr>
                <w:sdt>
                  <w:sdtPr>
                    <w:alias w:val="MyPIRSTable1PreExistResult"/>
                    <w:tag w:val="MyPIRSTable1PreExistResult"/>
                    <w:id w:val="-1938129104"/>
                    <w:placeholder>
                      <w:docPart w:val="D2CD01B638EA3C4B9F7875DE1746D2E0"/>
                    </w:placeholder>
                    <w:showingPlcHdr/>
                    <w:dataBinding w:xpath="//*[local-name()='MyPIRSTable1PreExistResult']" w:storeItemID="{99E3D2BE-06C1-4795-8970-33A745E9499F}"/>
                    <w:text/>
                  </w:sdtPr>
                  <w:sdtEndPr/>
                  <w:sdtContent>
                    <w:r w:rsidR="00F4415B" w:rsidRPr="00D81F05">
                      <w:rPr>
                        <w:rStyle w:val="PlaceholderText"/>
                      </w:rPr>
                      <w:t>Click or tap here to enter text.</w:t>
                    </w:r>
                  </w:sdtContent>
                </w:sdt>
                <w:r w:rsidR="00E159E8" w:rsidRPr="00AD0F63">
                  <w:t>%</w:t>
                </w:r>
                <w:r w:rsidR="00E159E8" w:rsidRPr="007459B1">
                  <w:rPr>
                    <w:b/>
                    <w:bCs/>
                  </w:rPr>
                  <w:t xml:space="preserve"> Preexisting</w:t>
                </w:r>
              </w:p>
              <w:p w14:paraId="14452261" w14:textId="77777777" w:rsidR="00E159E8" w:rsidRPr="007459B1" w:rsidRDefault="00E159E8" w:rsidP="00D65D64">
                <w:pPr>
                  <w:spacing w:after="0" w:line="240" w:lineRule="auto"/>
                  <w:rPr>
                    <w:b/>
                    <w:bCs/>
                  </w:rPr>
                </w:pPr>
              </w:p>
              <w:p w14:paraId="3B44B117" w14:textId="77777777" w:rsidR="00E159E8" w:rsidRPr="007459B1" w:rsidRDefault="00E71A5F" w:rsidP="00D65D64">
                <w:pPr>
                  <w:spacing w:after="0" w:line="240" w:lineRule="auto"/>
                  <w:rPr>
                    <w:b/>
                    <w:bCs/>
                  </w:rPr>
                </w:pPr>
                <w:sdt>
                  <w:sdtPr>
                    <w:alias w:val="MyPIRSTable1TreatEffect"/>
                    <w:id w:val="-578061007"/>
                    <w:placeholder>
                      <w:docPart w:val="20B8D24D46E2A94793B50ACD9FC230E1"/>
                    </w:placeholder>
                    <w:dataBinding w:xpath="//*[local-name()='MyPIRSTable1TreatEffect']" w:storeItemID="{99E3D2BE-06C1-4795-8970-33A745E9499F}"/>
                    <w:dropDownList w:lastValue="0">
                      <w:listItem w:displayText="0" w:value="0"/>
                      <w:listItem w:displayText="1" w:value="1"/>
                      <w:listItem w:displayText="2" w:value="2"/>
                      <w:listItem w:displayText="3" w:value="3"/>
                    </w:dropDownList>
                  </w:sdtPr>
                  <w:sdtEndPr/>
                  <w:sdtContent>
                    <w:r w:rsidR="00F86941">
                      <w:t>0</w:t>
                    </w:r>
                  </w:sdtContent>
                </w:sdt>
                <w:r w:rsidR="00E159E8" w:rsidRPr="007459B1">
                  <w:rPr>
                    <w:b/>
                    <w:bCs/>
                  </w:rPr>
                  <w:t>% Treatment effect</w:t>
                </w:r>
              </w:p>
            </w:tc>
            <w:tc>
              <w:tcPr>
                <w:tcW w:w="1134" w:type="dxa"/>
              </w:tcPr>
              <w:p w14:paraId="554A8EA1" w14:textId="77777777" w:rsidR="00E159E8" w:rsidRPr="007459B1" w:rsidRDefault="00E71A5F" w:rsidP="00D65D64">
                <w:pPr>
                  <w:spacing w:after="0" w:line="240" w:lineRule="auto"/>
                  <w:rPr>
                    <w:b/>
                  </w:rPr>
                </w:pPr>
                <w:sdt>
                  <w:sdtPr>
                    <w:rPr>
                      <w:b/>
                      <w:bCs/>
                    </w:rPr>
                    <w:alias w:val="MyPIRSTable1FinalWPI"/>
                    <w:tag w:val="MyPIRSTable1FinalWPI"/>
                    <w:id w:val="1886523356"/>
                    <w:placeholder>
                      <w:docPart w:val="F8CC13AAD0D71E429D83DF98D7AAB728"/>
                    </w:placeholder>
                    <w:showingPlcHdr/>
                    <w:dataBinding w:xpath="//*[local-name()='MyPIRSTable1FinalWPI']" w:storeItemID="{99E3D2BE-06C1-4795-8970-33A745E9499F}"/>
                    <w:text/>
                  </w:sdtPr>
                  <w:sdtEndPr/>
                  <w:sdtContent>
                    <w:r w:rsidR="00657CB4" w:rsidRPr="00D81F05">
                      <w:rPr>
                        <w:rStyle w:val="PlaceholderText"/>
                      </w:rPr>
                      <w:t>Click or tap here to enter text.</w:t>
                    </w:r>
                  </w:sdtContent>
                </w:sdt>
                <w:r w:rsidR="00E159E8" w:rsidRPr="007459B1">
                  <w:rPr>
                    <w:b/>
                    <w:bCs/>
                  </w:rPr>
                  <w:t>%</w:t>
                </w:r>
              </w:p>
            </w:tc>
          </w:tr>
          <w:tr w:rsidR="00E159E8" w:rsidRPr="007459B1" w14:paraId="7B17330E" w14:textId="77777777" w:rsidTr="007504FE">
            <w:trPr>
              <w:cantSplit/>
              <w:trHeight w:val="510"/>
            </w:trPr>
            <w:tc>
              <w:tcPr>
                <w:tcW w:w="1134" w:type="dxa"/>
              </w:tcPr>
              <w:p w14:paraId="6A066C8C" w14:textId="77777777" w:rsidR="00E159E8" w:rsidRPr="007459B1" w:rsidRDefault="00E159E8" w:rsidP="00D65D64">
                <w:pPr>
                  <w:spacing w:after="0" w:line="240" w:lineRule="auto"/>
                </w:pPr>
                <w:r w:rsidRPr="007459B1">
                  <w:t xml:space="preserve">2. </w:t>
                </w:r>
              </w:p>
            </w:tc>
            <w:tc>
              <w:tcPr>
                <w:tcW w:w="851" w:type="dxa"/>
              </w:tcPr>
              <w:p w14:paraId="137F1CFD" w14:textId="77777777" w:rsidR="00E159E8" w:rsidRPr="00C15D78" w:rsidRDefault="00E159E8" w:rsidP="00D65D64">
                <w:pPr>
                  <w:spacing w:after="0" w:line="240" w:lineRule="auto"/>
                </w:pPr>
              </w:p>
            </w:tc>
            <w:tc>
              <w:tcPr>
                <w:tcW w:w="1701" w:type="dxa"/>
              </w:tcPr>
              <w:p w14:paraId="0E87DF7E" w14:textId="77777777" w:rsidR="00E159E8" w:rsidRPr="007459B1" w:rsidRDefault="00E159E8" w:rsidP="00D65D64">
                <w:pPr>
                  <w:spacing w:after="0" w:line="240" w:lineRule="auto"/>
                </w:pPr>
              </w:p>
            </w:tc>
            <w:tc>
              <w:tcPr>
                <w:tcW w:w="2126" w:type="dxa"/>
              </w:tcPr>
              <w:p w14:paraId="0D95A67D" w14:textId="77777777" w:rsidR="00E159E8" w:rsidRPr="007459B1" w:rsidRDefault="00E159E8" w:rsidP="00D65D64">
                <w:pPr>
                  <w:spacing w:after="0" w:line="240" w:lineRule="auto"/>
                </w:pPr>
              </w:p>
            </w:tc>
            <w:tc>
              <w:tcPr>
                <w:tcW w:w="992" w:type="dxa"/>
              </w:tcPr>
              <w:p w14:paraId="4120C85A" w14:textId="77777777" w:rsidR="00E159E8" w:rsidRPr="007459B1" w:rsidRDefault="00E159E8" w:rsidP="00D65D64">
                <w:pPr>
                  <w:spacing w:after="0" w:line="240" w:lineRule="auto"/>
                </w:pPr>
              </w:p>
            </w:tc>
            <w:tc>
              <w:tcPr>
                <w:tcW w:w="1560" w:type="dxa"/>
              </w:tcPr>
              <w:p w14:paraId="21B2EE5A" w14:textId="77777777" w:rsidR="00E159E8" w:rsidRPr="007459B1" w:rsidRDefault="00E159E8" w:rsidP="00D65D64">
                <w:pPr>
                  <w:spacing w:after="0" w:line="240" w:lineRule="auto"/>
                </w:pPr>
              </w:p>
            </w:tc>
            <w:tc>
              <w:tcPr>
                <w:tcW w:w="1134" w:type="dxa"/>
              </w:tcPr>
              <w:p w14:paraId="686EBB60" w14:textId="77777777" w:rsidR="00E159E8" w:rsidRPr="007459B1" w:rsidRDefault="00E159E8" w:rsidP="00D65D64">
                <w:pPr>
                  <w:spacing w:after="0" w:line="240" w:lineRule="auto"/>
                </w:pPr>
              </w:p>
            </w:tc>
          </w:tr>
          <w:tr w:rsidR="00E159E8" w:rsidRPr="007459B1" w14:paraId="13AEA2B4" w14:textId="77777777" w:rsidTr="007504FE">
            <w:trPr>
              <w:cantSplit/>
              <w:trHeight w:val="510"/>
            </w:trPr>
            <w:tc>
              <w:tcPr>
                <w:tcW w:w="1134" w:type="dxa"/>
              </w:tcPr>
              <w:p w14:paraId="440E907A" w14:textId="77777777" w:rsidR="00E159E8" w:rsidRPr="007459B1" w:rsidRDefault="00E159E8" w:rsidP="00D65D64">
                <w:pPr>
                  <w:spacing w:after="0" w:line="240" w:lineRule="auto"/>
                </w:pPr>
                <w:r w:rsidRPr="007459B1">
                  <w:t xml:space="preserve">3. </w:t>
                </w:r>
              </w:p>
            </w:tc>
            <w:tc>
              <w:tcPr>
                <w:tcW w:w="851" w:type="dxa"/>
              </w:tcPr>
              <w:p w14:paraId="7DC983D7" w14:textId="77777777" w:rsidR="00E159E8" w:rsidRPr="007459B1" w:rsidRDefault="00E159E8" w:rsidP="00D65D64">
                <w:pPr>
                  <w:spacing w:after="0" w:line="240" w:lineRule="auto"/>
                </w:pPr>
              </w:p>
            </w:tc>
            <w:tc>
              <w:tcPr>
                <w:tcW w:w="1701" w:type="dxa"/>
              </w:tcPr>
              <w:p w14:paraId="36D3C20C" w14:textId="77777777" w:rsidR="00E159E8" w:rsidRPr="007459B1" w:rsidRDefault="00E159E8" w:rsidP="00D65D64">
                <w:pPr>
                  <w:spacing w:after="0" w:line="240" w:lineRule="auto"/>
                </w:pPr>
              </w:p>
            </w:tc>
            <w:tc>
              <w:tcPr>
                <w:tcW w:w="2126" w:type="dxa"/>
              </w:tcPr>
              <w:p w14:paraId="74C81242" w14:textId="77777777" w:rsidR="00E159E8" w:rsidRPr="007459B1" w:rsidRDefault="00E159E8" w:rsidP="00D65D64">
                <w:pPr>
                  <w:spacing w:after="0" w:line="240" w:lineRule="auto"/>
                </w:pPr>
              </w:p>
            </w:tc>
            <w:tc>
              <w:tcPr>
                <w:tcW w:w="992" w:type="dxa"/>
              </w:tcPr>
              <w:p w14:paraId="3A716E41" w14:textId="77777777" w:rsidR="00E159E8" w:rsidRPr="007459B1" w:rsidRDefault="00E159E8" w:rsidP="00D65D64">
                <w:pPr>
                  <w:spacing w:after="0" w:line="240" w:lineRule="auto"/>
                </w:pPr>
              </w:p>
            </w:tc>
            <w:tc>
              <w:tcPr>
                <w:tcW w:w="1560" w:type="dxa"/>
              </w:tcPr>
              <w:p w14:paraId="2C9F8C41" w14:textId="77777777" w:rsidR="00E159E8" w:rsidRPr="007459B1" w:rsidRDefault="00E159E8" w:rsidP="00D65D64">
                <w:pPr>
                  <w:spacing w:after="0" w:line="240" w:lineRule="auto"/>
                </w:pPr>
              </w:p>
            </w:tc>
            <w:tc>
              <w:tcPr>
                <w:tcW w:w="1134" w:type="dxa"/>
              </w:tcPr>
              <w:p w14:paraId="7FD46EE1" w14:textId="77777777" w:rsidR="00E159E8" w:rsidRPr="007459B1" w:rsidRDefault="00E159E8" w:rsidP="00D65D64">
                <w:pPr>
                  <w:spacing w:after="0" w:line="240" w:lineRule="auto"/>
                </w:pPr>
              </w:p>
            </w:tc>
          </w:tr>
          <w:tr w:rsidR="00E159E8" w:rsidRPr="007459B1" w14:paraId="5E13883D" w14:textId="77777777" w:rsidTr="007504FE">
            <w:trPr>
              <w:cantSplit/>
              <w:trHeight w:val="510"/>
            </w:trPr>
            <w:tc>
              <w:tcPr>
                <w:tcW w:w="1134" w:type="dxa"/>
              </w:tcPr>
              <w:p w14:paraId="2DA49BB3" w14:textId="77777777" w:rsidR="00E159E8" w:rsidRPr="007459B1" w:rsidRDefault="00E159E8" w:rsidP="00D65D64">
                <w:pPr>
                  <w:spacing w:after="0" w:line="240" w:lineRule="auto"/>
                </w:pPr>
                <w:r w:rsidRPr="007459B1">
                  <w:t>4.</w:t>
                </w:r>
                <w:r w:rsidRPr="007459B1">
                  <w:rPr>
                    <w:b/>
                  </w:rPr>
                  <w:t xml:space="preserve"> </w:t>
                </w:r>
              </w:p>
            </w:tc>
            <w:tc>
              <w:tcPr>
                <w:tcW w:w="851" w:type="dxa"/>
              </w:tcPr>
              <w:p w14:paraId="1EF5E05F" w14:textId="77777777" w:rsidR="00E159E8" w:rsidRPr="007459B1" w:rsidRDefault="00E159E8" w:rsidP="00D65D64">
                <w:pPr>
                  <w:spacing w:after="0" w:line="240" w:lineRule="auto"/>
                </w:pPr>
              </w:p>
            </w:tc>
            <w:tc>
              <w:tcPr>
                <w:tcW w:w="1701" w:type="dxa"/>
              </w:tcPr>
              <w:p w14:paraId="59AD54C8" w14:textId="77777777" w:rsidR="00E159E8" w:rsidRPr="007459B1" w:rsidRDefault="00E159E8" w:rsidP="00D65D64">
                <w:pPr>
                  <w:spacing w:after="0" w:line="240" w:lineRule="auto"/>
                </w:pPr>
              </w:p>
            </w:tc>
            <w:tc>
              <w:tcPr>
                <w:tcW w:w="2126" w:type="dxa"/>
              </w:tcPr>
              <w:p w14:paraId="699A664E" w14:textId="77777777" w:rsidR="00E159E8" w:rsidRPr="007459B1" w:rsidRDefault="00E159E8" w:rsidP="00D65D64">
                <w:pPr>
                  <w:spacing w:after="0" w:line="240" w:lineRule="auto"/>
                </w:pPr>
              </w:p>
            </w:tc>
            <w:tc>
              <w:tcPr>
                <w:tcW w:w="992" w:type="dxa"/>
              </w:tcPr>
              <w:p w14:paraId="63539C85" w14:textId="77777777" w:rsidR="00E159E8" w:rsidRPr="007459B1" w:rsidRDefault="00E159E8" w:rsidP="00D65D64">
                <w:pPr>
                  <w:spacing w:after="0" w:line="240" w:lineRule="auto"/>
                </w:pPr>
              </w:p>
            </w:tc>
            <w:tc>
              <w:tcPr>
                <w:tcW w:w="1560" w:type="dxa"/>
              </w:tcPr>
              <w:p w14:paraId="19A88085" w14:textId="77777777" w:rsidR="00E159E8" w:rsidRPr="007459B1" w:rsidRDefault="00E159E8" w:rsidP="00D65D64">
                <w:pPr>
                  <w:spacing w:after="0" w:line="240" w:lineRule="auto"/>
                </w:pPr>
              </w:p>
            </w:tc>
            <w:tc>
              <w:tcPr>
                <w:tcW w:w="1134" w:type="dxa"/>
              </w:tcPr>
              <w:p w14:paraId="70573EDD" w14:textId="77777777" w:rsidR="00E159E8" w:rsidRPr="007459B1" w:rsidRDefault="00E159E8" w:rsidP="00D65D64">
                <w:pPr>
                  <w:spacing w:after="0" w:line="240" w:lineRule="auto"/>
                </w:pPr>
              </w:p>
            </w:tc>
          </w:tr>
          <w:tr w:rsidR="00E159E8" w:rsidRPr="007459B1" w14:paraId="23761CA1" w14:textId="77777777" w:rsidTr="007504FE">
            <w:trPr>
              <w:cantSplit/>
              <w:trHeight w:val="510"/>
            </w:trPr>
            <w:tc>
              <w:tcPr>
                <w:tcW w:w="1134" w:type="dxa"/>
              </w:tcPr>
              <w:p w14:paraId="2E5E71D7" w14:textId="77777777" w:rsidR="00E159E8" w:rsidRPr="007459B1" w:rsidRDefault="00E159E8" w:rsidP="00D65D64">
                <w:pPr>
                  <w:spacing w:after="0" w:line="240" w:lineRule="auto"/>
                </w:pPr>
                <w:r w:rsidRPr="007459B1">
                  <w:t>5.</w:t>
                </w:r>
                <w:r w:rsidRPr="007459B1">
                  <w:rPr>
                    <w:b/>
                  </w:rPr>
                  <w:t xml:space="preserve"> </w:t>
                </w:r>
              </w:p>
            </w:tc>
            <w:tc>
              <w:tcPr>
                <w:tcW w:w="851" w:type="dxa"/>
              </w:tcPr>
              <w:p w14:paraId="78420B3C" w14:textId="77777777" w:rsidR="00E159E8" w:rsidRPr="007459B1" w:rsidRDefault="00E159E8" w:rsidP="00D65D64">
                <w:pPr>
                  <w:spacing w:after="0" w:line="240" w:lineRule="auto"/>
                </w:pPr>
              </w:p>
            </w:tc>
            <w:tc>
              <w:tcPr>
                <w:tcW w:w="1701" w:type="dxa"/>
              </w:tcPr>
              <w:p w14:paraId="18B5FD9A" w14:textId="77777777" w:rsidR="00E159E8" w:rsidRPr="007459B1" w:rsidRDefault="00E159E8" w:rsidP="00D65D64">
                <w:pPr>
                  <w:spacing w:after="0" w:line="240" w:lineRule="auto"/>
                </w:pPr>
              </w:p>
            </w:tc>
            <w:tc>
              <w:tcPr>
                <w:tcW w:w="2126" w:type="dxa"/>
              </w:tcPr>
              <w:p w14:paraId="18CEB9B7" w14:textId="77777777" w:rsidR="00E159E8" w:rsidRPr="007459B1" w:rsidRDefault="00E159E8" w:rsidP="00D65D64">
                <w:pPr>
                  <w:spacing w:after="0" w:line="240" w:lineRule="auto"/>
                </w:pPr>
              </w:p>
            </w:tc>
            <w:tc>
              <w:tcPr>
                <w:tcW w:w="992" w:type="dxa"/>
              </w:tcPr>
              <w:p w14:paraId="4DB760DF" w14:textId="77777777" w:rsidR="00E159E8" w:rsidRPr="007459B1" w:rsidRDefault="00E159E8" w:rsidP="00D65D64">
                <w:pPr>
                  <w:spacing w:after="0" w:line="240" w:lineRule="auto"/>
                </w:pPr>
              </w:p>
            </w:tc>
            <w:tc>
              <w:tcPr>
                <w:tcW w:w="1560" w:type="dxa"/>
              </w:tcPr>
              <w:p w14:paraId="0F0C181E" w14:textId="77777777" w:rsidR="00E159E8" w:rsidRPr="007459B1" w:rsidRDefault="00E159E8" w:rsidP="00D65D64">
                <w:pPr>
                  <w:spacing w:after="0" w:line="240" w:lineRule="auto"/>
                </w:pPr>
              </w:p>
            </w:tc>
            <w:tc>
              <w:tcPr>
                <w:tcW w:w="1134" w:type="dxa"/>
              </w:tcPr>
              <w:p w14:paraId="5E05E6DA" w14:textId="77777777" w:rsidR="00E159E8" w:rsidRPr="007459B1" w:rsidRDefault="00E159E8" w:rsidP="00D65D64">
                <w:pPr>
                  <w:spacing w:after="0" w:line="240" w:lineRule="auto"/>
                </w:pPr>
              </w:p>
            </w:tc>
          </w:tr>
          <w:tr w:rsidR="00E159E8" w:rsidRPr="007459B1" w14:paraId="3EF03B35" w14:textId="77777777" w:rsidTr="007504FE">
            <w:trPr>
              <w:cantSplit/>
              <w:trHeight w:val="510"/>
            </w:trPr>
            <w:tc>
              <w:tcPr>
                <w:tcW w:w="1134" w:type="dxa"/>
                <w:tcBorders>
                  <w:bottom w:val="double" w:sz="24" w:space="0" w:color="auto"/>
                </w:tcBorders>
              </w:tcPr>
              <w:p w14:paraId="05350164" w14:textId="77777777" w:rsidR="00E159E8" w:rsidRPr="007459B1" w:rsidRDefault="00E159E8" w:rsidP="00D65D64">
                <w:pPr>
                  <w:spacing w:after="0" w:line="240" w:lineRule="auto"/>
                </w:pPr>
                <w:r w:rsidRPr="007459B1">
                  <w:t>6.</w:t>
                </w:r>
                <w:r w:rsidRPr="007459B1">
                  <w:rPr>
                    <w:b/>
                  </w:rPr>
                  <w:t xml:space="preserve"> </w:t>
                </w:r>
              </w:p>
            </w:tc>
            <w:tc>
              <w:tcPr>
                <w:tcW w:w="851" w:type="dxa"/>
                <w:tcBorders>
                  <w:bottom w:val="double" w:sz="24" w:space="0" w:color="auto"/>
                </w:tcBorders>
              </w:tcPr>
              <w:p w14:paraId="5D8315F2" w14:textId="77777777" w:rsidR="00E159E8" w:rsidRPr="007459B1" w:rsidRDefault="00E159E8" w:rsidP="00D65D64">
                <w:pPr>
                  <w:spacing w:after="0" w:line="240" w:lineRule="auto"/>
                </w:pPr>
              </w:p>
            </w:tc>
            <w:tc>
              <w:tcPr>
                <w:tcW w:w="1701" w:type="dxa"/>
                <w:tcBorders>
                  <w:bottom w:val="double" w:sz="24" w:space="0" w:color="auto"/>
                </w:tcBorders>
              </w:tcPr>
              <w:p w14:paraId="08EDBCBC" w14:textId="77777777" w:rsidR="00E159E8" w:rsidRPr="007459B1" w:rsidRDefault="00E159E8" w:rsidP="00D65D64">
                <w:pPr>
                  <w:spacing w:after="0" w:line="240" w:lineRule="auto"/>
                </w:pPr>
              </w:p>
            </w:tc>
            <w:tc>
              <w:tcPr>
                <w:tcW w:w="2126" w:type="dxa"/>
                <w:tcBorders>
                  <w:bottom w:val="double" w:sz="24" w:space="0" w:color="auto"/>
                </w:tcBorders>
              </w:tcPr>
              <w:p w14:paraId="236E2747" w14:textId="77777777" w:rsidR="00E159E8" w:rsidRPr="007459B1" w:rsidRDefault="00E159E8" w:rsidP="00D65D64">
                <w:pPr>
                  <w:spacing w:after="0" w:line="240" w:lineRule="auto"/>
                </w:pPr>
              </w:p>
            </w:tc>
            <w:tc>
              <w:tcPr>
                <w:tcW w:w="992" w:type="dxa"/>
                <w:tcBorders>
                  <w:bottom w:val="double" w:sz="24" w:space="0" w:color="auto"/>
                </w:tcBorders>
              </w:tcPr>
              <w:p w14:paraId="53E5A45C" w14:textId="77777777" w:rsidR="00E159E8" w:rsidRPr="007459B1" w:rsidRDefault="00E159E8" w:rsidP="00D65D64">
                <w:pPr>
                  <w:spacing w:after="0" w:line="240" w:lineRule="auto"/>
                </w:pPr>
              </w:p>
            </w:tc>
            <w:tc>
              <w:tcPr>
                <w:tcW w:w="1560" w:type="dxa"/>
                <w:tcBorders>
                  <w:bottom w:val="double" w:sz="24" w:space="0" w:color="auto"/>
                </w:tcBorders>
              </w:tcPr>
              <w:p w14:paraId="2BDF47E6" w14:textId="77777777" w:rsidR="00E159E8" w:rsidRPr="007459B1" w:rsidRDefault="00E159E8" w:rsidP="00D65D64">
                <w:pPr>
                  <w:spacing w:after="0" w:line="240" w:lineRule="auto"/>
                </w:pPr>
              </w:p>
            </w:tc>
            <w:tc>
              <w:tcPr>
                <w:tcW w:w="1134" w:type="dxa"/>
                <w:tcBorders>
                  <w:bottom w:val="double" w:sz="24" w:space="0" w:color="auto"/>
                </w:tcBorders>
              </w:tcPr>
              <w:p w14:paraId="2FD5FA4D" w14:textId="77777777" w:rsidR="00E159E8" w:rsidRPr="007459B1" w:rsidRDefault="00E159E8" w:rsidP="00D65D64">
                <w:pPr>
                  <w:spacing w:after="0" w:line="240" w:lineRule="auto"/>
                </w:pPr>
              </w:p>
            </w:tc>
          </w:tr>
          <w:tr w:rsidR="00E159E8" w:rsidRPr="007459B1" w14:paraId="42CF5743" w14:textId="77777777" w:rsidTr="007504FE">
            <w:trPr>
              <w:cantSplit/>
              <w:trHeight w:val="567"/>
            </w:trPr>
            <w:tc>
              <w:tcPr>
                <w:tcW w:w="6804" w:type="dxa"/>
                <w:gridSpan w:val="5"/>
                <w:tcBorders>
                  <w:top w:val="double" w:sz="24" w:space="0" w:color="auto"/>
                </w:tcBorders>
              </w:tcPr>
              <w:p w14:paraId="211C34ED" w14:textId="77777777" w:rsidR="00E159E8" w:rsidRPr="007459B1" w:rsidRDefault="00E159E8" w:rsidP="00D65D64">
                <w:pPr>
                  <w:spacing w:after="0" w:line="240" w:lineRule="auto"/>
                  <w:rPr>
                    <w:b/>
                    <w:bCs/>
                  </w:rPr>
                </w:pPr>
                <w:r w:rsidRPr="007459B1">
                  <w:rPr>
                    <w:b/>
                    <w:bCs/>
                  </w:rPr>
                  <w:t>Total % WPI (the Combined Table values of all sub-totals)</w:t>
                </w:r>
              </w:p>
            </w:tc>
            <w:tc>
              <w:tcPr>
                <w:tcW w:w="2694" w:type="dxa"/>
                <w:gridSpan w:val="2"/>
                <w:tcBorders>
                  <w:top w:val="double" w:sz="24" w:space="0" w:color="auto"/>
                </w:tcBorders>
              </w:tcPr>
              <w:p w14:paraId="52272550" w14:textId="77777777" w:rsidR="00E159E8" w:rsidRPr="007459B1" w:rsidRDefault="00E71A5F" w:rsidP="00D65D64">
                <w:pPr>
                  <w:spacing w:after="0" w:line="240" w:lineRule="auto"/>
                  <w:rPr>
                    <w:b/>
                    <w:bCs/>
                  </w:rPr>
                </w:pPr>
                <w:sdt>
                  <w:sdtPr>
                    <w:rPr>
                      <w:b/>
                    </w:rPr>
                    <w:alias w:val="MyPIRSTable1FinalWPI"/>
                    <w:tag w:val="MyPIRSTable1FinalWPI"/>
                    <w:id w:val="-1085063072"/>
                    <w:placeholder>
                      <w:docPart w:val="98424611B729DA4EB2F4157CD51D3715"/>
                    </w:placeholder>
                    <w:showingPlcHdr/>
                    <w:dataBinding w:xpath="//*[local-name()='MyPIRSTable1FinalWPI']" w:storeItemID="{99E3D2BE-06C1-4795-8970-33A745E9499F}"/>
                    <w:text/>
                  </w:sdtPr>
                  <w:sdtEndPr/>
                  <w:sdtContent>
                    <w:r w:rsidR="00657CB4" w:rsidRPr="00D81F05">
                      <w:rPr>
                        <w:rStyle w:val="PlaceholderText"/>
                      </w:rPr>
                      <w:t>Click or tap here to enter text.</w:t>
                    </w:r>
                  </w:sdtContent>
                </w:sdt>
                <w:r w:rsidR="00E159E8" w:rsidRPr="007459B1">
                  <w:rPr>
                    <w:b/>
                  </w:rPr>
                  <w:t>%</w:t>
                </w:r>
              </w:p>
            </w:tc>
          </w:tr>
        </w:tbl>
        <w:p w14:paraId="27538014" w14:textId="77777777" w:rsidR="00E159E8" w:rsidRPr="007459B1" w:rsidRDefault="00E159E8" w:rsidP="007504FE">
          <w:pPr>
            <w:pStyle w:val="Subtitle"/>
            <w:jc w:val="left"/>
            <w:rPr>
              <w:b w:val="0"/>
              <w:sz w:val="22"/>
              <w:lang w:val="en-AU"/>
            </w:rPr>
          </w:pPr>
        </w:p>
        <w:p w14:paraId="496557D5" w14:textId="77777777" w:rsidR="00E159E8" w:rsidRPr="007459B1" w:rsidRDefault="00E159E8" w:rsidP="007504FE">
          <w:pPr>
            <w:spacing w:after="0"/>
            <w:jc w:val="both"/>
          </w:pPr>
          <w:r w:rsidRPr="007459B1">
            <w:t xml:space="preserve">I CERTIFY THAT THIS IS A TRUE AND ACCURATE RECORD OF THE MEDICAL ASSESSMENT CERTIFICATE ISSUED </w:t>
          </w:r>
          <w:r w:rsidRPr="007459B1">
            <w:rPr>
              <w:bCs/>
            </w:rPr>
            <w:t>BY Dr Gerard Walsh, MEDICAL ASSESSOR.</w:t>
          </w:r>
        </w:p>
        <w:p w14:paraId="4FE754AE" w14:textId="77777777" w:rsidR="00E159E8" w:rsidRDefault="004E34B7" w:rsidP="007504FE">
          <w:pPr>
            <w:pStyle w:val="Subtitle"/>
            <w:jc w:val="left"/>
            <w:rPr>
              <w:sz w:val="22"/>
              <w:lang w:val="en-AU"/>
            </w:rPr>
          </w:pPr>
          <w:r w:rsidRPr="007459B1">
            <w:rPr>
              <w:sz w:val="22"/>
              <w:highlight w:val="yellow"/>
              <w:lang w:val="en-AU"/>
            </w:rPr>
            <w:t>INSERT</w:t>
          </w:r>
          <w:r w:rsidR="007D42EC">
            <w:rPr>
              <w:sz w:val="22"/>
              <w:highlight w:val="yellow"/>
              <w:lang w:val="en-AU"/>
            </w:rPr>
            <w:t>_</w:t>
          </w:r>
          <w:r w:rsidRPr="007459B1">
            <w:rPr>
              <w:sz w:val="22"/>
              <w:highlight w:val="yellow"/>
              <w:lang w:val="en-AU"/>
            </w:rPr>
            <w:t>PAGE</w:t>
          </w:r>
          <w:r w:rsidR="007D42EC">
            <w:rPr>
              <w:sz w:val="22"/>
              <w:highlight w:val="yellow"/>
              <w:lang w:val="en-AU"/>
            </w:rPr>
            <w:t>_</w:t>
          </w:r>
          <w:r w:rsidRPr="007459B1">
            <w:rPr>
              <w:sz w:val="22"/>
              <w:highlight w:val="yellow"/>
              <w:lang w:val="en-AU"/>
            </w:rPr>
            <w:t>BREAK</w:t>
          </w:r>
        </w:p>
        <w:p w14:paraId="78A869EE" w14:textId="77777777" w:rsidR="00DF6D80" w:rsidRPr="004A3522" w:rsidRDefault="00DF6D80" w:rsidP="007504FE">
          <w:pPr>
            <w:spacing w:line="360" w:lineRule="auto"/>
            <w:jc w:val="center"/>
            <w:rPr>
              <w:b/>
              <w:sz w:val="32"/>
              <w:szCs w:val="32"/>
            </w:rPr>
          </w:pPr>
          <w:r w:rsidRPr="004A3522">
            <w:rPr>
              <w:b/>
              <w:sz w:val="32"/>
              <w:szCs w:val="32"/>
            </w:rPr>
            <w:t>PERSONAL INJURY COMMISSION</w:t>
          </w:r>
        </w:p>
        <w:p w14:paraId="6FF4BDAE" w14:textId="77777777" w:rsidR="00DF6D80" w:rsidRPr="007459B1" w:rsidRDefault="00DF6D80" w:rsidP="00B86D7F">
          <w:pPr>
            <w:spacing w:line="360" w:lineRule="auto"/>
          </w:pPr>
          <w:r w:rsidRPr="00B37122">
            <w:rPr>
              <w:b/>
              <w:bCs/>
            </w:rPr>
            <w:t>Table 11.8: PIRS Rating Form</w:t>
          </w:r>
        </w:p>
        <w:tbl>
          <w:tblPr>
            <w:tblW w:w="9447" w:type="dxa"/>
            <w:tblInd w:w="-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000" w:firstRow="0" w:lastRow="0" w:firstColumn="0" w:lastColumn="0" w:noHBand="0" w:noVBand="0"/>
            <w:tblCaption w:val="PIRSTableDemographics"/>
          </w:tblPr>
          <w:tblGrid>
            <w:gridCol w:w="1551"/>
            <w:gridCol w:w="2336"/>
            <w:gridCol w:w="3053"/>
            <w:gridCol w:w="2507"/>
          </w:tblGrid>
          <w:tr w:rsidR="00E159E8" w:rsidRPr="00C15D78" w14:paraId="451B7B6A" w14:textId="77777777" w:rsidTr="00F61841">
            <w:tc>
              <w:tcPr>
                <w:tcW w:w="1551" w:type="dxa"/>
              </w:tcPr>
              <w:p w14:paraId="1B1D9D8C" w14:textId="77777777" w:rsidR="00E159E8" w:rsidRPr="00C15D78" w:rsidRDefault="00E159E8" w:rsidP="00D65D64">
                <w:pPr>
                  <w:spacing w:after="0" w:line="240" w:lineRule="auto"/>
                </w:pPr>
                <w:r w:rsidRPr="00C15D78">
                  <w:t>Name</w:t>
                </w:r>
              </w:p>
            </w:tc>
            <w:tc>
              <w:tcPr>
                <w:tcW w:w="2336" w:type="dxa"/>
              </w:tcPr>
              <w:p w14:paraId="5A31B589" w14:textId="77777777" w:rsidR="00E159E8" w:rsidRPr="00C15D78" w:rsidRDefault="00E71A5F" w:rsidP="00D65D64">
                <w:pPr>
                  <w:spacing w:after="0" w:line="240" w:lineRule="auto"/>
                </w:pPr>
                <w:sdt>
                  <w:sdtPr>
                    <w:alias w:val="ClForename"/>
                    <w:tag w:val="ClForename"/>
                    <w:id w:val="2137988555"/>
                    <w:placeholder>
                      <w:docPart w:val="BB7938C67FD7C14B8B73C2CDCE8FB4FC"/>
                    </w:placeholder>
                    <w:dataBinding w:xpath="//*[local-name()='ClForename']" w:storeItemID="{523C6B66-2AD2-4536-917B-F7CF474BFDD4}"/>
                    <w:text/>
                  </w:sdtPr>
                  <w:sdtEndPr/>
                  <w:sdtContent>
                    <w:r w:rsidR="0003408E">
                      <w:t>ClForename</w:t>
                    </w:r>
                  </w:sdtContent>
                </w:sdt>
                <w:r w:rsidR="0003408E">
                  <w:t xml:space="preserve"> </w:t>
                </w:r>
                <w:sdt>
                  <w:sdtPr>
                    <w:alias w:val="ClSurname"/>
                    <w:tag w:val="ClSurname"/>
                    <w:id w:val="1193428332"/>
                    <w:placeholder>
                      <w:docPart w:val="3FFC6CBA326B6348BC67002859A922EC"/>
                    </w:placeholder>
                    <w:dataBinding w:xpath="//*[local-name()='ClSurname']" w:storeItemID="{523C6B66-2AD2-4536-917B-F7CF474BFDD4}"/>
                    <w:text/>
                  </w:sdtPr>
                  <w:sdtEndPr/>
                  <w:sdtContent>
                    <w:r w:rsidR="0003408E">
                      <w:t>ClSurname</w:t>
                    </w:r>
                  </w:sdtContent>
                </w:sdt>
              </w:p>
            </w:tc>
            <w:tc>
              <w:tcPr>
                <w:tcW w:w="3053" w:type="dxa"/>
              </w:tcPr>
              <w:p w14:paraId="400E3305" w14:textId="77777777" w:rsidR="00E159E8" w:rsidRPr="00C15D78" w:rsidRDefault="00E159E8" w:rsidP="00D65D64">
                <w:pPr>
                  <w:spacing w:after="0" w:line="240" w:lineRule="auto"/>
                </w:pPr>
                <w:r w:rsidRPr="00C15D78">
                  <w:t>Claim reference number (if known)</w:t>
                </w:r>
              </w:p>
            </w:tc>
            <w:sdt>
              <w:sdtPr>
                <w:alias w:val="ClClaimNo"/>
                <w:tag w:val="ClClaimNo"/>
                <w:id w:val="1241145385"/>
                <w:placeholder>
                  <w:docPart w:val="6AF27C72FA51E2478265556C0E709DDE"/>
                </w:placeholder>
                <w:dataBinding w:xpath="//*[local-name()='ClClaimNo']" w:storeItemID="{523C6B66-2AD2-4536-917B-F7CF474BFDD4}"/>
                <w:text/>
              </w:sdtPr>
              <w:sdtEndPr/>
              <w:sdtContent>
                <w:tc>
                  <w:tcPr>
                    <w:tcW w:w="2507" w:type="dxa"/>
                  </w:tcPr>
                  <w:p w14:paraId="7BC81005" w14:textId="77777777" w:rsidR="00E159E8" w:rsidRPr="00C15D78" w:rsidRDefault="0003408E" w:rsidP="00D65D64">
                    <w:pPr>
                      <w:spacing w:after="0" w:line="240" w:lineRule="auto"/>
                    </w:pPr>
                    <w:r>
                      <w:t>ClClaimNo</w:t>
                    </w:r>
                  </w:p>
                </w:tc>
              </w:sdtContent>
            </w:sdt>
          </w:tr>
          <w:tr w:rsidR="00E159E8" w:rsidRPr="00C15D78" w14:paraId="7830165C" w14:textId="77777777" w:rsidTr="00F61841">
            <w:tc>
              <w:tcPr>
                <w:tcW w:w="1551" w:type="dxa"/>
              </w:tcPr>
              <w:p w14:paraId="4A5A650D" w14:textId="77777777" w:rsidR="00E159E8" w:rsidRPr="00C15D78" w:rsidRDefault="00E159E8" w:rsidP="00D65D64">
                <w:pPr>
                  <w:spacing w:after="0" w:line="240" w:lineRule="auto"/>
                </w:pPr>
                <w:r w:rsidRPr="00C15D78">
                  <w:t>DOB</w:t>
                </w:r>
              </w:p>
            </w:tc>
            <w:tc>
              <w:tcPr>
                <w:tcW w:w="2336" w:type="dxa"/>
              </w:tcPr>
              <w:p w14:paraId="08E391DF" w14:textId="77777777" w:rsidR="00E159E8" w:rsidRPr="00C15D78" w:rsidRDefault="00E71A5F" w:rsidP="00D65D64">
                <w:pPr>
                  <w:spacing w:after="0" w:line="240" w:lineRule="auto"/>
                </w:pPr>
                <w:sdt>
                  <w:sdtPr>
                    <w:rPr>
                      <w:color w:val="auto"/>
                    </w:rPr>
                    <w:alias w:val="ClBirthDate"/>
                    <w:tag w:val="ClBirthDate"/>
                    <w:id w:val="-1499348982"/>
                    <w:placeholder>
                      <w:docPart w:val="726C89331CA9C34AB3CF00F4D3C39369"/>
                    </w:placeholder>
                    <w:dataBinding w:xpath="//*[local-name()='ClBirthDate']" w:storeItemID="{523C6B66-2AD2-4536-917B-F7CF474BFDD4}"/>
                    <w:text/>
                  </w:sdtPr>
                  <w:sdtEndPr/>
                  <w:sdtContent>
                    <w:r w:rsidR="0003408E">
                      <w:rPr>
                        <w:color w:val="auto"/>
                      </w:rPr>
                      <w:t>ClBirthDate</w:t>
                    </w:r>
                  </w:sdtContent>
                </w:sdt>
              </w:p>
            </w:tc>
            <w:tc>
              <w:tcPr>
                <w:tcW w:w="3053" w:type="dxa"/>
              </w:tcPr>
              <w:p w14:paraId="1D5FCBF1" w14:textId="77777777" w:rsidR="00E159E8" w:rsidRPr="00C15D78" w:rsidRDefault="00E159E8" w:rsidP="00D65D64">
                <w:pPr>
                  <w:spacing w:after="0" w:line="240" w:lineRule="auto"/>
                </w:pPr>
                <w:r w:rsidRPr="00C15D78">
                  <w:t>Age at time of injury</w:t>
                </w:r>
              </w:p>
            </w:tc>
            <w:tc>
              <w:tcPr>
                <w:tcW w:w="2507" w:type="dxa"/>
              </w:tcPr>
              <w:p w14:paraId="7F1F8B4D" w14:textId="77777777" w:rsidR="00E159E8" w:rsidRPr="00C15D78" w:rsidRDefault="00E71A5F" w:rsidP="00D65D64">
                <w:pPr>
                  <w:spacing w:after="0" w:line="240" w:lineRule="auto"/>
                </w:pPr>
                <w:sdt>
                  <w:sdtPr>
                    <w:rPr>
                      <w:bCs/>
                    </w:rPr>
                    <w:alias w:val="ClAgeInjury"/>
                    <w:tag w:val="ClAgeInjury"/>
                    <w:id w:val="-1476589046"/>
                    <w:placeholder>
                      <w:docPart w:val="47E6F7677AF8E34B8DC635CEB5FBDF6D"/>
                    </w:placeholder>
                    <w:dataBinding w:xpath="//*[local-name()='ClAgeInjury']" w:storeItemID="{523C6B66-2AD2-4536-917B-F7CF474BFDD4}"/>
                    <w:text/>
                  </w:sdtPr>
                  <w:sdtEndPr/>
                  <w:sdtContent>
                    <w:r w:rsidR="0027714F">
                      <w:rPr>
                        <w:bCs/>
                      </w:rPr>
                      <w:t>ClAgeInjury</w:t>
                    </w:r>
                  </w:sdtContent>
                </w:sdt>
                <w:r w:rsidR="0027714F" w:rsidRPr="00C15D78">
                  <w:t xml:space="preserve"> </w:t>
                </w:r>
                <w:r w:rsidR="00E159E8" w:rsidRPr="00C15D78">
                  <w:t>years of age</w:t>
                </w:r>
              </w:p>
            </w:tc>
          </w:tr>
          <w:tr w:rsidR="00E159E8" w:rsidRPr="00C15D78" w14:paraId="6262A6C5" w14:textId="77777777" w:rsidTr="00F61841">
            <w:tc>
              <w:tcPr>
                <w:tcW w:w="1551" w:type="dxa"/>
              </w:tcPr>
              <w:p w14:paraId="67D6BE55" w14:textId="77777777" w:rsidR="00E159E8" w:rsidRPr="00C15D78" w:rsidRDefault="00E159E8" w:rsidP="00D65D64">
                <w:pPr>
                  <w:spacing w:after="0" w:line="240" w:lineRule="auto"/>
                </w:pPr>
                <w:r w:rsidRPr="00C15D78">
                  <w:t>Date of Injury</w:t>
                </w:r>
              </w:p>
            </w:tc>
            <w:tc>
              <w:tcPr>
                <w:tcW w:w="2336" w:type="dxa"/>
              </w:tcPr>
              <w:p w14:paraId="3450A6E9" w14:textId="77777777" w:rsidR="00E159E8" w:rsidRPr="00C15D78" w:rsidRDefault="00E71A5F" w:rsidP="00D65D64">
                <w:pPr>
                  <w:spacing w:after="0" w:line="240" w:lineRule="auto"/>
                </w:pPr>
                <w:sdt>
                  <w:sdtPr>
                    <w:rPr>
                      <w:bCs/>
                    </w:rPr>
                    <w:alias w:val="ClInjuryDate"/>
                    <w:tag w:val="ClInjuryDate"/>
                    <w:id w:val="-788657033"/>
                    <w:placeholder>
                      <w:docPart w:val="DE53FB9DF10E524CB13D28022E2BF586"/>
                    </w:placeholder>
                    <w:dataBinding w:xpath="//*[local-name()='ClInjuryDate']" w:storeItemID="{523C6B66-2AD2-4536-917B-F7CF474BFDD4}"/>
                    <w:text/>
                  </w:sdtPr>
                  <w:sdtEndPr/>
                  <w:sdtContent>
                    <w:r w:rsidR="0003408E">
                      <w:rPr>
                        <w:bCs/>
                      </w:rPr>
                      <w:t>ClInjuryDate</w:t>
                    </w:r>
                  </w:sdtContent>
                </w:sdt>
              </w:p>
            </w:tc>
            <w:tc>
              <w:tcPr>
                <w:tcW w:w="3053" w:type="dxa"/>
              </w:tcPr>
              <w:p w14:paraId="151FFEEE" w14:textId="77777777" w:rsidR="00E159E8" w:rsidRPr="00C15D78" w:rsidRDefault="00E159E8" w:rsidP="00D65D64">
                <w:pPr>
                  <w:spacing w:after="0" w:line="240" w:lineRule="auto"/>
                </w:pPr>
                <w:r w:rsidRPr="00C15D78">
                  <w:t>Occupation at time of injury</w:t>
                </w:r>
              </w:p>
            </w:tc>
            <w:tc>
              <w:tcPr>
                <w:tcW w:w="2507" w:type="dxa"/>
              </w:tcPr>
              <w:p w14:paraId="0783B27A" w14:textId="77777777" w:rsidR="00E159E8" w:rsidRPr="00C15D78" w:rsidRDefault="00E71A5F" w:rsidP="00D65D64">
                <w:pPr>
                  <w:spacing w:after="0" w:line="240" w:lineRule="auto"/>
                </w:pPr>
                <w:sdt>
                  <w:sdtPr>
                    <w:alias w:val="EmployOccup"/>
                    <w:tag w:val="EmployOccup"/>
                    <w:id w:val="-1141341496"/>
                    <w:placeholder>
                      <w:docPart w:val="A4ACBC98A844CC4B90ECD600893C4CC8"/>
                    </w:placeholder>
                    <w:showingPlcHdr/>
                    <w:dataBinding w:xpath="//*[local-name()='EmployOccup']" w:storeItemID="{523C6B66-2AD2-4536-917B-F7CF474BFDD4}"/>
                    <w:text/>
                  </w:sdtPr>
                  <w:sdtEndPr/>
                  <w:sdtContent>
                    <w:r w:rsidR="00B072DB" w:rsidRPr="00D81F05">
                      <w:rPr>
                        <w:rStyle w:val="PlaceholderText"/>
                      </w:rPr>
                      <w:t>Click or tap here to enter text.</w:t>
                    </w:r>
                  </w:sdtContent>
                </w:sdt>
              </w:p>
            </w:tc>
          </w:tr>
          <w:tr w:rsidR="00E159E8" w:rsidRPr="00C15D78" w14:paraId="0E4AA8A7" w14:textId="77777777" w:rsidTr="00F61841">
            <w:tc>
              <w:tcPr>
                <w:tcW w:w="1551" w:type="dxa"/>
              </w:tcPr>
              <w:p w14:paraId="7DA4B319" w14:textId="77777777" w:rsidR="00E159E8" w:rsidRPr="00C15D78" w:rsidRDefault="00E159E8" w:rsidP="00D65D64">
                <w:pPr>
                  <w:spacing w:after="0" w:line="240" w:lineRule="auto"/>
                </w:pPr>
                <w:r w:rsidRPr="00C15D78">
                  <w:t>Date of Assessment</w:t>
                </w:r>
              </w:p>
            </w:tc>
            <w:tc>
              <w:tcPr>
                <w:tcW w:w="2336" w:type="dxa"/>
              </w:tcPr>
              <w:p w14:paraId="3277B6A0" w14:textId="77777777" w:rsidR="00E159E8" w:rsidRPr="00C15D78" w:rsidRDefault="00E71A5F" w:rsidP="00D65D64">
                <w:pPr>
                  <w:spacing w:after="0" w:line="240" w:lineRule="auto"/>
                </w:pPr>
                <w:sdt>
                  <w:sdtPr>
                    <w:alias w:val="ClAssessDate1"/>
                    <w:tag w:val="ClAssessDate1"/>
                    <w:id w:val="-1580202178"/>
                    <w:placeholder>
                      <w:docPart w:val="D52D9D1668740441895F7451E8D11E20"/>
                    </w:placeholder>
                    <w:dataBinding w:xpath="//*[local-name()='ClAssessDate1']" w:storeItemID="{523C6B66-2AD2-4536-917B-F7CF474BFDD4}"/>
                    <w:text/>
                  </w:sdtPr>
                  <w:sdtEndPr/>
                  <w:sdtContent>
                    <w:r w:rsidR="0003408E">
                      <w:t>ClAssessDate1</w:t>
                    </w:r>
                  </w:sdtContent>
                </w:sdt>
              </w:p>
            </w:tc>
            <w:tc>
              <w:tcPr>
                <w:tcW w:w="3053" w:type="dxa"/>
              </w:tcPr>
              <w:p w14:paraId="35A5EB39" w14:textId="77777777" w:rsidR="00E159E8" w:rsidRPr="00C15D78" w:rsidRDefault="00E159E8" w:rsidP="00D65D64">
                <w:pPr>
                  <w:spacing w:after="0" w:line="240" w:lineRule="auto"/>
                </w:pPr>
                <w:r w:rsidRPr="00C15D78">
                  <w:t>Marital Status before injury</w:t>
                </w:r>
              </w:p>
            </w:tc>
            <w:sdt>
              <w:sdtPr>
                <w:rPr>
                  <w:highlight w:val="yellow"/>
                </w:rPr>
                <w:alias w:val="MaritalStatInjury"/>
                <w:tag w:val="MaritalStatInjury"/>
                <w:id w:val="694656652"/>
                <w:placeholder>
                  <w:docPart w:val="548E69428FF9F7498BFCA8B6E409C815"/>
                </w:placeholder>
                <w:showingPlcHdr/>
                <w:dataBinding w:xpath="//*[local-name()='MaritalStatInjury']" w:storeItemID="{523C6B66-2AD2-4536-917B-F7CF474BFDD4}"/>
                <w:comboBox w:lastValue="">
                  <w:listItem w:value="Choose an item."/>
                  <w:listItem w:displayText="single" w:value="single"/>
                  <w:listItem w:displayText="married" w:value="married"/>
                  <w:listItem w:displayText="in a de facto relationship" w:value="in a de facto relationship"/>
                  <w:listItem w:displayText="in a relationship" w:value="in a relationship"/>
                  <w:listItem w:displayText="separated" w:value="separated"/>
                  <w:listItem w:displayText="divorced" w:value="divorced"/>
                  <w:listItem w:displayText="widowed" w:value="widowed"/>
                </w:comboBox>
              </w:sdtPr>
              <w:sdtEndPr/>
              <w:sdtContent>
                <w:tc>
                  <w:tcPr>
                    <w:tcW w:w="2507" w:type="dxa"/>
                  </w:tcPr>
                  <w:p w14:paraId="393DAE0B" w14:textId="77777777" w:rsidR="00E159E8" w:rsidRPr="00C15D78" w:rsidRDefault="00B072DB" w:rsidP="00D65D64">
                    <w:pPr>
                      <w:spacing w:after="0" w:line="240" w:lineRule="auto"/>
                    </w:pPr>
                    <w:r w:rsidRPr="00753C2E">
                      <w:rPr>
                        <w:rStyle w:val="PlaceholderText"/>
                      </w:rPr>
                      <w:t>Choose an item.</w:t>
                    </w:r>
                  </w:p>
                </w:tc>
              </w:sdtContent>
            </w:sdt>
          </w:tr>
        </w:tbl>
        <w:p w14:paraId="6134BB2C" w14:textId="77777777" w:rsidR="00E159E8" w:rsidRPr="00C15D78" w:rsidRDefault="00E159E8" w:rsidP="007504FE">
          <w:pPr>
            <w:spacing w:after="0"/>
          </w:pPr>
        </w:p>
        <w:tbl>
          <w:tblPr>
            <w:tblW w:w="9407" w:type="dxa"/>
            <w:tblInd w:w="-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000" w:firstRow="0" w:lastRow="0" w:firstColumn="0" w:lastColumn="0" w:noHBand="0" w:noVBand="0"/>
            <w:tblCaption w:val="PIRSTableDiagnosis1"/>
          </w:tblPr>
          <w:tblGrid>
            <w:gridCol w:w="2556"/>
            <w:gridCol w:w="2282"/>
            <w:gridCol w:w="1286"/>
            <w:gridCol w:w="3283"/>
          </w:tblGrid>
          <w:tr w:rsidR="00E159E8" w:rsidRPr="007459B1" w14:paraId="1D357497" w14:textId="77777777" w:rsidTr="00F61841">
            <w:tc>
              <w:tcPr>
                <w:tcW w:w="2556" w:type="dxa"/>
              </w:tcPr>
              <w:p w14:paraId="3EFD8324" w14:textId="77777777" w:rsidR="00E159E8" w:rsidRPr="007459B1" w:rsidRDefault="00E159E8" w:rsidP="00D65D64">
                <w:pPr>
                  <w:spacing w:after="0" w:line="240" w:lineRule="auto"/>
                </w:pPr>
                <w:r w:rsidRPr="007459B1">
                  <w:t xml:space="preserve">Psychiatric </w:t>
                </w:r>
                <w:r w:rsidRPr="007459B1">
                  <w:rPr>
                    <w:highlight w:val="yellow"/>
                  </w:rPr>
                  <w:t>diagnoses</w:t>
                </w:r>
              </w:p>
            </w:tc>
            <w:tc>
              <w:tcPr>
                <w:tcW w:w="3568" w:type="dxa"/>
                <w:gridSpan w:val="2"/>
              </w:tcPr>
              <w:p w14:paraId="1E9CD518" w14:textId="77777777" w:rsidR="00E159E8" w:rsidRPr="007459B1" w:rsidRDefault="00E159E8" w:rsidP="00D65D64">
                <w:pPr>
                  <w:spacing w:after="0" w:line="240" w:lineRule="auto"/>
                </w:pPr>
                <w:r w:rsidRPr="007459B1">
                  <w:t>1.</w:t>
                </w:r>
              </w:p>
            </w:tc>
            <w:tc>
              <w:tcPr>
                <w:tcW w:w="3283" w:type="dxa"/>
              </w:tcPr>
              <w:p w14:paraId="01A7CB78" w14:textId="77777777" w:rsidR="00E159E8" w:rsidRPr="007459B1" w:rsidRDefault="00E159E8" w:rsidP="00D65D64">
                <w:pPr>
                  <w:spacing w:after="0" w:line="240" w:lineRule="auto"/>
                </w:pPr>
                <w:r w:rsidRPr="007459B1">
                  <w:t>2.</w:t>
                </w:r>
              </w:p>
            </w:tc>
          </w:tr>
          <w:tr w:rsidR="00E159E8" w:rsidRPr="007459B1" w14:paraId="535E18B6" w14:textId="77777777" w:rsidTr="00F61841">
            <w:tc>
              <w:tcPr>
                <w:tcW w:w="2556" w:type="dxa"/>
              </w:tcPr>
              <w:p w14:paraId="26C68EF6" w14:textId="77777777" w:rsidR="00E159E8" w:rsidRPr="007459B1" w:rsidRDefault="00E159E8" w:rsidP="00D65D64">
                <w:pPr>
                  <w:spacing w:after="0" w:line="240" w:lineRule="auto"/>
                </w:pPr>
              </w:p>
            </w:tc>
            <w:tc>
              <w:tcPr>
                <w:tcW w:w="3568" w:type="dxa"/>
                <w:gridSpan w:val="2"/>
              </w:tcPr>
              <w:p w14:paraId="2A674AFF" w14:textId="77777777" w:rsidR="00E159E8" w:rsidRPr="007459B1" w:rsidRDefault="00E159E8" w:rsidP="00D65D64">
                <w:pPr>
                  <w:spacing w:after="0" w:line="240" w:lineRule="auto"/>
                </w:pPr>
                <w:r w:rsidRPr="007459B1">
                  <w:t>3.</w:t>
                </w:r>
              </w:p>
            </w:tc>
            <w:tc>
              <w:tcPr>
                <w:tcW w:w="3283" w:type="dxa"/>
              </w:tcPr>
              <w:p w14:paraId="57B4EFBD" w14:textId="77777777" w:rsidR="00E159E8" w:rsidRPr="007459B1" w:rsidRDefault="00E159E8" w:rsidP="00D65D64">
                <w:pPr>
                  <w:spacing w:after="0" w:line="240" w:lineRule="auto"/>
                </w:pPr>
                <w:r w:rsidRPr="007459B1">
                  <w:t>4.</w:t>
                </w:r>
              </w:p>
            </w:tc>
          </w:tr>
          <w:tr w:rsidR="00E159E8" w:rsidRPr="007459B1" w14:paraId="5A12B12C" w14:textId="77777777" w:rsidTr="00F61841">
            <w:tc>
              <w:tcPr>
                <w:tcW w:w="2556" w:type="dxa"/>
              </w:tcPr>
              <w:p w14:paraId="5BE6E7B1" w14:textId="77777777" w:rsidR="00E159E8" w:rsidRPr="007459B1" w:rsidRDefault="00E159E8" w:rsidP="00D65D64">
                <w:pPr>
                  <w:spacing w:after="0" w:line="240" w:lineRule="auto"/>
                </w:pPr>
                <w:r w:rsidRPr="007459B1">
                  <w:t xml:space="preserve">Psychiatric </w:t>
                </w:r>
                <w:r w:rsidRPr="007459B1">
                  <w:rPr>
                    <w:highlight w:val="yellow"/>
                  </w:rPr>
                  <w:t>treatment</w:t>
                </w:r>
              </w:p>
            </w:tc>
            <w:tc>
              <w:tcPr>
                <w:tcW w:w="3568" w:type="dxa"/>
                <w:gridSpan w:val="2"/>
              </w:tcPr>
              <w:sdt>
                <w:sdtPr>
                  <w:alias w:val="CurrentMedRx_1"/>
                  <w:tag w:val="CurrentMedRx_1"/>
                  <w:id w:val="-1914459522"/>
                  <w:placeholder>
                    <w:docPart w:val="33AB32E17C671E4682C221F01D93814F"/>
                  </w:placeholder>
                  <w:showingPlcHdr/>
                  <w:dataBinding w:xpath="//*[local-name()='CurrentMedRx_1']" w:storeItemID="{99E3D2BE-06C1-4795-8970-33A745E9499F}"/>
                  <w:text/>
                </w:sdtPr>
                <w:sdtEndPr/>
                <w:sdtContent>
                  <w:p w14:paraId="44534884" w14:textId="77777777" w:rsidR="00747E28" w:rsidRPr="00233356" w:rsidRDefault="00657CB4" w:rsidP="00D65D64">
                    <w:pPr>
                      <w:spacing w:after="0"/>
                    </w:pPr>
                    <w:r w:rsidRPr="00D81F05">
                      <w:rPr>
                        <w:rStyle w:val="PlaceholderText"/>
                      </w:rPr>
                      <w:t>Click or tap here to enter text.</w:t>
                    </w:r>
                  </w:p>
                </w:sdtContent>
              </w:sdt>
              <w:p w14:paraId="4A11DA47" w14:textId="77777777" w:rsidR="00E159E8" w:rsidRPr="007459B1" w:rsidRDefault="00E159E8" w:rsidP="00D65D64">
                <w:pPr>
                  <w:pStyle w:val="AutoNumber"/>
                  <w:spacing w:line="240" w:lineRule="auto"/>
                  <w:ind w:left="1440"/>
                  <w:jc w:val="left"/>
                  <w:rPr>
                    <w:sz w:val="22"/>
                    <w:szCs w:val="22"/>
                    <w:lang w:val="en-AU"/>
                  </w:rPr>
                </w:pPr>
              </w:p>
              <w:sdt>
                <w:sdtPr>
                  <w:alias w:val="CurrentPsychologyRx_1"/>
                  <w:tag w:val="CurrentPsychologyRx_1"/>
                  <w:id w:val="1010645333"/>
                  <w:placeholder>
                    <w:docPart w:val="DF8DFCDF8A49404B99EA2472A256866C"/>
                  </w:placeholder>
                  <w:dataBinding w:xpath="//*[local-name()='CurrentPsychologyRx_1']" w:storeItemID="{99E3D2BE-06C1-4795-8970-33A745E9499F}"/>
                  <w:text/>
                </w:sdtPr>
                <w:sdtEndPr/>
                <w:sdtContent>
                  <w:p w14:paraId="29EFA5F8" w14:textId="77777777" w:rsidR="00E159E8" w:rsidRPr="007459B1" w:rsidRDefault="007E6708" w:rsidP="00D65D64">
                    <w:pPr>
                      <w:spacing w:after="0"/>
                    </w:pPr>
                    <w:r w:rsidRPr="00154A60">
                      <w:t xml:space="preserve">HeShe is </w:t>
                    </w:r>
                    <w:r>
                      <w:t>NOT</w:t>
                    </w:r>
                    <w:r w:rsidRPr="00154A60">
                      <w:t xml:space="preserve"> seeing a psychologist currently.</w:t>
                    </w:r>
                  </w:p>
                </w:sdtContent>
              </w:sdt>
            </w:tc>
            <w:tc>
              <w:tcPr>
                <w:tcW w:w="3283" w:type="dxa"/>
              </w:tcPr>
              <w:p w14:paraId="69BEDC34" w14:textId="77777777" w:rsidR="00E159E8" w:rsidRPr="007459B1" w:rsidRDefault="00E159E8" w:rsidP="00D65D64">
                <w:pPr>
                  <w:spacing w:after="0" w:line="240" w:lineRule="auto"/>
                </w:pPr>
              </w:p>
            </w:tc>
          </w:tr>
          <w:tr w:rsidR="00E159E8" w:rsidRPr="007459B1" w14:paraId="31E9507D" w14:textId="77777777" w:rsidTr="00F61841">
            <w:tc>
              <w:tcPr>
                <w:tcW w:w="2556" w:type="dxa"/>
              </w:tcPr>
              <w:p w14:paraId="1A23CF9C" w14:textId="77777777" w:rsidR="00E159E8" w:rsidRPr="007459B1" w:rsidRDefault="00E159E8" w:rsidP="00D65D64">
                <w:pPr>
                  <w:spacing w:after="0" w:line="240" w:lineRule="auto"/>
                </w:pPr>
                <w:r w:rsidRPr="007459B1">
                  <w:t xml:space="preserve">Is impairment </w:t>
                </w:r>
                <w:r w:rsidRPr="007459B1">
                  <w:rPr>
                    <w:highlight w:val="yellow"/>
                  </w:rPr>
                  <w:t>permanent</w:t>
                </w:r>
                <w:r w:rsidRPr="007459B1">
                  <w:t>?</w:t>
                </w:r>
              </w:p>
            </w:tc>
            <w:tc>
              <w:tcPr>
                <w:tcW w:w="2282" w:type="dxa"/>
                <w:tcBorders>
                  <w:right w:val="nil"/>
                </w:tcBorders>
              </w:tcPr>
              <w:p w14:paraId="6AE0595A" w14:textId="77777777" w:rsidR="00E159E8" w:rsidRPr="007459B1" w:rsidRDefault="00E159E8" w:rsidP="00D65D64">
                <w:pPr>
                  <w:spacing w:after="0" w:line="240" w:lineRule="auto"/>
                </w:pPr>
                <w:r w:rsidRPr="007459B1">
                  <w:t>Yes</w:t>
                </w:r>
              </w:p>
            </w:tc>
            <w:tc>
              <w:tcPr>
                <w:tcW w:w="1286" w:type="dxa"/>
                <w:tcBorders>
                  <w:left w:val="nil"/>
                </w:tcBorders>
              </w:tcPr>
              <w:p w14:paraId="3BD0CF0D" w14:textId="77777777" w:rsidR="00E159E8" w:rsidRPr="007459B1" w:rsidRDefault="00E159E8" w:rsidP="00D65D64">
                <w:pPr>
                  <w:spacing w:after="0" w:line="240" w:lineRule="auto"/>
                </w:pPr>
                <w:r w:rsidRPr="007459B1">
                  <w:rPr>
                    <w:highlight w:val="yellow"/>
                  </w:rPr>
                  <w:t>No</w:t>
                </w:r>
                <w:r w:rsidRPr="007459B1">
                  <w:t xml:space="preserve"> </w:t>
                </w:r>
              </w:p>
            </w:tc>
            <w:tc>
              <w:tcPr>
                <w:tcW w:w="3283" w:type="dxa"/>
              </w:tcPr>
              <w:p w14:paraId="54A3FB37" w14:textId="77777777" w:rsidR="00E159E8" w:rsidRPr="007459B1" w:rsidRDefault="00E71A5F" w:rsidP="00D65D64">
                <w:pPr>
                  <w:spacing w:after="0" w:line="240" w:lineRule="auto"/>
                </w:pPr>
              </w:p>
            </w:tc>
          </w:tr>
        </w:tbl>
      </w:sdtContent>
    </w:sdt>
    <w:p w14:paraId="5EC18747" w14:textId="77777777" w:rsidR="00E5239F" w:rsidRDefault="00E5239F" w:rsidP="00E5239F">
      <w:pPr>
        <w:spacing w:before="120" w:after="0"/>
        <w:rPr>
          <w:color w:val="0000FF"/>
        </w:rPr>
      </w:pPr>
    </w:p>
    <w:sdt>
      <w:sdtPr>
        <w:rPr>
          <w:color w:val="0000FF"/>
        </w:rPr>
        <w:alias w:val="permbothhplmedilawPIRStblDx"/>
        <w:tag w:val="permhplmedilawPIRStblDx"/>
        <w:id w:val="-362595640"/>
        <w:placeholder>
          <w:docPart w:val="6AF27C72FA51E2478265556C0E709DDE"/>
        </w:placeholder>
      </w:sdtPr>
      <w:sdtEndPr>
        <w:rPr>
          <w:color w:val="000000"/>
        </w:rPr>
      </w:sdtEndPr>
      <w:sdtContent>
        <w:p w14:paraId="416F8DA7" w14:textId="77777777" w:rsidR="00D83E0D" w:rsidRPr="002A387A" w:rsidRDefault="00D83E0D" w:rsidP="00E5239F">
          <w:pPr>
            <w:spacing w:before="120" w:after="0"/>
            <w:rPr>
              <w:color w:val="0000FF"/>
            </w:rPr>
          </w:pPr>
        </w:p>
        <w:tbl>
          <w:tblPr>
            <w:tblW w:w="963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PIRSTableDiagnosis1"/>
          </w:tblPr>
          <w:tblGrid>
            <w:gridCol w:w="3175"/>
            <w:gridCol w:w="3231"/>
            <w:gridCol w:w="3232"/>
          </w:tblGrid>
          <w:tr w:rsidR="0062088A" w:rsidRPr="002A387A" w14:paraId="4CD3EDB6" w14:textId="77777777" w:rsidTr="00F61841">
            <w:tc>
              <w:tcPr>
                <w:tcW w:w="3175" w:type="dxa"/>
                <w:vMerge w:val="restart"/>
              </w:tcPr>
              <w:p w14:paraId="6F9A17DB" w14:textId="77777777" w:rsidR="0062088A" w:rsidRPr="002A387A" w:rsidRDefault="0062088A" w:rsidP="00E5239F">
                <w:pPr>
                  <w:pStyle w:val="Header"/>
                  <w:spacing w:before="120"/>
                  <w:rPr>
                    <w:lang w:eastAsia="en-AU"/>
                  </w:rPr>
                </w:pPr>
                <w:r w:rsidRPr="002A387A">
                  <w:t xml:space="preserve">Psychiatric </w:t>
                </w:r>
                <w:r w:rsidRPr="002A387A">
                  <w:rPr>
                    <w:highlight w:val="yellow"/>
                  </w:rPr>
                  <w:t>diagnoses</w:t>
                </w:r>
              </w:p>
              <w:p w14:paraId="059224BF" w14:textId="77777777" w:rsidR="0062088A" w:rsidRPr="002A387A" w:rsidRDefault="0062088A" w:rsidP="00E5239F">
                <w:pPr>
                  <w:pStyle w:val="Header"/>
                  <w:spacing w:before="120"/>
                  <w:rPr>
                    <w:lang w:eastAsia="en-AU"/>
                  </w:rPr>
                </w:pPr>
              </w:p>
            </w:tc>
            <w:tc>
              <w:tcPr>
                <w:tcW w:w="3231" w:type="dxa"/>
              </w:tcPr>
              <w:p w14:paraId="52987459" w14:textId="77777777" w:rsidR="0062088A" w:rsidRPr="002A387A" w:rsidRDefault="0062088A" w:rsidP="00E5239F">
                <w:pPr>
                  <w:pStyle w:val="Header"/>
                  <w:spacing w:before="120"/>
                  <w:rPr>
                    <w:lang w:eastAsia="en-AU"/>
                  </w:rPr>
                </w:pPr>
                <w:r w:rsidRPr="002A387A">
                  <w:t>1.</w:t>
                </w:r>
                <w:r w:rsidR="00002E9D">
                  <w:t xml:space="preserve"> </w:t>
                </w:r>
              </w:p>
            </w:tc>
            <w:tc>
              <w:tcPr>
                <w:tcW w:w="3232" w:type="dxa"/>
              </w:tcPr>
              <w:p w14:paraId="3DB466AE" w14:textId="77777777" w:rsidR="0062088A" w:rsidRPr="002A387A" w:rsidRDefault="0062088A" w:rsidP="00E5239F">
                <w:pPr>
                  <w:pStyle w:val="Header"/>
                  <w:spacing w:before="120"/>
                  <w:rPr>
                    <w:lang w:eastAsia="en-AU"/>
                  </w:rPr>
                </w:pPr>
                <w:r w:rsidRPr="002A387A">
                  <w:t>2.</w:t>
                </w:r>
              </w:p>
            </w:tc>
          </w:tr>
          <w:tr w:rsidR="0062088A" w:rsidRPr="002A387A" w14:paraId="27B39F81" w14:textId="77777777" w:rsidTr="00F61841">
            <w:tc>
              <w:tcPr>
                <w:tcW w:w="3175" w:type="dxa"/>
                <w:vMerge/>
              </w:tcPr>
              <w:p w14:paraId="79534A69" w14:textId="77777777" w:rsidR="0062088A" w:rsidRPr="002A387A" w:rsidRDefault="0062088A" w:rsidP="00E5239F">
                <w:pPr>
                  <w:pStyle w:val="Header"/>
                  <w:spacing w:before="120"/>
                  <w:rPr>
                    <w:lang w:eastAsia="en-AU"/>
                  </w:rPr>
                </w:pPr>
              </w:p>
            </w:tc>
            <w:tc>
              <w:tcPr>
                <w:tcW w:w="3231" w:type="dxa"/>
              </w:tcPr>
              <w:p w14:paraId="0B5AA28C" w14:textId="77777777" w:rsidR="0062088A" w:rsidRPr="002A387A" w:rsidRDefault="0062088A" w:rsidP="00E5239F">
                <w:pPr>
                  <w:pStyle w:val="Header"/>
                  <w:spacing w:before="120"/>
                  <w:rPr>
                    <w:lang w:eastAsia="en-AU"/>
                  </w:rPr>
                </w:pPr>
                <w:r w:rsidRPr="002A387A">
                  <w:t>3.</w:t>
                </w:r>
              </w:p>
            </w:tc>
            <w:tc>
              <w:tcPr>
                <w:tcW w:w="3232" w:type="dxa"/>
              </w:tcPr>
              <w:p w14:paraId="2F1A86D7" w14:textId="77777777" w:rsidR="0062088A" w:rsidRPr="002A387A" w:rsidRDefault="0062088A" w:rsidP="00E5239F">
                <w:pPr>
                  <w:pStyle w:val="Header"/>
                  <w:spacing w:before="120"/>
                  <w:rPr>
                    <w:lang w:eastAsia="en-AU"/>
                  </w:rPr>
                </w:pPr>
                <w:r w:rsidRPr="002A387A">
                  <w:rPr>
                    <w:lang w:eastAsia="en-AU"/>
                  </w:rPr>
                  <w:t xml:space="preserve">4. </w:t>
                </w:r>
              </w:p>
            </w:tc>
          </w:tr>
          <w:tr w:rsidR="0062088A" w:rsidRPr="002A387A" w14:paraId="133F358F" w14:textId="77777777" w:rsidTr="00F61841">
            <w:tc>
              <w:tcPr>
                <w:tcW w:w="3175" w:type="dxa"/>
              </w:tcPr>
              <w:p w14:paraId="30FAD096" w14:textId="77777777" w:rsidR="0062088A" w:rsidRPr="002A387A" w:rsidRDefault="0062088A" w:rsidP="00E5239F">
                <w:pPr>
                  <w:pStyle w:val="Header"/>
                  <w:spacing w:before="120"/>
                  <w:rPr>
                    <w:lang w:eastAsia="en-AU"/>
                  </w:rPr>
                </w:pPr>
                <w:r w:rsidRPr="002A387A">
                  <w:t xml:space="preserve">Psychiatric </w:t>
                </w:r>
                <w:r w:rsidRPr="002A387A">
                  <w:rPr>
                    <w:highlight w:val="yellow"/>
                  </w:rPr>
                  <w:t>treatment</w:t>
                </w:r>
              </w:p>
            </w:tc>
            <w:tc>
              <w:tcPr>
                <w:tcW w:w="6463" w:type="dxa"/>
                <w:gridSpan w:val="2"/>
              </w:tcPr>
              <w:sdt>
                <w:sdtPr>
                  <w:alias w:val="CurrentMedRx_1"/>
                  <w:tag w:val="CurrentMedRx_1"/>
                  <w:id w:val="-1571722048"/>
                  <w:placeholder>
                    <w:docPart w:val="913A65A9D222A24688404E5F8113ACAA"/>
                  </w:placeholder>
                  <w:showingPlcHdr/>
                  <w:dataBinding w:xpath="//*[local-name()='CurrentMedRx_1']" w:storeItemID="{99E3D2BE-06C1-4795-8970-33A745E9499F}"/>
                  <w:text/>
                </w:sdtPr>
                <w:sdtEndPr/>
                <w:sdtContent>
                  <w:p w14:paraId="2120D13A" w14:textId="77777777" w:rsidR="00233356" w:rsidRDefault="00657CB4" w:rsidP="00E5239F">
                    <w:pPr>
                      <w:spacing w:after="0"/>
                    </w:pPr>
                    <w:r w:rsidRPr="00D81F05">
                      <w:rPr>
                        <w:rStyle w:val="PlaceholderText"/>
                      </w:rPr>
                      <w:t>Click or tap here to enter text.</w:t>
                    </w:r>
                  </w:p>
                </w:sdtContent>
              </w:sdt>
              <w:p w14:paraId="03076388" w14:textId="77777777" w:rsidR="0062088A" w:rsidRPr="002A387A" w:rsidRDefault="0062088A" w:rsidP="00E5239F">
                <w:pPr>
                  <w:pStyle w:val="AutoNumber"/>
                  <w:spacing w:line="240" w:lineRule="auto"/>
                  <w:jc w:val="left"/>
                  <w:rPr>
                    <w:sz w:val="22"/>
                    <w:szCs w:val="22"/>
                    <w:lang w:val="en-AU"/>
                  </w:rPr>
                </w:pPr>
              </w:p>
              <w:sdt>
                <w:sdtPr>
                  <w:alias w:val="CurrentPsychologyRx_1"/>
                  <w:tag w:val="CurrentPsychologyRx_1"/>
                  <w:id w:val="1284852485"/>
                  <w:placeholder>
                    <w:docPart w:val="CDF75024D7A336439307C0BC79A6A1BD"/>
                  </w:placeholder>
                  <w:dataBinding w:xpath="//*[local-name()='CurrentPsychologyRx_1']" w:storeItemID="{99E3D2BE-06C1-4795-8970-33A745E9499F}"/>
                  <w:text/>
                </w:sdtPr>
                <w:sdtEndPr/>
                <w:sdtContent>
                  <w:p w14:paraId="4D821A7E" w14:textId="77777777" w:rsidR="0062088A" w:rsidRPr="002A387A" w:rsidRDefault="007E6708" w:rsidP="00E5239F">
                    <w:pPr>
                      <w:spacing w:after="0"/>
                    </w:pPr>
                    <w:r w:rsidRPr="00154A60">
                      <w:t xml:space="preserve">HeShe is </w:t>
                    </w:r>
                    <w:r>
                      <w:t>NOT</w:t>
                    </w:r>
                    <w:r w:rsidRPr="00154A60">
                      <w:t xml:space="preserve"> seeing a psychologist currently.</w:t>
                    </w:r>
                  </w:p>
                </w:sdtContent>
              </w:sdt>
            </w:tc>
          </w:tr>
        </w:tbl>
      </w:sdtContent>
    </w:sdt>
    <w:p w14:paraId="7AF67B00" w14:textId="77777777" w:rsidR="00D83E0D" w:rsidRDefault="00D83E0D" w:rsidP="00D65D64">
      <w:pPr>
        <w:pStyle w:val="Header"/>
        <w:spacing w:before="120" w:line="276" w:lineRule="auto"/>
        <w:jc w:val="both"/>
        <w:rPr>
          <w:color w:val="0000FF"/>
        </w:rPr>
      </w:pPr>
    </w:p>
    <w:sdt>
      <w:sdtPr>
        <w:rPr>
          <w:color w:val="0000FF"/>
        </w:rPr>
        <w:alias w:val="permbothwcchplmedilawPIRStbl1"/>
        <w:tag w:val="permwcchplmedilawPIRStbl1"/>
        <w:id w:val="1054503110"/>
        <w:placeholder>
          <w:docPart w:val="6AF27C72FA51E2478265556C0E709DDE"/>
        </w:placeholder>
      </w:sdtPr>
      <w:sdtEndPr>
        <w:rPr>
          <w:color w:val="000000"/>
          <w:vertAlign w:val="superscript"/>
        </w:rPr>
      </w:sdtEndPr>
      <w:sdtContent>
        <w:p w14:paraId="5CD996D9" w14:textId="77777777" w:rsidR="004E4B7D" w:rsidRPr="002A387A" w:rsidRDefault="004E4B7D" w:rsidP="00D65D64">
          <w:pPr>
            <w:pStyle w:val="Header"/>
            <w:spacing w:before="120" w:line="276" w:lineRule="auto"/>
            <w:jc w:val="both"/>
            <w:rPr>
              <w:color w:val="0000FF"/>
            </w:rPr>
          </w:pPr>
        </w:p>
        <w:tbl>
          <w:tblPr>
            <w:tblW w:w="963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MyPIRSTable1"/>
          </w:tblPr>
          <w:tblGrid>
            <w:gridCol w:w="2833"/>
            <w:gridCol w:w="863"/>
            <w:gridCol w:w="5938"/>
          </w:tblGrid>
          <w:tr w:rsidR="0062088A" w:rsidRPr="0010371B" w14:paraId="79D8D939" w14:textId="77777777" w:rsidTr="00F61841">
            <w:trPr>
              <w:trHeight w:val="249"/>
            </w:trPr>
            <w:tc>
              <w:tcPr>
                <w:tcW w:w="2833" w:type="dxa"/>
              </w:tcPr>
              <w:p w14:paraId="227CF998" w14:textId="77777777" w:rsidR="0062088A" w:rsidRPr="0010371B" w:rsidRDefault="0062088A" w:rsidP="00D65D64">
                <w:pPr>
                  <w:autoSpaceDE w:val="0"/>
                  <w:autoSpaceDN w:val="0"/>
                  <w:adjustRightInd w:val="0"/>
                  <w:spacing w:after="0" w:line="240" w:lineRule="auto"/>
                  <w:jc w:val="center"/>
                  <w:rPr>
                    <w:rFonts w:eastAsia="Times New Roman"/>
                  </w:rPr>
                </w:pPr>
                <w:r w:rsidRPr="0010371B">
                  <w:rPr>
                    <w:rFonts w:eastAsia="Times New Roman"/>
                  </w:rPr>
                  <w:t>Category</w:t>
                </w:r>
              </w:p>
            </w:tc>
            <w:tc>
              <w:tcPr>
                <w:tcW w:w="863" w:type="dxa"/>
              </w:tcPr>
              <w:p w14:paraId="2F80123D" w14:textId="77777777" w:rsidR="0062088A" w:rsidRPr="0010371B" w:rsidRDefault="0062088A" w:rsidP="00D65D64">
                <w:pPr>
                  <w:autoSpaceDE w:val="0"/>
                  <w:autoSpaceDN w:val="0"/>
                  <w:adjustRightInd w:val="0"/>
                  <w:spacing w:after="0" w:line="240" w:lineRule="auto"/>
                  <w:jc w:val="center"/>
                  <w:rPr>
                    <w:rFonts w:eastAsia="Times New Roman"/>
                  </w:rPr>
                </w:pPr>
                <w:r w:rsidRPr="0010371B">
                  <w:rPr>
                    <w:rFonts w:eastAsia="Times New Roman"/>
                  </w:rPr>
                  <w:t>Class</w:t>
                </w:r>
              </w:p>
            </w:tc>
            <w:tc>
              <w:tcPr>
                <w:tcW w:w="5938" w:type="dxa"/>
              </w:tcPr>
              <w:p w14:paraId="5F4875B7" w14:textId="77777777" w:rsidR="0062088A" w:rsidRPr="0010371B" w:rsidRDefault="0062088A" w:rsidP="00D65D64">
                <w:pPr>
                  <w:autoSpaceDE w:val="0"/>
                  <w:autoSpaceDN w:val="0"/>
                  <w:adjustRightInd w:val="0"/>
                  <w:spacing w:after="0" w:line="240" w:lineRule="auto"/>
                  <w:jc w:val="center"/>
                  <w:rPr>
                    <w:rFonts w:eastAsia="Times New Roman"/>
                  </w:rPr>
                </w:pPr>
                <w:r w:rsidRPr="0010371B">
                  <w:rPr>
                    <w:rFonts w:eastAsia="Times New Roman"/>
                  </w:rPr>
                  <w:t>Reason for Decision</w:t>
                </w:r>
              </w:p>
            </w:tc>
          </w:tr>
          <w:tr w:rsidR="0062088A" w:rsidRPr="0010371B" w14:paraId="43BCDFBC" w14:textId="77777777" w:rsidTr="00F61841">
            <w:trPr>
              <w:trHeight w:val="463"/>
            </w:trPr>
            <w:tc>
              <w:tcPr>
                <w:tcW w:w="2833" w:type="dxa"/>
              </w:tcPr>
              <w:p w14:paraId="0F12678E" w14:textId="77777777" w:rsidR="0062088A" w:rsidRPr="0010371B" w:rsidRDefault="0062088A" w:rsidP="00C471F7">
                <w:pPr>
                  <w:tabs>
                    <w:tab w:val="left" w:pos="360"/>
                  </w:tabs>
                  <w:autoSpaceDE w:val="0"/>
                  <w:autoSpaceDN w:val="0"/>
                  <w:adjustRightInd w:val="0"/>
                  <w:spacing w:after="0" w:line="240" w:lineRule="auto"/>
                  <w:rPr>
                    <w:rFonts w:eastAsia="Times New Roman"/>
                  </w:rPr>
                </w:pPr>
                <w:r w:rsidRPr="0010371B">
                  <w:rPr>
                    <w:rFonts w:eastAsia="Times New Roman"/>
                  </w:rPr>
                  <w:t>Self Care and Personal Hygiene</w:t>
                </w:r>
              </w:p>
            </w:tc>
            <w:sdt>
              <w:sdtPr>
                <w:rPr>
                  <w:rFonts w:eastAsia="Times New Roman"/>
                  <w:bCs/>
                </w:rPr>
                <w:alias w:val="MyPIRSTable1_1"/>
                <w:tag w:val="MyPIRSTable1_1"/>
                <w:id w:val="713472242"/>
                <w:placeholder>
                  <w:docPart w:val="09C8E345C2B54F4FA61EE176D8A36CA2"/>
                </w:placeholder>
                <w:dataBinding w:xpath="//*[local-name()='MyPIRSTable1_1']" w:storeItemID="{99E3D2BE-06C1-4795-8970-33A745E9499F}"/>
                <w:dropDownList w:lastValue="1">
                  <w:listItem w:displayText="1" w:value="1"/>
                  <w:listItem w:displayText="2" w:value="2"/>
                  <w:listItem w:displayText="3" w:value="3"/>
                  <w:listItem w:displayText="4" w:value="4"/>
                  <w:listItem w:displayText="5" w:value="5"/>
                </w:dropDownList>
              </w:sdtPr>
              <w:sdtEndPr/>
              <w:sdtContent>
                <w:tc>
                  <w:tcPr>
                    <w:tcW w:w="863" w:type="dxa"/>
                  </w:tcPr>
                  <w:p w14:paraId="501B7233" w14:textId="77777777" w:rsidR="0062088A" w:rsidRPr="00EB3C48" w:rsidRDefault="00BD0F15" w:rsidP="00D65D64">
                    <w:pPr>
                      <w:autoSpaceDE w:val="0"/>
                      <w:autoSpaceDN w:val="0"/>
                      <w:adjustRightInd w:val="0"/>
                      <w:spacing w:after="0" w:line="240" w:lineRule="auto"/>
                      <w:jc w:val="center"/>
                      <w:rPr>
                        <w:rFonts w:eastAsia="Times New Roman"/>
                        <w:bCs/>
                      </w:rPr>
                    </w:pPr>
                    <w:r>
                      <w:rPr>
                        <w:rFonts w:eastAsia="Times New Roman"/>
                        <w:bCs/>
                      </w:rPr>
                      <w:t>1</w:t>
                    </w:r>
                  </w:p>
                </w:tc>
              </w:sdtContent>
            </w:sdt>
            <w:tc>
              <w:tcPr>
                <w:tcW w:w="5938" w:type="dxa"/>
              </w:tcPr>
              <w:p w14:paraId="47F8F089" w14:textId="77777777" w:rsidR="0062088A" w:rsidRPr="0010371B" w:rsidRDefault="00E71A5F" w:rsidP="00C471F7">
                <w:pPr>
                  <w:spacing w:after="0" w:line="240" w:lineRule="auto"/>
                  <w:jc w:val="both"/>
                  <w:rPr>
                    <w:rFonts w:eastAsia="Times New Roman"/>
                  </w:rPr>
                </w:pPr>
                <w:sdt>
                  <w:sdtPr>
                    <w:rPr>
                      <w:rFonts w:eastAsia="Times New Roman"/>
                    </w:rPr>
                    <w:alias w:val="MyPIRSTable1_ClassReason1"/>
                    <w:id w:val="-1210561897"/>
                    <w:placeholder>
                      <w:docPart w:val="223500EF6A2B074C99AF54ADAB07F282"/>
                    </w:placeholder>
                    <w:text/>
                  </w:sdtPr>
                  <w:sdtEndPr/>
                  <w:sdtContent>
                    <w:r w:rsidR="00AD78E1" w:rsidRPr="0010371B">
                      <w:rPr>
                        <w:rFonts w:eastAsia="Times New Roman"/>
                      </w:rPr>
                      <w:t>Class 1 and not Class 1</w:t>
                    </w:r>
                  </w:sdtContent>
                </w:sdt>
                <w:r w:rsidR="00AD78E1" w:rsidRPr="0010371B">
                  <w:rPr>
                    <w:rFonts w:eastAsia="Times New Roman"/>
                  </w:rPr>
                  <w:t xml:space="preserve"> was selected because heshe </w:t>
                </w:r>
              </w:p>
              <w:p w14:paraId="343081BA" w14:textId="77777777" w:rsidR="00AD78E1" w:rsidRPr="0010371B" w:rsidRDefault="00AD78E1" w:rsidP="00C471F7">
                <w:pPr>
                  <w:spacing w:after="0" w:line="240" w:lineRule="auto"/>
                  <w:jc w:val="both"/>
                  <w:rPr>
                    <w:rFonts w:eastAsia="Times New Roman"/>
                  </w:rPr>
                </w:pPr>
              </w:p>
              <w:p w14:paraId="43ED7AC3" w14:textId="77777777" w:rsidR="00FC18EF" w:rsidRPr="0010371B" w:rsidRDefault="006C1B3D" w:rsidP="00C471F7">
                <w:pPr>
                  <w:pStyle w:val="AutoNumber"/>
                  <w:spacing w:line="240" w:lineRule="auto"/>
                  <w:rPr>
                    <w:sz w:val="22"/>
                    <w:szCs w:val="22"/>
                    <w:lang w:val="en-AU"/>
                  </w:rPr>
                </w:pPr>
                <w:r w:rsidRPr="006C1B3D">
                  <w:rPr>
                    <w:sz w:val="22"/>
                    <w:szCs w:val="22"/>
                    <w:lang w:val="en-AU"/>
                  </w:rPr>
                  <w:t xml:space="preserve">HeShe </w:t>
                </w:r>
                <w:sdt>
                  <w:sdtPr>
                    <w:rPr>
                      <w:sz w:val="22"/>
                      <w:szCs w:val="22"/>
                      <w:lang w:val="en-AU"/>
                    </w:rPr>
                    <w:alias w:val="MyPIRSTable1_Impair_1"/>
                    <w:id w:val="-1443145393"/>
                    <w:placeholder>
                      <w:docPart w:val="DE854316DCFDE047BB7287F1A3FE2EAA"/>
                    </w:placeholder>
                    <w:text/>
                  </w:sdtPr>
                  <w:sdtEndPr/>
                  <w:sdtContent>
                    <w:r w:rsidR="00FC18EF" w:rsidRPr="0010371B">
                      <w:rPr>
                        <w:sz w:val="22"/>
                        <w:szCs w:val="22"/>
                        <w:lang w:val="en-AU"/>
                      </w:rPr>
                      <w:t>have no deficit, or minimal impairment</w:t>
                    </w:r>
                  </w:sdtContent>
                </w:sdt>
              </w:p>
              <w:sdt>
                <w:sdtPr>
                  <w:alias w:val="PIRSSelfCarePost_1"/>
                  <w:tag w:val="PIRSSelfCarePost_1"/>
                  <w:id w:val="1567068122"/>
                  <w:placeholder>
                    <w:docPart w:val="942368F9F6E8504C87BEDB6E7F7B0D4F"/>
                  </w:placeholder>
                  <w:dataBinding w:xpath="//*[local-name()='PIRSSelfCarePost_1']" w:storeItemID="{99E3D2BE-06C1-4795-8970-33A745E9499F}"/>
                  <w:text/>
                </w:sdtPr>
                <w:sdtEndPr/>
                <w:sdtContent>
                  <w:p w14:paraId="088B5B8B" w14:textId="77777777" w:rsidR="00632816" w:rsidRDefault="00632816" w:rsidP="00C471F7">
                    <w:pPr>
                      <w:spacing w:after="0"/>
                      <w:jc w:val="both"/>
                    </w:pPr>
                    <w:r>
                      <w:t>Bathing: HeShe said heshe Grooming: HeShe stated that heshe Cooking: The Claimant said heshe Household chores: HeShe reported that heshe Shopping: HeShe stated that heshe The Claimant said a support person is not required for any of these activities. HeShe reported that heshe has a support person for X hours per week.</w:t>
                    </w:r>
                  </w:p>
                </w:sdtContent>
              </w:sdt>
              <w:p w14:paraId="654388A9" w14:textId="77777777" w:rsidR="0062088A" w:rsidRDefault="0062088A" w:rsidP="00C471F7">
                <w:pPr>
                  <w:jc w:val="both"/>
                  <w:rPr>
                    <w:rFonts w:eastAsia="Times New Roman"/>
                  </w:rPr>
                </w:pPr>
              </w:p>
              <w:sdt>
                <w:sdtPr>
                  <w:alias w:val="PIRSSelfCarePre_1"/>
                  <w:tag w:val="PIRSSelfCarePre_1"/>
                  <w:id w:val="1171996247"/>
                  <w:placeholder>
                    <w:docPart w:val="538BBF8ED8EBA44D9B7802C786198106"/>
                  </w:placeholder>
                  <w:dataBinding w:xpath="//*[local-name()='PIRSSelfCarePre_1']" w:storeItemID="{99E3D2BE-06C1-4795-8970-33A745E9499F}"/>
                  <w:text/>
                </w:sdtPr>
                <w:sdtEndPr/>
                <w:sdtContent>
                  <w:p w14:paraId="6ADE98D4" w14:textId="77777777" w:rsidR="000C29AD" w:rsidRDefault="000C29AD" w:rsidP="00C471F7">
                    <w:pPr>
                      <w:spacing w:after="0"/>
                      <w:jc w:val="both"/>
                    </w:pPr>
                    <w:r w:rsidRPr="001D7B4E">
                      <w:t>HeShe stated that before the subject injury, heshe was completely independent in bathing, grooming, household chores and shopping.</w:t>
                    </w:r>
                  </w:p>
                </w:sdtContent>
              </w:sdt>
              <w:p w14:paraId="7899EA42" w14:textId="77777777" w:rsidR="000C29AD" w:rsidRPr="00632816" w:rsidRDefault="000C29AD" w:rsidP="00C471F7">
                <w:pPr>
                  <w:jc w:val="both"/>
                  <w:rPr>
                    <w:rFonts w:eastAsia="Times New Roman"/>
                  </w:rPr>
                </w:pPr>
              </w:p>
            </w:tc>
          </w:tr>
          <w:tr w:rsidR="0062088A" w:rsidRPr="0010371B" w14:paraId="3B091DFF" w14:textId="77777777" w:rsidTr="00F61841">
            <w:trPr>
              <w:trHeight w:val="445"/>
            </w:trPr>
            <w:tc>
              <w:tcPr>
                <w:tcW w:w="2833" w:type="dxa"/>
              </w:tcPr>
              <w:p w14:paraId="3FE00F94" w14:textId="77777777" w:rsidR="0062088A" w:rsidRPr="0010371B" w:rsidRDefault="0062088A" w:rsidP="00C471F7">
                <w:pPr>
                  <w:pStyle w:val="Header"/>
                  <w:tabs>
                    <w:tab w:val="left" w:pos="360"/>
                  </w:tabs>
                  <w:autoSpaceDE w:val="0"/>
                  <w:autoSpaceDN w:val="0"/>
                  <w:adjustRightInd w:val="0"/>
                  <w:rPr>
                    <w:rFonts w:eastAsia="Times New Roman"/>
                  </w:rPr>
                </w:pPr>
                <w:r w:rsidRPr="0010371B">
                  <w:rPr>
                    <w:rFonts w:eastAsia="Times New Roman"/>
                  </w:rPr>
                  <w:t>Social and Recreational Activities</w:t>
                </w:r>
              </w:p>
            </w:tc>
            <w:sdt>
              <w:sdtPr>
                <w:rPr>
                  <w:rFonts w:eastAsia="Times New Roman"/>
                  <w:bCs/>
                </w:rPr>
                <w:alias w:val="MyPIRSTable1_2"/>
                <w:tag w:val="MyPIRSTable1_2"/>
                <w:id w:val="1409892492"/>
                <w:placeholder>
                  <w:docPart w:val="09C8E345C2B54F4FA61EE176D8A36CA2"/>
                </w:placeholder>
                <w:dataBinding w:xpath="//*[local-name()='MyPIRSTable1_2']" w:storeItemID="{99E3D2BE-06C1-4795-8970-33A745E9499F}"/>
                <w:dropDownList w:lastValue="1">
                  <w:listItem w:displayText="1" w:value="1"/>
                  <w:listItem w:displayText="2" w:value="2"/>
                  <w:listItem w:displayText="3" w:value="3"/>
                  <w:listItem w:displayText="4" w:value="4"/>
                  <w:listItem w:displayText="5" w:value="5"/>
                </w:dropDownList>
              </w:sdtPr>
              <w:sdtEndPr/>
              <w:sdtContent>
                <w:tc>
                  <w:tcPr>
                    <w:tcW w:w="863" w:type="dxa"/>
                  </w:tcPr>
                  <w:p w14:paraId="11C28A45" w14:textId="77777777" w:rsidR="0062088A" w:rsidRPr="00EB3C48" w:rsidRDefault="00F86941" w:rsidP="00D65D64">
                    <w:pPr>
                      <w:autoSpaceDE w:val="0"/>
                      <w:autoSpaceDN w:val="0"/>
                      <w:adjustRightInd w:val="0"/>
                      <w:spacing w:after="0" w:line="240" w:lineRule="auto"/>
                      <w:jc w:val="center"/>
                      <w:rPr>
                        <w:rFonts w:eastAsia="Times New Roman"/>
                        <w:bCs/>
                      </w:rPr>
                    </w:pPr>
                    <w:r>
                      <w:rPr>
                        <w:rFonts w:eastAsia="Times New Roman"/>
                        <w:bCs/>
                      </w:rPr>
                      <w:t>1</w:t>
                    </w:r>
                  </w:p>
                </w:tc>
              </w:sdtContent>
            </w:sdt>
            <w:tc>
              <w:tcPr>
                <w:tcW w:w="5938" w:type="dxa"/>
              </w:tcPr>
              <w:p w14:paraId="6F3F22F3" w14:textId="77777777" w:rsidR="00AD78E1" w:rsidRPr="0010371B" w:rsidRDefault="00E71A5F" w:rsidP="00C471F7">
                <w:pPr>
                  <w:spacing w:line="240" w:lineRule="auto"/>
                  <w:jc w:val="both"/>
                  <w:rPr>
                    <w:rFonts w:eastAsia="Times New Roman"/>
                  </w:rPr>
                </w:pPr>
                <w:sdt>
                  <w:sdtPr>
                    <w:rPr>
                      <w:rFonts w:eastAsia="Times New Roman"/>
                    </w:rPr>
                    <w:alias w:val="MyPIRSTable1_ClassReason2"/>
                    <w:id w:val="-140271282"/>
                    <w:placeholder>
                      <w:docPart w:val="09446D210732A74590C22E2A387D829C"/>
                    </w:placeholder>
                    <w:text/>
                  </w:sdtPr>
                  <w:sdtEndPr/>
                  <w:sdtContent>
                    <w:r w:rsidR="00AD78E1" w:rsidRPr="0010371B">
                      <w:rPr>
                        <w:rFonts w:eastAsia="Times New Roman"/>
                      </w:rPr>
                      <w:t>Class 1 and not Class 2</w:t>
                    </w:r>
                  </w:sdtContent>
                </w:sdt>
                <w:r w:rsidR="00AD78E1" w:rsidRPr="0010371B">
                  <w:rPr>
                    <w:rFonts w:eastAsia="Times New Roman"/>
                  </w:rPr>
                  <w:t xml:space="preserve"> was selected because heshe </w:t>
                </w:r>
              </w:p>
              <w:p w14:paraId="642CB2B8" w14:textId="77777777" w:rsidR="0062088A" w:rsidRPr="0010371B" w:rsidRDefault="00ED5156" w:rsidP="00C471F7">
                <w:pPr>
                  <w:spacing w:line="240" w:lineRule="auto"/>
                  <w:jc w:val="both"/>
                  <w:rPr>
                    <w:rFonts w:eastAsia="Times New Roman"/>
                  </w:rPr>
                </w:pPr>
                <w:r w:rsidRPr="00ED5156">
                  <w:rPr>
                    <w:rFonts w:eastAsia="Times New Roman"/>
                  </w:rPr>
                  <w:t xml:space="preserve">HeShe </w:t>
                </w:r>
                <w:sdt>
                  <w:sdtPr>
                    <w:rPr>
                      <w:rFonts w:eastAsia="Times New Roman"/>
                    </w:rPr>
                    <w:alias w:val="MyPIRSTable1_Impair_2"/>
                    <w:id w:val="1587185506"/>
                    <w:placeholder>
                      <w:docPart w:val="BD8AA52703759B46BA04F619937D1578"/>
                    </w:placeholder>
                    <w:text/>
                  </w:sdtPr>
                  <w:sdtEndPr/>
                  <w:sdtContent>
                    <w:r w:rsidR="00FC18EF" w:rsidRPr="0010371B">
                      <w:rPr>
                        <w:rFonts w:eastAsia="Times New Roman"/>
                      </w:rPr>
                      <w:t>have no deficit, or minimal impairment</w:t>
                    </w:r>
                  </w:sdtContent>
                </w:sdt>
              </w:p>
              <w:sdt>
                <w:sdtPr>
                  <w:alias w:val="PIRSSocialRecrPost_1"/>
                  <w:tag w:val="PIRSSocialRecrPost_1"/>
                  <w:id w:val="-939682163"/>
                  <w:placeholder>
                    <w:docPart w:val="B25A2F08BF5DA54BADB749E61A02B7DD"/>
                  </w:placeholder>
                  <w:dataBinding w:xpath="//*[local-name()='PIRSSocialRecrPost_1']" w:storeItemID="{99E3D2BE-06C1-4795-8970-33A745E9499F}"/>
                  <w:text/>
                </w:sdtPr>
                <w:sdtEndPr/>
                <w:sdtContent>
                  <w:p w14:paraId="21D13302" w14:textId="77777777" w:rsidR="00C3333D" w:rsidRDefault="00C3333D" w:rsidP="00C471F7">
                    <w:pPr>
                      <w:spacing w:after="0"/>
                      <w:jc w:val="both"/>
                    </w:pPr>
                    <w:r>
                      <w:t>Hobbies:  HeShe said heshe Exercise: HeShe stated that Other activities: The Claimant said Frequency of socialising: HeShe said heshe HeShe said heshe was last involved in a cultural event Involvement when out: HeShe reported that heshe The Claimant said a support person is not needed to go out.</w:t>
                    </w:r>
                  </w:p>
                </w:sdtContent>
              </w:sdt>
              <w:p w14:paraId="719E985C" w14:textId="77777777" w:rsidR="0062088A" w:rsidRDefault="0062088A" w:rsidP="00C471F7">
                <w:pPr>
                  <w:jc w:val="both"/>
                </w:pPr>
              </w:p>
              <w:sdt>
                <w:sdtPr>
                  <w:alias w:val="PIRSSocialRecrPre_1"/>
                  <w:tag w:val="PIRSSocialRecrPre_1"/>
                  <w:id w:val="-844471154"/>
                  <w:placeholder>
                    <w:docPart w:val="DE00C25575C6374C9166DC0E4D8C553C"/>
                  </w:placeholder>
                  <w:dataBinding w:xpath="//*[local-name()='PIRSSocialRecrPre_1']" w:storeItemID="{99E3D2BE-06C1-4795-8970-33A745E9499F}"/>
                  <w:text/>
                </w:sdtPr>
                <w:sdtEndPr/>
                <w:sdtContent>
                  <w:p w14:paraId="6C47E9F2" w14:textId="77777777" w:rsidR="000C29AD" w:rsidRDefault="000C29AD" w:rsidP="00C471F7">
                    <w:pPr>
                      <w:spacing w:after="0"/>
                      <w:jc w:val="both"/>
                    </w:pPr>
                    <w:r w:rsidRPr="002018B7">
                      <w:t>HeShe stated that before the subject injury, heshe used to enjoy</w:t>
                    </w:r>
                    <w:r>
                      <w:t xml:space="preserve"> </w:t>
                    </w:r>
                  </w:p>
                </w:sdtContent>
              </w:sdt>
              <w:p w14:paraId="1DE6D1BE" w14:textId="77777777" w:rsidR="000C29AD" w:rsidRPr="0010371B" w:rsidRDefault="000C29AD" w:rsidP="00C471F7">
                <w:pPr>
                  <w:jc w:val="both"/>
                </w:pPr>
              </w:p>
            </w:tc>
          </w:tr>
          <w:tr w:rsidR="0062088A" w:rsidRPr="0010371B" w14:paraId="60F7CFDE" w14:textId="77777777" w:rsidTr="00F61841">
            <w:trPr>
              <w:trHeight w:val="214"/>
            </w:trPr>
            <w:tc>
              <w:tcPr>
                <w:tcW w:w="2833" w:type="dxa"/>
              </w:tcPr>
              <w:p w14:paraId="67D08D69" w14:textId="77777777" w:rsidR="0062088A" w:rsidRDefault="0062088A" w:rsidP="00C471F7">
                <w:pPr>
                  <w:tabs>
                    <w:tab w:val="left" w:pos="360"/>
                  </w:tabs>
                  <w:autoSpaceDE w:val="0"/>
                  <w:autoSpaceDN w:val="0"/>
                  <w:adjustRightInd w:val="0"/>
                  <w:spacing w:after="0" w:line="240" w:lineRule="auto"/>
                  <w:rPr>
                    <w:rFonts w:eastAsia="Times New Roman"/>
                  </w:rPr>
                </w:pPr>
                <w:r w:rsidRPr="0010371B">
                  <w:rPr>
                    <w:rFonts w:eastAsia="Times New Roman"/>
                  </w:rPr>
                  <w:lastRenderedPageBreak/>
                  <w:t>Travel</w:t>
                </w:r>
              </w:p>
              <w:p w14:paraId="46CDE3D0" w14:textId="77777777" w:rsidR="00C471F7" w:rsidRPr="0010371B" w:rsidRDefault="00C471F7" w:rsidP="00C471F7">
                <w:pPr>
                  <w:tabs>
                    <w:tab w:val="left" w:pos="360"/>
                  </w:tabs>
                  <w:autoSpaceDE w:val="0"/>
                  <w:autoSpaceDN w:val="0"/>
                  <w:adjustRightInd w:val="0"/>
                  <w:spacing w:after="0" w:line="240" w:lineRule="auto"/>
                  <w:rPr>
                    <w:rFonts w:eastAsia="Times New Roman"/>
                  </w:rPr>
                </w:pPr>
              </w:p>
            </w:tc>
            <w:sdt>
              <w:sdtPr>
                <w:rPr>
                  <w:rFonts w:eastAsia="Times New Roman"/>
                  <w:bCs/>
                </w:rPr>
                <w:alias w:val="MyPIRSTable1_3"/>
                <w:tag w:val="MyPIRSTable1_3"/>
                <w:id w:val="1894842345"/>
                <w:placeholder>
                  <w:docPart w:val="09C8E345C2B54F4FA61EE176D8A36CA2"/>
                </w:placeholder>
                <w:dataBinding w:xpath="//*[local-name()='MyPIRSTable1_3']" w:storeItemID="{99E3D2BE-06C1-4795-8970-33A745E9499F}"/>
                <w:dropDownList w:lastValue="1">
                  <w:listItem w:displayText="1" w:value="1"/>
                  <w:listItem w:displayText="2" w:value="2"/>
                  <w:listItem w:displayText="3" w:value="3"/>
                  <w:listItem w:displayText="4" w:value="4"/>
                  <w:listItem w:displayText="5" w:value="5"/>
                </w:dropDownList>
              </w:sdtPr>
              <w:sdtEndPr/>
              <w:sdtContent>
                <w:tc>
                  <w:tcPr>
                    <w:tcW w:w="863" w:type="dxa"/>
                  </w:tcPr>
                  <w:p w14:paraId="63A98744" w14:textId="77777777" w:rsidR="0062088A" w:rsidRPr="00EB3C48" w:rsidRDefault="00F86941" w:rsidP="00D65D64">
                    <w:pPr>
                      <w:autoSpaceDE w:val="0"/>
                      <w:autoSpaceDN w:val="0"/>
                      <w:adjustRightInd w:val="0"/>
                      <w:spacing w:after="0" w:line="240" w:lineRule="auto"/>
                      <w:jc w:val="center"/>
                      <w:rPr>
                        <w:rFonts w:eastAsia="Times New Roman"/>
                        <w:bCs/>
                      </w:rPr>
                    </w:pPr>
                    <w:r>
                      <w:rPr>
                        <w:rFonts w:eastAsia="Times New Roman"/>
                        <w:bCs/>
                      </w:rPr>
                      <w:t>1</w:t>
                    </w:r>
                  </w:p>
                </w:tc>
              </w:sdtContent>
            </w:sdt>
            <w:tc>
              <w:tcPr>
                <w:tcW w:w="5938" w:type="dxa"/>
              </w:tcPr>
              <w:p w14:paraId="79B71A56" w14:textId="77777777" w:rsidR="00AD78E1" w:rsidRPr="0010371B" w:rsidRDefault="00E71A5F" w:rsidP="00C471F7">
                <w:pPr>
                  <w:spacing w:line="240" w:lineRule="auto"/>
                  <w:jc w:val="both"/>
                  <w:rPr>
                    <w:rFonts w:eastAsia="Times New Roman"/>
                  </w:rPr>
                </w:pPr>
                <w:sdt>
                  <w:sdtPr>
                    <w:rPr>
                      <w:rFonts w:eastAsia="Times New Roman"/>
                    </w:rPr>
                    <w:alias w:val="MyPIRSTable1_ClassReason3"/>
                    <w:id w:val="-1340614536"/>
                    <w:placeholder>
                      <w:docPart w:val="2AA58DEFE12E804A8DE5B1F7A1237DCE"/>
                    </w:placeholder>
                    <w:text/>
                  </w:sdtPr>
                  <w:sdtEndPr/>
                  <w:sdtContent>
                    <w:r w:rsidR="00AD78E1" w:rsidRPr="0010371B">
                      <w:rPr>
                        <w:rFonts w:eastAsia="Times New Roman"/>
                      </w:rPr>
                      <w:t>Class 1 and not Class 1</w:t>
                    </w:r>
                  </w:sdtContent>
                </w:sdt>
                <w:r w:rsidR="00AD78E1" w:rsidRPr="0010371B">
                  <w:rPr>
                    <w:rFonts w:eastAsia="Times New Roman"/>
                  </w:rPr>
                  <w:t xml:space="preserve"> was selected because heshe </w:t>
                </w:r>
              </w:p>
              <w:p w14:paraId="007A3EE5" w14:textId="77777777" w:rsidR="00FC18EF" w:rsidRPr="0010371B" w:rsidRDefault="00ED5156" w:rsidP="00C471F7">
                <w:pPr>
                  <w:spacing w:line="240" w:lineRule="auto"/>
                  <w:jc w:val="both"/>
                  <w:rPr>
                    <w:rFonts w:eastAsia="Times New Roman"/>
                  </w:rPr>
                </w:pPr>
                <w:r w:rsidRPr="00ED5156">
                  <w:rPr>
                    <w:rFonts w:eastAsia="Times New Roman"/>
                  </w:rPr>
                  <w:t xml:space="preserve">HeShe </w:t>
                </w:r>
                <w:sdt>
                  <w:sdtPr>
                    <w:rPr>
                      <w:rFonts w:eastAsia="Times New Roman"/>
                    </w:rPr>
                    <w:alias w:val="MyPIRSTable1_Impair_3"/>
                    <w:id w:val="-1250118390"/>
                    <w:placeholder>
                      <w:docPart w:val="363C93314A40A1489368ED0000D11A08"/>
                    </w:placeholder>
                    <w:text/>
                  </w:sdtPr>
                  <w:sdtEndPr/>
                  <w:sdtContent>
                    <w:r w:rsidR="00FC18EF" w:rsidRPr="0010371B">
                      <w:rPr>
                        <w:rFonts w:eastAsia="Times New Roman"/>
                      </w:rPr>
                      <w:t>have no deficit, or minimal impairment</w:t>
                    </w:r>
                  </w:sdtContent>
                </w:sdt>
              </w:p>
              <w:sdt>
                <w:sdtPr>
                  <w:alias w:val="PIRSTravelPost_1"/>
                  <w:tag w:val="PIRSTravelPost_1"/>
                  <w:id w:val="2036081945"/>
                  <w:placeholder>
                    <w:docPart w:val="8AE5760C3771EC42AE47A3EAC2422AAC"/>
                  </w:placeholder>
                  <w:dataBinding w:xpath="//*[local-name()='PIRSTravelPost_1']" w:storeItemID="{99E3D2BE-06C1-4795-8970-33A745E9499F}"/>
                  <w:text/>
                </w:sdtPr>
                <w:sdtEndPr/>
                <w:sdtContent>
                  <w:p w14:paraId="6CCB8F03" w14:textId="77777777" w:rsidR="006443B9" w:rsidRDefault="006443B9" w:rsidP="00C471F7">
                    <w:pPr>
                      <w:spacing w:after="0"/>
                      <w:jc w:val="both"/>
                    </w:pPr>
                    <w:r>
                      <w:t>The Claimant said a support person is not required to travel. HeShe stated that heshe has not been interstate or overseas since the subject injury.</w:t>
                    </w:r>
                  </w:p>
                </w:sdtContent>
              </w:sdt>
              <w:p w14:paraId="583A4C4B" w14:textId="77777777" w:rsidR="0062088A" w:rsidRDefault="0062088A" w:rsidP="00C471F7">
                <w:pPr>
                  <w:ind w:left="-153"/>
                  <w:jc w:val="both"/>
                  <w:rPr>
                    <w:rFonts w:eastAsia="Times New Roman"/>
                  </w:rPr>
                </w:pPr>
              </w:p>
              <w:sdt>
                <w:sdtPr>
                  <w:alias w:val="PIRSTravelPre_1"/>
                  <w:tag w:val="PIRSTravelPre_1"/>
                  <w:id w:val="-1603258501"/>
                  <w:placeholder>
                    <w:docPart w:val="C421E5250BEB354EB912DA084708821E"/>
                  </w:placeholder>
                  <w:dataBinding w:xpath="//*[local-name()='PIRSTravelPre_1']" w:storeItemID="{99E3D2BE-06C1-4795-8970-33A745E9499F}"/>
                  <w:text/>
                </w:sdtPr>
                <w:sdtEndPr/>
                <w:sdtContent>
                  <w:p w14:paraId="4F8DB555" w14:textId="77777777" w:rsidR="000C29AD" w:rsidRDefault="000C29AD" w:rsidP="00C471F7">
                    <w:pPr>
                      <w:spacing w:after="0"/>
                      <w:jc w:val="both"/>
                    </w:pPr>
                    <w:r w:rsidRPr="001E1EF3">
                      <w:t>HeShe stated that before the subject injury, heshe could travel anywhere without any problem.</w:t>
                    </w:r>
                  </w:p>
                </w:sdtContent>
              </w:sdt>
              <w:p w14:paraId="0A7260CA" w14:textId="77777777" w:rsidR="000C29AD" w:rsidRPr="0010371B" w:rsidRDefault="000C29AD" w:rsidP="00C471F7">
                <w:pPr>
                  <w:ind w:left="-153"/>
                  <w:jc w:val="both"/>
                  <w:rPr>
                    <w:rFonts w:eastAsia="Times New Roman"/>
                  </w:rPr>
                </w:pPr>
              </w:p>
            </w:tc>
          </w:tr>
          <w:tr w:rsidR="0062088A" w:rsidRPr="0010371B" w14:paraId="5A947871" w14:textId="77777777" w:rsidTr="00F61841">
            <w:trPr>
              <w:trHeight w:val="214"/>
            </w:trPr>
            <w:tc>
              <w:tcPr>
                <w:tcW w:w="2833" w:type="dxa"/>
              </w:tcPr>
              <w:p w14:paraId="1DEE511D" w14:textId="77777777" w:rsidR="0062088A" w:rsidRPr="0010371B" w:rsidRDefault="0062088A" w:rsidP="00C471F7">
                <w:pPr>
                  <w:tabs>
                    <w:tab w:val="left" w:pos="360"/>
                  </w:tabs>
                  <w:autoSpaceDE w:val="0"/>
                  <w:autoSpaceDN w:val="0"/>
                  <w:adjustRightInd w:val="0"/>
                  <w:spacing w:after="0" w:line="240" w:lineRule="auto"/>
                  <w:rPr>
                    <w:rFonts w:eastAsia="Times New Roman"/>
                  </w:rPr>
                </w:pPr>
                <w:r w:rsidRPr="0010371B">
                  <w:rPr>
                    <w:rFonts w:eastAsia="Times New Roman"/>
                  </w:rPr>
                  <w:t xml:space="preserve">Social </w:t>
                </w:r>
                <w:r w:rsidR="001027ED">
                  <w:rPr>
                    <w:rFonts w:eastAsia="Times New Roman"/>
                  </w:rPr>
                  <w:t xml:space="preserve">Relationship </w:t>
                </w:r>
                <w:r w:rsidRPr="0010371B">
                  <w:rPr>
                    <w:rFonts w:eastAsia="Times New Roman"/>
                  </w:rPr>
                  <w:t>Functioning</w:t>
                </w:r>
              </w:p>
              <w:p w14:paraId="5AAA9ABA" w14:textId="77777777" w:rsidR="0062088A" w:rsidRPr="0010371B" w:rsidRDefault="0062088A" w:rsidP="00C471F7">
                <w:pPr>
                  <w:tabs>
                    <w:tab w:val="left" w:pos="360"/>
                  </w:tabs>
                  <w:autoSpaceDE w:val="0"/>
                  <w:autoSpaceDN w:val="0"/>
                  <w:adjustRightInd w:val="0"/>
                  <w:spacing w:after="0" w:line="240" w:lineRule="auto"/>
                  <w:ind w:left="360"/>
                  <w:rPr>
                    <w:rFonts w:eastAsia="Times New Roman"/>
                  </w:rPr>
                </w:pPr>
              </w:p>
            </w:tc>
            <w:sdt>
              <w:sdtPr>
                <w:rPr>
                  <w:bCs/>
                </w:rPr>
                <w:alias w:val="MyPIRSTable1_4"/>
                <w:tag w:val="MyPIRSTable1_4"/>
                <w:id w:val="-1029872692"/>
                <w:placeholder>
                  <w:docPart w:val="09C8E345C2B54F4FA61EE176D8A36CA2"/>
                </w:placeholder>
                <w:dataBinding w:xpath="//*[local-name()='MyPIRSTable1_4']" w:storeItemID="{99E3D2BE-06C1-4795-8970-33A745E9499F}"/>
                <w:dropDownList w:lastValue="1">
                  <w:listItem w:displayText="1" w:value="1"/>
                  <w:listItem w:displayText="2" w:value="2"/>
                  <w:listItem w:displayText="3" w:value="3"/>
                  <w:listItem w:displayText="4" w:value="4"/>
                  <w:listItem w:displayText="5" w:value="5"/>
                </w:dropDownList>
              </w:sdtPr>
              <w:sdtEndPr/>
              <w:sdtContent>
                <w:tc>
                  <w:tcPr>
                    <w:tcW w:w="863" w:type="dxa"/>
                  </w:tcPr>
                  <w:p w14:paraId="5DFEBF90" w14:textId="77777777" w:rsidR="0062088A" w:rsidRPr="00EB3C48" w:rsidRDefault="00F86941" w:rsidP="00D65D64">
                    <w:pPr>
                      <w:tabs>
                        <w:tab w:val="left" w:pos="214"/>
                        <w:tab w:val="center" w:pos="323"/>
                      </w:tabs>
                      <w:autoSpaceDE w:val="0"/>
                      <w:autoSpaceDN w:val="0"/>
                      <w:adjustRightInd w:val="0"/>
                      <w:spacing w:after="0" w:line="240" w:lineRule="auto"/>
                      <w:jc w:val="center"/>
                      <w:rPr>
                        <w:bCs/>
                      </w:rPr>
                    </w:pPr>
                    <w:r>
                      <w:rPr>
                        <w:bCs/>
                      </w:rPr>
                      <w:t>1</w:t>
                    </w:r>
                  </w:p>
                </w:tc>
              </w:sdtContent>
            </w:sdt>
            <w:tc>
              <w:tcPr>
                <w:tcW w:w="5938" w:type="dxa"/>
              </w:tcPr>
              <w:p w14:paraId="1107EA08" w14:textId="77777777" w:rsidR="0062088A" w:rsidRPr="0010371B" w:rsidRDefault="00E71A5F" w:rsidP="00C471F7">
                <w:pPr>
                  <w:spacing w:after="0" w:line="240" w:lineRule="auto"/>
                  <w:jc w:val="both"/>
                  <w:rPr>
                    <w:rFonts w:eastAsia="Times New Roman"/>
                  </w:rPr>
                </w:pPr>
                <w:sdt>
                  <w:sdtPr>
                    <w:rPr>
                      <w:rFonts w:eastAsia="Times New Roman"/>
                    </w:rPr>
                    <w:alias w:val="MyPIRSTable1_ClassReason4"/>
                    <w:id w:val="-1382165422"/>
                    <w:placeholder>
                      <w:docPart w:val="96E54B765FFCE34BA2D8AA0215E951E5"/>
                    </w:placeholder>
                    <w:text/>
                  </w:sdtPr>
                  <w:sdtEndPr/>
                  <w:sdtContent>
                    <w:r w:rsidR="00AD78E1" w:rsidRPr="0010371B">
                      <w:rPr>
                        <w:rFonts w:eastAsia="Times New Roman"/>
                      </w:rPr>
                      <w:t>Class 1 and not Class 1</w:t>
                    </w:r>
                  </w:sdtContent>
                </w:sdt>
                <w:r w:rsidR="00AD78E1" w:rsidRPr="0010371B">
                  <w:rPr>
                    <w:rFonts w:eastAsia="Times New Roman"/>
                  </w:rPr>
                  <w:t xml:space="preserve"> was selected because heshe </w:t>
                </w:r>
              </w:p>
              <w:p w14:paraId="77A9EBE7" w14:textId="77777777" w:rsidR="00AD78E1" w:rsidRPr="0010371B" w:rsidRDefault="00AD78E1" w:rsidP="00C471F7">
                <w:pPr>
                  <w:spacing w:after="0" w:line="240" w:lineRule="auto"/>
                  <w:jc w:val="both"/>
                  <w:rPr>
                    <w:rFonts w:eastAsia="Times New Roman"/>
                  </w:rPr>
                </w:pPr>
              </w:p>
              <w:p w14:paraId="4CCBE332" w14:textId="77777777" w:rsidR="00FC18EF" w:rsidRPr="0010371B" w:rsidRDefault="00ED5156" w:rsidP="00C471F7">
                <w:pPr>
                  <w:spacing w:line="240" w:lineRule="auto"/>
                  <w:jc w:val="both"/>
                  <w:rPr>
                    <w:rFonts w:eastAsia="Times New Roman"/>
                  </w:rPr>
                </w:pPr>
                <w:r w:rsidRPr="00ED5156">
                  <w:rPr>
                    <w:rFonts w:eastAsia="Times New Roman"/>
                  </w:rPr>
                  <w:t xml:space="preserve">HeShe </w:t>
                </w:r>
                <w:sdt>
                  <w:sdtPr>
                    <w:rPr>
                      <w:rFonts w:eastAsia="Times New Roman"/>
                    </w:rPr>
                    <w:alias w:val="MyPIRSTable1_Impair_4"/>
                    <w:id w:val="962007514"/>
                    <w:placeholder>
                      <w:docPart w:val="432D1A42EC5C0843892E687384379DD6"/>
                    </w:placeholder>
                    <w:text/>
                  </w:sdtPr>
                  <w:sdtEndPr/>
                  <w:sdtContent>
                    <w:r w:rsidR="00FC18EF" w:rsidRPr="0010371B">
                      <w:rPr>
                        <w:rFonts w:eastAsia="Times New Roman"/>
                      </w:rPr>
                      <w:t>have no deficit, or minimal impairment</w:t>
                    </w:r>
                  </w:sdtContent>
                </w:sdt>
              </w:p>
              <w:sdt>
                <w:sdtPr>
                  <w:alias w:val="PIRSSocialFnPost_1"/>
                  <w:tag w:val="PIRSSocialFnPost_1"/>
                  <w:id w:val="-1647975200"/>
                  <w:placeholder>
                    <w:docPart w:val="FD459AE23443454A873892D730D3B2AA"/>
                  </w:placeholder>
                  <w:dataBinding w:xpath="//*[local-name()='PIRSSocialFnPost_1']" w:storeItemID="{99E3D2BE-06C1-4795-8970-33A745E9499F}"/>
                  <w:text/>
                </w:sdtPr>
                <w:sdtEndPr/>
                <w:sdtContent>
                  <w:p w14:paraId="44D7CCC1" w14:textId="77777777" w:rsidR="00B4441F" w:rsidRDefault="00B4441F" w:rsidP="00C471F7">
                    <w:pPr>
                      <w:spacing w:after="0"/>
                      <w:jc w:val="both"/>
                    </w:pPr>
                    <w:r>
                      <w:t>Relationship with hisher partner/spouse: HeShe said heshe has been with hisher partner/husband/wife for XX years. There has been NO domestic violence</w:t>
                    </w:r>
                    <w:r w:rsidR="002259D9">
                      <w:t xml:space="preserve">. There have NOT been </w:t>
                    </w:r>
                    <w:r>
                      <w:t xml:space="preserve">periods of separation. </w:t>
                    </w:r>
                    <w:r w:rsidR="002259D9">
                      <w:t xml:space="preserve">They continue to have a sexual relationship. </w:t>
                    </w:r>
                    <w:r>
                      <w:t xml:space="preserve">Relationship with children: HeShe stated that heshe </w:t>
                    </w:r>
                    <w:r w:rsidR="002259D9">
                      <w:t xml:space="preserve">has </w:t>
                    </w:r>
                    <w:r>
                      <w:t>. HeShe did not have anyone helping care for hisher children. HisHer -year-old and -year-old.</w:t>
                    </w:r>
                    <w:r w:rsidR="002259D9">
                      <w:t xml:space="preserve"> </w:t>
                    </w:r>
                    <w:r>
                      <w:t xml:space="preserve">Relationship with siblings: The Claimant said heshe has . Relationship with parents: HeShe reported that heshe has a XX relationship with hisher Relationship with friends: HeShe stated that heshe </w:t>
                    </w:r>
                  </w:p>
                </w:sdtContent>
              </w:sdt>
              <w:p w14:paraId="25D6EEEB" w14:textId="77777777" w:rsidR="0062088A" w:rsidRDefault="0062088A" w:rsidP="00C471F7">
                <w:pPr>
                  <w:spacing w:line="240" w:lineRule="auto"/>
                  <w:jc w:val="both"/>
                </w:pPr>
              </w:p>
              <w:sdt>
                <w:sdtPr>
                  <w:alias w:val="PIRSSocialFnPre_1"/>
                  <w:tag w:val="PIRSSocialFnPre_1"/>
                  <w:id w:val="1150867080"/>
                  <w:placeholder>
                    <w:docPart w:val="5EFB899BEFAC6149A6022CD5ED3C87A5"/>
                  </w:placeholder>
                  <w:dataBinding w:xpath="//*[local-name()='PIRSSocialFnPre_1']" w:storeItemID="{99E3D2BE-06C1-4795-8970-33A745E9499F}"/>
                  <w:text/>
                </w:sdtPr>
                <w:sdtEndPr/>
                <w:sdtContent>
                  <w:p w14:paraId="419868F0" w14:textId="77777777" w:rsidR="000C29AD" w:rsidRDefault="000C29AD" w:rsidP="00C471F7">
                    <w:pPr>
                      <w:spacing w:after="0"/>
                      <w:jc w:val="both"/>
                    </w:pPr>
                    <w:r w:rsidRPr="00C153EF">
                      <w:t>HeShe stated that before the subject injury, heshe had regular contact with family and friends.</w:t>
                    </w:r>
                  </w:p>
                </w:sdtContent>
              </w:sdt>
              <w:p w14:paraId="0EFEA88A" w14:textId="77777777" w:rsidR="000C29AD" w:rsidRPr="00107701" w:rsidRDefault="000C29AD" w:rsidP="00C471F7">
                <w:pPr>
                  <w:spacing w:line="240" w:lineRule="auto"/>
                  <w:jc w:val="both"/>
                </w:pPr>
              </w:p>
            </w:tc>
          </w:tr>
          <w:tr w:rsidR="0062088A" w:rsidRPr="0010371B" w14:paraId="250C8FBF" w14:textId="77777777" w:rsidTr="00F61841">
            <w:trPr>
              <w:trHeight w:val="445"/>
            </w:trPr>
            <w:tc>
              <w:tcPr>
                <w:tcW w:w="2833" w:type="dxa"/>
              </w:tcPr>
              <w:p w14:paraId="0CDD7DBE" w14:textId="77777777" w:rsidR="0062088A" w:rsidRPr="0010371B" w:rsidRDefault="0062088A" w:rsidP="00C471F7">
                <w:pPr>
                  <w:tabs>
                    <w:tab w:val="left" w:pos="360"/>
                  </w:tabs>
                  <w:autoSpaceDE w:val="0"/>
                  <w:autoSpaceDN w:val="0"/>
                  <w:adjustRightInd w:val="0"/>
                  <w:spacing w:after="0" w:line="240" w:lineRule="auto"/>
                  <w:rPr>
                    <w:rFonts w:eastAsia="Times New Roman"/>
                  </w:rPr>
                </w:pPr>
                <w:r w:rsidRPr="0010371B">
                  <w:rPr>
                    <w:rFonts w:eastAsia="Times New Roman"/>
                  </w:rPr>
                  <w:t>Concentration, Persistence and Pace</w:t>
                </w:r>
              </w:p>
            </w:tc>
            <w:sdt>
              <w:sdtPr>
                <w:rPr>
                  <w:rFonts w:eastAsia="Times New Roman"/>
                  <w:bCs/>
                </w:rPr>
                <w:alias w:val="MyPIRSTable1_5"/>
                <w:tag w:val="MyPIRSTable1_5"/>
                <w:id w:val="1855532049"/>
                <w:placeholder>
                  <w:docPart w:val="09C8E345C2B54F4FA61EE176D8A36CA2"/>
                </w:placeholder>
                <w:dataBinding w:xpath="//*[local-name()='MyPIRSTable1_5']" w:storeItemID="{99E3D2BE-06C1-4795-8970-33A745E9499F}"/>
                <w:dropDownList w:lastValue="1">
                  <w:listItem w:displayText="1" w:value="1"/>
                  <w:listItem w:displayText="2" w:value="2"/>
                  <w:listItem w:displayText="3" w:value="3"/>
                  <w:listItem w:displayText="4" w:value="4"/>
                  <w:listItem w:displayText="5" w:value="5"/>
                </w:dropDownList>
              </w:sdtPr>
              <w:sdtEndPr/>
              <w:sdtContent>
                <w:tc>
                  <w:tcPr>
                    <w:tcW w:w="863" w:type="dxa"/>
                  </w:tcPr>
                  <w:p w14:paraId="282D8AB6" w14:textId="77777777" w:rsidR="0062088A" w:rsidRPr="00EB3C48" w:rsidRDefault="00F86941" w:rsidP="00D65D64">
                    <w:pPr>
                      <w:autoSpaceDE w:val="0"/>
                      <w:autoSpaceDN w:val="0"/>
                      <w:adjustRightInd w:val="0"/>
                      <w:spacing w:after="0" w:line="240" w:lineRule="auto"/>
                      <w:jc w:val="center"/>
                      <w:rPr>
                        <w:rFonts w:eastAsia="Times New Roman"/>
                        <w:bCs/>
                      </w:rPr>
                    </w:pPr>
                    <w:r>
                      <w:rPr>
                        <w:rFonts w:eastAsia="Times New Roman"/>
                        <w:bCs/>
                      </w:rPr>
                      <w:t>1</w:t>
                    </w:r>
                  </w:p>
                </w:tc>
              </w:sdtContent>
            </w:sdt>
            <w:tc>
              <w:tcPr>
                <w:tcW w:w="5938" w:type="dxa"/>
              </w:tcPr>
              <w:p w14:paraId="762F33CB" w14:textId="77777777" w:rsidR="00FC18EF" w:rsidRPr="0010371B" w:rsidRDefault="00E71A5F" w:rsidP="00C471F7">
                <w:pPr>
                  <w:spacing w:line="240" w:lineRule="auto"/>
                  <w:jc w:val="both"/>
                  <w:rPr>
                    <w:rFonts w:eastAsia="Times New Roman"/>
                  </w:rPr>
                </w:pPr>
                <w:sdt>
                  <w:sdtPr>
                    <w:rPr>
                      <w:rFonts w:eastAsia="Times New Roman"/>
                    </w:rPr>
                    <w:alias w:val="MyPIRSTable1_ClassReason5"/>
                    <w:id w:val="1871493218"/>
                    <w:placeholder>
                      <w:docPart w:val="50E7116685E8DA4D8D095994C27429F2"/>
                    </w:placeholder>
                    <w:text/>
                  </w:sdtPr>
                  <w:sdtEndPr/>
                  <w:sdtContent>
                    <w:r w:rsidR="00FC18EF" w:rsidRPr="0010371B">
                      <w:rPr>
                        <w:rFonts w:eastAsia="Times New Roman"/>
                      </w:rPr>
                      <w:t>Class 1 and not Class 1</w:t>
                    </w:r>
                  </w:sdtContent>
                </w:sdt>
                <w:r w:rsidR="00FC18EF" w:rsidRPr="0010371B">
                  <w:rPr>
                    <w:rFonts w:eastAsia="Times New Roman"/>
                  </w:rPr>
                  <w:t xml:space="preserve"> was selected because heshe</w:t>
                </w:r>
                <w:r w:rsidR="00072689">
                  <w:rPr>
                    <w:rFonts w:eastAsia="Times New Roman"/>
                  </w:rPr>
                  <w:t xml:space="preserve"> </w:t>
                </w:r>
              </w:p>
              <w:p w14:paraId="0BE2DE1F" w14:textId="77777777" w:rsidR="0062088A" w:rsidRDefault="000B5058" w:rsidP="00C471F7">
                <w:pPr>
                  <w:spacing w:after="0" w:line="240" w:lineRule="auto"/>
                  <w:jc w:val="both"/>
                </w:pPr>
                <w:r w:rsidRPr="002A387A">
                  <w:t xml:space="preserve">HeShe could manage the </w:t>
                </w:r>
                <w:sdt>
                  <w:sdtPr>
                    <w:alias w:val="AxTime"/>
                    <w:tag w:val="AxTime"/>
                    <w:id w:val="-2074964470"/>
                    <w:placeholder>
                      <w:docPart w:val="FCDA00A37600AF4DBB9B76ECC3BFE8C8"/>
                    </w:placeholder>
                    <w:dataBinding w:xpath="//*[local-name()='AxTime']" w:storeItemID="{523C6B66-2AD2-4536-917B-F7CF474BFDD4}"/>
                    <w:text/>
                  </w:sdtPr>
                  <w:sdtEndPr/>
                  <w:sdtContent>
                    <w:r w:rsidR="00BA6576">
                      <w:t>1 hour and minutes</w:t>
                    </w:r>
                  </w:sdtContent>
                </w:sdt>
                <w:r w:rsidRPr="002A387A">
                  <w:t xml:space="preserve"> assessment </w:t>
                </w:r>
                <w:sdt>
                  <w:sdtPr>
                    <w:alias w:val="MSEManagedAx"/>
                    <w:tag w:val="MSEManagedAx"/>
                    <w:id w:val="-190995294"/>
                    <w:placeholder>
                      <w:docPart w:val="E40A472BA50EE4448638F33DD2EA3D5E"/>
                    </w:placeholder>
                    <w:showingPlcHdr/>
                    <w:dataBinding w:xpath="//*[local-name()='MSEManagedAx']" w:storeItemID="{523C6B66-2AD2-4536-917B-F7CF474BFDD4}"/>
                    <w:comboBox w:lastValue="">
                      <w:listItem w:value="Choose an item."/>
                      <w:listItem w:displayText="well" w:value="well"/>
                      <w:listItem w:displayText="fairly well" w:value="fairly well"/>
                      <w:listItem w:displayText="poorly" w:value="poorly"/>
                    </w:comboBox>
                  </w:sdtPr>
                  <w:sdtEndPr/>
                  <w:sdtContent>
                    <w:r w:rsidR="00657CB4" w:rsidRPr="00753C2E">
                      <w:rPr>
                        <w:rStyle w:val="PlaceholderText"/>
                      </w:rPr>
                      <w:t>Choose an item.</w:t>
                    </w:r>
                  </w:sdtContent>
                </w:sdt>
                <w:r w:rsidRPr="002A387A">
                  <w:t xml:space="preserve"> and had </w:t>
                </w:r>
                <w:sdt>
                  <w:sdtPr>
                    <w:alias w:val="MSEConcDifficulty"/>
                    <w:tag w:val="MSEConcDifficulty"/>
                    <w:id w:val="-471447051"/>
                    <w:placeholder>
                      <w:docPart w:val="2A8F83610C15AF4BADDBD8E90FF0456F"/>
                    </w:placeholder>
                    <w:showingPlcHdr/>
                    <w:dataBinding w:xpath="//*[local-name()='MSEConcDifficulty']" w:storeItemID="{523C6B66-2AD2-4536-917B-F7CF474BFDD4}"/>
                    <w:comboBox w:lastValue="">
                      <w:listItem w:value="Choose an item."/>
                      <w:listItem w:displayText="no" w:value="no"/>
                      <w:listItem w:displayText="mild" w:value="mild"/>
                      <w:listItem w:displayText="moderate" w:value="moderate"/>
                      <w:listItem w:displayText="significant" w:value="significant"/>
                    </w:comboBox>
                  </w:sdtPr>
                  <w:sdtEndPr/>
                  <w:sdtContent>
                    <w:r w:rsidR="00657CB4" w:rsidRPr="00753C2E">
                      <w:rPr>
                        <w:rStyle w:val="PlaceholderText"/>
                      </w:rPr>
                      <w:t>Choose an item.</w:t>
                    </w:r>
                  </w:sdtContent>
                </w:sdt>
                <w:r w:rsidR="003E45DF" w:rsidRPr="002A387A">
                  <w:t xml:space="preserve"> </w:t>
                </w:r>
                <w:r w:rsidRPr="002A387A">
                  <w:t>difficulty sustaining hisher concentration.</w:t>
                </w:r>
              </w:p>
              <w:p w14:paraId="197009FB" w14:textId="77777777" w:rsidR="000B5058" w:rsidRPr="0010371B" w:rsidRDefault="000B5058" w:rsidP="00C471F7">
                <w:pPr>
                  <w:spacing w:after="0" w:line="240" w:lineRule="auto"/>
                  <w:jc w:val="both"/>
                  <w:rPr>
                    <w:rFonts w:eastAsia="Times New Roman"/>
                  </w:rPr>
                </w:pPr>
              </w:p>
              <w:p w14:paraId="7A3B96EE" w14:textId="77777777" w:rsidR="00FC18EF" w:rsidRPr="0010371B" w:rsidRDefault="00ED5156" w:rsidP="00C471F7">
                <w:pPr>
                  <w:spacing w:line="240" w:lineRule="auto"/>
                  <w:jc w:val="both"/>
                  <w:rPr>
                    <w:rFonts w:eastAsia="Times New Roman"/>
                  </w:rPr>
                </w:pPr>
                <w:r w:rsidRPr="00ED5156">
                  <w:rPr>
                    <w:rFonts w:eastAsia="Times New Roman"/>
                  </w:rPr>
                  <w:t xml:space="preserve">HeShe </w:t>
                </w:r>
                <w:sdt>
                  <w:sdtPr>
                    <w:rPr>
                      <w:rFonts w:eastAsia="Times New Roman"/>
                    </w:rPr>
                    <w:alias w:val="MyPIRSTable1_Impair_5"/>
                    <w:id w:val="-246354501"/>
                    <w:placeholder>
                      <w:docPart w:val="0023E308691E4D47A9E1E7111FDBACE2"/>
                    </w:placeholder>
                    <w:text/>
                  </w:sdtPr>
                  <w:sdtEndPr/>
                  <w:sdtContent>
                    <w:r w:rsidR="00FC18EF" w:rsidRPr="0010371B">
                      <w:rPr>
                        <w:rFonts w:eastAsia="Times New Roman"/>
                      </w:rPr>
                      <w:t>have no deficit, or minimal impairment</w:t>
                    </w:r>
                  </w:sdtContent>
                </w:sdt>
              </w:p>
              <w:sdt>
                <w:sdtPr>
                  <w:alias w:val="PIRSConcenPost_1"/>
                  <w:tag w:val="PIRSConcenPost_1"/>
                  <w:id w:val="-2092923766"/>
                  <w:placeholder>
                    <w:docPart w:val="7BD927EBA35DE647835EB94F35099D64"/>
                  </w:placeholder>
                  <w:dataBinding w:xpath="//*[local-name()='PIRSConcenPost_1']" w:storeItemID="{99E3D2BE-06C1-4795-8970-33A745E9499F}"/>
                  <w:text/>
                </w:sdtPr>
                <w:sdtEndPr/>
                <w:sdtContent>
                  <w:p w14:paraId="5B1A23DE" w14:textId="77777777" w:rsidR="00194938" w:rsidRDefault="007E7AF7" w:rsidP="00C471F7">
                    <w:pPr>
                      <w:spacing w:after="0"/>
                      <w:jc w:val="both"/>
                    </w:pPr>
                    <w:r>
                      <w:t>HeShe said hisher concentration and memory was currently poor.</w:t>
                    </w:r>
                  </w:p>
                </w:sdtContent>
              </w:sdt>
              <w:p w14:paraId="14DEDBC9" w14:textId="77777777" w:rsidR="00645036" w:rsidRDefault="00645036" w:rsidP="00C471F7">
                <w:pPr>
                  <w:autoSpaceDE w:val="0"/>
                  <w:autoSpaceDN w:val="0"/>
                  <w:adjustRightInd w:val="0"/>
                  <w:spacing w:after="0" w:line="240" w:lineRule="auto"/>
                  <w:jc w:val="both"/>
                  <w:rPr>
                    <w:rFonts w:eastAsia="Times New Roman"/>
                  </w:rPr>
                </w:pPr>
              </w:p>
              <w:sdt>
                <w:sdtPr>
                  <w:alias w:val="PIRSConcenPre_1"/>
                  <w:tag w:val="PIRSConcenPre_1"/>
                  <w:id w:val="138389355"/>
                  <w:placeholder>
                    <w:docPart w:val="932F924A3CAD3C44889F2FAE83D16CD2"/>
                  </w:placeholder>
                  <w:dataBinding w:xpath="//*[local-name()='PIRSConcenPre_1']" w:storeItemID="{99E3D2BE-06C1-4795-8970-33A745E9499F}"/>
                  <w:text/>
                </w:sdtPr>
                <w:sdtEndPr/>
                <w:sdtContent>
                  <w:p w14:paraId="44A26338" w14:textId="77777777" w:rsidR="000C29AD" w:rsidRDefault="000C29AD" w:rsidP="00C471F7">
                    <w:pPr>
                      <w:spacing w:after="0"/>
                      <w:jc w:val="both"/>
                    </w:pPr>
                    <w:r w:rsidRPr="00194938">
                      <w:t>HeShe said hisher concentration was good before the subject injury.</w:t>
                    </w:r>
                  </w:p>
                </w:sdtContent>
              </w:sdt>
              <w:p w14:paraId="24C533D6" w14:textId="77777777" w:rsidR="000C29AD" w:rsidRDefault="000C29AD" w:rsidP="00C471F7">
                <w:pPr>
                  <w:autoSpaceDE w:val="0"/>
                  <w:autoSpaceDN w:val="0"/>
                  <w:adjustRightInd w:val="0"/>
                  <w:spacing w:after="0" w:line="240" w:lineRule="auto"/>
                  <w:jc w:val="both"/>
                  <w:rPr>
                    <w:rFonts w:eastAsia="Times New Roman"/>
                  </w:rPr>
                </w:pPr>
              </w:p>
              <w:p w14:paraId="3C626013" w14:textId="77777777" w:rsidR="000C29AD" w:rsidRPr="0010371B" w:rsidRDefault="000C29AD" w:rsidP="00C471F7">
                <w:pPr>
                  <w:autoSpaceDE w:val="0"/>
                  <w:autoSpaceDN w:val="0"/>
                  <w:adjustRightInd w:val="0"/>
                  <w:spacing w:after="0" w:line="240" w:lineRule="auto"/>
                  <w:jc w:val="both"/>
                  <w:rPr>
                    <w:rFonts w:eastAsia="Times New Roman"/>
                  </w:rPr>
                </w:pPr>
              </w:p>
            </w:tc>
          </w:tr>
          <w:tr w:rsidR="0062088A" w:rsidRPr="0010371B" w14:paraId="2431DE66" w14:textId="77777777" w:rsidTr="00F61841">
            <w:trPr>
              <w:trHeight w:val="231"/>
            </w:trPr>
            <w:tc>
              <w:tcPr>
                <w:tcW w:w="2833" w:type="dxa"/>
              </w:tcPr>
              <w:p w14:paraId="6DF359DE" w14:textId="77777777" w:rsidR="0062088A" w:rsidRPr="0010371B" w:rsidRDefault="001027ED" w:rsidP="001027ED">
                <w:pPr>
                  <w:autoSpaceDE w:val="0"/>
                  <w:autoSpaceDN w:val="0"/>
                  <w:adjustRightInd w:val="0"/>
                  <w:spacing w:after="0" w:line="240" w:lineRule="auto"/>
                  <w:rPr>
                    <w:rFonts w:eastAsia="Times New Roman"/>
                  </w:rPr>
                </w:pPr>
                <w:r w:rsidRPr="001027ED">
                  <w:rPr>
                    <w:rFonts w:eastAsia="Times New Roman"/>
                  </w:rPr>
                  <w:t>Adaptation/Emp</w:t>
                </w:r>
                <w:r>
                  <w:rPr>
                    <w:rFonts w:eastAsia="Times New Roman"/>
                  </w:rPr>
                  <w:t>loyability</w:t>
                </w:r>
              </w:p>
              <w:p w14:paraId="2BCB7E6E" w14:textId="77777777" w:rsidR="0062088A" w:rsidRPr="0010371B" w:rsidRDefault="0062088A" w:rsidP="00C471F7">
                <w:pPr>
                  <w:tabs>
                    <w:tab w:val="left" w:pos="360"/>
                  </w:tabs>
                  <w:autoSpaceDE w:val="0"/>
                  <w:autoSpaceDN w:val="0"/>
                  <w:adjustRightInd w:val="0"/>
                  <w:spacing w:after="0" w:line="240" w:lineRule="auto"/>
                  <w:ind w:left="360"/>
                  <w:rPr>
                    <w:rFonts w:eastAsia="Times New Roman"/>
                  </w:rPr>
                </w:pPr>
              </w:p>
            </w:tc>
            <w:sdt>
              <w:sdtPr>
                <w:rPr>
                  <w:rFonts w:eastAsia="Times New Roman"/>
                  <w:bCs/>
                </w:rPr>
                <w:alias w:val="MyPIRSTable1_6"/>
                <w:tag w:val="MyPIRSTable1_6"/>
                <w:id w:val="-104187987"/>
                <w:placeholder>
                  <w:docPart w:val="09C8E345C2B54F4FA61EE176D8A36CA2"/>
                </w:placeholder>
                <w:dataBinding w:xpath="//*[local-name()='MyPIRSTable1_6']" w:storeItemID="{99E3D2BE-06C1-4795-8970-33A745E9499F}"/>
                <w:dropDownList w:lastValue="1">
                  <w:listItem w:displayText="1" w:value="1"/>
                  <w:listItem w:displayText="2" w:value="2"/>
                  <w:listItem w:displayText="3" w:value="3"/>
                  <w:listItem w:displayText="4" w:value="4"/>
                  <w:listItem w:displayText="5" w:value="5"/>
                </w:dropDownList>
              </w:sdtPr>
              <w:sdtEndPr/>
              <w:sdtContent>
                <w:tc>
                  <w:tcPr>
                    <w:tcW w:w="863" w:type="dxa"/>
                  </w:tcPr>
                  <w:p w14:paraId="38BE0147" w14:textId="77777777" w:rsidR="0062088A" w:rsidRPr="00EB3C48" w:rsidRDefault="00F86941" w:rsidP="00D65D64">
                    <w:pPr>
                      <w:autoSpaceDE w:val="0"/>
                      <w:autoSpaceDN w:val="0"/>
                      <w:adjustRightInd w:val="0"/>
                      <w:spacing w:after="0" w:line="240" w:lineRule="auto"/>
                      <w:jc w:val="center"/>
                      <w:rPr>
                        <w:rFonts w:eastAsia="Times New Roman"/>
                        <w:bCs/>
                      </w:rPr>
                    </w:pPr>
                    <w:r>
                      <w:rPr>
                        <w:rFonts w:eastAsia="Times New Roman"/>
                        <w:bCs/>
                      </w:rPr>
                      <w:t>1</w:t>
                    </w:r>
                  </w:p>
                </w:tc>
              </w:sdtContent>
            </w:sdt>
            <w:tc>
              <w:tcPr>
                <w:tcW w:w="5938" w:type="dxa"/>
              </w:tcPr>
              <w:p w14:paraId="6C43C6EC" w14:textId="77777777" w:rsidR="0062088A" w:rsidRPr="0010371B" w:rsidRDefault="00E71A5F" w:rsidP="00C471F7">
                <w:pPr>
                  <w:spacing w:after="0" w:line="240" w:lineRule="auto"/>
                  <w:jc w:val="both"/>
                  <w:rPr>
                    <w:rFonts w:eastAsia="Times New Roman"/>
                  </w:rPr>
                </w:pPr>
                <w:sdt>
                  <w:sdtPr>
                    <w:rPr>
                      <w:rFonts w:eastAsia="Times New Roman"/>
                    </w:rPr>
                    <w:alias w:val="MyPIRSTable1_ClassReason6"/>
                    <w:id w:val="623115479"/>
                    <w:placeholder>
                      <w:docPart w:val="E17DF9D971A2EB4496AFC03EEAAAA8B8"/>
                    </w:placeholder>
                    <w:text/>
                  </w:sdtPr>
                  <w:sdtEndPr/>
                  <w:sdtContent>
                    <w:r w:rsidR="00FC18EF" w:rsidRPr="0010371B">
                      <w:rPr>
                        <w:rFonts w:eastAsia="Times New Roman"/>
                      </w:rPr>
                      <w:t>Class 1 and not Class 1</w:t>
                    </w:r>
                  </w:sdtContent>
                </w:sdt>
                <w:r w:rsidR="00FC18EF" w:rsidRPr="0010371B">
                  <w:rPr>
                    <w:rFonts w:eastAsia="Times New Roman"/>
                  </w:rPr>
                  <w:t xml:space="preserve"> was selected because heshe</w:t>
                </w:r>
                <w:r w:rsidR="00072689">
                  <w:rPr>
                    <w:rFonts w:eastAsia="Times New Roman"/>
                  </w:rPr>
                  <w:t xml:space="preserve"> </w:t>
                </w:r>
              </w:p>
              <w:p w14:paraId="7F334C88" w14:textId="77777777" w:rsidR="00FC18EF" w:rsidRPr="0010371B" w:rsidRDefault="00FC18EF" w:rsidP="00C471F7">
                <w:pPr>
                  <w:spacing w:after="0" w:line="240" w:lineRule="auto"/>
                  <w:jc w:val="both"/>
                  <w:rPr>
                    <w:rFonts w:eastAsia="Times New Roman"/>
                  </w:rPr>
                </w:pPr>
              </w:p>
              <w:p w14:paraId="6E0C06E6" w14:textId="77777777" w:rsidR="00FC18EF" w:rsidRPr="0010371B" w:rsidRDefault="00ED5156" w:rsidP="00C471F7">
                <w:pPr>
                  <w:spacing w:line="240" w:lineRule="auto"/>
                  <w:jc w:val="both"/>
                  <w:rPr>
                    <w:rFonts w:eastAsia="Times New Roman"/>
                  </w:rPr>
                </w:pPr>
                <w:r w:rsidRPr="00ED5156">
                  <w:rPr>
                    <w:rFonts w:eastAsia="Times New Roman"/>
                  </w:rPr>
                  <w:t xml:space="preserve">HeShe </w:t>
                </w:r>
                <w:sdt>
                  <w:sdtPr>
                    <w:rPr>
                      <w:rFonts w:eastAsia="Times New Roman"/>
                    </w:rPr>
                    <w:alias w:val="MyPIRSTable1_Impair_6"/>
                    <w:id w:val="-1649730284"/>
                    <w:placeholder>
                      <w:docPart w:val="9F39FB695E526B438B03EA3EEA585D92"/>
                    </w:placeholder>
                    <w:text/>
                  </w:sdtPr>
                  <w:sdtEndPr/>
                  <w:sdtContent>
                    <w:r w:rsidR="00FC18EF" w:rsidRPr="0010371B">
                      <w:rPr>
                        <w:rFonts w:eastAsia="Times New Roman"/>
                      </w:rPr>
                      <w:t>have no deficit, or minimal impairment</w:t>
                    </w:r>
                  </w:sdtContent>
                </w:sdt>
              </w:p>
              <w:sdt>
                <w:sdtPr>
                  <w:alias w:val="PIRSEmployabilityPost_1"/>
                  <w:id w:val="-1166554405"/>
                  <w:placeholder>
                    <w:docPart w:val="831E9FF9F5E9FD41BCB69AA182A749D5"/>
                  </w:placeholder>
                  <w:dataBinding w:xpath="//*[local-name()='PIRSEmployabilityPost_1']" w:storeItemID="{99E3D2BE-06C1-4795-8970-33A745E9499F}"/>
                  <w:text/>
                </w:sdtPr>
                <w:sdtEndPr/>
                <w:sdtContent>
                  <w:p w14:paraId="5E718B61" w14:textId="77777777" w:rsidR="003D4244" w:rsidRDefault="00BF0BEA" w:rsidP="00C471F7">
                    <w:pPr>
                      <w:spacing w:after="0"/>
                      <w:jc w:val="both"/>
                    </w:pPr>
                    <w:r>
                      <w:t>Work: HeShe said heshe has not worked since XX and is not looking for work. Hours per week: The Claimant said heshe is currently working XX hours a week. HeShe said there have not been any complaints about hisher work. Volunteering: HeShe stated that heshe does not do any unpaid work. The last time helping someone without payment was XX HeShe said the barriers to returning to work were</w:t>
                    </w:r>
                  </w:p>
                </w:sdtContent>
              </w:sdt>
              <w:p w14:paraId="44FD02BF" w14:textId="77777777" w:rsidR="0062088A" w:rsidRDefault="0062088A" w:rsidP="00C471F7">
                <w:pPr>
                  <w:pStyle w:val="AutoNumber"/>
                  <w:spacing w:line="240" w:lineRule="auto"/>
                  <w:rPr>
                    <w:sz w:val="22"/>
                    <w:szCs w:val="22"/>
                    <w:lang w:val="en-AU"/>
                  </w:rPr>
                </w:pPr>
              </w:p>
              <w:sdt>
                <w:sdtPr>
                  <w:alias w:val="PIRSEmployabilityPre_1"/>
                  <w:tag w:val="PIRSEmployabilityPre_1"/>
                  <w:id w:val="-29265907"/>
                  <w:placeholder>
                    <w:docPart w:val="8001681D01A4F04F8C6822B11DFF050A"/>
                  </w:placeholder>
                  <w:dataBinding w:xpath="//*[local-name()='PIRSEmployabilityPre_1']" w:storeItemID="{99E3D2BE-06C1-4795-8970-33A745E9499F}"/>
                  <w:text/>
                </w:sdtPr>
                <w:sdtEndPr/>
                <w:sdtContent>
                  <w:p w14:paraId="395F328D" w14:textId="77777777" w:rsidR="000C29AD" w:rsidRDefault="000C29AD" w:rsidP="00C471F7">
                    <w:pPr>
                      <w:spacing w:after="0"/>
                      <w:jc w:val="both"/>
                    </w:pPr>
                    <w:r w:rsidRPr="00194938">
                      <w:t>HeShe stated that there were never any issues with employment before the subject injury.</w:t>
                    </w:r>
                  </w:p>
                </w:sdtContent>
              </w:sdt>
              <w:p w14:paraId="14232AE9" w14:textId="77777777" w:rsidR="000C29AD" w:rsidRPr="0010371B" w:rsidRDefault="000C29AD" w:rsidP="00C471F7">
                <w:pPr>
                  <w:pStyle w:val="AutoNumber"/>
                  <w:spacing w:line="240" w:lineRule="auto"/>
                  <w:rPr>
                    <w:sz w:val="22"/>
                    <w:szCs w:val="22"/>
                    <w:lang w:val="en-AU"/>
                  </w:rPr>
                </w:pPr>
              </w:p>
            </w:tc>
          </w:tr>
          <w:tr w:rsidR="0062088A" w:rsidRPr="0010371B" w14:paraId="7D41E4BA" w14:textId="77777777" w:rsidTr="00F61841">
            <w:trPr>
              <w:trHeight w:val="391"/>
            </w:trPr>
            <w:tc>
              <w:tcPr>
                <w:tcW w:w="9634" w:type="dxa"/>
                <w:gridSpan w:val="3"/>
              </w:tcPr>
              <w:p w14:paraId="282DB9E9" w14:textId="77777777" w:rsidR="0062088A" w:rsidRPr="0010371B" w:rsidRDefault="0062088A" w:rsidP="00D65D64">
                <w:pPr>
                  <w:autoSpaceDE w:val="0"/>
                  <w:autoSpaceDN w:val="0"/>
                  <w:adjustRightInd w:val="0"/>
                  <w:spacing w:after="0" w:line="240" w:lineRule="auto"/>
                  <w:jc w:val="both"/>
                </w:pPr>
                <w:r w:rsidRPr="0010371B">
                  <w:lastRenderedPageBreak/>
                  <w:t>List classes in ascending order:</w:t>
                </w:r>
                <w:r w:rsidR="00C35188">
                  <w:t xml:space="preserve"> </w:t>
                </w:r>
                <w:sdt>
                  <w:sdtPr>
                    <w:alias w:val="MyPIRSTable1Sorted_1"/>
                    <w:tag w:val="MyPIRSTable1Sorted_1"/>
                    <w:id w:val="1900703475"/>
                    <w:placeholder>
                      <w:docPart w:val="6AF27C72FA51E2478265556C0E709DDE"/>
                    </w:placeholder>
                    <w:dataBinding w:xpath="//*[local-name()='MyPIRSTable1Sorted_1']" w:storeItemID="{99E3D2BE-06C1-4795-8970-33A745E9499F}"/>
                    <w:text/>
                  </w:sdtPr>
                  <w:sdtEndPr/>
                  <w:sdtContent>
                    <w:r w:rsidR="00BD0F15">
                      <w:t>1</w:t>
                    </w:r>
                  </w:sdtContent>
                </w:sdt>
                <w:r w:rsidR="001526BC">
                  <w:t xml:space="preserve">, </w:t>
                </w:r>
                <w:sdt>
                  <w:sdtPr>
                    <w:alias w:val="MyPIRSTable1Sorted_2"/>
                    <w:tag w:val="MyPIRSTable1Sorted_2"/>
                    <w:id w:val="1070928301"/>
                    <w:placeholder>
                      <w:docPart w:val="6AF27C72FA51E2478265556C0E709DDE"/>
                    </w:placeholder>
                    <w:dataBinding w:xpath="//*[local-name()='MyPIRSTable1Sorted_2']" w:storeItemID="{99E3D2BE-06C1-4795-8970-33A745E9499F}"/>
                    <w:text/>
                  </w:sdtPr>
                  <w:sdtEndPr/>
                  <w:sdtContent>
                    <w:r w:rsidR="00BD0F15">
                      <w:t>1</w:t>
                    </w:r>
                  </w:sdtContent>
                </w:sdt>
                <w:r w:rsidR="001526BC">
                  <w:t xml:space="preserve">, </w:t>
                </w:r>
                <w:sdt>
                  <w:sdtPr>
                    <w:alias w:val="MyPIRSTable1Sorted_3"/>
                    <w:tag w:val="MyPIRSTable1Sorted_3"/>
                    <w:id w:val="1628810238"/>
                    <w:placeholder>
                      <w:docPart w:val="6AF27C72FA51E2478265556C0E709DDE"/>
                    </w:placeholder>
                    <w:dataBinding w:xpath="//*[local-name()='MyPIRSTable1Sorted_3']" w:storeItemID="{99E3D2BE-06C1-4795-8970-33A745E9499F}"/>
                    <w:text/>
                  </w:sdtPr>
                  <w:sdtEndPr/>
                  <w:sdtContent>
                    <w:r w:rsidR="00BD0F15">
                      <w:t>1</w:t>
                    </w:r>
                  </w:sdtContent>
                </w:sdt>
                <w:r w:rsidR="001526BC">
                  <w:t xml:space="preserve">, </w:t>
                </w:r>
                <w:sdt>
                  <w:sdtPr>
                    <w:alias w:val="MyPIRSTable1Sorted_4"/>
                    <w:tag w:val="MyPIRSTable1Sorted_4"/>
                    <w:id w:val="836192158"/>
                    <w:placeholder>
                      <w:docPart w:val="6AF27C72FA51E2478265556C0E709DDE"/>
                    </w:placeholder>
                    <w:dataBinding w:xpath="//*[local-name()='MyPIRSTable1Sorted_4']" w:storeItemID="{99E3D2BE-06C1-4795-8970-33A745E9499F}"/>
                    <w:text/>
                  </w:sdtPr>
                  <w:sdtEndPr/>
                  <w:sdtContent>
                    <w:r w:rsidR="00BD0F15">
                      <w:t>1</w:t>
                    </w:r>
                  </w:sdtContent>
                </w:sdt>
                <w:r w:rsidR="001526BC">
                  <w:t xml:space="preserve">, </w:t>
                </w:r>
                <w:sdt>
                  <w:sdtPr>
                    <w:alias w:val="MyPIRSTable1Sorted_5"/>
                    <w:tag w:val="MyPIRSTable1Sorted_5"/>
                    <w:id w:val="-1906214372"/>
                    <w:placeholder>
                      <w:docPart w:val="6AF27C72FA51E2478265556C0E709DDE"/>
                    </w:placeholder>
                    <w:dataBinding w:xpath="//*[local-name()='MyPIRSTable1Sorted_5']" w:storeItemID="{99E3D2BE-06C1-4795-8970-33A745E9499F}"/>
                    <w:text/>
                  </w:sdtPr>
                  <w:sdtEndPr/>
                  <w:sdtContent>
                    <w:r w:rsidR="00BD0F15">
                      <w:t>1</w:t>
                    </w:r>
                  </w:sdtContent>
                </w:sdt>
                <w:r w:rsidR="001526BC">
                  <w:t xml:space="preserve">, </w:t>
                </w:r>
                <w:sdt>
                  <w:sdtPr>
                    <w:alias w:val="MyPIRSTable1Sorted_6"/>
                    <w:tag w:val="MyPIRSTable1Sorted_6"/>
                    <w:id w:val="881217953"/>
                    <w:placeholder>
                      <w:docPart w:val="6AF27C72FA51E2478265556C0E709DDE"/>
                    </w:placeholder>
                    <w:dataBinding w:xpath="//*[local-name()='MyPIRSTable1Sorted_6']" w:storeItemID="{99E3D2BE-06C1-4795-8970-33A745E9499F}"/>
                    <w:text/>
                  </w:sdtPr>
                  <w:sdtEndPr/>
                  <w:sdtContent>
                    <w:r w:rsidR="00BD0F15">
                      <w:t>1</w:t>
                    </w:r>
                  </w:sdtContent>
                </w:sdt>
              </w:p>
            </w:tc>
          </w:tr>
          <w:tr w:rsidR="0062088A" w:rsidRPr="0010371B" w14:paraId="21256799" w14:textId="77777777" w:rsidTr="00F61841">
            <w:trPr>
              <w:trHeight w:val="214"/>
            </w:trPr>
            <w:tc>
              <w:tcPr>
                <w:tcW w:w="9634" w:type="dxa"/>
                <w:gridSpan w:val="3"/>
              </w:tcPr>
              <w:p w14:paraId="63F09F8A" w14:textId="77777777" w:rsidR="0062088A" w:rsidRPr="0010371B" w:rsidRDefault="0062088A" w:rsidP="00D65D64">
                <w:pPr>
                  <w:autoSpaceDE w:val="0"/>
                  <w:autoSpaceDN w:val="0"/>
                  <w:adjustRightInd w:val="0"/>
                  <w:spacing w:after="0" w:line="240" w:lineRule="auto"/>
                  <w:jc w:val="both"/>
                </w:pPr>
                <w:r w:rsidRPr="0010371B">
                  <w:t xml:space="preserve">Median Class Value: </w:t>
                </w:r>
                <w:sdt>
                  <w:sdtPr>
                    <w:alias w:val="MyPIRSTable1Median"/>
                    <w:tag w:val="MyPIRSTable1Median"/>
                    <w:id w:val="-331688905"/>
                    <w:placeholder>
                      <w:docPart w:val="5F5A02F1C510D044AAD28C3907B8BFB9"/>
                    </w:placeholder>
                    <w:showingPlcHdr/>
                    <w:dataBinding w:xpath="//*[local-name()='MyPIRSTable1Median']" w:storeItemID="{99E3D2BE-06C1-4795-8970-33A745E9499F}"/>
                    <w:text/>
                  </w:sdtPr>
                  <w:sdtEndPr/>
                  <w:sdtContent>
                    <w:r w:rsidR="00657CB4" w:rsidRPr="00D81F05">
                      <w:rPr>
                        <w:rStyle w:val="PlaceholderText"/>
                      </w:rPr>
                      <w:t>Click or tap here to enter text.</w:t>
                    </w:r>
                  </w:sdtContent>
                </w:sdt>
              </w:p>
            </w:tc>
          </w:tr>
          <w:tr w:rsidR="0062088A" w:rsidRPr="00EB3C48" w14:paraId="3E4F419D" w14:textId="77777777" w:rsidTr="00F61841">
            <w:trPr>
              <w:trHeight w:val="231"/>
            </w:trPr>
            <w:tc>
              <w:tcPr>
                <w:tcW w:w="9634" w:type="dxa"/>
                <w:gridSpan w:val="3"/>
              </w:tcPr>
              <w:p w14:paraId="330412BA" w14:textId="77777777" w:rsidR="0062088A" w:rsidRPr="00EB3C48" w:rsidRDefault="0062088A" w:rsidP="00D65D64">
                <w:pPr>
                  <w:autoSpaceDE w:val="0"/>
                  <w:autoSpaceDN w:val="0"/>
                  <w:adjustRightInd w:val="0"/>
                  <w:spacing w:after="0" w:line="240" w:lineRule="auto"/>
                </w:pPr>
                <w:r w:rsidRPr="00EB3C48">
                  <w:t xml:space="preserve">Aggregate Score: </w:t>
                </w:r>
                <w:sdt>
                  <w:sdtPr>
                    <w:alias w:val="MyPIRSTable1Total"/>
                    <w:tag w:val="MyPIRSTable1Total"/>
                    <w:id w:val="1596981578"/>
                    <w:placeholder>
                      <w:docPart w:val="CFED925A90885D459C095BC5F9CDB70C"/>
                    </w:placeholder>
                    <w:showingPlcHdr/>
                    <w:dataBinding w:xpath="//*[local-name()='MyPIRSTable1Total']" w:storeItemID="{99E3D2BE-06C1-4795-8970-33A745E9499F}"/>
                    <w:text/>
                  </w:sdtPr>
                  <w:sdtEndPr/>
                  <w:sdtContent>
                    <w:r w:rsidR="00657CB4" w:rsidRPr="00D81F05">
                      <w:rPr>
                        <w:rStyle w:val="PlaceholderText"/>
                      </w:rPr>
                      <w:t>Click or tap here to enter text.</w:t>
                    </w:r>
                  </w:sdtContent>
                </w:sdt>
              </w:p>
            </w:tc>
          </w:tr>
          <w:tr w:rsidR="0062088A" w:rsidRPr="00EB3C48" w14:paraId="489211F0" w14:textId="77777777" w:rsidTr="00F61841">
            <w:trPr>
              <w:trHeight w:val="231"/>
            </w:trPr>
            <w:tc>
              <w:tcPr>
                <w:tcW w:w="9634" w:type="dxa"/>
                <w:gridSpan w:val="3"/>
              </w:tcPr>
              <w:p w14:paraId="0194E7ED" w14:textId="77777777" w:rsidR="0062088A" w:rsidRPr="00EB3C48" w:rsidRDefault="0062088A" w:rsidP="00D65D64">
                <w:pPr>
                  <w:autoSpaceDE w:val="0"/>
                  <w:autoSpaceDN w:val="0"/>
                  <w:adjustRightInd w:val="0"/>
                  <w:spacing w:after="0" w:line="240" w:lineRule="auto"/>
                  <w:rPr>
                    <w:color w:val="0000FF"/>
                  </w:rPr>
                </w:pPr>
                <w:r w:rsidRPr="00EB3C48">
                  <w:t xml:space="preserve">% Whole Person Impairment: </w:t>
                </w:r>
                <w:sdt>
                  <w:sdtPr>
                    <w:alias w:val="MyPIRSTable1InitWPI"/>
                    <w:tag w:val="MyPIRSTable1InitWPI"/>
                    <w:id w:val="1899855094"/>
                    <w:placeholder>
                      <w:docPart w:val="07B73DEFFC5EC04EB04C4F0AE8933C1A"/>
                    </w:placeholder>
                    <w:showingPlcHdr/>
                    <w:dataBinding w:xpath="//*[local-name()='MyPIRSTable1InitWPI']" w:storeItemID="{99E3D2BE-06C1-4795-8970-33A745E9499F}"/>
                    <w:text/>
                  </w:sdtPr>
                  <w:sdtEndPr/>
                  <w:sdtContent>
                    <w:r w:rsidR="00657CB4" w:rsidRPr="00D81F05">
                      <w:rPr>
                        <w:rStyle w:val="PlaceholderText"/>
                      </w:rPr>
                      <w:t>Click or tap here to enter text.</w:t>
                    </w:r>
                  </w:sdtContent>
                </w:sdt>
                <w:r w:rsidRPr="00EB3C48">
                  <w:t>%</w:t>
                </w:r>
              </w:p>
            </w:tc>
          </w:tr>
        </w:tbl>
        <w:p w14:paraId="26C70FCA" w14:textId="77777777" w:rsidR="0062088A" w:rsidRPr="00EB3C48" w:rsidRDefault="0062088A" w:rsidP="00D65D64">
          <w:pPr>
            <w:spacing w:before="120" w:after="0"/>
            <w:jc w:val="both"/>
            <w:rPr>
              <w:vertAlign w:val="superscript"/>
            </w:rPr>
          </w:pPr>
          <w:r w:rsidRPr="00EB3C48">
            <w:t xml:space="preserve">*%WPI </w:t>
          </w:r>
          <w:r w:rsidRPr="00EB3C48">
            <w:rPr>
              <w:vertAlign w:val="superscript"/>
            </w:rPr>
            <w:t>= Percentage Whole Person Impairment</w:t>
          </w:r>
        </w:p>
      </w:sdtContent>
    </w:sdt>
    <w:p w14:paraId="3DB57107" w14:textId="77777777" w:rsidR="004E4B7D" w:rsidRPr="00EB3C48" w:rsidRDefault="004E4B7D" w:rsidP="00D65D64">
      <w:pPr>
        <w:spacing w:before="120" w:after="0"/>
        <w:jc w:val="both"/>
        <w:rPr>
          <w:vertAlign w:val="superscript"/>
        </w:rPr>
      </w:pPr>
    </w:p>
    <w:sdt>
      <w:sdtPr>
        <w:rPr>
          <w:rFonts w:eastAsiaTheme="minorHAnsi"/>
          <w:b w:val="0"/>
          <w:sz w:val="22"/>
          <w:lang w:val="en-AU" w:eastAsia="en-US"/>
        </w:rPr>
        <w:alias w:val="wccTbl1WPI"/>
        <w:tag w:val="wccTbl1WPI"/>
        <w:id w:val="-1623371493"/>
        <w:placeholder>
          <w:docPart w:val="6AF27C72FA51E2478265556C0E709DDE"/>
        </w:placeholder>
      </w:sdtPr>
      <w:sdtEndPr/>
      <w:sdt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000" w:firstRow="0" w:lastRow="0" w:firstColumn="0" w:lastColumn="0" w:noHBand="0" w:noVBand="0"/>
            <w:tblCaption w:val="MyPIRSTable1"/>
          </w:tblPr>
          <w:tblGrid>
            <w:gridCol w:w="1131"/>
            <w:gridCol w:w="1130"/>
            <w:gridCol w:w="1125"/>
            <w:gridCol w:w="1127"/>
            <w:gridCol w:w="1116"/>
            <w:gridCol w:w="571"/>
            <w:gridCol w:w="547"/>
            <w:gridCol w:w="552"/>
            <w:gridCol w:w="414"/>
            <w:gridCol w:w="1694"/>
          </w:tblGrid>
          <w:tr w:rsidR="004E34B7" w:rsidRPr="00EB3C48" w14:paraId="60E1D4E3" w14:textId="77777777" w:rsidTr="005F2C9A">
            <w:trPr>
              <w:trHeight w:val="646"/>
            </w:trPr>
            <w:tc>
              <w:tcPr>
                <w:tcW w:w="7299" w:type="dxa"/>
                <w:gridSpan w:val="8"/>
                <w:tcBorders>
                  <w:top w:val="single" w:sz="4" w:space="0" w:color="auto"/>
                  <w:left w:val="nil"/>
                  <w:bottom w:val="nil"/>
                  <w:right w:val="nil"/>
                </w:tcBorders>
              </w:tcPr>
              <w:p w14:paraId="74BDFFAB" w14:textId="77777777" w:rsidR="004E34B7" w:rsidRPr="00EB3C48" w:rsidRDefault="004E34B7" w:rsidP="00D65D64">
                <w:pPr>
                  <w:pStyle w:val="Subtitle"/>
                  <w:jc w:val="left"/>
                  <w:rPr>
                    <w:b w:val="0"/>
                    <w:sz w:val="22"/>
                  </w:rPr>
                </w:pPr>
                <w:r w:rsidRPr="00EB3C48">
                  <w:rPr>
                    <w:b w:val="0"/>
                    <w:sz w:val="22"/>
                  </w:rPr>
                  <w:t>Score</w:t>
                </w:r>
              </w:p>
            </w:tc>
            <w:tc>
              <w:tcPr>
                <w:tcW w:w="2108" w:type="dxa"/>
                <w:gridSpan w:val="2"/>
                <w:tcBorders>
                  <w:top w:val="single" w:sz="4" w:space="0" w:color="auto"/>
                  <w:left w:val="nil"/>
                  <w:bottom w:val="single" w:sz="4" w:space="0" w:color="auto"/>
                  <w:right w:val="nil"/>
                </w:tcBorders>
              </w:tcPr>
              <w:p w14:paraId="38063311" w14:textId="77777777" w:rsidR="004E34B7" w:rsidRPr="00EB3C48" w:rsidRDefault="004E34B7" w:rsidP="00D65D64">
                <w:pPr>
                  <w:spacing w:line="240" w:lineRule="auto"/>
                </w:pPr>
                <w:r w:rsidRPr="00EB3C48">
                  <w:t>Median Class</w:t>
                </w:r>
              </w:p>
            </w:tc>
          </w:tr>
          <w:tr w:rsidR="004E34B7" w:rsidRPr="00EB3C48" w14:paraId="5CDE3E8C" w14:textId="77777777" w:rsidTr="005F2C9A">
            <w:trPr>
              <w:trHeight w:val="490"/>
            </w:trPr>
            <w:tc>
              <w:tcPr>
                <w:tcW w:w="1131" w:type="dxa"/>
                <w:tcBorders>
                  <w:top w:val="single" w:sz="4" w:space="0" w:color="auto"/>
                  <w:left w:val="single" w:sz="4" w:space="0" w:color="auto"/>
                  <w:bottom w:val="single" w:sz="4" w:space="0" w:color="auto"/>
                  <w:right w:val="single" w:sz="4" w:space="0" w:color="auto"/>
                </w:tcBorders>
              </w:tcPr>
              <w:p w14:paraId="52B0EDC4" w14:textId="77777777" w:rsidR="004E34B7" w:rsidRPr="00EB3C48" w:rsidRDefault="00E71A5F" w:rsidP="00D65D64">
                <w:sdt>
                  <w:sdtPr>
                    <w:alias w:val="MyPIRSTable1Sorted_1"/>
                    <w:tag w:val="MyPIRSTable1Sorted_1"/>
                    <w:id w:val="781375354"/>
                    <w:placeholder>
                      <w:docPart w:val="88CD33F66D567B49A4B6F538DC05964E"/>
                    </w:placeholder>
                    <w:dataBinding w:xpath="//*[local-name()='MyPIRSTable1Sorted_1']" w:storeItemID="{99E3D2BE-06C1-4795-8970-33A745E9499F}"/>
                    <w:text/>
                  </w:sdtPr>
                  <w:sdtEndPr/>
                  <w:sdtContent>
                    <w:r w:rsidR="00BD0F15">
                      <w:t>1</w:t>
                    </w:r>
                  </w:sdtContent>
                </w:sdt>
              </w:p>
            </w:tc>
            <w:tc>
              <w:tcPr>
                <w:tcW w:w="1130" w:type="dxa"/>
                <w:tcBorders>
                  <w:top w:val="single" w:sz="4" w:space="0" w:color="auto"/>
                  <w:left w:val="single" w:sz="4" w:space="0" w:color="auto"/>
                  <w:bottom w:val="single" w:sz="4" w:space="0" w:color="auto"/>
                  <w:right w:val="single" w:sz="4" w:space="0" w:color="auto"/>
                </w:tcBorders>
              </w:tcPr>
              <w:p w14:paraId="689E6838" w14:textId="77777777" w:rsidR="004E34B7" w:rsidRPr="00EB3C48" w:rsidRDefault="00E71A5F" w:rsidP="00D65D64">
                <w:sdt>
                  <w:sdtPr>
                    <w:alias w:val="MyPIRSTable1Sorted_2"/>
                    <w:tag w:val="MyPIRSTable1Sorted_2"/>
                    <w:id w:val="-474910335"/>
                    <w:placeholder>
                      <w:docPart w:val="32A96BC02AA4DE478405C04865DCA355"/>
                    </w:placeholder>
                    <w:dataBinding w:xpath="//*[local-name()='MyPIRSTable1Sorted_2']" w:storeItemID="{99E3D2BE-06C1-4795-8970-33A745E9499F}"/>
                    <w:text/>
                  </w:sdtPr>
                  <w:sdtEndPr/>
                  <w:sdtContent>
                    <w:r w:rsidR="00BD0F15">
                      <w:t>1</w:t>
                    </w:r>
                  </w:sdtContent>
                </w:sdt>
              </w:p>
            </w:tc>
            <w:tc>
              <w:tcPr>
                <w:tcW w:w="1125" w:type="dxa"/>
                <w:tcBorders>
                  <w:top w:val="single" w:sz="4" w:space="0" w:color="auto"/>
                  <w:left w:val="single" w:sz="4" w:space="0" w:color="auto"/>
                  <w:bottom w:val="single" w:sz="4" w:space="0" w:color="auto"/>
                  <w:right w:val="single" w:sz="4" w:space="0" w:color="auto"/>
                </w:tcBorders>
              </w:tcPr>
              <w:p w14:paraId="20111B64" w14:textId="77777777" w:rsidR="004E34B7" w:rsidRPr="00EB3C48" w:rsidRDefault="00E71A5F" w:rsidP="00D65D64">
                <w:sdt>
                  <w:sdtPr>
                    <w:alias w:val="MyPIRSTable1Sorted_3"/>
                    <w:tag w:val="MyPIRSTable1Sorted_3"/>
                    <w:id w:val="-1299298125"/>
                    <w:placeholder>
                      <w:docPart w:val="9026208DF2D5B7419204A32F70E59ED5"/>
                    </w:placeholder>
                    <w:dataBinding w:xpath="//*[local-name()='MyPIRSTable1Sorted_3']" w:storeItemID="{99E3D2BE-06C1-4795-8970-33A745E9499F}"/>
                    <w:text/>
                  </w:sdtPr>
                  <w:sdtEndPr/>
                  <w:sdtContent>
                    <w:r w:rsidR="00BD0F15">
                      <w:t>1</w:t>
                    </w:r>
                  </w:sdtContent>
                </w:sdt>
              </w:p>
            </w:tc>
            <w:tc>
              <w:tcPr>
                <w:tcW w:w="1127" w:type="dxa"/>
                <w:tcBorders>
                  <w:top w:val="single" w:sz="4" w:space="0" w:color="auto"/>
                  <w:left w:val="single" w:sz="4" w:space="0" w:color="auto"/>
                  <w:bottom w:val="single" w:sz="4" w:space="0" w:color="auto"/>
                  <w:right w:val="single" w:sz="4" w:space="0" w:color="auto"/>
                </w:tcBorders>
              </w:tcPr>
              <w:p w14:paraId="4B548625" w14:textId="77777777" w:rsidR="004E34B7" w:rsidRPr="00EB3C48" w:rsidRDefault="00E71A5F" w:rsidP="00D65D64">
                <w:sdt>
                  <w:sdtPr>
                    <w:alias w:val="MyPIRSTable1Sorted_4"/>
                    <w:tag w:val="MyPIRSTable1Sorted_4"/>
                    <w:id w:val="1476718027"/>
                    <w:placeholder>
                      <w:docPart w:val="85B52D7B7AD44F4499992058FCEE1DC5"/>
                    </w:placeholder>
                    <w:dataBinding w:xpath="//*[local-name()='MyPIRSTable1Sorted_4']" w:storeItemID="{99E3D2BE-06C1-4795-8970-33A745E9499F}"/>
                    <w:text/>
                  </w:sdtPr>
                  <w:sdtEndPr/>
                  <w:sdtContent>
                    <w:r w:rsidR="00BD0F15">
                      <w:t>1</w:t>
                    </w:r>
                  </w:sdtContent>
                </w:sdt>
              </w:p>
            </w:tc>
            <w:tc>
              <w:tcPr>
                <w:tcW w:w="1116" w:type="dxa"/>
                <w:tcBorders>
                  <w:top w:val="single" w:sz="4" w:space="0" w:color="auto"/>
                  <w:left w:val="single" w:sz="4" w:space="0" w:color="auto"/>
                  <w:bottom w:val="single" w:sz="4" w:space="0" w:color="auto"/>
                  <w:right w:val="single" w:sz="4" w:space="0" w:color="auto"/>
                </w:tcBorders>
              </w:tcPr>
              <w:p w14:paraId="04AB29D6" w14:textId="77777777" w:rsidR="004E34B7" w:rsidRPr="00EB3C48" w:rsidRDefault="00E71A5F" w:rsidP="00D65D64">
                <w:sdt>
                  <w:sdtPr>
                    <w:alias w:val="MyPIRSTable1Sorted_5"/>
                    <w:tag w:val="MyPIRSTable1Sorted_5"/>
                    <w:id w:val="620893688"/>
                    <w:placeholder>
                      <w:docPart w:val="259A615567660F41A25AA688708F8074"/>
                    </w:placeholder>
                    <w:dataBinding w:xpath="//*[local-name()='MyPIRSTable1Sorted_5']" w:storeItemID="{99E3D2BE-06C1-4795-8970-33A745E9499F}"/>
                    <w:text/>
                  </w:sdtPr>
                  <w:sdtEndPr/>
                  <w:sdtContent>
                    <w:r w:rsidR="00BD0F15">
                      <w:t>1</w:t>
                    </w:r>
                  </w:sdtContent>
                </w:sdt>
              </w:p>
            </w:tc>
            <w:tc>
              <w:tcPr>
                <w:tcW w:w="1118" w:type="dxa"/>
                <w:gridSpan w:val="2"/>
                <w:tcBorders>
                  <w:top w:val="single" w:sz="4" w:space="0" w:color="auto"/>
                  <w:left w:val="single" w:sz="4" w:space="0" w:color="auto"/>
                  <w:bottom w:val="single" w:sz="4" w:space="0" w:color="auto"/>
                  <w:right w:val="single" w:sz="4" w:space="0" w:color="auto"/>
                </w:tcBorders>
              </w:tcPr>
              <w:p w14:paraId="3570BBE7" w14:textId="77777777" w:rsidR="004E34B7" w:rsidRPr="00EB3C48" w:rsidRDefault="00E71A5F" w:rsidP="00D65D64">
                <w:sdt>
                  <w:sdtPr>
                    <w:alias w:val="MyPIRSTable1Sorted_6"/>
                    <w:tag w:val="MyPIRSTable1Sorted_6"/>
                    <w:id w:val="-470982546"/>
                    <w:placeholder>
                      <w:docPart w:val="4EAFC4F6F6D7EC49AEC04A4E7483D060"/>
                    </w:placeholder>
                    <w:dataBinding w:xpath="//*[local-name()='MyPIRSTable1Sorted_6']" w:storeItemID="{99E3D2BE-06C1-4795-8970-33A745E9499F}"/>
                    <w:text/>
                  </w:sdtPr>
                  <w:sdtEndPr/>
                  <w:sdtContent>
                    <w:r w:rsidR="00BD0F15">
                      <w:t>1</w:t>
                    </w:r>
                  </w:sdtContent>
                </w:sdt>
              </w:p>
            </w:tc>
            <w:tc>
              <w:tcPr>
                <w:tcW w:w="552" w:type="dxa"/>
                <w:tcBorders>
                  <w:top w:val="nil"/>
                  <w:left w:val="single" w:sz="4" w:space="0" w:color="auto"/>
                  <w:bottom w:val="nil"/>
                  <w:right w:val="single" w:sz="4" w:space="0" w:color="auto"/>
                </w:tcBorders>
              </w:tcPr>
              <w:p w14:paraId="40E5597F" w14:textId="77777777" w:rsidR="004E34B7" w:rsidRPr="00EB3C48" w:rsidRDefault="004E34B7" w:rsidP="00D65D64">
                <w:pPr>
                  <w:pStyle w:val="Subtitle"/>
                  <w:rPr>
                    <w:b w:val="0"/>
                    <w:sz w:val="22"/>
                    <w:lang w:val="en-AU"/>
                  </w:rPr>
                </w:pPr>
              </w:p>
            </w:tc>
            <w:sdt>
              <w:sdtPr>
                <w:alias w:val="MyPIRSTable1Median"/>
                <w:tag w:val="MyPIRSTable1Median"/>
                <w:id w:val="-600024125"/>
                <w:placeholder>
                  <w:docPart w:val="11636F2112247C438E107E1BCEEB2B54"/>
                </w:placeholder>
                <w:showingPlcHdr/>
                <w:dataBinding w:xpath="//*[local-name()='MyPIRSTable1Median']" w:storeItemID="{99E3D2BE-06C1-4795-8970-33A745E9499F}"/>
                <w:text/>
              </w:sdtPr>
              <w:sdtEndPr/>
              <w:sdtContent>
                <w:tc>
                  <w:tcPr>
                    <w:tcW w:w="2108" w:type="dxa"/>
                    <w:gridSpan w:val="2"/>
                    <w:tcBorders>
                      <w:top w:val="single" w:sz="4" w:space="0" w:color="auto"/>
                      <w:left w:val="single" w:sz="4" w:space="0" w:color="auto"/>
                      <w:bottom w:val="single" w:sz="4" w:space="0" w:color="auto"/>
                      <w:right w:val="single" w:sz="4" w:space="0" w:color="auto"/>
                    </w:tcBorders>
                  </w:tcPr>
                  <w:p w14:paraId="39A7290A" w14:textId="77777777" w:rsidR="004E34B7" w:rsidRPr="00EB3C48" w:rsidRDefault="00F4415B" w:rsidP="00D65D64">
                    <w:r w:rsidRPr="00D81F05">
                      <w:rPr>
                        <w:rStyle w:val="PlaceholderText"/>
                      </w:rPr>
                      <w:t>Click or tap here to enter text.</w:t>
                    </w:r>
                  </w:p>
                </w:tc>
              </w:sdtContent>
            </w:sdt>
          </w:tr>
          <w:tr w:rsidR="004E34B7" w:rsidRPr="00EB3C48" w14:paraId="4728D5DA" w14:textId="77777777" w:rsidTr="005F2C9A">
            <w:trPr>
              <w:trHeight w:val="634"/>
            </w:trPr>
            <w:tc>
              <w:tcPr>
                <w:tcW w:w="6200" w:type="dxa"/>
                <w:gridSpan w:val="6"/>
                <w:tcBorders>
                  <w:top w:val="nil"/>
                  <w:left w:val="nil"/>
                  <w:bottom w:val="nil"/>
                  <w:right w:val="nil"/>
                </w:tcBorders>
              </w:tcPr>
              <w:p w14:paraId="55125980" w14:textId="77777777" w:rsidR="004E34B7" w:rsidRPr="00EB3C48" w:rsidRDefault="004E34B7" w:rsidP="00D65D64">
                <w:pPr>
                  <w:spacing w:line="240" w:lineRule="auto"/>
                  <w:jc w:val="center"/>
                </w:pPr>
                <w:r w:rsidRPr="00EB3C48">
                  <w:t>Aggregate Score Impairment</w:t>
                </w:r>
              </w:p>
            </w:tc>
            <w:tc>
              <w:tcPr>
                <w:tcW w:w="1513" w:type="dxa"/>
                <w:gridSpan w:val="3"/>
                <w:tcBorders>
                  <w:top w:val="nil"/>
                  <w:left w:val="nil"/>
                  <w:bottom w:val="nil"/>
                  <w:right w:val="nil"/>
                </w:tcBorders>
              </w:tcPr>
              <w:p w14:paraId="3C0058C5" w14:textId="77777777" w:rsidR="004E34B7" w:rsidRPr="00EB3C48" w:rsidRDefault="004E34B7" w:rsidP="00D65D64">
                <w:pPr>
                  <w:spacing w:line="240" w:lineRule="auto"/>
                  <w:jc w:val="center"/>
                </w:pPr>
                <w:r w:rsidRPr="00EB3C48">
                  <w:t>Total</w:t>
                </w:r>
              </w:p>
            </w:tc>
            <w:tc>
              <w:tcPr>
                <w:tcW w:w="1694" w:type="dxa"/>
                <w:tcBorders>
                  <w:top w:val="nil"/>
                  <w:left w:val="nil"/>
                  <w:bottom w:val="nil"/>
                  <w:right w:val="nil"/>
                </w:tcBorders>
              </w:tcPr>
              <w:p w14:paraId="745A4C2A" w14:textId="77777777" w:rsidR="004E34B7" w:rsidRPr="00EB3C48" w:rsidRDefault="004E34B7" w:rsidP="00D65D64">
                <w:pPr>
                  <w:spacing w:line="240" w:lineRule="auto"/>
                  <w:jc w:val="center"/>
                </w:pPr>
                <w:r w:rsidRPr="00EB3C48">
                  <w:t>%</w:t>
                </w:r>
              </w:p>
            </w:tc>
          </w:tr>
          <w:tr w:rsidR="004E34B7" w:rsidRPr="00EB3C48" w14:paraId="1C52B593" w14:textId="77777777" w:rsidTr="005F2C9A">
            <w:trPr>
              <w:trHeight w:val="490"/>
            </w:trPr>
            <w:tc>
              <w:tcPr>
                <w:tcW w:w="1131" w:type="dxa"/>
                <w:tcBorders>
                  <w:top w:val="single" w:sz="4" w:space="0" w:color="auto"/>
                  <w:left w:val="single" w:sz="4" w:space="0" w:color="auto"/>
                  <w:bottom w:val="single" w:sz="4" w:space="0" w:color="auto"/>
                  <w:right w:val="single" w:sz="4" w:space="0" w:color="auto"/>
                </w:tcBorders>
              </w:tcPr>
              <w:p w14:paraId="04A0E9EF" w14:textId="77777777" w:rsidR="004E34B7" w:rsidRPr="00B855A9" w:rsidRDefault="004E34B7" w:rsidP="00D65D64">
                <w:pPr>
                  <w:pStyle w:val="Subtitle"/>
                  <w:rPr>
                    <w:b w:val="0"/>
                    <w:sz w:val="22"/>
                    <w:lang w:val="en-AU"/>
                  </w:rPr>
                </w:pPr>
                <w:r w:rsidRPr="00B855A9">
                  <w:rPr>
                    <w:b w:val="0"/>
                    <w:sz w:val="22"/>
                    <w:lang w:val="en-AU"/>
                  </w:rPr>
                  <w:t>+</w:t>
                </w:r>
                <w:r w:rsidRPr="00B855A9">
                  <w:rPr>
                    <w:b w:val="0"/>
                    <w:sz w:val="22"/>
                  </w:rPr>
                  <w:t xml:space="preserve"> </w:t>
                </w:r>
                <w:sdt>
                  <w:sdtPr>
                    <w:rPr>
                      <w:b w:val="0"/>
                      <w:sz w:val="22"/>
                    </w:rPr>
                    <w:alias w:val="MyPIRSTable1_1"/>
                    <w:tag w:val="MyPIRSTable1_1"/>
                    <w:id w:val="1592040972"/>
                    <w:placeholder>
                      <w:docPart w:val="4880549F5BC553489246EE8DDF4B5A44"/>
                    </w:placeholder>
                    <w:dataBinding w:xpath="//*[local-name()='MyPIRSTable1_1']" w:storeItemID="{99E3D2BE-06C1-4795-8970-33A745E9499F}"/>
                    <w:dropDownList w:lastValue="1">
                      <w:listItem w:displayText="1" w:value="1"/>
                      <w:listItem w:displayText="2" w:value="2"/>
                      <w:listItem w:displayText="3" w:value="3"/>
                      <w:listItem w:displayText="4" w:value="4"/>
                      <w:listItem w:displayText="5" w:value="5"/>
                    </w:dropDownList>
                  </w:sdtPr>
                  <w:sdtEndPr/>
                  <w:sdtContent>
                    <w:r w:rsidR="00BD0F15">
                      <w:rPr>
                        <w:b w:val="0"/>
                        <w:sz w:val="22"/>
                      </w:rPr>
                      <w:t>1</w:t>
                    </w:r>
                  </w:sdtContent>
                </w:sdt>
              </w:p>
            </w:tc>
            <w:tc>
              <w:tcPr>
                <w:tcW w:w="1130" w:type="dxa"/>
                <w:tcBorders>
                  <w:top w:val="single" w:sz="4" w:space="0" w:color="auto"/>
                  <w:left w:val="single" w:sz="4" w:space="0" w:color="auto"/>
                  <w:bottom w:val="single" w:sz="4" w:space="0" w:color="auto"/>
                  <w:right w:val="single" w:sz="4" w:space="0" w:color="auto"/>
                </w:tcBorders>
              </w:tcPr>
              <w:p w14:paraId="2C3B3238" w14:textId="77777777" w:rsidR="004E34B7" w:rsidRPr="00B855A9" w:rsidRDefault="004E34B7" w:rsidP="00D65D64">
                <w:pPr>
                  <w:pStyle w:val="Subtitle"/>
                  <w:rPr>
                    <w:b w:val="0"/>
                    <w:sz w:val="22"/>
                    <w:lang w:val="en-AU"/>
                  </w:rPr>
                </w:pPr>
                <w:r w:rsidRPr="00B855A9">
                  <w:rPr>
                    <w:b w:val="0"/>
                    <w:sz w:val="22"/>
                    <w:lang w:val="en-AU"/>
                  </w:rPr>
                  <w:t>+</w:t>
                </w:r>
                <w:r w:rsidRPr="00B855A9">
                  <w:rPr>
                    <w:b w:val="0"/>
                    <w:sz w:val="22"/>
                  </w:rPr>
                  <w:t xml:space="preserve"> </w:t>
                </w:r>
                <w:sdt>
                  <w:sdtPr>
                    <w:rPr>
                      <w:b w:val="0"/>
                      <w:sz w:val="22"/>
                    </w:rPr>
                    <w:alias w:val="MyPIRSTable1_2"/>
                    <w:tag w:val="MyPIRSTable1_2"/>
                    <w:id w:val="1040792986"/>
                    <w:placeholder>
                      <w:docPart w:val="F0A64F9F58330848804888D80162B048"/>
                    </w:placeholder>
                    <w:dataBinding w:xpath="//*[local-name()='MyPIRSTable1_2']" w:storeItemID="{99E3D2BE-06C1-4795-8970-33A745E9499F}"/>
                    <w:dropDownList w:lastValue="1">
                      <w:listItem w:displayText="1" w:value="1"/>
                      <w:listItem w:displayText="2" w:value="2"/>
                      <w:listItem w:displayText="3" w:value="3"/>
                      <w:listItem w:displayText="4" w:value="4"/>
                      <w:listItem w:displayText="5" w:value="5"/>
                    </w:dropDownList>
                  </w:sdtPr>
                  <w:sdtEndPr/>
                  <w:sdtContent>
                    <w:r w:rsidR="00F86941">
                      <w:rPr>
                        <w:b w:val="0"/>
                        <w:sz w:val="22"/>
                      </w:rPr>
                      <w:t>1</w:t>
                    </w:r>
                  </w:sdtContent>
                </w:sdt>
              </w:p>
            </w:tc>
            <w:tc>
              <w:tcPr>
                <w:tcW w:w="1125" w:type="dxa"/>
                <w:tcBorders>
                  <w:top w:val="single" w:sz="4" w:space="0" w:color="auto"/>
                  <w:left w:val="single" w:sz="4" w:space="0" w:color="auto"/>
                  <w:bottom w:val="single" w:sz="4" w:space="0" w:color="auto"/>
                  <w:right w:val="single" w:sz="4" w:space="0" w:color="auto"/>
                </w:tcBorders>
              </w:tcPr>
              <w:p w14:paraId="76025140" w14:textId="77777777" w:rsidR="004E34B7" w:rsidRPr="00B855A9" w:rsidRDefault="004E34B7" w:rsidP="00D65D64">
                <w:pPr>
                  <w:pStyle w:val="Subtitle"/>
                  <w:rPr>
                    <w:b w:val="0"/>
                    <w:sz w:val="22"/>
                    <w:lang w:val="en-AU"/>
                  </w:rPr>
                </w:pPr>
                <w:r w:rsidRPr="00B855A9">
                  <w:rPr>
                    <w:b w:val="0"/>
                    <w:sz w:val="22"/>
                    <w:lang w:val="en-AU"/>
                  </w:rPr>
                  <w:t>+</w:t>
                </w:r>
                <w:r w:rsidRPr="00B855A9">
                  <w:rPr>
                    <w:b w:val="0"/>
                    <w:sz w:val="22"/>
                  </w:rPr>
                  <w:t xml:space="preserve"> </w:t>
                </w:r>
                <w:sdt>
                  <w:sdtPr>
                    <w:rPr>
                      <w:b w:val="0"/>
                      <w:sz w:val="22"/>
                    </w:rPr>
                    <w:alias w:val="MyPIRSTable1_3"/>
                    <w:tag w:val="MyPIRSTable1_3"/>
                    <w:id w:val="1150020592"/>
                    <w:placeholder>
                      <w:docPart w:val="0F5A1BC761636D48A675E61D3D28FF5D"/>
                    </w:placeholder>
                    <w:dataBinding w:xpath="//*[local-name()='MyPIRSTable1_3']" w:storeItemID="{99E3D2BE-06C1-4795-8970-33A745E9499F}"/>
                    <w:dropDownList w:lastValue="1">
                      <w:listItem w:displayText="1" w:value="1"/>
                      <w:listItem w:displayText="2" w:value="2"/>
                      <w:listItem w:displayText="3" w:value="3"/>
                      <w:listItem w:displayText="4" w:value="4"/>
                      <w:listItem w:displayText="5" w:value="5"/>
                    </w:dropDownList>
                  </w:sdtPr>
                  <w:sdtEndPr/>
                  <w:sdtContent>
                    <w:r w:rsidR="00F86941">
                      <w:rPr>
                        <w:b w:val="0"/>
                        <w:sz w:val="22"/>
                      </w:rPr>
                      <w:t>1</w:t>
                    </w:r>
                  </w:sdtContent>
                </w:sdt>
              </w:p>
            </w:tc>
            <w:tc>
              <w:tcPr>
                <w:tcW w:w="1127" w:type="dxa"/>
                <w:tcBorders>
                  <w:top w:val="single" w:sz="4" w:space="0" w:color="auto"/>
                  <w:left w:val="single" w:sz="4" w:space="0" w:color="auto"/>
                  <w:bottom w:val="single" w:sz="4" w:space="0" w:color="auto"/>
                  <w:right w:val="single" w:sz="4" w:space="0" w:color="auto"/>
                </w:tcBorders>
              </w:tcPr>
              <w:p w14:paraId="51F40C52" w14:textId="77777777" w:rsidR="004E34B7" w:rsidRPr="00B855A9" w:rsidRDefault="004E34B7" w:rsidP="00D65D64">
                <w:pPr>
                  <w:pStyle w:val="Subtitle"/>
                  <w:rPr>
                    <w:b w:val="0"/>
                    <w:sz w:val="22"/>
                    <w:lang w:val="en-AU"/>
                  </w:rPr>
                </w:pPr>
                <w:r w:rsidRPr="00B855A9">
                  <w:rPr>
                    <w:b w:val="0"/>
                    <w:sz w:val="22"/>
                    <w:lang w:val="en-AU"/>
                  </w:rPr>
                  <w:t>+</w:t>
                </w:r>
                <w:r w:rsidRPr="00B855A9">
                  <w:rPr>
                    <w:b w:val="0"/>
                    <w:sz w:val="22"/>
                  </w:rPr>
                  <w:t xml:space="preserve"> </w:t>
                </w:r>
                <w:sdt>
                  <w:sdtPr>
                    <w:rPr>
                      <w:b w:val="0"/>
                      <w:sz w:val="22"/>
                    </w:rPr>
                    <w:alias w:val="MyPIRSTable1_4"/>
                    <w:tag w:val="MyPIRSTable1_4"/>
                    <w:id w:val="-1471897523"/>
                    <w:placeholder>
                      <w:docPart w:val="8863DBF4BD191D4FA9AFD817871C178A"/>
                    </w:placeholder>
                    <w:dataBinding w:xpath="//*[local-name()='MyPIRSTable1_4']" w:storeItemID="{99E3D2BE-06C1-4795-8970-33A745E9499F}"/>
                    <w:dropDownList w:lastValue="1">
                      <w:listItem w:displayText="1" w:value="1"/>
                      <w:listItem w:displayText="2" w:value="2"/>
                      <w:listItem w:displayText="3" w:value="3"/>
                      <w:listItem w:displayText="4" w:value="4"/>
                      <w:listItem w:displayText="5" w:value="5"/>
                    </w:dropDownList>
                  </w:sdtPr>
                  <w:sdtEndPr/>
                  <w:sdtContent>
                    <w:r w:rsidR="00F86941">
                      <w:rPr>
                        <w:b w:val="0"/>
                        <w:sz w:val="22"/>
                      </w:rPr>
                      <w:t>1</w:t>
                    </w:r>
                  </w:sdtContent>
                </w:sdt>
              </w:p>
            </w:tc>
            <w:tc>
              <w:tcPr>
                <w:tcW w:w="1116" w:type="dxa"/>
                <w:tcBorders>
                  <w:top w:val="single" w:sz="4" w:space="0" w:color="auto"/>
                  <w:left w:val="single" w:sz="4" w:space="0" w:color="auto"/>
                  <w:bottom w:val="single" w:sz="4" w:space="0" w:color="auto"/>
                  <w:right w:val="single" w:sz="4" w:space="0" w:color="auto"/>
                </w:tcBorders>
              </w:tcPr>
              <w:p w14:paraId="1A897A3C" w14:textId="77777777" w:rsidR="004E34B7" w:rsidRPr="00B855A9" w:rsidRDefault="004E34B7" w:rsidP="00D65D64">
                <w:pPr>
                  <w:pStyle w:val="Subtitle"/>
                  <w:rPr>
                    <w:b w:val="0"/>
                    <w:sz w:val="22"/>
                    <w:lang w:val="en-AU"/>
                  </w:rPr>
                </w:pPr>
                <w:r w:rsidRPr="00B855A9">
                  <w:rPr>
                    <w:b w:val="0"/>
                    <w:sz w:val="22"/>
                    <w:lang w:val="en-AU"/>
                  </w:rPr>
                  <w:t>+</w:t>
                </w:r>
                <w:r w:rsidRPr="00B855A9">
                  <w:rPr>
                    <w:b w:val="0"/>
                    <w:sz w:val="22"/>
                  </w:rPr>
                  <w:t xml:space="preserve"> </w:t>
                </w:r>
                <w:sdt>
                  <w:sdtPr>
                    <w:rPr>
                      <w:b w:val="0"/>
                      <w:sz w:val="22"/>
                    </w:rPr>
                    <w:alias w:val="MyPIRSTable1_5"/>
                    <w:tag w:val="MyPIRSTable1_5"/>
                    <w:id w:val="-1010363332"/>
                    <w:placeholder>
                      <w:docPart w:val="BBEBFBF1F7A2414AA284574215DD0479"/>
                    </w:placeholder>
                    <w:dataBinding w:xpath="//*[local-name()='MyPIRSTable1_5']" w:storeItemID="{99E3D2BE-06C1-4795-8970-33A745E9499F}"/>
                    <w:dropDownList w:lastValue="1">
                      <w:listItem w:displayText="1" w:value="1"/>
                      <w:listItem w:displayText="2" w:value="2"/>
                      <w:listItem w:displayText="3" w:value="3"/>
                      <w:listItem w:displayText="4" w:value="4"/>
                      <w:listItem w:displayText="5" w:value="5"/>
                    </w:dropDownList>
                  </w:sdtPr>
                  <w:sdtEndPr/>
                  <w:sdtContent>
                    <w:r w:rsidR="00F86941">
                      <w:rPr>
                        <w:b w:val="0"/>
                        <w:sz w:val="22"/>
                      </w:rPr>
                      <w:t>1</w:t>
                    </w:r>
                  </w:sdtContent>
                </w:sdt>
              </w:p>
            </w:tc>
            <w:tc>
              <w:tcPr>
                <w:tcW w:w="571" w:type="dxa"/>
                <w:tcBorders>
                  <w:top w:val="nil"/>
                  <w:left w:val="single" w:sz="4" w:space="0" w:color="auto"/>
                  <w:bottom w:val="nil"/>
                  <w:right w:val="single" w:sz="4" w:space="0" w:color="auto"/>
                </w:tcBorders>
              </w:tcPr>
              <w:p w14:paraId="27231E79" w14:textId="77777777" w:rsidR="004E34B7" w:rsidRPr="00B855A9" w:rsidRDefault="004E34B7" w:rsidP="00D65D64">
                <w:pPr>
                  <w:pStyle w:val="Subtitle"/>
                  <w:rPr>
                    <w:b w:val="0"/>
                    <w:sz w:val="22"/>
                    <w:lang w:val="en-AU"/>
                  </w:rPr>
                </w:pPr>
                <w:r w:rsidRPr="00B855A9">
                  <w:rPr>
                    <w:b w:val="0"/>
                    <w:sz w:val="22"/>
                    <w:lang w:val="en-AU"/>
                  </w:rPr>
                  <w:t>+</w:t>
                </w:r>
                <w:r w:rsidRPr="00B855A9">
                  <w:rPr>
                    <w:b w:val="0"/>
                    <w:sz w:val="22"/>
                  </w:rPr>
                  <w:t xml:space="preserve"> </w:t>
                </w:r>
                <w:sdt>
                  <w:sdtPr>
                    <w:rPr>
                      <w:b w:val="0"/>
                      <w:sz w:val="22"/>
                    </w:rPr>
                    <w:alias w:val="MyPIRSTable1_6"/>
                    <w:tag w:val="MyPIRSTable1_6"/>
                    <w:id w:val="617108208"/>
                    <w:placeholder>
                      <w:docPart w:val="4B67CFE1BC152349AA0808E83D085C1B"/>
                    </w:placeholder>
                    <w:dataBinding w:xpath="//*[local-name()='MyPIRSTable1_6']" w:storeItemID="{99E3D2BE-06C1-4795-8970-33A745E9499F}"/>
                    <w:dropDownList w:lastValue="1">
                      <w:listItem w:displayText="1" w:value="1"/>
                      <w:listItem w:displayText="2" w:value="2"/>
                      <w:listItem w:displayText="3" w:value="3"/>
                      <w:listItem w:displayText="4" w:value="4"/>
                      <w:listItem w:displayText="5" w:value="5"/>
                    </w:dropDownList>
                  </w:sdtPr>
                  <w:sdtEndPr/>
                  <w:sdtContent>
                    <w:r w:rsidR="00F86941">
                      <w:rPr>
                        <w:b w:val="0"/>
                        <w:sz w:val="22"/>
                      </w:rPr>
                      <w:t>1</w:t>
                    </w:r>
                  </w:sdtContent>
                </w:sdt>
              </w:p>
            </w:tc>
            <w:sdt>
              <w:sdtPr>
                <w:alias w:val="MyPIRSTable1Total"/>
                <w:tag w:val="MyPIRSTable1Total"/>
                <w:id w:val="-976061940"/>
                <w:placeholder>
                  <w:docPart w:val="F453AF079B21E3448386635E6FCAF301"/>
                </w:placeholder>
                <w:showingPlcHdr/>
                <w:dataBinding w:xpath="//*[local-name()='MyPIRSTable1Total']" w:storeItemID="{99E3D2BE-06C1-4795-8970-33A745E9499F}"/>
                <w:text/>
              </w:sdtPr>
              <w:sdtEndPr/>
              <w:sdtContent>
                <w:tc>
                  <w:tcPr>
                    <w:tcW w:w="1513" w:type="dxa"/>
                    <w:gridSpan w:val="3"/>
                    <w:tcBorders>
                      <w:top w:val="single" w:sz="4" w:space="0" w:color="auto"/>
                      <w:left w:val="single" w:sz="4" w:space="0" w:color="auto"/>
                      <w:bottom w:val="single" w:sz="4" w:space="0" w:color="auto"/>
                      <w:right w:val="single" w:sz="4" w:space="0" w:color="auto"/>
                    </w:tcBorders>
                  </w:tcPr>
                  <w:p w14:paraId="0954D729" w14:textId="77777777" w:rsidR="004E34B7" w:rsidRPr="00EB3C48" w:rsidRDefault="00F4415B" w:rsidP="00D65D64">
                    <w:r w:rsidRPr="00D81F05">
                      <w:rPr>
                        <w:rStyle w:val="PlaceholderText"/>
                      </w:rPr>
                      <w:t>Click or tap here to enter text.</w:t>
                    </w:r>
                  </w:p>
                </w:tc>
              </w:sdtContent>
            </w:sdt>
            <w:tc>
              <w:tcPr>
                <w:tcW w:w="1694" w:type="dxa"/>
                <w:tcBorders>
                  <w:top w:val="single" w:sz="4" w:space="0" w:color="auto"/>
                  <w:left w:val="single" w:sz="4" w:space="0" w:color="auto"/>
                  <w:bottom w:val="single" w:sz="4" w:space="0" w:color="auto"/>
                  <w:right w:val="single" w:sz="4" w:space="0" w:color="auto"/>
                </w:tcBorders>
              </w:tcPr>
              <w:p w14:paraId="16CEF326" w14:textId="77777777" w:rsidR="004E34B7" w:rsidRPr="00EB3C48" w:rsidRDefault="00E71A5F" w:rsidP="00D65D64">
                <w:pPr>
                  <w:spacing w:line="240" w:lineRule="auto"/>
                  <w:jc w:val="center"/>
                </w:pPr>
                <w:sdt>
                  <w:sdtPr>
                    <w:alias w:val="MyPIRSTable1InitWPI"/>
                    <w:tag w:val="MyPIRSTable1InitWPI"/>
                    <w:id w:val="-1258597321"/>
                    <w:placeholder>
                      <w:docPart w:val="B54DA66DA763A74B8A9891A6D7F072BF"/>
                    </w:placeholder>
                    <w:showingPlcHdr/>
                    <w:dataBinding w:xpath="//*[local-name()='MyPIRSTable1InitWPI']" w:storeItemID="{99E3D2BE-06C1-4795-8970-33A745E9499F}"/>
                    <w:text/>
                  </w:sdtPr>
                  <w:sdtEndPr/>
                  <w:sdtContent>
                    <w:r w:rsidR="00F4415B" w:rsidRPr="00D81F05">
                      <w:rPr>
                        <w:rStyle w:val="PlaceholderText"/>
                      </w:rPr>
                      <w:t>Click or tap here to enter text.</w:t>
                    </w:r>
                  </w:sdtContent>
                </w:sdt>
                <w:r w:rsidR="004E34B7" w:rsidRPr="00EB3C48">
                  <w:t>%</w:t>
                </w:r>
              </w:p>
            </w:tc>
          </w:tr>
        </w:tbl>
        <w:p w14:paraId="2C0C87CB" w14:textId="77777777" w:rsidR="004E34B7" w:rsidRPr="00EC5C2B" w:rsidRDefault="004E34B7" w:rsidP="00D65D64"/>
        <w:sdt>
          <w:sdtPr>
            <w:alias w:val="MyPIRSTable1AxLine"/>
            <w:tag w:val="MyPIRSTable1AxLine"/>
            <w:id w:val="1870876953"/>
            <w:placeholder>
              <w:docPart w:val="A14D5BE43BE84E41B6A7E573B6936F45"/>
            </w:placeholder>
            <w:showingPlcHdr/>
            <w:dataBinding w:xpath="//*[local-name()='MyPIRSTable1AxLine']" w:storeItemID="{99E3D2BE-06C1-4795-8970-33A745E9499F}"/>
            <w:text/>
          </w:sdtPr>
          <w:sdtEndPr/>
          <w:sdtContent>
            <w:p w14:paraId="77C243D8" w14:textId="77777777" w:rsidR="004E34B7" w:rsidRPr="00EC5C2B" w:rsidRDefault="00657CB4" w:rsidP="00D65D64">
              <w:pPr>
                <w:ind w:left="720"/>
              </w:pPr>
              <w:r w:rsidRPr="00D81F05">
                <w:rPr>
                  <w:rStyle w:val="PlaceholderText"/>
                </w:rPr>
                <w:t>Click or tap here to enter text.</w:t>
              </w:r>
            </w:p>
          </w:sdtContent>
        </w:sdt>
      </w:sdtContent>
    </w:sdt>
    <w:p w14:paraId="72B1B226" w14:textId="77777777" w:rsidR="0062088A" w:rsidRPr="002A387A" w:rsidRDefault="0062088A" w:rsidP="00D65D64">
      <w:pPr>
        <w:spacing w:before="120" w:after="0"/>
        <w:jc w:val="both"/>
      </w:pPr>
    </w:p>
    <w:p w14:paraId="260C3F3D" w14:textId="77777777" w:rsidR="0062088A" w:rsidRPr="002A387A" w:rsidRDefault="0062088A" w:rsidP="00D65D64">
      <w:pPr>
        <w:spacing w:before="120" w:after="0"/>
        <w:jc w:val="both"/>
      </w:pPr>
      <w:r w:rsidRPr="002A387A">
        <w:rPr>
          <w:highlight w:val="yellow"/>
        </w:rPr>
        <w:t>REMOVE</w:t>
      </w:r>
      <w:r w:rsidRPr="002A387A">
        <w:t>:</w:t>
      </w:r>
    </w:p>
    <w:p w14:paraId="3EE2BC23" w14:textId="77777777" w:rsidR="0062088A" w:rsidRPr="002A387A" w:rsidRDefault="0062088A" w:rsidP="00D65D64">
      <w:pPr>
        <w:spacing w:before="120" w:after="0"/>
        <w:jc w:val="both"/>
      </w:pPr>
      <w:r w:rsidRPr="002A387A">
        <w:fldChar w:fldCharType="begin"/>
      </w:r>
      <w:r w:rsidRPr="002A387A">
        <w:instrText xml:space="preserve"> INCLUDEPICTURE "/Users/gerardwalsh/Library/Group Containers/UBF8T346G9.ms/WebArchiveCopyPasteTempFiles/com.microsoft.Word/PI-guidelines-p58-table.png" \* MERGEFORMATINET </w:instrText>
      </w:r>
      <w:r w:rsidRPr="002A387A">
        <w:fldChar w:fldCharType="separate"/>
      </w:r>
      <w:r w:rsidRPr="002A387A">
        <w:rPr>
          <w:noProof/>
        </w:rPr>
        <w:drawing>
          <wp:inline distT="0" distB="0" distL="0" distR="0" wp14:anchorId="290E2B40" wp14:editId="1F9E0B85">
            <wp:extent cx="6120130" cy="1426845"/>
            <wp:effectExtent l="0" t="0" r="1270" b="0"/>
            <wp:docPr id="757741628" name="Picture 3"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41628" name="Picture 3" descr="dele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1426845"/>
                    </a:xfrm>
                    <a:prstGeom prst="rect">
                      <a:avLst/>
                    </a:prstGeom>
                    <a:noFill/>
                    <a:ln>
                      <a:noFill/>
                    </a:ln>
                  </pic:spPr>
                </pic:pic>
              </a:graphicData>
            </a:graphic>
          </wp:inline>
        </w:drawing>
      </w:r>
      <w:r w:rsidRPr="002A387A">
        <w:fldChar w:fldCharType="end"/>
      </w:r>
    </w:p>
    <w:p w14:paraId="1B584E4D" w14:textId="77777777" w:rsidR="0062088A" w:rsidRPr="002A387A" w:rsidRDefault="0062088A" w:rsidP="00D65D64">
      <w:pPr>
        <w:spacing w:before="120" w:after="0"/>
        <w:jc w:val="both"/>
      </w:pPr>
    </w:p>
    <w:p w14:paraId="25C0B3AB" w14:textId="77777777" w:rsidR="0062088A" w:rsidRPr="002A387A" w:rsidRDefault="0062088A" w:rsidP="00D65D64">
      <w:pPr>
        <w:spacing w:before="120" w:after="0"/>
        <w:jc w:val="both"/>
      </w:pPr>
    </w:p>
    <w:bookmarkStart w:id="24" w:name="_Hlk4140652" w:displacedByCustomXml="next"/>
    <w:sdt>
      <w:sdtPr>
        <w:rPr>
          <w:b/>
          <w:bCs/>
        </w:rPr>
        <w:alias w:val="permbothEnd"/>
        <w:tag w:val="permEnd"/>
        <w:id w:val="1396469788"/>
        <w:placeholder>
          <w:docPart w:val="6AF27C72FA51E2478265556C0E709DDE"/>
        </w:placeholder>
      </w:sdtPr>
      <w:sdtEndPr>
        <w:rPr>
          <w:b w:val="0"/>
          <w:bCs w:val="0"/>
        </w:rPr>
      </w:sdtEndPr>
      <w:sdtContent>
        <w:p w14:paraId="6CB97CD6" w14:textId="77777777" w:rsidR="0062088A" w:rsidRPr="002A387A" w:rsidRDefault="0062088A" w:rsidP="00575F90">
          <w:pPr>
            <w:pStyle w:val="ListParagraph"/>
            <w:numPr>
              <w:ilvl w:val="0"/>
              <w:numId w:val="48"/>
            </w:numPr>
            <w:spacing w:before="120" w:after="0"/>
            <w:ind w:left="567" w:firstLine="0"/>
            <w:contextualSpacing w:val="0"/>
            <w:rPr>
              <w:b/>
              <w:bCs/>
            </w:rPr>
          </w:pPr>
          <w:r w:rsidRPr="002A387A">
            <w:rPr>
              <w:b/>
              <w:bCs/>
            </w:rPr>
            <w:t xml:space="preserve">Psychiatric Impairment Rating Scale – </w:t>
          </w:r>
          <w:r w:rsidRPr="002A387A">
            <w:rPr>
              <w:b/>
              <w:bCs/>
              <w:highlight w:val="yellow"/>
            </w:rPr>
            <w:t>Pre-existing</w:t>
          </w:r>
          <w:r w:rsidRPr="002A387A">
            <w:rPr>
              <w:b/>
              <w:bCs/>
            </w:rPr>
            <w:t>/subsequent impairment</w:t>
          </w:r>
          <w:r w:rsidRPr="002A387A">
            <w:t xml:space="preserve"> </w:t>
          </w:r>
        </w:p>
        <w:p w14:paraId="22F71627" w14:textId="77777777" w:rsidR="0062088A" w:rsidRPr="002A387A" w:rsidRDefault="0062088A" w:rsidP="00D65D64">
          <w:pPr>
            <w:pStyle w:val="ListParagraph"/>
            <w:spacing w:before="120" w:after="0"/>
            <w:ind w:left="567"/>
            <w:contextualSpacing w:val="0"/>
            <w:rPr>
              <w:b/>
              <w:bC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PIRSTableDiagnosis2"/>
          </w:tblPr>
          <w:tblGrid>
            <w:gridCol w:w="3175"/>
            <w:gridCol w:w="3231"/>
            <w:gridCol w:w="3232"/>
          </w:tblGrid>
          <w:tr w:rsidR="0062088A" w:rsidRPr="002A387A" w14:paraId="5254F12B" w14:textId="77777777" w:rsidTr="005F2C9A">
            <w:tc>
              <w:tcPr>
                <w:tcW w:w="3175" w:type="dxa"/>
                <w:vMerge w:val="restart"/>
              </w:tcPr>
              <w:bookmarkEnd w:id="24"/>
              <w:p w14:paraId="7C19AC1B" w14:textId="77777777" w:rsidR="0062088A" w:rsidRPr="002A387A" w:rsidRDefault="0062088A" w:rsidP="00D65D64">
                <w:pPr>
                  <w:pStyle w:val="Header"/>
                  <w:jc w:val="both"/>
                  <w:rPr>
                    <w:lang w:eastAsia="en-AU"/>
                  </w:rPr>
                </w:pPr>
                <w:r w:rsidRPr="002A387A">
                  <w:rPr>
                    <w:lang w:eastAsia="en-AU"/>
                  </w:rPr>
                  <w:lastRenderedPageBreak/>
                  <w:t>Psychiatric diagnoses</w:t>
                </w:r>
              </w:p>
            </w:tc>
            <w:tc>
              <w:tcPr>
                <w:tcW w:w="3231" w:type="dxa"/>
              </w:tcPr>
              <w:p w14:paraId="7FEC951F" w14:textId="77777777" w:rsidR="0062088A" w:rsidRPr="002A387A" w:rsidRDefault="0062088A" w:rsidP="00D65D64">
                <w:pPr>
                  <w:pStyle w:val="Header"/>
                  <w:jc w:val="both"/>
                  <w:rPr>
                    <w:lang w:eastAsia="en-AU"/>
                  </w:rPr>
                </w:pPr>
                <w:r w:rsidRPr="002A387A">
                  <w:rPr>
                    <w:lang w:eastAsia="en-AU"/>
                  </w:rPr>
                  <w:t>1.</w:t>
                </w:r>
                <w:r w:rsidR="003D3F8A">
                  <w:rPr>
                    <w:lang w:eastAsia="en-AU"/>
                  </w:rPr>
                  <w:t xml:space="preserve"> </w:t>
                </w:r>
                <w:r w:rsidR="003D3F8A" w:rsidRPr="003D3F8A">
                  <w:rPr>
                    <w:highlight w:val="yellow"/>
                    <w:lang w:eastAsia="en-AU"/>
                  </w:rPr>
                  <w:t>None</w:t>
                </w:r>
              </w:p>
            </w:tc>
            <w:tc>
              <w:tcPr>
                <w:tcW w:w="3232" w:type="dxa"/>
              </w:tcPr>
              <w:p w14:paraId="3221B621" w14:textId="77777777" w:rsidR="0062088A" w:rsidRPr="002A387A" w:rsidRDefault="0062088A" w:rsidP="00D65D64">
                <w:pPr>
                  <w:pStyle w:val="Header"/>
                  <w:spacing w:line="276" w:lineRule="auto"/>
                  <w:jc w:val="both"/>
                  <w:rPr>
                    <w:lang w:eastAsia="en-AU"/>
                  </w:rPr>
                </w:pPr>
                <w:r w:rsidRPr="002A387A">
                  <w:rPr>
                    <w:lang w:eastAsia="en-AU"/>
                  </w:rPr>
                  <w:t>2.</w:t>
                </w:r>
              </w:p>
            </w:tc>
          </w:tr>
          <w:tr w:rsidR="0062088A" w:rsidRPr="002A387A" w14:paraId="0FCDF2F1" w14:textId="77777777" w:rsidTr="005F2C9A">
            <w:tc>
              <w:tcPr>
                <w:tcW w:w="3175" w:type="dxa"/>
                <w:vMerge/>
              </w:tcPr>
              <w:p w14:paraId="1FB4EF04" w14:textId="77777777" w:rsidR="0062088A" w:rsidRPr="002A387A" w:rsidRDefault="0062088A" w:rsidP="00D65D64">
                <w:pPr>
                  <w:pStyle w:val="Header"/>
                  <w:jc w:val="both"/>
                  <w:rPr>
                    <w:lang w:eastAsia="en-AU"/>
                  </w:rPr>
                </w:pPr>
              </w:p>
            </w:tc>
            <w:tc>
              <w:tcPr>
                <w:tcW w:w="3231" w:type="dxa"/>
              </w:tcPr>
              <w:p w14:paraId="7B42319C" w14:textId="77777777" w:rsidR="0062088A" w:rsidRPr="002A387A" w:rsidRDefault="0062088A" w:rsidP="00D65D64">
                <w:pPr>
                  <w:pStyle w:val="Header"/>
                  <w:jc w:val="both"/>
                  <w:rPr>
                    <w:lang w:eastAsia="en-AU"/>
                  </w:rPr>
                </w:pPr>
                <w:r w:rsidRPr="002A387A">
                  <w:rPr>
                    <w:lang w:eastAsia="en-AU"/>
                  </w:rPr>
                  <w:t>3.</w:t>
                </w:r>
              </w:p>
            </w:tc>
            <w:tc>
              <w:tcPr>
                <w:tcW w:w="3232" w:type="dxa"/>
              </w:tcPr>
              <w:p w14:paraId="3576209D" w14:textId="77777777" w:rsidR="0062088A" w:rsidRPr="002A387A" w:rsidRDefault="0062088A" w:rsidP="00D65D64">
                <w:pPr>
                  <w:pStyle w:val="Header"/>
                  <w:spacing w:line="276" w:lineRule="auto"/>
                  <w:jc w:val="both"/>
                  <w:rPr>
                    <w:lang w:eastAsia="en-AU"/>
                  </w:rPr>
                </w:pPr>
                <w:r w:rsidRPr="002A387A">
                  <w:rPr>
                    <w:lang w:eastAsia="en-AU"/>
                  </w:rPr>
                  <w:t>4.</w:t>
                </w:r>
              </w:p>
            </w:tc>
          </w:tr>
          <w:tr w:rsidR="0062088A" w:rsidRPr="002A387A" w14:paraId="690FFA55" w14:textId="77777777" w:rsidTr="005F2C9A">
            <w:tc>
              <w:tcPr>
                <w:tcW w:w="3175" w:type="dxa"/>
              </w:tcPr>
              <w:p w14:paraId="6AEDBB19" w14:textId="77777777" w:rsidR="0062088A" w:rsidRPr="002A387A" w:rsidRDefault="0062088A" w:rsidP="00D65D64">
                <w:pPr>
                  <w:pStyle w:val="Header"/>
                  <w:rPr>
                    <w:lang w:eastAsia="en-AU"/>
                  </w:rPr>
                </w:pPr>
                <w:r w:rsidRPr="002A387A">
                  <w:rPr>
                    <w:lang w:eastAsia="en-AU"/>
                  </w:rPr>
                  <w:t>Psychiatric treatment description</w:t>
                </w:r>
              </w:p>
            </w:tc>
            <w:tc>
              <w:tcPr>
                <w:tcW w:w="6463" w:type="dxa"/>
                <w:gridSpan w:val="2"/>
              </w:tcPr>
              <w:p w14:paraId="3D2FAD16" w14:textId="77777777" w:rsidR="0062088A" w:rsidRPr="002A387A" w:rsidRDefault="003D3F8A" w:rsidP="00D65D64">
                <w:pPr>
                  <w:pStyle w:val="Header"/>
                  <w:jc w:val="both"/>
                  <w:rPr>
                    <w:lang w:eastAsia="en-AU"/>
                  </w:rPr>
                </w:pPr>
                <w:r w:rsidRPr="003D3F8A">
                  <w:rPr>
                    <w:highlight w:val="yellow"/>
                    <w:lang w:eastAsia="en-AU"/>
                  </w:rPr>
                  <w:t>None</w:t>
                </w:r>
                <w:r>
                  <w:rPr>
                    <w:lang w:eastAsia="en-AU"/>
                  </w:rPr>
                  <w:t xml:space="preserve"> </w:t>
                </w:r>
              </w:p>
            </w:tc>
          </w:tr>
        </w:tbl>
        <w:p w14:paraId="25038AD0" w14:textId="77777777" w:rsidR="0062088A" w:rsidRPr="002A387A" w:rsidRDefault="0062088A" w:rsidP="00D65D64">
          <w:pPr>
            <w:spacing w:before="120" w:after="0"/>
            <w:jc w:val="both"/>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MyPIRSTable2"/>
          </w:tblPr>
          <w:tblGrid>
            <w:gridCol w:w="2833"/>
            <w:gridCol w:w="863"/>
            <w:gridCol w:w="5938"/>
          </w:tblGrid>
          <w:tr w:rsidR="0062088A" w:rsidRPr="00D35ED2" w14:paraId="321D9DD0" w14:textId="77777777" w:rsidTr="005F2C9A">
            <w:trPr>
              <w:trHeight w:val="249"/>
            </w:trPr>
            <w:tc>
              <w:tcPr>
                <w:tcW w:w="2833" w:type="dxa"/>
              </w:tcPr>
              <w:p w14:paraId="13F111AD" w14:textId="77777777" w:rsidR="0062088A" w:rsidRPr="00D35ED2" w:rsidRDefault="0062088A" w:rsidP="00D65D64">
                <w:pPr>
                  <w:autoSpaceDE w:val="0"/>
                  <w:autoSpaceDN w:val="0"/>
                  <w:adjustRightInd w:val="0"/>
                  <w:spacing w:after="0" w:line="240" w:lineRule="auto"/>
                  <w:jc w:val="center"/>
                </w:pPr>
                <w:r w:rsidRPr="00D35ED2">
                  <w:t>Category</w:t>
                </w:r>
              </w:p>
            </w:tc>
            <w:tc>
              <w:tcPr>
                <w:tcW w:w="863" w:type="dxa"/>
              </w:tcPr>
              <w:p w14:paraId="223FD199" w14:textId="77777777" w:rsidR="0062088A" w:rsidRPr="00D35ED2" w:rsidRDefault="0062088A" w:rsidP="00D65D64">
                <w:pPr>
                  <w:autoSpaceDE w:val="0"/>
                  <w:autoSpaceDN w:val="0"/>
                  <w:adjustRightInd w:val="0"/>
                  <w:spacing w:after="0" w:line="240" w:lineRule="auto"/>
                  <w:jc w:val="center"/>
                </w:pPr>
                <w:r w:rsidRPr="00D35ED2">
                  <w:t>Class</w:t>
                </w:r>
              </w:p>
            </w:tc>
            <w:tc>
              <w:tcPr>
                <w:tcW w:w="5938" w:type="dxa"/>
              </w:tcPr>
              <w:p w14:paraId="05589375" w14:textId="77777777" w:rsidR="0062088A" w:rsidRPr="00D35ED2" w:rsidRDefault="0062088A" w:rsidP="00D65D64">
                <w:pPr>
                  <w:autoSpaceDE w:val="0"/>
                  <w:autoSpaceDN w:val="0"/>
                  <w:adjustRightInd w:val="0"/>
                  <w:spacing w:after="0" w:line="240" w:lineRule="auto"/>
                  <w:jc w:val="center"/>
                </w:pPr>
                <w:r w:rsidRPr="00D35ED2">
                  <w:t>Reason for Decision</w:t>
                </w:r>
              </w:p>
            </w:tc>
          </w:tr>
          <w:tr w:rsidR="0062088A" w:rsidRPr="00D35ED2" w14:paraId="10F0654E" w14:textId="77777777" w:rsidTr="005F2C9A">
            <w:trPr>
              <w:trHeight w:val="463"/>
            </w:trPr>
            <w:tc>
              <w:tcPr>
                <w:tcW w:w="2833" w:type="dxa"/>
              </w:tcPr>
              <w:p w14:paraId="353BF1C8" w14:textId="77777777" w:rsidR="0062088A" w:rsidRPr="00D35ED2" w:rsidRDefault="00993EBC" w:rsidP="006F6C8F">
                <w:pPr>
                  <w:tabs>
                    <w:tab w:val="left" w:pos="360"/>
                  </w:tabs>
                  <w:autoSpaceDE w:val="0"/>
                  <w:autoSpaceDN w:val="0"/>
                  <w:adjustRightInd w:val="0"/>
                  <w:spacing w:after="0" w:line="240" w:lineRule="auto"/>
                </w:pPr>
                <w:r>
                  <w:t xml:space="preserve">1. </w:t>
                </w:r>
                <w:r w:rsidR="0062088A" w:rsidRPr="00D35ED2">
                  <w:t>Self Care and Personal Hygiene</w:t>
                </w:r>
              </w:p>
            </w:tc>
            <w:sdt>
              <w:sdtPr>
                <w:alias w:val="MyPIRSTable2_1"/>
                <w:tag w:val="MyPIRSTable2_1"/>
                <w:id w:val="1004174680"/>
                <w:placeholder>
                  <w:docPart w:val="09C8E345C2B54F4FA61EE176D8A36CA2"/>
                </w:placeholder>
                <w:dataBinding w:xpath="//*[local-name()='MyPIRSTable2_1']" w:storeItemID="{99E3D2BE-06C1-4795-8970-33A745E9499F}"/>
                <w:dropDownList w:lastValue="1">
                  <w:listItem w:displayText="1" w:value="1"/>
                  <w:listItem w:displayText="2" w:value="2"/>
                  <w:listItem w:displayText="3" w:value="3"/>
                  <w:listItem w:displayText="4" w:value="4"/>
                  <w:listItem w:displayText="5" w:value="5"/>
                </w:dropDownList>
              </w:sdtPr>
              <w:sdtEndPr/>
              <w:sdtContent>
                <w:tc>
                  <w:tcPr>
                    <w:tcW w:w="863" w:type="dxa"/>
                  </w:tcPr>
                  <w:p w14:paraId="57B7487E" w14:textId="77777777" w:rsidR="0062088A" w:rsidRPr="00D35ED2" w:rsidRDefault="007F0CB4" w:rsidP="00D65D64">
                    <w:pPr>
                      <w:autoSpaceDE w:val="0"/>
                      <w:autoSpaceDN w:val="0"/>
                      <w:adjustRightInd w:val="0"/>
                      <w:spacing w:after="0" w:line="240" w:lineRule="auto"/>
                      <w:jc w:val="center"/>
                    </w:pPr>
                    <w:r>
                      <w:t>1</w:t>
                    </w:r>
                  </w:p>
                </w:tc>
              </w:sdtContent>
            </w:sdt>
            <w:tc>
              <w:tcPr>
                <w:tcW w:w="5938" w:type="dxa"/>
              </w:tcPr>
              <w:sdt>
                <w:sdtPr>
                  <w:alias w:val="PIRSSelfCarePre_1"/>
                  <w:tag w:val="PIRSSelfCarePre_1"/>
                  <w:id w:val="307601076"/>
                  <w:placeholder>
                    <w:docPart w:val="31653C50B70A274A81B373BB8B612F08"/>
                  </w:placeholder>
                  <w:dataBinding w:xpath="//*[local-name()='PIRSSelfCarePre_1']" w:storeItemID="{99E3D2BE-06C1-4795-8970-33A745E9499F}"/>
                  <w:text/>
                </w:sdtPr>
                <w:sdtEndPr/>
                <w:sdtContent>
                  <w:p w14:paraId="2D64E483" w14:textId="77777777" w:rsidR="001D7B4E" w:rsidRPr="00D35ED2" w:rsidRDefault="001D7B4E" w:rsidP="00C471F7">
                    <w:pPr>
                      <w:spacing w:after="0"/>
                      <w:jc w:val="both"/>
                    </w:pPr>
                    <w:r w:rsidRPr="00D35ED2">
                      <w:t>HeShe stated that before the subject injury, heshe was completely independent in bathing, grooming, household chores and shopping.</w:t>
                    </w:r>
                  </w:p>
                </w:sdtContent>
              </w:sdt>
              <w:p w14:paraId="129F4E28" w14:textId="77777777" w:rsidR="00BF323E" w:rsidRPr="00D35ED2" w:rsidRDefault="00BF323E" w:rsidP="00C471F7">
                <w:pPr>
                  <w:pStyle w:val="AutoNumber"/>
                  <w:spacing w:line="240" w:lineRule="auto"/>
                  <w:ind w:left="567"/>
                  <w:rPr>
                    <w:sz w:val="22"/>
                    <w:szCs w:val="22"/>
                    <w:lang w:val="en-AU"/>
                  </w:rPr>
                </w:pPr>
              </w:p>
              <w:p w14:paraId="048622D6" w14:textId="77777777" w:rsidR="0062088A" w:rsidRPr="00D35ED2" w:rsidRDefault="00ED5156" w:rsidP="00C471F7">
                <w:pPr>
                  <w:pStyle w:val="AutoNumber"/>
                  <w:spacing w:line="240" w:lineRule="auto"/>
                  <w:rPr>
                    <w:sz w:val="22"/>
                    <w:szCs w:val="22"/>
                  </w:rPr>
                </w:pPr>
                <w:r w:rsidRPr="00D35ED2">
                  <w:rPr>
                    <w:sz w:val="22"/>
                    <w:szCs w:val="22"/>
                    <w:lang w:val="en-AU"/>
                  </w:rPr>
                  <w:t xml:space="preserve">HeShe </w:t>
                </w:r>
                <w:sdt>
                  <w:sdtPr>
                    <w:rPr>
                      <w:sz w:val="22"/>
                      <w:szCs w:val="22"/>
                      <w:lang w:val="en-AU"/>
                    </w:rPr>
                    <w:alias w:val="MyPIRSTable2_Impair_1"/>
                    <w:tag w:val="MyPIRSTable2_Impair_1"/>
                    <w:id w:val="2088413629"/>
                    <w:placeholder>
                      <w:docPart w:val="6AF27C72FA51E2478265556C0E709DDE"/>
                    </w:placeholder>
                    <w:text/>
                  </w:sdtPr>
                  <w:sdtEndPr/>
                  <w:sdtContent>
                    <w:r w:rsidR="00AF39FA">
                      <w:rPr>
                        <w:sz w:val="22"/>
                        <w:szCs w:val="22"/>
                        <w:lang w:val="en-AU"/>
                      </w:rPr>
                      <w:t>had no deficit, or minor deficit</w:t>
                    </w:r>
                  </w:sdtContent>
                </w:sdt>
              </w:p>
              <w:p w14:paraId="28F3181A" w14:textId="77777777" w:rsidR="0062088A" w:rsidRPr="00D35ED2" w:rsidRDefault="0062088A" w:rsidP="00C471F7">
                <w:pPr>
                  <w:pStyle w:val="AutoNumber"/>
                  <w:spacing w:line="240" w:lineRule="auto"/>
                  <w:rPr>
                    <w:sz w:val="22"/>
                    <w:szCs w:val="22"/>
                  </w:rPr>
                </w:pPr>
              </w:p>
            </w:tc>
          </w:tr>
          <w:tr w:rsidR="0062088A" w:rsidRPr="00D35ED2" w14:paraId="6FE83737" w14:textId="77777777" w:rsidTr="005F2C9A">
            <w:trPr>
              <w:trHeight w:val="445"/>
            </w:trPr>
            <w:tc>
              <w:tcPr>
                <w:tcW w:w="2833" w:type="dxa"/>
              </w:tcPr>
              <w:p w14:paraId="716B1C3A" w14:textId="77777777" w:rsidR="0062088A" w:rsidRPr="00D35ED2" w:rsidRDefault="00993EBC" w:rsidP="006F6C8F">
                <w:pPr>
                  <w:pStyle w:val="Header"/>
                  <w:tabs>
                    <w:tab w:val="left" w:pos="360"/>
                  </w:tabs>
                  <w:autoSpaceDE w:val="0"/>
                  <w:autoSpaceDN w:val="0"/>
                  <w:adjustRightInd w:val="0"/>
                </w:pPr>
                <w:r>
                  <w:t xml:space="preserve">2. </w:t>
                </w:r>
                <w:r w:rsidR="0062088A" w:rsidRPr="00D35ED2">
                  <w:t>Social and Recreational Activities</w:t>
                </w:r>
              </w:p>
            </w:tc>
            <w:sdt>
              <w:sdtPr>
                <w:alias w:val="MyPIRSTable2_2"/>
                <w:tag w:val="MyPIRSTable2_2"/>
                <w:id w:val="-1514293547"/>
                <w:placeholder>
                  <w:docPart w:val="09C8E345C2B54F4FA61EE176D8A36CA2"/>
                </w:placeholder>
                <w:dataBinding w:xpath="//*[local-name()='MyPIRSTable2_2']" w:storeItemID="{99E3D2BE-06C1-4795-8970-33A745E9499F}"/>
                <w:dropDownList w:lastValue="1">
                  <w:listItem w:displayText="1" w:value="1"/>
                  <w:listItem w:displayText="2" w:value="2"/>
                  <w:listItem w:displayText="3" w:value="3"/>
                  <w:listItem w:displayText="4" w:value="4"/>
                  <w:listItem w:displayText="5" w:value="5"/>
                </w:dropDownList>
              </w:sdtPr>
              <w:sdtEndPr/>
              <w:sdtContent>
                <w:tc>
                  <w:tcPr>
                    <w:tcW w:w="863" w:type="dxa"/>
                  </w:tcPr>
                  <w:p w14:paraId="3526D46F" w14:textId="77777777" w:rsidR="0062088A" w:rsidRPr="00D35ED2" w:rsidRDefault="00F86941" w:rsidP="00D65D64">
                    <w:pPr>
                      <w:autoSpaceDE w:val="0"/>
                      <w:autoSpaceDN w:val="0"/>
                      <w:adjustRightInd w:val="0"/>
                      <w:spacing w:after="0" w:line="240" w:lineRule="auto"/>
                      <w:jc w:val="center"/>
                    </w:pPr>
                    <w:r>
                      <w:t>1</w:t>
                    </w:r>
                  </w:p>
                </w:tc>
              </w:sdtContent>
            </w:sdt>
            <w:tc>
              <w:tcPr>
                <w:tcW w:w="5938" w:type="dxa"/>
              </w:tcPr>
              <w:sdt>
                <w:sdtPr>
                  <w:alias w:val="PIRSSocialRecrPre_1"/>
                  <w:tag w:val="PIRSSocialRecrPre_1"/>
                  <w:id w:val="-953101968"/>
                  <w:placeholder>
                    <w:docPart w:val="90D52B28322DA24F868E168E00492D8B"/>
                  </w:placeholder>
                  <w:dataBinding w:xpath="//*[local-name()='PIRSSocialRecrPre_1']" w:storeItemID="{99E3D2BE-06C1-4795-8970-33A745E9499F}"/>
                  <w:text/>
                </w:sdtPr>
                <w:sdtEndPr/>
                <w:sdtContent>
                  <w:p w14:paraId="2DB06770" w14:textId="77777777" w:rsidR="002018B7" w:rsidRPr="00D35ED2" w:rsidRDefault="002018B7" w:rsidP="00C471F7">
                    <w:pPr>
                      <w:spacing w:after="0"/>
                      <w:jc w:val="both"/>
                    </w:pPr>
                    <w:r w:rsidRPr="00D35ED2">
                      <w:t xml:space="preserve">HeShe stated that before the subject injury, heshe used to enjoy </w:t>
                    </w:r>
                  </w:p>
                </w:sdtContent>
              </w:sdt>
              <w:p w14:paraId="637D079B" w14:textId="77777777" w:rsidR="00BF323E" w:rsidRPr="00D35ED2" w:rsidRDefault="00BF323E" w:rsidP="00C471F7">
                <w:pPr>
                  <w:pStyle w:val="AutoNumber"/>
                  <w:spacing w:line="240" w:lineRule="auto"/>
                  <w:ind w:left="567"/>
                  <w:rPr>
                    <w:sz w:val="22"/>
                    <w:szCs w:val="22"/>
                    <w:lang w:val="en-AU"/>
                  </w:rPr>
                </w:pPr>
              </w:p>
              <w:p w14:paraId="4E99AFEE" w14:textId="77777777" w:rsidR="0062088A" w:rsidRPr="00D35ED2" w:rsidRDefault="00ED5156" w:rsidP="00C471F7">
                <w:pPr>
                  <w:pStyle w:val="AutoNumber"/>
                  <w:spacing w:line="240" w:lineRule="auto"/>
                  <w:rPr>
                    <w:sz w:val="22"/>
                    <w:szCs w:val="22"/>
                  </w:rPr>
                </w:pPr>
                <w:r w:rsidRPr="00D35ED2">
                  <w:rPr>
                    <w:sz w:val="22"/>
                    <w:szCs w:val="22"/>
                    <w:lang w:val="en-AU"/>
                  </w:rPr>
                  <w:t xml:space="preserve">HeShe </w:t>
                </w:r>
                <w:sdt>
                  <w:sdtPr>
                    <w:rPr>
                      <w:sz w:val="22"/>
                      <w:szCs w:val="22"/>
                      <w:lang w:val="en-AU"/>
                    </w:rPr>
                    <w:alias w:val="MyPIRSTable2_Impair_2"/>
                    <w:tag w:val="MyPIRSTable2_Impair_2"/>
                    <w:id w:val="-301471759"/>
                    <w:placeholder>
                      <w:docPart w:val="6AF27C72FA51E2478265556C0E709DDE"/>
                    </w:placeholder>
                    <w:text/>
                  </w:sdtPr>
                  <w:sdtEndPr/>
                  <w:sdtContent>
                    <w:r w:rsidR="00AF39FA">
                      <w:rPr>
                        <w:sz w:val="22"/>
                        <w:szCs w:val="22"/>
                        <w:lang w:val="en-AU"/>
                      </w:rPr>
                      <w:t>had no deficit, or minor deficit</w:t>
                    </w:r>
                  </w:sdtContent>
                </w:sdt>
              </w:p>
              <w:p w14:paraId="78FF2981" w14:textId="77777777" w:rsidR="0062088A" w:rsidRPr="00D35ED2" w:rsidRDefault="0062088A" w:rsidP="00C471F7">
                <w:pPr>
                  <w:spacing w:after="0" w:line="240" w:lineRule="auto"/>
                  <w:jc w:val="both"/>
                </w:pPr>
              </w:p>
            </w:tc>
          </w:tr>
          <w:tr w:rsidR="0062088A" w:rsidRPr="00D35ED2" w14:paraId="2758F1E1" w14:textId="77777777" w:rsidTr="005F2C9A">
            <w:trPr>
              <w:trHeight w:val="214"/>
            </w:trPr>
            <w:tc>
              <w:tcPr>
                <w:tcW w:w="2833" w:type="dxa"/>
              </w:tcPr>
              <w:p w14:paraId="3A9B34D6" w14:textId="77777777" w:rsidR="0062088A" w:rsidRPr="00D35ED2" w:rsidRDefault="00993EBC" w:rsidP="006F6C8F">
                <w:pPr>
                  <w:tabs>
                    <w:tab w:val="left" w:pos="360"/>
                  </w:tabs>
                  <w:autoSpaceDE w:val="0"/>
                  <w:autoSpaceDN w:val="0"/>
                  <w:adjustRightInd w:val="0"/>
                  <w:spacing w:after="0" w:line="240" w:lineRule="auto"/>
                </w:pPr>
                <w:r>
                  <w:t xml:space="preserve">3. </w:t>
                </w:r>
                <w:r w:rsidR="0062088A" w:rsidRPr="00D35ED2">
                  <w:t>Travel</w:t>
                </w:r>
              </w:p>
              <w:p w14:paraId="6F46D952" w14:textId="77777777" w:rsidR="0062088A" w:rsidRPr="00D35ED2" w:rsidRDefault="0062088A" w:rsidP="006F6C8F">
                <w:pPr>
                  <w:tabs>
                    <w:tab w:val="left" w:pos="360"/>
                  </w:tabs>
                  <w:autoSpaceDE w:val="0"/>
                  <w:autoSpaceDN w:val="0"/>
                  <w:adjustRightInd w:val="0"/>
                  <w:spacing w:after="0" w:line="240" w:lineRule="auto"/>
                  <w:ind w:left="360"/>
                </w:pPr>
              </w:p>
            </w:tc>
            <w:sdt>
              <w:sdtPr>
                <w:alias w:val="MyPIRSTable2_3"/>
                <w:tag w:val="MyPIRSTable2_3"/>
                <w:id w:val="1985116005"/>
                <w:placeholder>
                  <w:docPart w:val="09C8E345C2B54F4FA61EE176D8A36CA2"/>
                </w:placeholder>
                <w:dataBinding w:xpath="//*[local-name()='MyPIRSTable2_3']" w:storeItemID="{99E3D2BE-06C1-4795-8970-33A745E9499F}"/>
                <w:dropDownList w:lastValue="1">
                  <w:listItem w:displayText="1" w:value="1"/>
                  <w:listItem w:displayText="2" w:value="2"/>
                  <w:listItem w:displayText="3" w:value="3"/>
                  <w:listItem w:displayText="4" w:value="4"/>
                  <w:listItem w:displayText="5" w:value="5"/>
                </w:dropDownList>
              </w:sdtPr>
              <w:sdtEndPr/>
              <w:sdtContent>
                <w:tc>
                  <w:tcPr>
                    <w:tcW w:w="863" w:type="dxa"/>
                  </w:tcPr>
                  <w:p w14:paraId="0C0C07FE" w14:textId="77777777" w:rsidR="0062088A" w:rsidRPr="00D35ED2" w:rsidRDefault="00F86941" w:rsidP="00D65D64">
                    <w:pPr>
                      <w:autoSpaceDE w:val="0"/>
                      <w:autoSpaceDN w:val="0"/>
                      <w:adjustRightInd w:val="0"/>
                      <w:spacing w:after="0" w:line="240" w:lineRule="auto"/>
                      <w:jc w:val="center"/>
                    </w:pPr>
                    <w:r>
                      <w:t>1</w:t>
                    </w:r>
                  </w:p>
                </w:tc>
              </w:sdtContent>
            </w:sdt>
            <w:tc>
              <w:tcPr>
                <w:tcW w:w="5938" w:type="dxa"/>
              </w:tcPr>
              <w:sdt>
                <w:sdtPr>
                  <w:alias w:val="PIRSTravelPre_1"/>
                  <w:tag w:val="PIRSTravelPre_1"/>
                  <w:id w:val="-403605387"/>
                  <w:placeholder>
                    <w:docPart w:val="A6490E9B6895AF4F8DB7CE585BBEA42E"/>
                  </w:placeholder>
                  <w:dataBinding w:xpath="//*[local-name()='PIRSTravelPre_1']" w:storeItemID="{99E3D2BE-06C1-4795-8970-33A745E9499F}"/>
                  <w:text/>
                </w:sdtPr>
                <w:sdtEndPr/>
                <w:sdtContent>
                  <w:p w14:paraId="449B4FA6" w14:textId="77777777" w:rsidR="001E1EF3" w:rsidRPr="00D35ED2" w:rsidRDefault="001E1EF3" w:rsidP="00C471F7">
                    <w:pPr>
                      <w:spacing w:after="0"/>
                      <w:jc w:val="both"/>
                    </w:pPr>
                    <w:r w:rsidRPr="00D35ED2">
                      <w:t>HeShe stated that before the subject injury, heshe could travel anywhere without any problem.</w:t>
                    </w:r>
                  </w:p>
                </w:sdtContent>
              </w:sdt>
              <w:p w14:paraId="154B6BDF" w14:textId="77777777" w:rsidR="00BF323E" w:rsidRPr="00D35ED2" w:rsidRDefault="00BF323E" w:rsidP="00C471F7">
                <w:pPr>
                  <w:pStyle w:val="AutoNumber"/>
                  <w:spacing w:line="240" w:lineRule="auto"/>
                  <w:rPr>
                    <w:sz w:val="22"/>
                    <w:szCs w:val="22"/>
                    <w:lang w:val="en-AU"/>
                  </w:rPr>
                </w:pPr>
              </w:p>
              <w:p w14:paraId="09761851" w14:textId="77777777" w:rsidR="0062088A" w:rsidRPr="00D35ED2" w:rsidRDefault="00ED5156" w:rsidP="00C471F7">
                <w:pPr>
                  <w:pStyle w:val="AutoNumber"/>
                  <w:spacing w:line="240" w:lineRule="auto"/>
                  <w:rPr>
                    <w:sz w:val="22"/>
                    <w:szCs w:val="22"/>
                  </w:rPr>
                </w:pPr>
                <w:r w:rsidRPr="00D35ED2">
                  <w:rPr>
                    <w:sz w:val="22"/>
                    <w:szCs w:val="22"/>
                    <w:lang w:val="en-AU"/>
                  </w:rPr>
                  <w:t xml:space="preserve">HeShe </w:t>
                </w:r>
                <w:sdt>
                  <w:sdtPr>
                    <w:rPr>
                      <w:sz w:val="22"/>
                      <w:szCs w:val="22"/>
                      <w:lang w:val="en-AU"/>
                    </w:rPr>
                    <w:alias w:val="MyPIRSTable2_Impair_3"/>
                    <w:tag w:val="MyPIRSTable2_Impair_3"/>
                    <w:id w:val="-1480453563"/>
                    <w:placeholder>
                      <w:docPart w:val="6AF27C72FA51E2478265556C0E709DDE"/>
                    </w:placeholder>
                    <w:text/>
                  </w:sdtPr>
                  <w:sdtEndPr/>
                  <w:sdtContent>
                    <w:r w:rsidR="00AF39FA">
                      <w:rPr>
                        <w:sz w:val="22"/>
                        <w:szCs w:val="22"/>
                        <w:lang w:val="en-AU"/>
                      </w:rPr>
                      <w:t>had no deficit, or minor deficit</w:t>
                    </w:r>
                  </w:sdtContent>
                </w:sdt>
              </w:p>
              <w:p w14:paraId="128F87C9" w14:textId="77777777" w:rsidR="0062088A" w:rsidRPr="00D35ED2" w:rsidRDefault="0062088A" w:rsidP="00C471F7">
                <w:pPr>
                  <w:spacing w:after="0" w:line="240" w:lineRule="auto"/>
                  <w:jc w:val="both"/>
                </w:pPr>
              </w:p>
            </w:tc>
          </w:tr>
          <w:tr w:rsidR="0062088A" w:rsidRPr="00D35ED2" w14:paraId="6CAC624D" w14:textId="77777777" w:rsidTr="005F2C9A">
            <w:trPr>
              <w:trHeight w:val="214"/>
            </w:trPr>
            <w:tc>
              <w:tcPr>
                <w:tcW w:w="2833" w:type="dxa"/>
              </w:tcPr>
              <w:p w14:paraId="1A43FFA2" w14:textId="77777777" w:rsidR="0062088A" w:rsidRPr="00D35ED2" w:rsidRDefault="00993EBC" w:rsidP="006F6C8F">
                <w:pPr>
                  <w:tabs>
                    <w:tab w:val="left" w:pos="360"/>
                  </w:tabs>
                  <w:autoSpaceDE w:val="0"/>
                  <w:autoSpaceDN w:val="0"/>
                  <w:adjustRightInd w:val="0"/>
                  <w:spacing w:after="0" w:line="240" w:lineRule="auto"/>
                </w:pPr>
                <w:r>
                  <w:t xml:space="preserve">4. </w:t>
                </w:r>
                <w:r w:rsidR="0062088A" w:rsidRPr="00D35ED2">
                  <w:t>Social Functioning</w:t>
                </w:r>
              </w:p>
              <w:p w14:paraId="3DB2BAD9" w14:textId="77777777" w:rsidR="0062088A" w:rsidRPr="00D35ED2" w:rsidRDefault="0062088A" w:rsidP="006F6C8F">
                <w:pPr>
                  <w:tabs>
                    <w:tab w:val="left" w:pos="360"/>
                  </w:tabs>
                  <w:autoSpaceDE w:val="0"/>
                  <w:autoSpaceDN w:val="0"/>
                  <w:adjustRightInd w:val="0"/>
                  <w:spacing w:after="0" w:line="240" w:lineRule="auto"/>
                  <w:ind w:left="360"/>
                </w:pPr>
              </w:p>
            </w:tc>
            <w:sdt>
              <w:sdtPr>
                <w:alias w:val="MyPIRSTable2_4"/>
                <w:tag w:val="MyPIRSTable2_4"/>
                <w:id w:val="-1072423580"/>
                <w:placeholder>
                  <w:docPart w:val="09C8E345C2B54F4FA61EE176D8A36CA2"/>
                </w:placeholder>
                <w:dataBinding w:xpath="//*[local-name()='MyPIRSTable2_4']" w:storeItemID="{99E3D2BE-06C1-4795-8970-33A745E9499F}"/>
                <w:dropDownList w:lastValue="1">
                  <w:listItem w:displayText="1" w:value="1"/>
                  <w:listItem w:displayText="2" w:value="2"/>
                  <w:listItem w:displayText="3" w:value="3"/>
                  <w:listItem w:displayText="4" w:value="4"/>
                  <w:listItem w:displayText="5" w:value="5"/>
                </w:dropDownList>
              </w:sdtPr>
              <w:sdtEndPr/>
              <w:sdtContent>
                <w:tc>
                  <w:tcPr>
                    <w:tcW w:w="863" w:type="dxa"/>
                  </w:tcPr>
                  <w:p w14:paraId="0CB6FE3D" w14:textId="77777777" w:rsidR="0062088A" w:rsidRPr="00D35ED2" w:rsidRDefault="00F86941" w:rsidP="00D65D64">
                    <w:pPr>
                      <w:autoSpaceDE w:val="0"/>
                      <w:autoSpaceDN w:val="0"/>
                      <w:adjustRightInd w:val="0"/>
                      <w:spacing w:after="0" w:line="240" w:lineRule="auto"/>
                      <w:jc w:val="center"/>
                    </w:pPr>
                    <w:r>
                      <w:t>1</w:t>
                    </w:r>
                  </w:p>
                </w:tc>
              </w:sdtContent>
            </w:sdt>
            <w:tc>
              <w:tcPr>
                <w:tcW w:w="5938" w:type="dxa"/>
              </w:tcPr>
              <w:sdt>
                <w:sdtPr>
                  <w:alias w:val="PIRSSocialFnPre_1"/>
                  <w:tag w:val="PIRSSocialFnPre_1"/>
                  <w:id w:val="1208692824"/>
                  <w:placeholder>
                    <w:docPart w:val="7A9A1F7AE3AC9C4CBC79F17829D9E191"/>
                  </w:placeholder>
                  <w:dataBinding w:xpath="//*[local-name()='PIRSSocialFnPre_1']" w:storeItemID="{99E3D2BE-06C1-4795-8970-33A745E9499F}"/>
                  <w:text/>
                </w:sdtPr>
                <w:sdtEndPr/>
                <w:sdtContent>
                  <w:p w14:paraId="634410BF" w14:textId="77777777" w:rsidR="00C153EF" w:rsidRPr="00D35ED2" w:rsidRDefault="00C153EF" w:rsidP="00C471F7">
                    <w:pPr>
                      <w:spacing w:after="0"/>
                      <w:jc w:val="both"/>
                    </w:pPr>
                    <w:r w:rsidRPr="00D35ED2">
                      <w:t>HeShe stated that before the subject injury, heshe had regular contact with family and friends.</w:t>
                    </w:r>
                  </w:p>
                </w:sdtContent>
              </w:sdt>
              <w:p w14:paraId="45435E21" w14:textId="77777777" w:rsidR="00BF323E" w:rsidRPr="00D35ED2" w:rsidRDefault="00BF323E" w:rsidP="00C471F7">
                <w:pPr>
                  <w:jc w:val="both"/>
                </w:pPr>
              </w:p>
              <w:p w14:paraId="447F03A9" w14:textId="77777777" w:rsidR="0062088A" w:rsidRPr="00D35ED2" w:rsidRDefault="00ED5156" w:rsidP="00C471F7">
                <w:pPr>
                  <w:pStyle w:val="AutoNumber"/>
                  <w:spacing w:line="240" w:lineRule="auto"/>
                  <w:rPr>
                    <w:sz w:val="22"/>
                    <w:szCs w:val="22"/>
                  </w:rPr>
                </w:pPr>
                <w:r w:rsidRPr="00D35ED2">
                  <w:rPr>
                    <w:sz w:val="22"/>
                    <w:szCs w:val="22"/>
                    <w:lang w:val="en-AU"/>
                  </w:rPr>
                  <w:t xml:space="preserve">HeShe </w:t>
                </w:r>
                <w:sdt>
                  <w:sdtPr>
                    <w:rPr>
                      <w:sz w:val="22"/>
                      <w:szCs w:val="22"/>
                      <w:lang w:val="en-AU"/>
                    </w:rPr>
                    <w:alias w:val="MyPIRSTable2_Impair_4"/>
                    <w:tag w:val="MyPIRSTable2_Impair_3"/>
                    <w:id w:val="1438408073"/>
                    <w:placeholder>
                      <w:docPart w:val="8F4AB4C7454DCB44990BBF4B66E08674"/>
                    </w:placeholder>
                    <w:showingPlcHdr/>
                    <w:text/>
                  </w:sdtPr>
                  <w:sdtEndPr/>
                  <w:sdtContent>
                    <w:r w:rsidR="00657CB4" w:rsidRPr="00D81F05">
                      <w:rPr>
                        <w:rStyle w:val="PlaceholderText"/>
                        <w:rFonts w:eastAsiaTheme="majorEastAsia"/>
                      </w:rPr>
                      <w:t>Click or tap here to enter text.</w:t>
                    </w:r>
                  </w:sdtContent>
                </w:sdt>
              </w:p>
              <w:p w14:paraId="57BC44E8" w14:textId="77777777" w:rsidR="0062088A" w:rsidRPr="00D35ED2" w:rsidRDefault="0062088A" w:rsidP="00C471F7">
                <w:pPr>
                  <w:pStyle w:val="AutoNumber"/>
                  <w:spacing w:line="240" w:lineRule="auto"/>
                  <w:rPr>
                    <w:rFonts w:eastAsia="Calibri"/>
                    <w:sz w:val="22"/>
                    <w:szCs w:val="22"/>
                    <w:lang w:val="en-AU"/>
                  </w:rPr>
                </w:pPr>
              </w:p>
            </w:tc>
          </w:tr>
          <w:tr w:rsidR="0062088A" w:rsidRPr="00D35ED2" w14:paraId="02FD6A24" w14:textId="77777777" w:rsidTr="005F2C9A">
            <w:trPr>
              <w:trHeight w:val="445"/>
            </w:trPr>
            <w:tc>
              <w:tcPr>
                <w:tcW w:w="2833" w:type="dxa"/>
              </w:tcPr>
              <w:p w14:paraId="2C442500" w14:textId="77777777" w:rsidR="0062088A" w:rsidRPr="00D35ED2" w:rsidRDefault="00993EBC" w:rsidP="006F6C8F">
                <w:pPr>
                  <w:tabs>
                    <w:tab w:val="left" w:pos="360"/>
                  </w:tabs>
                  <w:autoSpaceDE w:val="0"/>
                  <w:autoSpaceDN w:val="0"/>
                  <w:adjustRightInd w:val="0"/>
                  <w:spacing w:after="0" w:line="240" w:lineRule="auto"/>
                </w:pPr>
                <w:r>
                  <w:t xml:space="preserve">5. </w:t>
                </w:r>
                <w:r w:rsidR="0062088A" w:rsidRPr="00D35ED2">
                  <w:t>Concentration, Persistence and Pace</w:t>
                </w:r>
              </w:p>
            </w:tc>
            <w:sdt>
              <w:sdtPr>
                <w:alias w:val="MyPIRSTable2_5"/>
                <w:tag w:val="MyPIRSTable2_5"/>
                <w:id w:val="1151640606"/>
                <w:placeholder>
                  <w:docPart w:val="09C8E345C2B54F4FA61EE176D8A36CA2"/>
                </w:placeholder>
                <w:dataBinding w:xpath="//*[local-name()='MyPIRSTable2_5']" w:storeItemID="{99E3D2BE-06C1-4795-8970-33A745E9499F}"/>
                <w:dropDownList w:lastValue="1">
                  <w:listItem w:displayText="1" w:value="1"/>
                  <w:listItem w:displayText="2" w:value="2"/>
                  <w:listItem w:displayText="3" w:value="3"/>
                  <w:listItem w:displayText="4" w:value="4"/>
                  <w:listItem w:displayText="5" w:value="5"/>
                </w:dropDownList>
              </w:sdtPr>
              <w:sdtEndPr/>
              <w:sdtContent>
                <w:tc>
                  <w:tcPr>
                    <w:tcW w:w="863" w:type="dxa"/>
                  </w:tcPr>
                  <w:p w14:paraId="4D4C4299" w14:textId="77777777" w:rsidR="0062088A" w:rsidRPr="00D35ED2" w:rsidRDefault="00F86941" w:rsidP="00D65D64">
                    <w:pPr>
                      <w:autoSpaceDE w:val="0"/>
                      <w:autoSpaceDN w:val="0"/>
                      <w:adjustRightInd w:val="0"/>
                      <w:spacing w:after="0" w:line="240" w:lineRule="auto"/>
                      <w:jc w:val="center"/>
                    </w:pPr>
                    <w:r>
                      <w:t>1</w:t>
                    </w:r>
                  </w:p>
                </w:tc>
              </w:sdtContent>
            </w:sdt>
            <w:tc>
              <w:tcPr>
                <w:tcW w:w="5938" w:type="dxa"/>
              </w:tcPr>
              <w:sdt>
                <w:sdtPr>
                  <w:alias w:val="PIRSConcenPre_1"/>
                  <w:tag w:val="PIRSConcenPre_1"/>
                  <w:id w:val="-1842463811"/>
                  <w:placeholder>
                    <w:docPart w:val="8D12EDF06832E543BD8C5E07B65B9E52"/>
                  </w:placeholder>
                  <w:dataBinding w:xpath="//*[local-name()='PIRSConcenPre_1']" w:storeItemID="{99E3D2BE-06C1-4795-8970-33A745E9499F}"/>
                  <w:text/>
                </w:sdtPr>
                <w:sdtEndPr/>
                <w:sdtContent>
                  <w:p w14:paraId="01A3BA02" w14:textId="77777777" w:rsidR="00194938" w:rsidRPr="00D35ED2" w:rsidRDefault="00194938" w:rsidP="00C471F7">
                    <w:pPr>
                      <w:spacing w:after="0"/>
                      <w:jc w:val="both"/>
                    </w:pPr>
                    <w:r w:rsidRPr="00D35ED2">
                      <w:t>HeShe said hisher concentration was good before the subject injury.</w:t>
                    </w:r>
                  </w:p>
                </w:sdtContent>
              </w:sdt>
              <w:p w14:paraId="01238AB7" w14:textId="77777777" w:rsidR="0062088A" w:rsidRPr="00D35ED2" w:rsidRDefault="0062088A" w:rsidP="00C471F7">
                <w:pPr>
                  <w:autoSpaceDE w:val="0"/>
                  <w:autoSpaceDN w:val="0"/>
                  <w:adjustRightInd w:val="0"/>
                  <w:spacing w:after="0" w:line="240" w:lineRule="auto"/>
                  <w:jc w:val="both"/>
                </w:pPr>
              </w:p>
              <w:p w14:paraId="4B8D337F" w14:textId="77777777" w:rsidR="0062088A" w:rsidRPr="00D35ED2" w:rsidRDefault="00ED5156" w:rsidP="00C471F7">
                <w:pPr>
                  <w:autoSpaceDE w:val="0"/>
                  <w:autoSpaceDN w:val="0"/>
                  <w:adjustRightInd w:val="0"/>
                  <w:spacing w:after="0" w:line="240" w:lineRule="auto"/>
                  <w:jc w:val="both"/>
                </w:pPr>
                <w:r w:rsidRPr="00D35ED2">
                  <w:t xml:space="preserve">HeShe </w:t>
                </w:r>
                <w:sdt>
                  <w:sdtPr>
                    <w:alias w:val="MyPIRSTable2_Impair_5"/>
                    <w:tag w:val="MyPIRSTable2_Impair_5"/>
                    <w:id w:val="-52313276"/>
                    <w:placeholder>
                      <w:docPart w:val="6AF27C72FA51E2478265556C0E709DDE"/>
                    </w:placeholder>
                    <w:text/>
                  </w:sdtPr>
                  <w:sdtEndPr/>
                  <w:sdtContent>
                    <w:r w:rsidR="00AF39FA">
                      <w:t>had no deficit, or minor deficit</w:t>
                    </w:r>
                  </w:sdtContent>
                </w:sdt>
              </w:p>
            </w:tc>
          </w:tr>
          <w:tr w:rsidR="0062088A" w:rsidRPr="00D35ED2" w14:paraId="351C1F2A" w14:textId="77777777" w:rsidTr="005F2C9A">
            <w:trPr>
              <w:trHeight w:val="231"/>
            </w:trPr>
            <w:tc>
              <w:tcPr>
                <w:tcW w:w="2833" w:type="dxa"/>
              </w:tcPr>
              <w:p w14:paraId="4EDD8786" w14:textId="77777777" w:rsidR="0062088A" w:rsidRPr="00D35ED2" w:rsidRDefault="00993EBC" w:rsidP="006F6C8F">
                <w:pPr>
                  <w:autoSpaceDE w:val="0"/>
                  <w:autoSpaceDN w:val="0"/>
                  <w:adjustRightInd w:val="0"/>
                  <w:spacing w:after="0" w:line="240" w:lineRule="auto"/>
                </w:pPr>
                <w:r>
                  <w:t xml:space="preserve">6. </w:t>
                </w:r>
                <w:r w:rsidR="0062088A" w:rsidRPr="00D35ED2">
                  <w:t>Adaptation</w:t>
                </w:r>
              </w:p>
              <w:p w14:paraId="23A4EC1C" w14:textId="77777777" w:rsidR="0062088A" w:rsidRPr="00D35ED2" w:rsidRDefault="0062088A" w:rsidP="006F6C8F">
                <w:pPr>
                  <w:tabs>
                    <w:tab w:val="left" w:pos="360"/>
                  </w:tabs>
                  <w:autoSpaceDE w:val="0"/>
                  <w:autoSpaceDN w:val="0"/>
                  <w:adjustRightInd w:val="0"/>
                  <w:spacing w:after="0" w:line="240" w:lineRule="auto"/>
                  <w:ind w:left="360"/>
                </w:pPr>
              </w:p>
            </w:tc>
            <w:sdt>
              <w:sdtPr>
                <w:alias w:val="MyPIRSTable2_6"/>
                <w:tag w:val="MyPIRSTable2_6"/>
                <w:id w:val="1625038311"/>
                <w:placeholder>
                  <w:docPart w:val="09C8E345C2B54F4FA61EE176D8A36CA2"/>
                </w:placeholder>
                <w:dataBinding w:xpath="//*[local-name()='MyPIRSTable2_6']" w:storeItemID="{99E3D2BE-06C1-4795-8970-33A745E9499F}"/>
                <w:dropDownList w:lastValue="1">
                  <w:listItem w:displayText="1" w:value="1"/>
                  <w:listItem w:displayText="2" w:value="2"/>
                  <w:listItem w:displayText="3" w:value="3"/>
                  <w:listItem w:displayText="4" w:value="4"/>
                  <w:listItem w:displayText="5" w:value="5"/>
                </w:dropDownList>
              </w:sdtPr>
              <w:sdtEndPr/>
              <w:sdtContent>
                <w:tc>
                  <w:tcPr>
                    <w:tcW w:w="863" w:type="dxa"/>
                  </w:tcPr>
                  <w:p w14:paraId="0902C325" w14:textId="77777777" w:rsidR="0062088A" w:rsidRPr="00D35ED2" w:rsidRDefault="00F86941" w:rsidP="00D65D64">
                    <w:pPr>
                      <w:autoSpaceDE w:val="0"/>
                      <w:autoSpaceDN w:val="0"/>
                      <w:adjustRightInd w:val="0"/>
                      <w:spacing w:after="0" w:line="240" w:lineRule="auto"/>
                      <w:jc w:val="center"/>
                    </w:pPr>
                    <w:r>
                      <w:t>1</w:t>
                    </w:r>
                  </w:p>
                </w:tc>
              </w:sdtContent>
            </w:sdt>
            <w:tc>
              <w:tcPr>
                <w:tcW w:w="5938" w:type="dxa"/>
              </w:tcPr>
              <w:sdt>
                <w:sdtPr>
                  <w:alias w:val="PIRSEmployabilityPre_1"/>
                  <w:tag w:val="PIRSEmployabilityPre_1"/>
                  <w:id w:val="-1022859446"/>
                  <w:placeholder>
                    <w:docPart w:val="E635B3E824015B4FAFE0A34EF671FEEB"/>
                  </w:placeholder>
                  <w:dataBinding w:xpath="//*[local-name()='PIRSEmployabilityPre_1']" w:storeItemID="{99E3D2BE-06C1-4795-8970-33A745E9499F}"/>
                  <w:text/>
                </w:sdtPr>
                <w:sdtEndPr/>
                <w:sdtContent>
                  <w:p w14:paraId="4A05152B" w14:textId="77777777" w:rsidR="00CC755B" w:rsidRPr="00D35ED2" w:rsidRDefault="00CC755B" w:rsidP="00C471F7">
                    <w:pPr>
                      <w:spacing w:after="0"/>
                      <w:jc w:val="both"/>
                    </w:pPr>
                    <w:r w:rsidRPr="00D35ED2">
                      <w:t>HeShe stated that there were never any issues with employment before the subject injury.</w:t>
                    </w:r>
                  </w:p>
                </w:sdtContent>
              </w:sdt>
              <w:p w14:paraId="4009EB56" w14:textId="77777777" w:rsidR="00BF323E" w:rsidRPr="00D35ED2" w:rsidRDefault="00BF323E" w:rsidP="00C471F7">
                <w:pPr>
                  <w:pStyle w:val="AutoNumber"/>
                  <w:spacing w:line="240" w:lineRule="auto"/>
                  <w:rPr>
                    <w:sz w:val="22"/>
                    <w:szCs w:val="22"/>
                    <w:lang w:val="en-AU"/>
                  </w:rPr>
                </w:pPr>
              </w:p>
              <w:p w14:paraId="57961E7A" w14:textId="77777777" w:rsidR="0062088A" w:rsidRPr="00D35ED2" w:rsidRDefault="00ED5156" w:rsidP="00C471F7">
                <w:pPr>
                  <w:pStyle w:val="AutoNumber"/>
                  <w:spacing w:line="240" w:lineRule="auto"/>
                  <w:rPr>
                    <w:rFonts w:eastAsia="Calibri"/>
                    <w:sz w:val="22"/>
                    <w:szCs w:val="22"/>
                    <w:lang w:val="en-AU"/>
                  </w:rPr>
                </w:pPr>
                <w:r w:rsidRPr="00D35ED2">
                  <w:rPr>
                    <w:sz w:val="22"/>
                    <w:szCs w:val="22"/>
                  </w:rPr>
                  <w:t xml:space="preserve">HeShe </w:t>
                </w:r>
                <w:sdt>
                  <w:sdtPr>
                    <w:rPr>
                      <w:sz w:val="22"/>
                      <w:szCs w:val="22"/>
                    </w:rPr>
                    <w:alias w:val="MyPIRSTable2_Impair_6"/>
                    <w:tag w:val="MyPIRSTable2_Impair_6"/>
                    <w:id w:val="-1589295332"/>
                    <w:placeholder>
                      <w:docPart w:val="6AF27C72FA51E2478265556C0E709DDE"/>
                    </w:placeholder>
                    <w:text/>
                  </w:sdtPr>
                  <w:sdtEndPr/>
                  <w:sdtContent>
                    <w:r w:rsidR="00AF39FA">
                      <w:rPr>
                        <w:sz w:val="22"/>
                        <w:szCs w:val="22"/>
                      </w:rPr>
                      <w:t>had no deficit, or minor deficit</w:t>
                    </w:r>
                  </w:sdtContent>
                </w:sdt>
              </w:p>
            </w:tc>
          </w:tr>
          <w:tr w:rsidR="0062088A" w:rsidRPr="00D35ED2" w14:paraId="5CE5367F" w14:textId="77777777" w:rsidTr="005F2C9A">
            <w:trPr>
              <w:trHeight w:val="391"/>
            </w:trPr>
            <w:tc>
              <w:tcPr>
                <w:tcW w:w="9634" w:type="dxa"/>
                <w:gridSpan w:val="3"/>
              </w:tcPr>
              <w:p w14:paraId="12E456DE" w14:textId="77777777" w:rsidR="0062088A" w:rsidRPr="00D35ED2" w:rsidRDefault="0062088A" w:rsidP="00D65D64">
                <w:pPr>
                  <w:autoSpaceDE w:val="0"/>
                  <w:autoSpaceDN w:val="0"/>
                  <w:adjustRightInd w:val="0"/>
                  <w:spacing w:after="0" w:line="240" w:lineRule="auto"/>
                  <w:jc w:val="both"/>
                </w:pPr>
                <w:r w:rsidRPr="00D35ED2">
                  <w:t xml:space="preserve">List classes in ascending order:  </w:t>
                </w:r>
                <w:sdt>
                  <w:sdtPr>
                    <w:alias w:val="MyPIRSTable2Sorted_1"/>
                    <w:tag w:val="MyPIRSTable2Sorted_1"/>
                    <w:id w:val="-168016427"/>
                    <w:placeholder>
                      <w:docPart w:val="6AF27C72FA51E2478265556C0E709DDE"/>
                    </w:placeholder>
                    <w:dataBinding w:xpath="//*[local-name()='MyPIRSTable2Sorted_1']" w:storeItemID="{99E3D2BE-06C1-4795-8970-33A745E9499F}"/>
                    <w:text/>
                  </w:sdtPr>
                  <w:sdtEndPr/>
                  <w:sdtContent>
                    <w:r w:rsidR="00AF39FA">
                      <w:t>1</w:t>
                    </w:r>
                  </w:sdtContent>
                </w:sdt>
                <w:r w:rsidRPr="00D35ED2">
                  <w:t xml:space="preserve">, </w:t>
                </w:r>
                <w:sdt>
                  <w:sdtPr>
                    <w:alias w:val="MyPIRSTable2Sorted_2"/>
                    <w:tag w:val="MyPIRSTable2Sorted_2"/>
                    <w:id w:val="604470768"/>
                    <w:placeholder>
                      <w:docPart w:val="6AF27C72FA51E2478265556C0E709DDE"/>
                    </w:placeholder>
                    <w:dataBinding w:xpath="//*[local-name()='MyPIRSTable2Sorted_2']" w:storeItemID="{99E3D2BE-06C1-4795-8970-33A745E9499F}"/>
                    <w:text/>
                  </w:sdtPr>
                  <w:sdtEndPr/>
                  <w:sdtContent>
                    <w:r w:rsidR="00AF39FA">
                      <w:t>1</w:t>
                    </w:r>
                  </w:sdtContent>
                </w:sdt>
                <w:r w:rsidRPr="00D35ED2">
                  <w:t xml:space="preserve">, </w:t>
                </w:r>
                <w:sdt>
                  <w:sdtPr>
                    <w:alias w:val="MyPIRSTable2Sorted_3"/>
                    <w:tag w:val="MyPIRSTable2Sorted_3"/>
                    <w:id w:val="1282998511"/>
                    <w:placeholder>
                      <w:docPart w:val="6AF27C72FA51E2478265556C0E709DDE"/>
                    </w:placeholder>
                    <w:dataBinding w:xpath="//*[local-name()='MyPIRSTable2Sorted_3']" w:storeItemID="{99E3D2BE-06C1-4795-8970-33A745E9499F}"/>
                    <w:text/>
                  </w:sdtPr>
                  <w:sdtEndPr/>
                  <w:sdtContent>
                    <w:r w:rsidR="00AF39FA">
                      <w:t>1</w:t>
                    </w:r>
                  </w:sdtContent>
                </w:sdt>
                <w:r w:rsidRPr="00D35ED2">
                  <w:t xml:space="preserve">, </w:t>
                </w:r>
                <w:sdt>
                  <w:sdtPr>
                    <w:alias w:val="MyPIRSTable2Sorted_4"/>
                    <w:tag w:val="MyPIRSTable2Sorted_4"/>
                    <w:id w:val="-1510676120"/>
                    <w:placeholder>
                      <w:docPart w:val="6AF27C72FA51E2478265556C0E709DDE"/>
                    </w:placeholder>
                    <w:dataBinding w:xpath="//*[local-name()='MyPIRSTable2Sorted_4']" w:storeItemID="{99E3D2BE-06C1-4795-8970-33A745E9499F}"/>
                    <w:text/>
                  </w:sdtPr>
                  <w:sdtEndPr/>
                  <w:sdtContent>
                    <w:r w:rsidR="00AF39FA">
                      <w:t>1</w:t>
                    </w:r>
                  </w:sdtContent>
                </w:sdt>
                <w:r w:rsidRPr="00D35ED2">
                  <w:t xml:space="preserve">, </w:t>
                </w:r>
                <w:sdt>
                  <w:sdtPr>
                    <w:alias w:val="MyPIRSTable2Sorted_5"/>
                    <w:tag w:val="MyPIRSTable2Sorted_5"/>
                    <w:id w:val="1516505046"/>
                    <w:placeholder>
                      <w:docPart w:val="6AF27C72FA51E2478265556C0E709DDE"/>
                    </w:placeholder>
                    <w:dataBinding w:xpath="//*[local-name()='MyPIRSTable2Sorted_5']" w:storeItemID="{99E3D2BE-06C1-4795-8970-33A745E9499F}"/>
                    <w:text/>
                  </w:sdtPr>
                  <w:sdtEndPr/>
                  <w:sdtContent>
                    <w:r w:rsidR="00AF39FA">
                      <w:t>1</w:t>
                    </w:r>
                  </w:sdtContent>
                </w:sdt>
                <w:r w:rsidRPr="00D35ED2">
                  <w:t xml:space="preserve">, </w:t>
                </w:r>
                <w:sdt>
                  <w:sdtPr>
                    <w:alias w:val="MyPIRSTable2Sorted_6"/>
                    <w:tag w:val="MyPIRSTable2Sorted_6"/>
                    <w:id w:val="-1718357264"/>
                    <w:placeholder>
                      <w:docPart w:val="6AF27C72FA51E2478265556C0E709DDE"/>
                    </w:placeholder>
                    <w:dataBinding w:xpath="//*[local-name()='MyPIRSTable2Sorted_6']" w:storeItemID="{99E3D2BE-06C1-4795-8970-33A745E9499F}"/>
                    <w:text/>
                  </w:sdtPr>
                  <w:sdtEndPr/>
                  <w:sdtContent>
                    <w:r w:rsidR="00AF39FA">
                      <w:t>1</w:t>
                    </w:r>
                  </w:sdtContent>
                </w:sdt>
              </w:p>
            </w:tc>
          </w:tr>
          <w:tr w:rsidR="0062088A" w:rsidRPr="00D35ED2" w14:paraId="2801BD74" w14:textId="77777777" w:rsidTr="005F2C9A">
            <w:trPr>
              <w:trHeight w:val="214"/>
            </w:trPr>
            <w:tc>
              <w:tcPr>
                <w:tcW w:w="9634" w:type="dxa"/>
                <w:gridSpan w:val="3"/>
              </w:tcPr>
              <w:p w14:paraId="60689AA6" w14:textId="77777777" w:rsidR="0062088A" w:rsidRPr="00D35ED2" w:rsidRDefault="0062088A" w:rsidP="00D65D64">
                <w:pPr>
                  <w:autoSpaceDE w:val="0"/>
                  <w:autoSpaceDN w:val="0"/>
                  <w:adjustRightInd w:val="0"/>
                  <w:spacing w:after="0" w:line="240" w:lineRule="auto"/>
                  <w:jc w:val="both"/>
                </w:pPr>
                <w:r w:rsidRPr="00D35ED2">
                  <w:t xml:space="preserve">Median Class Value: </w:t>
                </w:r>
                <w:sdt>
                  <w:sdtPr>
                    <w:alias w:val="MyPIRSTable2Median"/>
                    <w:tag w:val="MyPIRSTable2Median"/>
                    <w:id w:val="1369571454"/>
                    <w:placeholder>
                      <w:docPart w:val="6AF27C72FA51E2478265556C0E709DDE"/>
                    </w:placeholder>
                    <w:dataBinding w:xpath="//*[local-name()='MyPIRSTable2Median']" w:storeItemID="{99E3D2BE-06C1-4795-8970-33A745E9499F}"/>
                    <w:text/>
                  </w:sdtPr>
                  <w:sdtEndPr/>
                  <w:sdtContent>
                    <w:r w:rsidR="00AF39FA">
                      <w:t>1</w:t>
                    </w:r>
                  </w:sdtContent>
                </w:sdt>
              </w:p>
            </w:tc>
          </w:tr>
          <w:tr w:rsidR="0062088A" w:rsidRPr="00D35ED2" w14:paraId="256093AB" w14:textId="77777777" w:rsidTr="005F2C9A">
            <w:trPr>
              <w:trHeight w:val="231"/>
            </w:trPr>
            <w:tc>
              <w:tcPr>
                <w:tcW w:w="9634" w:type="dxa"/>
                <w:gridSpan w:val="3"/>
              </w:tcPr>
              <w:p w14:paraId="65CDDB3D" w14:textId="77777777" w:rsidR="0062088A" w:rsidRPr="00D35ED2" w:rsidRDefault="0062088A" w:rsidP="00D65D64">
                <w:pPr>
                  <w:autoSpaceDE w:val="0"/>
                  <w:autoSpaceDN w:val="0"/>
                  <w:adjustRightInd w:val="0"/>
                  <w:spacing w:after="0" w:line="240" w:lineRule="auto"/>
                </w:pPr>
                <w:r w:rsidRPr="00D35ED2">
                  <w:t xml:space="preserve">Aggregate Score: </w:t>
                </w:r>
                <w:sdt>
                  <w:sdtPr>
                    <w:alias w:val="MyPIRSTable2Total"/>
                    <w:tag w:val="MyPIRSTable2Total"/>
                    <w:id w:val="-164473312"/>
                    <w:placeholder>
                      <w:docPart w:val="6AF27C72FA51E2478265556C0E709DDE"/>
                    </w:placeholder>
                    <w:dataBinding w:xpath="//*[local-name()='MyPIRSTable2Total']" w:storeItemID="{99E3D2BE-06C1-4795-8970-33A745E9499F}"/>
                    <w:text/>
                  </w:sdtPr>
                  <w:sdtEndPr/>
                  <w:sdtContent>
                    <w:r w:rsidR="00AF39FA">
                      <w:t>6</w:t>
                    </w:r>
                  </w:sdtContent>
                </w:sdt>
              </w:p>
            </w:tc>
          </w:tr>
          <w:tr w:rsidR="0062088A" w:rsidRPr="00D35ED2" w14:paraId="00371226" w14:textId="77777777" w:rsidTr="005F2C9A">
            <w:trPr>
              <w:trHeight w:val="231"/>
            </w:trPr>
            <w:tc>
              <w:tcPr>
                <w:tcW w:w="9634" w:type="dxa"/>
                <w:gridSpan w:val="3"/>
              </w:tcPr>
              <w:p w14:paraId="050DDF2A" w14:textId="77777777" w:rsidR="0062088A" w:rsidRPr="00D35ED2" w:rsidRDefault="0062088A" w:rsidP="00D65D64">
                <w:pPr>
                  <w:autoSpaceDE w:val="0"/>
                  <w:autoSpaceDN w:val="0"/>
                  <w:adjustRightInd w:val="0"/>
                  <w:spacing w:after="0" w:line="240" w:lineRule="auto"/>
                  <w:rPr>
                    <w:color w:val="0000FF"/>
                  </w:rPr>
                </w:pPr>
                <w:r w:rsidRPr="00D35ED2">
                  <w:t xml:space="preserve">% Whole Person Impairment: </w:t>
                </w:r>
                <w:sdt>
                  <w:sdtPr>
                    <w:alias w:val="MyPIRSTable2InitWPI"/>
                    <w:tag w:val="MyPIRSTable2InitWPI"/>
                    <w:id w:val="-1276087549"/>
                    <w:placeholder>
                      <w:docPart w:val="6AF27C72FA51E2478265556C0E709DDE"/>
                    </w:placeholder>
                    <w:dataBinding w:xpath="//*[local-name()='MyPIRSTable2InitWPI']" w:storeItemID="{99E3D2BE-06C1-4795-8970-33A745E9499F}"/>
                    <w:text/>
                  </w:sdtPr>
                  <w:sdtEndPr/>
                  <w:sdtContent>
                    <w:r w:rsidR="00AF39FA">
                      <w:t>0</w:t>
                    </w:r>
                  </w:sdtContent>
                </w:sdt>
                <w:r w:rsidRPr="00D35ED2">
                  <w:t>%</w:t>
                </w:r>
              </w:p>
            </w:tc>
          </w:tr>
        </w:tbl>
        <w:p w14:paraId="5BBFDEA5" w14:textId="77777777" w:rsidR="0062088A" w:rsidRPr="002A387A" w:rsidRDefault="0062088A" w:rsidP="00D65D64">
          <w:pPr>
            <w:spacing w:before="120" w:after="0"/>
            <w:jc w:val="both"/>
          </w:pPr>
          <w:r w:rsidRPr="002A387A">
            <w:rPr>
              <w:color w:val="0000FF"/>
            </w:rPr>
            <w:tab/>
          </w:r>
          <w:r w:rsidRPr="002A387A">
            <w:t>*%WPI</w:t>
          </w:r>
        </w:p>
        <w:p w14:paraId="6ACD4B8A" w14:textId="77777777" w:rsidR="0062088A" w:rsidRPr="002A387A" w:rsidRDefault="0062088A" w:rsidP="00D65D64">
          <w:pPr>
            <w:spacing w:before="120" w:after="0"/>
            <w:jc w:val="both"/>
            <w:rPr>
              <w:highlight w:val="yellow"/>
            </w:rPr>
          </w:pPr>
        </w:p>
        <w:p w14:paraId="60D7CF10" w14:textId="77777777" w:rsidR="0062088A" w:rsidRPr="002A387A" w:rsidRDefault="0062088A" w:rsidP="00D65D64">
          <w:pPr>
            <w:spacing w:before="120" w:after="0"/>
            <w:jc w:val="both"/>
          </w:pPr>
          <w:r w:rsidRPr="002A387A">
            <w:rPr>
              <w:highlight w:val="yellow"/>
            </w:rPr>
            <w:t>REMOVE</w:t>
          </w:r>
          <w:r w:rsidRPr="002A387A">
            <w:t>:</w:t>
          </w:r>
        </w:p>
        <w:p w14:paraId="522F823C" w14:textId="77777777" w:rsidR="0062088A" w:rsidRPr="002A387A" w:rsidRDefault="0062088A" w:rsidP="00D65D64">
          <w:pPr>
            <w:spacing w:before="120" w:after="0"/>
            <w:jc w:val="both"/>
          </w:pPr>
          <w:r w:rsidRPr="002A387A">
            <w:rPr>
              <w:b/>
              <w:noProof/>
              <w:spacing w:val="40"/>
              <w:u w:val="single"/>
            </w:rPr>
            <w:lastRenderedPageBreak/>
            <w:drawing>
              <wp:inline distT="0" distB="0" distL="0" distR="0" wp14:anchorId="0D2CBBEB" wp14:editId="01783ADD">
                <wp:extent cx="5727700" cy="1229360"/>
                <wp:effectExtent l="0" t="0" r="0" b="2540"/>
                <wp:docPr id="1509274824" name="Picture 1509274824"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74824" name="Picture 1509274824" descr="dele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1229360"/>
                        </a:xfrm>
                        <a:prstGeom prst="rect">
                          <a:avLst/>
                        </a:prstGeom>
                      </pic:spPr>
                    </pic:pic>
                  </a:graphicData>
                </a:graphic>
              </wp:inline>
            </w:drawing>
          </w:r>
        </w:p>
        <w:p w14:paraId="03A42772" w14:textId="77777777" w:rsidR="0062088A" w:rsidRPr="002A387A" w:rsidRDefault="0062088A" w:rsidP="00D65D64">
          <w:pPr>
            <w:spacing w:before="120" w:after="0"/>
            <w:jc w:val="both"/>
            <w:rPr>
              <w:rFonts w:eastAsia="Times New Roman"/>
              <w:color w:val="0000FF"/>
            </w:rPr>
          </w:pPr>
          <w:bookmarkStart w:id="25" w:name="_Hlk4140669"/>
          <w:r w:rsidRPr="002A387A">
            <w:rPr>
              <w:color w:val="0000FF"/>
            </w:rPr>
            <w:t xml:space="preserve">Provide comments/reasons why you did/did not apportion for a pre-existing/subsequent impairment and/or why you did/did not make any adjustment for the effects of treatment.  </w:t>
          </w:r>
        </w:p>
        <w:bookmarkEnd w:id="25"/>
        <w:p w14:paraId="4B89E641" w14:textId="77777777" w:rsidR="0062088A" w:rsidRPr="002A387A" w:rsidRDefault="0062088A" w:rsidP="00575F90">
          <w:pPr>
            <w:pStyle w:val="ListParagraph"/>
            <w:numPr>
              <w:ilvl w:val="0"/>
              <w:numId w:val="48"/>
            </w:numPr>
            <w:spacing w:before="120" w:after="0"/>
            <w:ind w:left="567" w:firstLine="0"/>
            <w:contextualSpacing w:val="0"/>
            <w:rPr>
              <w:b/>
              <w:bCs/>
            </w:rPr>
          </w:pPr>
          <w:r w:rsidRPr="002A387A">
            <w:rPr>
              <w:b/>
              <w:bCs/>
            </w:rPr>
            <w:t>Apportionment – pre-existing/subsequent impairment</w:t>
          </w:r>
        </w:p>
        <w:p w14:paraId="04531B0B" w14:textId="77777777" w:rsidR="0062088A" w:rsidRPr="002A387A" w:rsidRDefault="00E71A5F" w:rsidP="00D65D64">
          <w:pPr>
            <w:pStyle w:val="Header"/>
            <w:spacing w:before="120" w:line="276" w:lineRule="auto"/>
            <w:ind w:left="567"/>
            <w:jc w:val="both"/>
            <w:rPr>
              <w:noProof/>
            </w:rPr>
          </w:pPr>
          <w:sdt>
            <w:sdtPr>
              <w:alias w:val="MyPIRSTable2InitWPI"/>
              <w:tag w:val="MyPIRSTable2InitWPI"/>
              <w:id w:val="-280027566"/>
              <w:placeholder>
                <w:docPart w:val="6AF27C72FA51E2478265556C0E709DDE"/>
              </w:placeholder>
              <w:dataBinding w:xpath="//*[local-name()='MyPIRSTable2InitWPI']" w:storeItemID="{99E3D2BE-06C1-4795-8970-33A745E9499F}"/>
              <w:text/>
            </w:sdtPr>
            <w:sdtEndPr/>
            <w:sdtContent>
              <w:r w:rsidR="00AF39FA">
                <w:t>0</w:t>
              </w:r>
            </w:sdtContent>
          </w:sdt>
          <w:r w:rsidR="0062088A" w:rsidRPr="002A387A">
            <w:t>%</w:t>
          </w:r>
          <w:r w:rsidR="0062088A" w:rsidRPr="002A387A">
            <w:rPr>
              <w:noProof/>
            </w:rPr>
            <w:t xml:space="preserve"> has been apportioned to pre-existing  </w:t>
          </w:r>
        </w:p>
        <w:p w14:paraId="034116CB" w14:textId="77777777" w:rsidR="0062088A" w:rsidRDefault="0062088A" w:rsidP="00D65D64">
          <w:pPr>
            <w:pStyle w:val="Header"/>
            <w:spacing w:before="120" w:line="276" w:lineRule="auto"/>
            <w:ind w:left="567"/>
            <w:jc w:val="both"/>
            <w:rPr>
              <w:noProof/>
            </w:rPr>
          </w:pPr>
          <w:r w:rsidRPr="002A387A">
            <w:rPr>
              <w:noProof/>
              <w:highlight w:val="yellow"/>
            </w:rPr>
            <w:t>WHY</w:t>
          </w:r>
          <w:r w:rsidRPr="002A387A">
            <w:rPr>
              <w:noProof/>
            </w:rPr>
            <w:t>?</w:t>
          </w:r>
        </w:p>
        <w:sdt>
          <w:sdtPr>
            <w:alias w:val="MyPIRSTable1AxLine"/>
            <w:tag w:val="MyPIRSTable1AxLine"/>
            <w:id w:val="671146249"/>
            <w:placeholder>
              <w:docPart w:val="6A7E4F9A01A8E64AB3EEF634B69F13A5"/>
            </w:placeholder>
            <w:showingPlcHdr/>
            <w:dataBinding w:xpath="//*[local-name()='MyPIRSTable1AxLine']" w:storeItemID="{99E3D2BE-06C1-4795-8970-33A745E9499F}"/>
            <w:text/>
          </w:sdtPr>
          <w:sdtEndPr/>
          <w:sdtContent>
            <w:p w14:paraId="73141A26" w14:textId="77777777" w:rsidR="00967516" w:rsidRDefault="00657CB4" w:rsidP="00D65D64">
              <w:pPr>
                <w:ind w:left="567"/>
              </w:pPr>
              <w:r w:rsidRPr="00D81F05">
                <w:rPr>
                  <w:rStyle w:val="PlaceholderText"/>
                </w:rPr>
                <w:t>Click or tap here to enter text.</w:t>
              </w:r>
            </w:p>
          </w:sdtContent>
        </w:sdt>
        <w:p w14:paraId="653C0AAE" w14:textId="77777777" w:rsidR="002C2963" w:rsidRPr="00931634" w:rsidRDefault="002C2963" w:rsidP="00D65D64">
          <w:pPr>
            <w:pStyle w:val="Header"/>
            <w:spacing w:before="120" w:line="276" w:lineRule="auto"/>
            <w:ind w:left="567"/>
            <w:jc w:val="both"/>
          </w:pPr>
          <w:r w:rsidRPr="00931634">
            <w:t xml:space="preserve">There was </w:t>
          </w:r>
          <w:r w:rsidRPr="002C2963">
            <w:rPr>
              <w:highlight w:val="yellow"/>
            </w:rPr>
            <w:t>no</w:t>
          </w:r>
          <w:r w:rsidRPr="00931634">
            <w:t xml:space="preserve"> evidence of a pre-existing illness or impaired function and </w:t>
          </w:r>
          <w:r w:rsidRPr="002C2963">
            <w:rPr>
              <w:highlight w:val="yellow"/>
            </w:rPr>
            <w:t>no</w:t>
          </w:r>
          <w:r w:rsidRPr="00931634">
            <w:t xml:space="preserve"> subsequent injury.</w:t>
          </w:r>
        </w:p>
        <w:p w14:paraId="4B72B51D" w14:textId="77777777" w:rsidR="00967516" w:rsidRPr="002A387A" w:rsidRDefault="00967516" w:rsidP="00D65D64">
          <w:pPr>
            <w:pStyle w:val="Header"/>
            <w:spacing w:before="120" w:line="276" w:lineRule="auto"/>
            <w:ind w:left="567"/>
            <w:jc w:val="both"/>
          </w:pPr>
        </w:p>
        <w:p w14:paraId="0A9AF5B3" w14:textId="77777777" w:rsidR="0062088A" w:rsidRPr="002A387A" w:rsidRDefault="0062088A" w:rsidP="00575F90">
          <w:pPr>
            <w:pStyle w:val="ListParagraph"/>
            <w:numPr>
              <w:ilvl w:val="0"/>
              <w:numId w:val="48"/>
            </w:numPr>
            <w:spacing w:before="120" w:after="0"/>
            <w:ind w:left="567" w:firstLine="0"/>
            <w:contextualSpacing w:val="0"/>
            <w:rPr>
              <w:b/>
              <w:bCs/>
            </w:rPr>
          </w:pPr>
          <w:r w:rsidRPr="002A387A">
            <w:rPr>
              <w:b/>
              <w:bCs/>
            </w:rPr>
            <w:t>Effects of treatment</w:t>
          </w:r>
          <w:r w:rsidRPr="002A387A">
            <w:rPr>
              <w:color w:val="0000FF"/>
            </w:rPr>
            <w:t xml:space="preserve"> </w:t>
          </w:r>
        </w:p>
        <w:p w14:paraId="75D09789" w14:textId="77777777" w:rsidR="00F62864" w:rsidRDefault="00E71A5F" w:rsidP="00D65D64">
          <w:pPr>
            <w:spacing w:before="120" w:after="0"/>
            <w:ind w:left="567"/>
            <w:rPr>
              <w:noProof/>
            </w:rPr>
          </w:pPr>
          <w:sdt>
            <w:sdtPr>
              <w:alias w:val="MyPIRSTable1TreatEffect"/>
              <w:id w:val="134454491"/>
              <w:placeholder>
                <w:docPart w:val="A797A6B2A4D4A7439FE92E64521302AC"/>
              </w:placeholder>
              <w:dataBinding w:xpath="//*[local-name()='MyPIRSTable1TreatEffect']" w:storeItemID="{99E3D2BE-06C1-4795-8970-33A745E9499F}"/>
              <w:dropDownList w:lastValue="0">
                <w:listItem w:displayText="0" w:value="0"/>
                <w:listItem w:displayText="1" w:value="1"/>
                <w:listItem w:displayText="2" w:value="2"/>
                <w:listItem w:displayText="3" w:value="3"/>
              </w:dropDownList>
            </w:sdtPr>
            <w:sdtEndPr/>
            <w:sdtContent>
              <w:r w:rsidR="00F86941">
                <w:t>0</w:t>
              </w:r>
            </w:sdtContent>
          </w:sdt>
          <w:r w:rsidR="00F62864">
            <w:t>%</w:t>
          </w:r>
          <w:r w:rsidR="00F62864">
            <w:rPr>
              <w:noProof/>
            </w:rPr>
            <w:t xml:space="preserve"> </w:t>
          </w:r>
        </w:p>
        <w:p w14:paraId="5E5255DC" w14:textId="77777777" w:rsidR="0062088A" w:rsidRDefault="00E71A5F" w:rsidP="00D65D64">
          <w:pPr>
            <w:spacing w:before="120" w:after="0"/>
            <w:ind w:left="567"/>
            <w:rPr>
              <w:noProof/>
            </w:rPr>
          </w:pPr>
          <w:sdt>
            <w:sdtPr>
              <w:rPr>
                <w:noProof/>
              </w:rPr>
              <w:alias w:val="MyPIRSTable1TreatEffectTxt"/>
              <w:tag w:val="MyPIRSTable1TreatEffectTxt"/>
              <w:id w:val="-1736621211"/>
              <w:placeholder>
                <w:docPart w:val="8E4730A601B4AE4FAF17D2A27DA96412"/>
              </w:placeholder>
              <w:showingPlcHdr/>
              <w:dataBinding w:xpath="//*[local-name()='MyPIRSTable1TreatEffectTxt']" w:storeItemID="{99E3D2BE-06C1-4795-8970-33A745E9499F}"/>
              <w:text/>
            </w:sdtPr>
            <w:sdtEndPr/>
            <w:sdtContent>
              <w:r w:rsidR="00657CB4" w:rsidRPr="00D81F05">
                <w:rPr>
                  <w:rStyle w:val="PlaceholderText"/>
                </w:rPr>
                <w:t>Click or tap here to enter text.</w:t>
              </w:r>
            </w:sdtContent>
          </w:sdt>
          <w:r w:rsidR="0062088A" w:rsidRPr="002A387A">
            <w:rPr>
              <w:noProof/>
            </w:rPr>
            <w:t xml:space="preserve"> </w:t>
          </w:r>
        </w:p>
        <w:p w14:paraId="17B4B2C4" w14:textId="77777777" w:rsidR="00F62864" w:rsidRPr="002A387A" w:rsidRDefault="00F62864" w:rsidP="00D65D64">
          <w:pPr>
            <w:spacing w:before="120" w:after="0"/>
            <w:ind w:left="567"/>
            <w:rPr>
              <w:noProof/>
            </w:rPr>
          </w:pPr>
        </w:p>
        <w:p w14:paraId="0A3AB484" w14:textId="77777777" w:rsidR="0062088A" w:rsidRPr="002A387A" w:rsidRDefault="0062088A" w:rsidP="00D65D64">
          <w:pPr>
            <w:pStyle w:val="Header"/>
            <w:spacing w:before="120" w:line="276" w:lineRule="auto"/>
            <w:ind w:left="567"/>
            <w:jc w:val="both"/>
          </w:pPr>
          <w:r w:rsidRPr="002A387A">
            <w:rPr>
              <w:noProof/>
              <w:highlight w:val="yellow"/>
            </w:rPr>
            <w:t>WHY</w:t>
          </w:r>
          <w:r w:rsidRPr="002A387A">
            <w:rPr>
              <w:noProof/>
            </w:rPr>
            <w:t>?</w:t>
          </w:r>
        </w:p>
        <w:p w14:paraId="092BDEFC" w14:textId="77777777" w:rsidR="0062088A" w:rsidRPr="002A387A" w:rsidRDefault="0062088A" w:rsidP="00D65D64">
          <w:pPr>
            <w:spacing w:before="120" w:after="0"/>
            <w:ind w:left="567"/>
            <w:rPr>
              <w:noProof/>
            </w:rPr>
          </w:pPr>
        </w:p>
        <w:p w14:paraId="73161168" w14:textId="77777777" w:rsidR="0062088A" w:rsidRPr="002A387A" w:rsidRDefault="0062088A" w:rsidP="00D65D64">
          <w:pPr>
            <w:pStyle w:val="Heading2"/>
            <w:spacing w:after="0" w:line="276" w:lineRule="auto"/>
            <w:rPr>
              <w:rStyle w:val="Heading2Char"/>
              <w:b/>
              <w:bCs/>
            </w:rPr>
          </w:pPr>
          <w:r w:rsidRPr="002A387A">
            <w:rPr>
              <w:rStyle w:val="Heading2Char"/>
              <w:b/>
              <w:bCs/>
            </w:rPr>
            <w:t>CONCLUSION – PERMANENT IMPAIRMENT</w:t>
          </w:r>
        </w:p>
        <w:p w14:paraId="30A6B4E6" w14:textId="77777777" w:rsidR="0062088A" w:rsidRPr="002A387A" w:rsidRDefault="0062088A" w:rsidP="00575F90">
          <w:pPr>
            <w:pStyle w:val="ListParagraph"/>
            <w:numPr>
              <w:ilvl w:val="0"/>
              <w:numId w:val="48"/>
            </w:numPr>
            <w:spacing w:before="120" w:after="0"/>
            <w:ind w:left="567" w:firstLine="0"/>
            <w:contextualSpacing w:val="0"/>
            <w:rPr>
              <w:b/>
              <w:noProof/>
            </w:rPr>
          </w:pPr>
          <w:r w:rsidRPr="002A387A">
            <w:rPr>
              <w:b/>
              <w:bCs/>
              <w:noProof/>
            </w:rPr>
            <w:t>Degree of permanent impairment caused by the motor accident</w:t>
          </w:r>
        </w:p>
        <w:p w14:paraId="0676A79C" w14:textId="77777777" w:rsidR="0062088A" w:rsidRPr="002A387A" w:rsidRDefault="0062088A" w:rsidP="00D65D64">
          <w:pPr>
            <w:pStyle w:val="ListParagraph"/>
            <w:spacing w:before="120" w:after="0"/>
            <w:ind w:left="0"/>
            <w:contextualSpacing w:val="0"/>
            <w:rPr>
              <w:noProof/>
            </w:rPr>
          </w:pPr>
          <w:r w:rsidRPr="002A387A">
            <w:rPr>
              <w:noProof/>
            </w:rPr>
            <w:t xml:space="preserve"> </w:t>
          </w:r>
          <w:r w:rsidRPr="002A387A">
            <w:rPr>
              <w:b/>
              <w:bCs/>
              <w:noProof/>
            </w:rPr>
            <w:t>%</w:t>
          </w:r>
        </w:p>
        <w:p w14:paraId="1108CD2A" w14:textId="77777777" w:rsidR="0062088A" w:rsidRPr="002A387A" w:rsidRDefault="0062088A" w:rsidP="00D65D64">
          <w:pPr>
            <w:spacing w:before="120" w:after="0"/>
            <w:rPr>
              <w:rFonts w:eastAsiaTheme="minorEastAsia"/>
            </w:rPr>
          </w:pPr>
          <w:r w:rsidRPr="002A387A">
            <w:rPr>
              <w:noProof/>
            </w:rPr>
            <w:t xml:space="preserve">Permanent impairment ratings take symptoms into account, however the percentage permanent impairment is not a direct measure of disability.  </w:t>
          </w:r>
        </w:p>
        <w:p w14:paraId="19B36E4C" w14:textId="77777777" w:rsidR="0062088A" w:rsidRPr="002A387A" w:rsidRDefault="0062088A" w:rsidP="00D65D64">
          <w:pPr>
            <w:spacing w:before="120" w:after="0"/>
            <w:rPr>
              <w:rFonts w:eastAsiaTheme="minorEastAsia"/>
            </w:rPr>
          </w:pPr>
          <w:r w:rsidRPr="002A387A">
            <w:rPr>
              <w:rFonts w:eastAsia="Arial"/>
              <w:b/>
              <w:bCs/>
              <w:noProof/>
              <w:color w:val="0000FF"/>
            </w:rPr>
            <w:t xml:space="preserve">Instructions for 0% WPI </w:t>
          </w:r>
          <w:r w:rsidRPr="002A387A">
            <w:rPr>
              <w:rFonts w:eastAsia="Arial"/>
              <w:noProof/>
              <w:color w:val="2E74B5" w:themeColor="accent5" w:themeShade="BF"/>
            </w:rPr>
            <w:t xml:space="preserve"> </w:t>
          </w:r>
          <w:r w:rsidRPr="002A387A">
            <w:rPr>
              <w:rFonts w:eastAsia="Arial"/>
              <w:noProof/>
              <w:color w:val="FF0000"/>
            </w:rPr>
            <w:t>–</w:t>
          </w:r>
          <w:r w:rsidRPr="002A387A">
            <w:rPr>
              <w:rFonts w:eastAsia="Arial"/>
              <w:b/>
              <w:bCs/>
              <w:noProof/>
              <w:color w:val="FF0000"/>
            </w:rPr>
            <w:t xml:space="preserve"> DELETE IF NOT 0% OR NO DSM-5 DX</w:t>
          </w:r>
        </w:p>
        <w:p w14:paraId="139B0944" w14:textId="77777777" w:rsidR="0062088A" w:rsidRPr="002A387A" w:rsidRDefault="0062088A" w:rsidP="00D65D64">
          <w:pPr>
            <w:spacing w:before="120" w:after="0"/>
            <w:rPr>
              <w:noProof/>
            </w:rPr>
          </w:pPr>
          <w:r w:rsidRPr="002A387A">
            <w:rPr>
              <w:noProof/>
            </w:rPr>
            <w:t>A finding of zero percent permanent impairment indicates that there was an injury caused by the motor accident and that there may be continuing symptoms, however, relevant Guides and Guidelines rate the associated impairment at 0%.</w:t>
          </w:r>
        </w:p>
        <w:p w14:paraId="3DBF3D43" w14:textId="77777777" w:rsidR="0062088A" w:rsidRPr="002A387A" w:rsidRDefault="0062088A" w:rsidP="00D65D64">
          <w:pPr>
            <w:spacing w:before="120" w:after="0"/>
            <w:rPr>
              <w:noProof/>
            </w:rPr>
          </w:pPr>
        </w:p>
        <w:p w14:paraId="6C9DF8B9" w14:textId="77777777" w:rsidR="0062088A" w:rsidRPr="002A387A" w:rsidRDefault="0062088A" w:rsidP="00D65D64">
          <w:pPr>
            <w:spacing w:before="120" w:after="0"/>
            <w:rPr>
              <w:rFonts w:eastAsia="Arial"/>
              <w:b/>
              <w:bCs/>
              <w:noProof/>
              <w:color w:val="FF0000"/>
            </w:rPr>
          </w:pPr>
          <w:r w:rsidRPr="002A387A">
            <w:rPr>
              <w:rFonts w:eastAsia="Arial"/>
              <w:b/>
              <w:bCs/>
              <w:noProof/>
              <w:color w:val="FF0000"/>
            </w:rPr>
            <w:t>BUT IF NO DSM-5 Dx THEN put the following:</w:t>
          </w:r>
        </w:p>
        <w:p w14:paraId="035BB2B1" w14:textId="77777777" w:rsidR="0062088A" w:rsidRPr="002A387A" w:rsidRDefault="0062088A" w:rsidP="00D65D64">
          <w:pPr>
            <w:pStyle w:val="ListParagraph"/>
            <w:spacing w:before="120" w:after="0"/>
            <w:ind w:left="567"/>
            <w:contextualSpacing w:val="0"/>
            <w:rPr>
              <w:color w:val="000000" w:themeColor="text1"/>
            </w:rPr>
          </w:pPr>
          <w:r w:rsidRPr="002A387A">
            <w:rPr>
              <w:color w:val="000000" w:themeColor="text1"/>
            </w:rPr>
            <w:t xml:space="preserve">Not applicable. </w:t>
          </w:r>
        </w:p>
        <w:p w14:paraId="6FE2EFEA" w14:textId="77777777" w:rsidR="00810919" w:rsidRDefault="0062088A" w:rsidP="00D65D64">
          <w:pPr>
            <w:pStyle w:val="ListParagraph"/>
            <w:spacing w:before="120" w:after="0"/>
            <w:ind w:left="567"/>
            <w:contextualSpacing w:val="0"/>
            <w:rPr>
              <w:color w:val="000000" w:themeColor="text1"/>
            </w:rPr>
          </w:pPr>
          <w:r w:rsidRPr="002A387A">
            <w:rPr>
              <w:color w:val="000000" w:themeColor="text1"/>
            </w:rPr>
            <w:t>I have been unable to find a DSM-5 diagnosis related to the subject accident and therefore, I have not been able to complete the Whole Person Impairment.</w:t>
          </w:r>
        </w:p>
        <w:p w14:paraId="701AC603" w14:textId="77777777" w:rsidR="00720846" w:rsidRDefault="00720846" w:rsidP="00800A1C">
          <w:pPr>
            <w:spacing w:before="120" w:after="0"/>
            <w:rPr>
              <w:color w:val="000000" w:themeColor="text1"/>
            </w:rPr>
          </w:pPr>
        </w:p>
        <w:p w14:paraId="4E2B5168" w14:textId="77777777" w:rsidR="00800A1C" w:rsidRPr="00800A1C" w:rsidRDefault="00800A1C" w:rsidP="00800A1C">
          <w:pPr>
            <w:spacing w:before="120" w:after="0"/>
            <w:rPr>
              <w:color w:val="000000" w:themeColor="text1"/>
            </w:rPr>
          </w:pPr>
          <w:r w:rsidRPr="000907DC">
            <w:t>No part of this report was generated or assisted by artificial intelligence.</w:t>
          </w:r>
        </w:p>
      </w:sdtContent>
    </w:sdt>
    <w:sdt>
      <w:sdtPr>
        <w:rPr>
          <w:noProof/>
        </w:rPr>
        <w:alias w:val="permthreshbothSignature"/>
        <w:tag w:val="permthreshbothSignature"/>
        <w:id w:val="-736930337"/>
        <w:placeholder>
          <w:docPart w:val="6AF27C72FA51E2478265556C0E709DDE"/>
        </w:placeholder>
      </w:sdtPr>
      <w:sdtEndPr/>
      <w:sdtContent>
        <w:p w14:paraId="6EDEE768" w14:textId="77777777" w:rsidR="00720846" w:rsidRDefault="00720846" w:rsidP="00D65D64">
          <w:pPr>
            <w:spacing w:before="120" w:after="120" w:line="360" w:lineRule="auto"/>
            <w:rPr>
              <w:b/>
              <w:bCs/>
            </w:rPr>
          </w:pPr>
          <w:r w:rsidRPr="000B7280">
            <w:rPr>
              <w:noProof/>
              <w:color w:val="auto"/>
            </w:rPr>
            <w:drawing>
              <wp:inline distT="0" distB="0" distL="0" distR="0" wp14:anchorId="0C6C9A4D" wp14:editId="3D6836F1">
                <wp:extent cx="1948069" cy="1186008"/>
                <wp:effectExtent l="0" t="0" r="0" b="0"/>
                <wp:docPr id="2109441736"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51896" name="Picture 1" descr="A black background with a black square&#10;&#10;Description automatically generated with medium confidence"/>
                        <pic:cNvPicPr/>
                      </pic:nvPicPr>
                      <pic:blipFill rotWithShape="1">
                        <a:blip r:embed="rId12"/>
                        <a:srcRect l="29107" t="-715"/>
                        <a:stretch>
                          <a:fillRect/>
                        </a:stretch>
                      </pic:blipFill>
                      <pic:spPr bwMode="auto">
                        <a:xfrm>
                          <a:off x="0" y="0"/>
                          <a:ext cx="1961956" cy="1194462"/>
                        </a:xfrm>
                        <a:prstGeom prst="rect">
                          <a:avLst/>
                        </a:prstGeom>
                        <a:ln>
                          <a:noFill/>
                        </a:ln>
                        <a:extLst>
                          <a:ext uri="{53640926-AAD7-44D8-BBD7-CCE9431645EC}">
                            <a14:shadowObscured xmlns:a14="http://schemas.microsoft.com/office/drawing/2010/main"/>
                          </a:ext>
                        </a:extLst>
                      </pic:spPr>
                    </pic:pic>
                  </a:graphicData>
                </a:graphic>
              </wp:inline>
            </w:drawing>
          </w:r>
        </w:p>
        <w:p w14:paraId="78607ECF" w14:textId="77777777" w:rsidR="00720846" w:rsidRPr="002A387A" w:rsidRDefault="00720846" w:rsidP="00D65D64">
          <w:pPr>
            <w:spacing w:before="120" w:after="120" w:line="360" w:lineRule="auto"/>
            <w:rPr>
              <w:b/>
              <w:bCs/>
            </w:rPr>
          </w:pPr>
          <w:r w:rsidRPr="002A387A">
            <w:rPr>
              <w:b/>
              <w:bCs/>
            </w:rPr>
            <w:t>Gerard Walsh</w:t>
          </w:r>
        </w:p>
        <w:p w14:paraId="28EDB8F9" w14:textId="77777777" w:rsidR="00720846" w:rsidRPr="002A387A" w:rsidRDefault="00720846" w:rsidP="00D65D64">
          <w:pPr>
            <w:spacing w:before="120" w:after="120" w:line="360" w:lineRule="auto"/>
          </w:pPr>
          <w:r w:rsidRPr="002A387A">
            <w:rPr>
              <w:b/>
            </w:rPr>
            <w:t>Medical Assessor</w:t>
          </w:r>
        </w:p>
        <w:p w14:paraId="42DDDFFB" w14:textId="77777777" w:rsidR="0062088A" w:rsidRPr="002A387A" w:rsidRDefault="00720846" w:rsidP="00D65D64">
          <w:pPr>
            <w:spacing w:before="120" w:after="0"/>
            <w:rPr>
              <w:noProof/>
            </w:rPr>
          </w:pPr>
          <w:r w:rsidRPr="002A387A">
            <w:rPr>
              <w:b/>
              <w:bCs/>
              <w:color w:val="000000" w:themeColor="text1"/>
            </w:rPr>
            <w:t>Personal Injury Commission</w:t>
          </w:r>
        </w:p>
      </w:sdtContent>
    </w:sdt>
    <w:p w14:paraId="54E66A83" w14:textId="77777777" w:rsidR="00F01AEC" w:rsidRPr="005B00FC" w:rsidRDefault="00F01AEC" w:rsidP="00D65D64">
      <w:pPr>
        <w:spacing w:line="240" w:lineRule="auto"/>
      </w:pPr>
    </w:p>
    <w:p w14:paraId="269104A0" w14:textId="77777777" w:rsidR="0062088A" w:rsidRPr="002A387A" w:rsidRDefault="0062088A" w:rsidP="00D65D64">
      <w:pPr>
        <w:spacing w:after="0"/>
      </w:pPr>
    </w:p>
    <w:p w14:paraId="246B2A38" w14:textId="77777777" w:rsidR="0062088A" w:rsidRPr="002A387A" w:rsidRDefault="0062088A" w:rsidP="00D65D64">
      <w:pPr>
        <w:spacing w:after="0"/>
        <w:rPr>
          <w:bCs/>
        </w:rPr>
      </w:pPr>
      <w:r w:rsidRPr="002A387A">
        <w:rPr>
          <w:highlight w:val="yellow"/>
        </w:rPr>
        <w:t>DELETE THIS PAGE</w:t>
      </w:r>
      <w:r w:rsidRPr="002A387A">
        <w:t xml:space="preserve"> </w:t>
      </w:r>
      <w:sdt>
        <w:sdtPr>
          <w:rPr>
            <w:bCs/>
          </w:rPr>
          <w:alias w:val="FinaliseDocument"/>
          <w:id w:val="-2035872155"/>
          <w:placeholder>
            <w:docPart w:val="A146695127341E428CA664ACF88D0D88"/>
          </w:placeholder>
          <w:showingPlcHdr/>
          <w:dataBinding w:xpath="//*[local-name()='FinaliseDocument']" w:storeItemID="{99E3D2BE-06C1-4795-8970-33A745E9499F}"/>
          <w15:color w:val="FF0000"/>
          <w:dropDownList w:lastValue="">
            <w:listItem w:value="Choose an item."/>
            <w:listItem w:displayText="Finalise - No going back!" w:value="Finalise"/>
          </w:dropDownList>
        </w:sdtPr>
        <w:sdtEndPr/>
        <w:sdtContent>
          <w:r w:rsidR="00F060EA" w:rsidRPr="002A6676">
            <w:rPr>
              <w:rStyle w:val="PlaceholderText"/>
            </w:rPr>
            <w:t>Choose an item.</w:t>
          </w:r>
        </w:sdtContent>
      </w:sdt>
    </w:p>
    <w:p w14:paraId="3E3F73BF" w14:textId="77777777" w:rsidR="0062088A" w:rsidRPr="002A387A" w:rsidRDefault="0062088A" w:rsidP="00D65D64">
      <w:pPr>
        <w:spacing w:after="0"/>
        <w:jc w:val="right"/>
      </w:pPr>
    </w:p>
    <w:p w14:paraId="23483237" w14:textId="77777777" w:rsidR="0062088A" w:rsidRPr="002A387A" w:rsidRDefault="0062088A" w:rsidP="00D65D64">
      <w:pPr>
        <w:spacing w:after="0"/>
      </w:pPr>
      <w:r w:rsidRPr="002A387A">
        <w:t>PIRS Table 1</w:t>
      </w:r>
    </w:p>
    <w:p w14:paraId="23BB3AEE" w14:textId="77777777" w:rsidR="0062088A" w:rsidRPr="002A387A" w:rsidRDefault="00E71A5F" w:rsidP="00D65D64">
      <w:pPr>
        <w:spacing w:after="0"/>
        <w:rPr>
          <w:bCs/>
        </w:rPr>
      </w:pPr>
      <w:sdt>
        <w:sdtPr>
          <w:alias w:val="MyPIRSTable1_preexist"/>
          <w:id w:val="681632647"/>
          <w:placeholder>
            <w:docPart w:val="E125556F1413B840B9607AA2999F36CE"/>
          </w:placeholder>
          <w:dataBinding w:xpath="//*[local-name()='MyPIRSTable1_preexist']" w:storeItemID="{99E3D2BE-06C1-4795-8970-33A745E9499F}"/>
          <w:comboBox w:lastValue="0">
            <w:listItem w:displayText="0%" w:value="0"/>
            <w:listItem w:displayText="10%" w:value="1/10th"/>
            <w:listItem w:displayText="20%" w:value="2/10ths"/>
            <w:listItem w:displayText="30%" w:value="3/10ths"/>
            <w:listItem w:displayText="40%" w:value="4/40ths"/>
          </w:comboBox>
        </w:sdtPr>
        <w:sdtEndPr/>
        <w:sdtContent>
          <w:r w:rsidR="00F86941">
            <w:t>0%</w:t>
          </w:r>
        </w:sdtContent>
      </w:sdt>
      <w:r w:rsidR="0062088A" w:rsidRPr="002A387A">
        <w:t xml:space="preserve">  </w:t>
      </w:r>
      <w:r w:rsidR="0062088A" w:rsidRPr="002A387A">
        <w:rPr>
          <w:highlight w:val="yellow"/>
        </w:rPr>
        <w:t>pre-exist</w:t>
      </w:r>
      <w:r w:rsidR="0062088A" w:rsidRPr="002A387A">
        <w:t xml:space="preserve">  </w:t>
      </w:r>
    </w:p>
    <w:p w14:paraId="60D072DB" w14:textId="77777777" w:rsidR="0062088A" w:rsidRPr="002A387A" w:rsidRDefault="00E71A5F" w:rsidP="00D65D64">
      <w:pPr>
        <w:spacing w:after="0"/>
      </w:pPr>
      <w:sdt>
        <w:sdtPr>
          <w:alias w:val="MyPIRSTable1TreatEffect"/>
          <w:id w:val="345915067"/>
          <w:placeholder>
            <w:docPart w:val="822FC5F4F8D8774C8152D1E7D61F2FDE"/>
          </w:placeholder>
          <w:dataBinding w:xpath="//*[local-name()='MyPIRSTable1TreatEffect']" w:storeItemID="{99E3D2BE-06C1-4795-8970-33A745E9499F}"/>
          <w:dropDownList w:lastValue="0">
            <w:listItem w:displayText="0" w:value="0"/>
            <w:listItem w:displayText="1" w:value="1"/>
            <w:listItem w:displayText="2" w:value="2"/>
            <w:listItem w:displayText="3" w:value="3"/>
          </w:dropDownList>
        </w:sdtPr>
        <w:sdtEndPr/>
        <w:sdtContent>
          <w:r w:rsidR="00F86941">
            <w:t>0</w:t>
          </w:r>
        </w:sdtContent>
      </w:sdt>
      <w:r w:rsidR="0062088A" w:rsidRPr="002A387A">
        <w:t xml:space="preserve">% </w:t>
      </w:r>
      <w:r w:rsidR="0062088A" w:rsidRPr="002A387A">
        <w:rPr>
          <w:highlight w:val="yellow"/>
        </w:rPr>
        <w:t xml:space="preserve">Treatment </w:t>
      </w:r>
      <w:r w:rsidR="0062088A" w:rsidRPr="002A387A">
        <w:t>effect</w:t>
      </w:r>
    </w:p>
    <w:sdt>
      <w:sdtPr>
        <w:alias w:val="MyPIRSTable1AxLine"/>
        <w:id w:val="-263001935"/>
        <w:placeholder>
          <w:docPart w:val="782050A5D4C7D748B88438448A55F94F"/>
        </w:placeholder>
        <w:showingPlcHdr/>
        <w:dataBinding w:xpath="//*[local-name()='MyPIRSTable1AxLine']" w:storeItemID="{99E3D2BE-06C1-4795-8970-33A745E9499F}"/>
        <w:text/>
      </w:sdtPr>
      <w:sdtEndPr/>
      <w:sdtContent>
        <w:p w14:paraId="37D336D1" w14:textId="77777777" w:rsidR="0062088A" w:rsidRPr="002A387A" w:rsidRDefault="00657CB4" w:rsidP="00D65D64">
          <w:pPr>
            <w:spacing w:after="0"/>
          </w:pPr>
          <w:r w:rsidRPr="00517A33">
            <w:rPr>
              <w:rStyle w:val="PlaceholderText"/>
            </w:rPr>
            <w:t>Click or tap here to enter text.</w:t>
          </w:r>
        </w:p>
      </w:sdtContent>
    </w:sdt>
    <w:p w14:paraId="3CEAC20C" w14:textId="77777777" w:rsidR="0062088A" w:rsidRPr="002A387A" w:rsidRDefault="0062088A" w:rsidP="00D65D64">
      <w:pPr>
        <w:spacing w:after="0"/>
      </w:pPr>
    </w:p>
    <w:p w14:paraId="15232333" w14:textId="77777777" w:rsidR="0062088A" w:rsidRPr="002A387A" w:rsidRDefault="0062088A" w:rsidP="00D65D64">
      <w:pPr>
        <w:spacing w:after="0"/>
      </w:pPr>
    </w:p>
    <w:p w14:paraId="000A1108" w14:textId="77777777" w:rsidR="0062088A" w:rsidRPr="002A387A" w:rsidRDefault="0062088A" w:rsidP="00D65D64">
      <w:pPr>
        <w:spacing w:after="0"/>
      </w:pPr>
    </w:p>
    <w:p w14:paraId="1D3C078C" w14:textId="77777777" w:rsidR="0062088A" w:rsidRPr="002A387A" w:rsidRDefault="0062088A" w:rsidP="00D65D64">
      <w:pPr>
        <w:spacing w:after="0"/>
      </w:pPr>
      <w:r w:rsidRPr="002A387A">
        <w:t>PIRS Table 2</w:t>
      </w:r>
    </w:p>
    <w:p w14:paraId="22FA3CB6" w14:textId="77777777" w:rsidR="0062088A" w:rsidRPr="002A387A" w:rsidRDefault="00E71A5F" w:rsidP="00D65D64">
      <w:pPr>
        <w:spacing w:after="0"/>
      </w:pPr>
      <w:sdt>
        <w:sdtPr>
          <w:alias w:val="MyPIRSTable2_preexist"/>
          <w:id w:val="40869956"/>
          <w:placeholder>
            <w:docPart w:val="CED9C18F49087143A73629AD4DBBB937"/>
          </w:placeholder>
          <w:dataBinding w:xpath="//*[local-name()='MyPIRSTable2_preexist']" w:storeItemID="{99E3D2BE-06C1-4795-8970-33A745E9499F}"/>
          <w:comboBox w:lastValue="0">
            <w:listItem w:displayText="0%" w:value="0"/>
            <w:listItem w:displayText="10%" w:value="1/10th"/>
            <w:listItem w:displayText="20%" w:value="2/10ths"/>
            <w:listItem w:displayText="30%" w:value="3/10ths"/>
            <w:listItem w:displayText="40%" w:value="4/40ths"/>
          </w:comboBox>
        </w:sdtPr>
        <w:sdtEndPr/>
        <w:sdtContent>
          <w:r w:rsidR="00F86941">
            <w:t>0%</w:t>
          </w:r>
        </w:sdtContent>
      </w:sdt>
      <w:r w:rsidR="0062088A" w:rsidRPr="002A387A">
        <w:rPr>
          <w:highlight w:val="yellow"/>
        </w:rPr>
        <w:t xml:space="preserve"> pre-exist</w:t>
      </w:r>
    </w:p>
    <w:p w14:paraId="74F7D1BA" w14:textId="77777777" w:rsidR="0062088A" w:rsidRPr="002A387A" w:rsidRDefault="00E71A5F" w:rsidP="00D65D64">
      <w:pPr>
        <w:spacing w:after="0"/>
        <w:rPr>
          <w:bCs/>
        </w:rPr>
      </w:pPr>
      <w:sdt>
        <w:sdtPr>
          <w:rPr>
            <w:bCs/>
          </w:rPr>
          <w:alias w:val="MyPIRSTable2TreatEffect"/>
          <w:id w:val="108636062"/>
          <w:placeholder>
            <w:docPart w:val="45F3EE4D2DD02645B11CDA7A06E57BEA"/>
          </w:placeholder>
          <w:dataBinding w:xpath="//*[local-name()='MyPIRSTable2TreatEffect']" w:storeItemID="{99E3D2BE-06C1-4795-8970-33A745E9499F}"/>
          <w:dropDownList w:lastValue="0">
            <w:listItem w:displayText="0" w:value="0"/>
            <w:listItem w:displayText="1" w:value="1"/>
            <w:listItem w:displayText="2" w:value="2"/>
            <w:listItem w:displayText="3" w:value="3"/>
          </w:dropDownList>
        </w:sdtPr>
        <w:sdtEndPr/>
        <w:sdtContent>
          <w:r w:rsidR="00CD254C">
            <w:rPr>
              <w:bCs/>
            </w:rPr>
            <w:t>0</w:t>
          </w:r>
        </w:sdtContent>
      </w:sdt>
      <w:r w:rsidR="0062088A" w:rsidRPr="002A387A">
        <w:rPr>
          <w:bCs/>
        </w:rPr>
        <w:t xml:space="preserve">% </w:t>
      </w:r>
      <w:r w:rsidR="0062088A" w:rsidRPr="002A387A">
        <w:rPr>
          <w:highlight w:val="yellow"/>
        </w:rPr>
        <w:t xml:space="preserve">Treatment </w:t>
      </w:r>
      <w:r w:rsidR="0062088A" w:rsidRPr="002A387A">
        <w:t>effect</w:t>
      </w:r>
    </w:p>
    <w:sdt>
      <w:sdtPr>
        <w:rPr>
          <w:bCs/>
        </w:rPr>
        <w:alias w:val="MyPIRSTable2AxLine"/>
        <w:tag w:val="MyPIRSTable2AxLine"/>
        <w:id w:val="1419910297"/>
        <w:placeholder>
          <w:docPart w:val="6AF27C72FA51E2478265556C0E709DDE"/>
        </w:placeholder>
        <w:dataBinding w:xpath="//*[local-name()='MyPIRSTable2AxLine']" w:storeItemID="{99E3D2BE-06C1-4795-8970-33A745E9499F}"/>
        <w:text/>
      </w:sdtPr>
      <w:sdtEndPr/>
      <w:sdtContent>
        <w:p w14:paraId="6235D4F0" w14:textId="77777777" w:rsidR="008D7506" w:rsidRPr="009A0EFD" w:rsidRDefault="00AF39FA" w:rsidP="00D65D64">
          <w:pPr>
            <w:spacing w:after="0"/>
            <w:rPr>
              <w:bCs/>
            </w:rPr>
          </w:pPr>
          <w:r>
            <w:rPr>
              <w:bCs/>
            </w:rPr>
            <w:t>PIRS classes were 1, 1, 1, 1, 1, 1. Thus, the aggregate was 6. In ascending order: 1, 1, 1, 1, 1, 1. The median was Class 1. The Initial WPI was 0%.0% deduction for a pre-existing condition. 0% was added for minimal or no treatment effect. This gave the final Whole Person Impairment of 0%.</w:t>
          </w:r>
        </w:p>
      </w:sdtContent>
    </w:sdt>
    <w:p w14:paraId="4636EB81" w14:textId="77777777" w:rsidR="0062088A" w:rsidRPr="002A387A" w:rsidRDefault="0062088A" w:rsidP="00D65D64">
      <w:pPr>
        <w:spacing w:after="0"/>
        <w:rPr>
          <w:bCs/>
        </w:rPr>
      </w:pPr>
    </w:p>
    <w:p w14:paraId="43F5986B" w14:textId="77777777" w:rsidR="0062088A" w:rsidRPr="002A387A" w:rsidRDefault="0062088A" w:rsidP="00D65D64">
      <w:pPr>
        <w:spacing w:after="0"/>
      </w:pPr>
      <w:r w:rsidRPr="002A387A">
        <w:rPr>
          <w:bCs/>
        </w:rPr>
        <w:t xml:space="preserve">Copy ADLs to PIRS Table: </w:t>
      </w:r>
      <w:r w:rsidRPr="002A387A">
        <w:rPr>
          <w:bCs/>
        </w:rPr>
        <w:fldChar w:fldCharType="begin">
          <w:ffData>
            <w:name w:val="CopyAllToTbl"/>
            <w:enabled/>
            <w:calcOnExit w:val="0"/>
            <w:exitMacro w:val="ExtractAndAssignDataForTables"/>
            <w:ddList>
              <w:listEntry w:val="Do nothing"/>
              <w:listEntry w:val="Copy all to the tables now"/>
            </w:ddList>
          </w:ffData>
        </w:fldChar>
      </w:r>
      <w:bookmarkStart w:id="26" w:name="CopyAllToTbl"/>
      <w:r w:rsidRPr="002A387A">
        <w:rPr>
          <w:bCs/>
        </w:rPr>
        <w:instrText xml:space="preserve"> FORMDROPDOWN </w:instrText>
      </w:r>
      <w:r w:rsidRPr="002A387A">
        <w:rPr>
          <w:bCs/>
        </w:rPr>
      </w:r>
      <w:r w:rsidRPr="002A387A">
        <w:rPr>
          <w:bCs/>
        </w:rPr>
        <w:fldChar w:fldCharType="separate"/>
      </w:r>
      <w:r w:rsidRPr="002A387A">
        <w:rPr>
          <w:bCs/>
        </w:rPr>
        <w:fldChar w:fldCharType="end"/>
      </w:r>
      <w:bookmarkEnd w:id="26"/>
      <w:sdt>
        <w:sdtPr>
          <w:rPr>
            <w:bCs/>
          </w:rPr>
          <w:alias w:val="CopyAllToTbl"/>
          <w:id w:val="866946725"/>
          <w:placeholder>
            <w:docPart w:val="66086D1A8EA7BD4297B4E12149571093"/>
          </w:placeholder>
          <w:showingPlcHdr/>
          <w:dataBinding w:xpath="//*[local-name()='CopyAllToTbl']" w:storeItemID="{99E3D2BE-06C1-4795-8970-33A745E9499F}"/>
          <w:dropDownList w:lastValue="">
            <w:listItem w:displayText="Do nothing" w:value="Do nothing"/>
            <w:listItem w:displayText="Copy all to the tables now" w:value="Copy all to the tables now"/>
          </w:dropDownList>
        </w:sdtPr>
        <w:sdtEndPr/>
        <w:sdtContent>
          <w:r w:rsidR="00F4415B" w:rsidRPr="00517A33">
            <w:rPr>
              <w:rStyle w:val="PlaceholderText"/>
            </w:rPr>
            <w:t>Choose an item.</w:t>
          </w:r>
        </w:sdtContent>
      </w:sdt>
    </w:p>
    <w:p w14:paraId="3FE51192" w14:textId="77777777" w:rsidR="0062088A" w:rsidRPr="002A387A" w:rsidRDefault="0062088A" w:rsidP="00D65D64">
      <w:pPr>
        <w:spacing w:after="0"/>
      </w:pPr>
      <w:r w:rsidRPr="002A387A">
        <w:fldChar w:fldCharType="begin"/>
      </w:r>
      <w:r w:rsidRPr="002A387A">
        <w:instrText xml:space="preserve"> INCLUDEPICTURE "/Users/gerardwalsh/Library/Group Containers/UBF8T346G9.ms/WebArchiveCopyPasteTempFiles/com.microsoft.Word/PI-guidelines-p58-table.png" \* MERGEFORMATINET </w:instrText>
      </w:r>
      <w:r w:rsidRPr="002A387A">
        <w:fldChar w:fldCharType="separate"/>
      </w:r>
      <w:r w:rsidRPr="002A387A">
        <w:rPr>
          <w:noProof/>
        </w:rPr>
        <w:drawing>
          <wp:inline distT="0" distB="0" distL="0" distR="0" wp14:anchorId="7E9B67AD" wp14:editId="2AE560F8">
            <wp:extent cx="6120130" cy="1426845"/>
            <wp:effectExtent l="0" t="0" r="1270" b="0"/>
            <wp:docPr id="213743519" name="Picture 2"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3519" name="Picture 2" descr="dele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1426845"/>
                    </a:xfrm>
                    <a:prstGeom prst="rect">
                      <a:avLst/>
                    </a:prstGeom>
                    <a:noFill/>
                    <a:ln>
                      <a:noFill/>
                    </a:ln>
                  </pic:spPr>
                </pic:pic>
              </a:graphicData>
            </a:graphic>
          </wp:inline>
        </w:drawing>
      </w:r>
      <w:r w:rsidRPr="002A387A">
        <w:fldChar w:fldCharType="end"/>
      </w:r>
    </w:p>
    <w:p w14:paraId="51DFD991" w14:textId="77777777" w:rsidR="0062088A" w:rsidRPr="002A387A" w:rsidRDefault="0062088A" w:rsidP="00D65D64">
      <w:pPr>
        <w:spacing w:after="0"/>
      </w:pPr>
    </w:p>
    <w:p w14:paraId="13AA6D1D" w14:textId="77777777" w:rsidR="0062088A" w:rsidRPr="002A387A" w:rsidRDefault="0062088A" w:rsidP="00D65D64">
      <w:pPr>
        <w:spacing w:after="0"/>
      </w:pPr>
    </w:p>
    <w:p w14:paraId="0C28B86C" w14:textId="77777777" w:rsidR="0062088A" w:rsidRPr="002A387A" w:rsidRDefault="0062088A" w:rsidP="00D65D64">
      <w:pPr>
        <w:spacing w:after="0"/>
      </w:pPr>
    </w:p>
    <w:p w14:paraId="1137B445" w14:textId="77777777" w:rsidR="0062088A" w:rsidRPr="002A387A" w:rsidRDefault="0062088A" w:rsidP="00D65D64">
      <w:pPr>
        <w:spacing w:after="0"/>
        <w:rPr>
          <w:color w:val="000000" w:themeColor="text1"/>
        </w:rPr>
      </w:pPr>
      <w:r w:rsidRPr="002A387A">
        <w:rPr>
          <w:color w:val="000000" w:themeColor="text1"/>
        </w:rPr>
        <w:t>Diagnosis –</w:t>
      </w:r>
    </w:p>
    <w:p w14:paraId="210B74EA" w14:textId="77777777" w:rsidR="0062088A" w:rsidRPr="002A387A" w:rsidRDefault="0062088A" w:rsidP="00D65D64">
      <w:pPr>
        <w:pStyle w:val="ListParagraph"/>
        <w:numPr>
          <w:ilvl w:val="0"/>
          <w:numId w:val="28"/>
        </w:numPr>
        <w:spacing w:before="120" w:after="0"/>
        <w:ind w:firstLine="0"/>
        <w:rPr>
          <w:color w:val="000000" w:themeColor="text1"/>
        </w:rPr>
      </w:pPr>
      <w:r w:rsidRPr="002A387A">
        <w:rPr>
          <w:i/>
          <w:iCs/>
          <w:color w:val="000000" w:themeColor="text1"/>
        </w:rPr>
        <w:t>Post-Traumatic Stress Disorder</w:t>
      </w:r>
      <w:r w:rsidRPr="002A387A">
        <w:rPr>
          <w:color w:val="000000" w:themeColor="text1"/>
        </w:rPr>
        <w:t xml:space="preserve"> - as the circumstances of the subject </w:t>
      </w:r>
      <w:r w:rsidRPr="002A387A">
        <w:rPr>
          <w:color w:val="000000" w:themeColor="text1"/>
          <w:highlight w:val="yellow"/>
        </w:rPr>
        <w:t>accident</w:t>
      </w:r>
      <w:r w:rsidRPr="002A387A">
        <w:rPr>
          <w:color w:val="000000" w:themeColor="text1"/>
        </w:rPr>
        <w:t xml:space="preserve"> are sufficient to meet Criterion A, and there are sufficient symptoms to meet Criterion B to </w:t>
      </w:r>
      <w:r w:rsidR="00B53AC1">
        <w:rPr>
          <w:color w:val="000000" w:themeColor="text1"/>
        </w:rPr>
        <w:t>H</w:t>
      </w:r>
      <w:r w:rsidRPr="002A387A">
        <w:rPr>
          <w:color w:val="000000" w:themeColor="text1"/>
        </w:rPr>
        <w:t>, with sufficient duration longer than a month, causing significant distress and impairment.</w:t>
      </w:r>
    </w:p>
    <w:p w14:paraId="4F90F12D" w14:textId="77777777" w:rsidR="0062088A" w:rsidRPr="002A387A" w:rsidRDefault="0062088A" w:rsidP="00D65D64">
      <w:pPr>
        <w:pStyle w:val="ListParagraph"/>
        <w:spacing w:before="120" w:after="0"/>
        <w:ind w:left="1440"/>
        <w:rPr>
          <w:color w:val="000000" w:themeColor="text1"/>
        </w:rPr>
      </w:pPr>
    </w:p>
    <w:p w14:paraId="06811FB9" w14:textId="77777777" w:rsidR="0062088A" w:rsidRPr="002A387A" w:rsidRDefault="0062088A" w:rsidP="00D65D64">
      <w:pPr>
        <w:pStyle w:val="ListParagraph"/>
        <w:numPr>
          <w:ilvl w:val="0"/>
          <w:numId w:val="28"/>
        </w:numPr>
        <w:spacing w:before="120" w:after="0"/>
        <w:ind w:firstLine="0"/>
        <w:rPr>
          <w:color w:val="000000" w:themeColor="text1"/>
        </w:rPr>
      </w:pPr>
      <w:r w:rsidRPr="002A387A">
        <w:rPr>
          <w:i/>
          <w:iCs/>
          <w:color w:val="000000" w:themeColor="text1"/>
        </w:rPr>
        <w:t>Major Depressive Disorder</w:t>
      </w:r>
      <w:r w:rsidRPr="002A387A">
        <w:rPr>
          <w:color w:val="000000" w:themeColor="text1"/>
        </w:rPr>
        <w:t xml:space="preserve"> - as there have been depressive symptoms which include low mood, anhedonia, poor appetite, poor sleep, and poor concentration.</w:t>
      </w:r>
    </w:p>
    <w:p w14:paraId="22AA9D8D" w14:textId="77777777" w:rsidR="0062088A" w:rsidRPr="002A387A" w:rsidRDefault="0062088A" w:rsidP="00D65D64">
      <w:pPr>
        <w:pStyle w:val="ListParagraph"/>
        <w:spacing w:after="0"/>
        <w:rPr>
          <w:i/>
          <w:iCs/>
          <w:color w:val="000000" w:themeColor="text1"/>
        </w:rPr>
      </w:pPr>
    </w:p>
    <w:p w14:paraId="066AFD8C" w14:textId="77777777" w:rsidR="0062088A" w:rsidRPr="002A387A" w:rsidRDefault="0062088A" w:rsidP="00D65D64">
      <w:pPr>
        <w:pStyle w:val="ListParagraph"/>
        <w:numPr>
          <w:ilvl w:val="0"/>
          <w:numId w:val="28"/>
        </w:numPr>
        <w:spacing w:before="120" w:after="0"/>
        <w:ind w:firstLine="0"/>
        <w:rPr>
          <w:color w:val="000000" w:themeColor="text1"/>
        </w:rPr>
      </w:pPr>
      <w:r w:rsidRPr="002A387A">
        <w:rPr>
          <w:i/>
          <w:iCs/>
          <w:color w:val="000000" w:themeColor="text1"/>
        </w:rPr>
        <w:t>Persistent Depressive Disorder</w:t>
      </w:r>
      <w:r w:rsidRPr="002A387A">
        <w:rPr>
          <w:color w:val="000000" w:themeColor="text1"/>
        </w:rPr>
        <w:t xml:space="preserve"> - as there have been persistent depressive symptoms exceeding the minimum 2 years duration. </w:t>
      </w:r>
      <w:r w:rsidRPr="002A387A">
        <w:rPr>
          <w:color w:val="000000" w:themeColor="text1"/>
          <w:highlight w:val="yellow"/>
        </w:rPr>
        <w:t>Symptoms</w:t>
      </w:r>
      <w:r w:rsidRPr="002A387A">
        <w:rPr>
          <w:color w:val="000000" w:themeColor="text1"/>
        </w:rPr>
        <w:t xml:space="preserve"> include low mood, anhedonia, poor appetite, poor sleep, and poor concentration.</w:t>
      </w:r>
    </w:p>
    <w:p w14:paraId="518D96BC" w14:textId="77777777" w:rsidR="0062088A" w:rsidRPr="002A387A" w:rsidRDefault="0062088A" w:rsidP="00D65D64">
      <w:pPr>
        <w:pStyle w:val="ListParagraph"/>
        <w:spacing w:after="0"/>
        <w:rPr>
          <w:i/>
          <w:iCs/>
          <w:color w:val="000000" w:themeColor="text1"/>
        </w:rPr>
      </w:pPr>
    </w:p>
    <w:p w14:paraId="3FDC90F3" w14:textId="77777777" w:rsidR="0062088A" w:rsidRPr="002A387A" w:rsidRDefault="0062088A" w:rsidP="00D65D64">
      <w:pPr>
        <w:pStyle w:val="ListParagraph"/>
        <w:numPr>
          <w:ilvl w:val="0"/>
          <w:numId w:val="28"/>
        </w:numPr>
        <w:spacing w:before="120" w:after="0"/>
        <w:ind w:firstLine="0"/>
        <w:rPr>
          <w:color w:val="000000" w:themeColor="text1"/>
        </w:rPr>
      </w:pPr>
      <w:r w:rsidRPr="002A387A">
        <w:rPr>
          <w:i/>
          <w:iCs/>
          <w:color w:val="000000" w:themeColor="text1"/>
        </w:rPr>
        <w:t>Alcohol Use Disorder</w:t>
      </w:r>
      <w:r w:rsidRPr="002A387A">
        <w:rPr>
          <w:color w:val="000000" w:themeColor="text1"/>
        </w:rPr>
        <w:t xml:space="preserve"> - due to drinking increasingly large amounts of alcohol despite the desire to cut down. This has been a means to managing symptoms.</w:t>
      </w:r>
    </w:p>
    <w:p w14:paraId="0BB18E47" w14:textId="77777777" w:rsidR="0062088A" w:rsidRPr="002A387A" w:rsidRDefault="0062088A" w:rsidP="00D65D64">
      <w:pPr>
        <w:pStyle w:val="ListParagraph"/>
        <w:spacing w:after="0"/>
        <w:rPr>
          <w:color w:val="000000" w:themeColor="text1"/>
        </w:rPr>
      </w:pPr>
    </w:p>
    <w:p w14:paraId="35ABDEA9" w14:textId="77777777" w:rsidR="0062088A" w:rsidRPr="002A387A" w:rsidRDefault="0062088A" w:rsidP="00D65D64">
      <w:pPr>
        <w:pStyle w:val="ListParagraph"/>
        <w:numPr>
          <w:ilvl w:val="0"/>
          <w:numId w:val="28"/>
        </w:numPr>
        <w:spacing w:after="0"/>
        <w:ind w:firstLine="0"/>
        <w:rPr>
          <w:color w:val="000000" w:themeColor="text1"/>
        </w:rPr>
      </w:pPr>
      <w:r w:rsidRPr="002A387A">
        <w:rPr>
          <w:i/>
          <w:iCs/>
          <w:color w:val="000000" w:themeColor="text1"/>
        </w:rPr>
        <w:t>Adjustment Disorder</w:t>
      </w:r>
      <w:r w:rsidRPr="002A387A">
        <w:rPr>
          <w:color w:val="000000" w:themeColor="text1"/>
        </w:rPr>
        <w:t xml:space="preserve"> - due to symptoms of reported low mood, anxiety, and concentration issues.</w:t>
      </w:r>
    </w:p>
    <w:p w14:paraId="1D89BAF6" w14:textId="77777777" w:rsidR="0062088A" w:rsidRPr="002A387A" w:rsidRDefault="0062088A" w:rsidP="00D65D64">
      <w:pPr>
        <w:pStyle w:val="ListParagraph"/>
        <w:spacing w:after="0"/>
        <w:rPr>
          <w:color w:val="000000" w:themeColor="text1"/>
        </w:rPr>
      </w:pPr>
    </w:p>
    <w:p w14:paraId="47D6205F" w14:textId="77777777" w:rsidR="0062088A" w:rsidRDefault="0062088A" w:rsidP="00D65D64">
      <w:pPr>
        <w:spacing w:after="0"/>
      </w:pPr>
    </w:p>
    <w:p w14:paraId="7CA4AE68" w14:textId="77777777" w:rsidR="00BD422C" w:rsidRDefault="00BD422C" w:rsidP="00D65D64">
      <w:pPr>
        <w:spacing w:after="0"/>
      </w:pPr>
    </w:p>
    <w:p w14:paraId="54C3BA13" w14:textId="77777777" w:rsidR="00BD422C" w:rsidRDefault="00EC6AD1" w:rsidP="00D65D64">
      <w:pPr>
        <w:pStyle w:val="ListParagraph"/>
        <w:spacing w:after="0"/>
        <w:ind w:left="360"/>
        <w:rPr>
          <w:color w:val="auto"/>
        </w:rPr>
      </w:pPr>
      <w:r w:rsidRPr="002A387A">
        <w:t>He</w:t>
      </w:r>
      <w:r>
        <w:t>She</w:t>
      </w:r>
      <w:r w:rsidRPr="002A387A">
        <w:t xml:space="preserve"> </w:t>
      </w:r>
      <w:r w:rsidR="00BD422C" w:rsidRPr="00091FD7">
        <w:rPr>
          <w:color w:val="auto"/>
        </w:rPr>
        <w:t xml:space="preserve">currently does not demonstrate enough symptoms to </w:t>
      </w:r>
      <w:r w:rsidR="00266F8E">
        <w:rPr>
          <w:color w:val="auto"/>
        </w:rPr>
        <w:t xml:space="preserve">satisfy the DSM-5 diagnostic </w:t>
      </w:r>
      <w:r w:rsidR="00BD422C" w:rsidRPr="00091FD7">
        <w:rPr>
          <w:color w:val="auto"/>
        </w:rPr>
        <w:t>criteria for:</w:t>
      </w:r>
    </w:p>
    <w:p w14:paraId="73C65320" w14:textId="77777777" w:rsidR="00BD422C" w:rsidRDefault="00BD422C" w:rsidP="00D65D64">
      <w:pPr>
        <w:pStyle w:val="ListParagraph"/>
        <w:spacing w:after="0"/>
      </w:pPr>
      <w:r w:rsidRPr="00C13909">
        <w:rPr>
          <w:i/>
          <w:iCs/>
        </w:rPr>
        <w:t>P</w:t>
      </w:r>
      <w:r>
        <w:rPr>
          <w:i/>
          <w:iCs/>
        </w:rPr>
        <w:t xml:space="preserve">ost Traumatic Stress </w:t>
      </w:r>
      <w:r w:rsidRPr="00C13909">
        <w:rPr>
          <w:i/>
          <w:iCs/>
        </w:rPr>
        <w:t>Disorder</w:t>
      </w:r>
      <w:r w:rsidRPr="00F2282C">
        <w:t xml:space="preserve"> </w:t>
      </w:r>
      <w:r>
        <w:t>–</w:t>
      </w:r>
      <w:r w:rsidRPr="00F2282C">
        <w:t xml:space="preserve"> as</w:t>
      </w:r>
      <w:r>
        <w:t xml:space="preserve"> the circumstances of the injury does not satisfy Criterion A which is essential for the diagnosis. </w:t>
      </w:r>
    </w:p>
    <w:p w14:paraId="1A6FE5DE" w14:textId="77777777" w:rsidR="00BD422C" w:rsidRDefault="00BD422C" w:rsidP="00D65D64">
      <w:pPr>
        <w:pStyle w:val="ListParagraph"/>
        <w:spacing w:after="0"/>
        <w:rPr>
          <w:color w:val="auto"/>
        </w:rPr>
      </w:pPr>
      <w:r>
        <w:rPr>
          <w:i/>
          <w:iCs/>
        </w:rPr>
        <w:t>Criterion A</w:t>
      </w:r>
      <w:r w:rsidRPr="00B43E53">
        <w:rPr>
          <w:color w:val="auto"/>
        </w:rPr>
        <w:t>:</w:t>
      </w:r>
      <w:r>
        <w:rPr>
          <w:color w:val="auto"/>
        </w:rPr>
        <w:t xml:space="preserve"> “</w:t>
      </w:r>
      <w:r w:rsidRPr="00B43E53">
        <w:rPr>
          <w:i/>
          <w:iCs/>
          <w:color w:val="auto"/>
        </w:rPr>
        <w:t>Exposure to actual or threatened death, serious injury</w:t>
      </w:r>
      <w:r>
        <w:rPr>
          <w:color w:val="auto"/>
        </w:rPr>
        <w:t>” (DSM-5).</w:t>
      </w:r>
    </w:p>
    <w:p w14:paraId="51D2370F" w14:textId="77777777" w:rsidR="00BD422C" w:rsidRPr="004A3CC6" w:rsidRDefault="00BD422C" w:rsidP="00D65D64">
      <w:pPr>
        <w:pStyle w:val="ListParagraph"/>
        <w:spacing w:after="0"/>
        <w:rPr>
          <w:color w:val="auto"/>
        </w:rPr>
      </w:pPr>
      <w:r>
        <w:t xml:space="preserve">Although </w:t>
      </w:r>
      <w:r w:rsidR="005B2687">
        <w:t>hisher</w:t>
      </w:r>
      <w:r>
        <w:t xml:space="preserve"> symptoms </w:t>
      </w:r>
      <w:r w:rsidR="005B2687">
        <w:t>satisfy</w:t>
      </w:r>
      <w:r>
        <w:t xml:space="preserve"> some of the other criteria of PTSD</w:t>
      </w:r>
      <w:r w:rsidR="002C30BB">
        <w:t xml:space="preserve"> and the subject injury was distressing</w:t>
      </w:r>
      <w:r>
        <w:t>, there was never any indication that his</w:t>
      </w:r>
      <w:r w:rsidR="005B2687">
        <w:t>her</w:t>
      </w:r>
      <w:r>
        <w:t xml:space="preserve"> life was in any way at risk.</w:t>
      </w:r>
    </w:p>
    <w:p w14:paraId="08972A3F" w14:textId="77777777" w:rsidR="00BD422C" w:rsidRDefault="00BD422C" w:rsidP="00D65D64">
      <w:pPr>
        <w:spacing w:after="0"/>
      </w:pPr>
    </w:p>
    <w:p w14:paraId="2A3C66AA" w14:textId="77777777" w:rsidR="004F0A3B" w:rsidRDefault="004F0A3B" w:rsidP="00D65D64">
      <w:pPr>
        <w:spacing w:after="0"/>
      </w:pPr>
      <w:r>
        <w:t>EFFECTS OF SYMPTOMS ON FUNCTION</w:t>
      </w:r>
    </w:p>
    <w:p w14:paraId="6A3B4EF0" w14:textId="77777777" w:rsidR="004F0A3B" w:rsidRDefault="004F0A3B" w:rsidP="00D65D64">
      <w:pPr>
        <w:spacing w:after="0"/>
      </w:pPr>
      <w:r w:rsidRPr="004F0A3B">
        <w:rPr>
          <w:b/>
          <w:bCs/>
        </w:rPr>
        <w:t>DEPRESSION ONLY</w:t>
      </w:r>
      <w:r>
        <w:t>:</w:t>
      </w:r>
    </w:p>
    <w:p w14:paraId="00503C76" w14:textId="77777777" w:rsidR="004F0A3B" w:rsidRDefault="004F0A3B" w:rsidP="00B029EF">
      <w:pPr>
        <w:spacing w:after="0"/>
        <w:jc w:val="both"/>
      </w:pPr>
      <w:r w:rsidRPr="004F0A3B">
        <w:t>HeShe experiences persistent low mood, anhedonia, and profound fatigue that significantly reduce motivation and stamina, making it difficult to initiate, sustain, or complete work tasks. HeShe has impaired concentration, slowed thinking, and indecisiveness, which undermine the ability to process information, follow instructions, meet deadlines, or make sound judgments in a work environment. HeShe struggles with sleep disturbance and psychomotor changes that lead to daytime exhaustion and reduced reliability, resulting in frequent errors, absenteeism, or an inability to maintain a consistent schedule. HeShe also experiences heightened anxiety, feelings of worthlessness, and excessive self-criticism, which erode confidence, increase distress under normal workplace demands, and impair effective communication and teamwork. HeShe may have diminished stress tolerance and emotional regulation, causing routine pressures to feel overwhelming and triggering withdrawal or shutdown, thereby preventing sustained, safe, and productive work performance.</w:t>
      </w:r>
      <w:r w:rsidR="00AA619F">
        <w:t xml:space="preserve"> </w:t>
      </w:r>
      <w:r w:rsidR="00AA619F" w:rsidRPr="004F0A3B">
        <w:t>HeShe may also experience significant anxiety, emotional numbing, and detachment from others, which interfere with communication, teamwork, and the capacity to sustain regular employment.</w:t>
      </w:r>
    </w:p>
    <w:p w14:paraId="212C243B" w14:textId="77777777" w:rsidR="004F0A3B" w:rsidRDefault="004F0A3B" w:rsidP="00B029EF">
      <w:pPr>
        <w:spacing w:after="0"/>
        <w:jc w:val="both"/>
      </w:pPr>
    </w:p>
    <w:p w14:paraId="3576A91A" w14:textId="77777777" w:rsidR="00F06E92" w:rsidRDefault="00F06E92" w:rsidP="00F06E92">
      <w:pPr>
        <w:spacing w:after="0"/>
      </w:pPr>
      <w:r w:rsidRPr="00F06E92">
        <w:rPr>
          <w:b/>
          <w:bCs/>
        </w:rPr>
        <w:t>Depression and Anxiety:</w:t>
      </w:r>
      <w:r w:rsidRPr="00F06E92">
        <w:br/>
        <w:t xml:space="preserve">HeShe experiences the combined symptoms of depression and anxiety, which together significantly impair the ability to function reliably in a work setting. HeShe has persistent low mood, loss of motivation, and fatigue alongside excessive worry, restlessness, and constant apprehension, resulting in reduced stamina and difficulty initiating or sustaining tasks. HeShe struggles with impaired concentration, racing or intrusive thoughts, and indecisiveness, which interfere with information processing, problem-solving, and timely decision-making. HeShe experiences heightened stress sensitivity and physiological anxiety symptoms causing routine workplace demands or interpersonal interactions to feel overwhelming. HeShe also has sleep disturbance and emotional </w:t>
      </w:r>
      <w:r w:rsidR="000C1522">
        <w:t>disturbance</w:t>
      </w:r>
      <w:r w:rsidRPr="00F06E92">
        <w:t>, leading to exhaustion, reduced resilience, and inconsistent performance, ultimately preventing sustained, effective, and dependable participation in employment.</w:t>
      </w:r>
      <w:r w:rsidR="00AA619F" w:rsidRPr="00AA619F">
        <w:t xml:space="preserve"> </w:t>
      </w:r>
      <w:r w:rsidR="00AA619F" w:rsidRPr="004F0A3B">
        <w:t xml:space="preserve">HeShe may also experience significant anxiety, emotional numbing, and detachment </w:t>
      </w:r>
      <w:r w:rsidR="00AA619F" w:rsidRPr="004F0A3B">
        <w:lastRenderedPageBreak/>
        <w:t>from others, which interfere with communication, teamwork, and the capacity to sustain regular employment.</w:t>
      </w:r>
    </w:p>
    <w:p w14:paraId="24421F1E" w14:textId="77777777" w:rsidR="00F06E92" w:rsidRDefault="00F06E92" w:rsidP="00B029EF">
      <w:pPr>
        <w:spacing w:after="0"/>
        <w:jc w:val="both"/>
      </w:pPr>
    </w:p>
    <w:p w14:paraId="17B07F1E" w14:textId="77777777" w:rsidR="004F0A3B" w:rsidRDefault="004F0A3B" w:rsidP="00B029EF">
      <w:pPr>
        <w:spacing w:after="0"/>
        <w:jc w:val="both"/>
      </w:pPr>
      <w:r w:rsidRPr="004F0A3B">
        <w:rPr>
          <w:b/>
          <w:bCs/>
        </w:rPr>
        <w:t>PTSD:</w:t>
      </w:r>
      <w:r w:rsidRPr="004F0A3B">
        <w:br/>
        <w:t>HeShe experiences intrusive memories, flashbacks, and nightmares that can abruptly disrupt attention and awareness, making it difficult to remain focused, present, and productive at work. HeShe has heightened hypervigilance and an exaggerated startle response, which keep the nervous system in a constant state of alert and lead to rapid exhaustion, irritability, and difficulty tolerating normal workplace noise, interactions, or unexpected demands. HeShe avoids reminders of traumatic experiences, which can limit the ability to engage in certain tasks, environments, or interpersonal situations essential to employment. HeShe struggles with impaired concentration, memory difficulties, and emotional regulation, resulting in inconsistent performance, errors, and difficulty managing stress or feedback. HeShe may also experience significant anxiety, emotional numbing, and detachment from others, which interfere with communication, teamwork, and the capacity to sustain regular employment.</w:t>
      </w:r>
    </w:p>
    <w:p w14:paraId="690964BB" w14:textId="77777777" w:rsidR="004F0A3B" w:rsidRDefault="004F0A3B" w:rsidP="00B029EF">
      <w:pPr>
        <w:spacing w:after="0"/>
        <w:jc w:val="both"/>
      </w:pPr>
    </w:p>
    <w:p w14:paraId="286A5B09" w14:textId="77777777" w:rsidR="004F0A3B" w:rsidRDefault="004F0A3B" w:rsidP="00F06E92">
      <w:pPr>
        <w:spacing w:after="0"/>
      </w:pPr>
      <w:r w:rsidRPr="004F0A3B">
        <w:rPr>
          <w:b/>
          <w:bCs/>
        </w:rPr>
        <w:t>Combined PTSD and Major Depression:</w:t>
      </w:r>
      <w:r w:rsidRPr="004F0A3B">
        <w:br/>
        <w:t xml:space="preserve">HeShe experiences the combined effects of PTSD and major depression, which interact to severely impair overall functioning and capacity for work. HeShe is affected by intrusive trauma symptoms, hypervigilance, and avoidance alongside persistent low mood, anhedonia, and profound fatigue, resulting in minimal energy, motivation, and emotional resilience. HeShe has marked difficulties with concentration, memory, decision-making, and processing speed, making it hard to follow instructions, adapt to change, or meet workplace expectations. HeShe experiences sleep disturbance, emotional </w:t>
      </w:r>
      <w:r w:rsidR="000C1522">
        <w:t>disturbance</w:t>
      </w:r>
      <w:r w:rsidRPr="004F0A3B">
        <w:t xml:space="preserve">, and heightened stress sensitivity, causing even routine demands to feel overwhelming and leading to frequent withdrawal, shutdown, or absenteeism. </w:t>
      </w:r>
      <w:r w:rsidR="001744C3">
        <w:t xml:space="preserve">HisHer </w:t>
      </w:r>
      <w:r w:rsidRPr="004F0A3B">
        <w:t>reduced confidence, increased feelings of worthlessness, and difficulty trusting or engaging with others further compromise communication, reliability, and safe, consistent work performance, rendering sustained employment no longer feasible.</w:t>
      </w:r>
    </w:p>
    <w:p w14:paraId="133340D6" w14:textId="77777777" w:rsidR="004F0A3B" w:rsidRDefault="004F0A3B" w:rsidP="00B029EF">
      <w:pPr>
        <w:spacing w:after="0"/>
        <w:jc w:val="both"/>
      </w:pPr>
    </w:p>
    <w:p w14:paraId="304B200B" w14:textId="77777777" w:rsidR="00F133B5" w:rsidRDefault="00F133B5" w:rsidP="00B029EF">
      <w:pPr>
        <w:spacing w:after="0"/>
        <w:jc w:val="both"/>
      </w:pPr>
    </w:p>
    <w:p w14:paraId="4D1918B7" w14:textId="77777777" w:rsidR="001744C3" w:rsidRDefault="001744C3" w:rsidP="00B029EF">
      <w:pPr>
        <w:spacing w:after="0"/>
        <w:jc w:val="both"/>
      </w:pPr>
    </w:p>
    <w:p w14:paraId="56D612B3" w14:textId="77777777" w:rsidR="001744C3" w:rsidRDefault="001744C3" w:rsidP="001744C3">
      <w:pPr>
        <w:spacing w:after="0"/>
        <w:jc w:val="both"/>
      </w:pPr>
      <w:r>
        <w:t>Recruitment</w:t>
      </w:r>
    </w:p>
    <w:p w14:paraId="6D983E48" w14:textId="77777777" w:rsidR="001744C3" w:rsidRDefault="001744C3" w:rsidP="001744C3">
      <w:pPr>
        <w:spacing w:after="0"/>
        <w:jc w:val="both"/>
      </w:pPr>
      <w:r>
        <w:t>Representations were made during the recruitment process that were not fulfilled in practice whereby The Claimant reported that the employer made specific assurances about support and training. It is reasonable to expect the employer to know that failing to deliver on those assurances can create significant stress for a new employee due to the mismatch between expectations created by the employer and the reality of the role. The employer should have foreseen that unmet recruitment promises would place the worker at risk of confusion, insecurity, and reduced confidence, particularly in the early stages of employment.</w:t>
      </w:r>
    </w:p>
    <w:p w14:paraId="049A4785" w14:textId="77777777" w:rsidR="001744C3" w:rsidRDefault="001744C3" w:rsidP="001744C3">
      <w:pPr>
        <w:spacing w:after="0"/>
        <w:jc w:val="both"/>
      </w:pPr>
    </w:p>
    <w:p w14:paraId="2DB67A6E" w14:textId="77777777" w:rsidR="001744C3" w:rsidRDefault="001744C3" w:rsidP="001744C3">
      <w:pPr>
        <w:spacing w:after="0"/>
        <w:jc w:val="both"/>
      </w:pPr>
    </w:p>
    <w:p w14:paraId="4C83A1E1" w14:textId="77777777" w:rsidR="001744C3" w:rsidRDefault="001744C3" w:rsidP="001744C3">
      <w:pPr>
        <w:spacing w:after="0"/>
        <w:jc w:val="both"/>
      </w:pPr>
      <w:r>
        <w:t>Induction</w:t>
      </w:r>
    </w:p>
    <w:p w14:paraId="70E61F5C" w14:textId="77777777" w:rsidR="001744C3" w:rsidRDefault="001744C3" w:rsidP="001744C3">
      <w:pPr>
        <w:spacing w:after="0"/>
        <w:jc w:val="both"/>
      </w:pPr>
      <w:r>
        <w:t xml:space="preserve">A proper induction could be seen as a basic organisational responsibility. The absence of induction is a foreseeable stressor because it leaves a new employee without essential orientation, procedural knowledge, or clarity about expectations. The Claimant stated several times that heshe was led to believe that heshe would receive a programme of induction. </w:t>
      </w:r>
    </w:p>
    <w:p w14:paraId="474DF878" w14:textId="77777777" w:rsidR="001744C3" w:rsidRDefault="001744C3" w:rsidP="001744C3">
      <w:pPr>
        <w:spacing w:after="0"/>
        <w:jc w:val="both"/>
      </w:pPr>
      <w:r>
        <w:t>The employer should have known that failing to provide induction increases the risk of the worker feeling unsupported, overwhelmed, and unable to perform safely or confidently</w:t>
      </w:r>
    </w:p>
    <w:p w14:paraId="1541EA97" w14:textId="77777777" w:rsidR="00D63C23" w:rsidRDefault="00D63C23" w:rsidP="001744C3">
      <w:pPr>
        <w:spacing w:after="0"/>
        <w:jc w:val="both"/>
      </w:pPr>
    </w:p>
    <w:p w14:paraId="1CD151EA" w14:textId="77777777" w:rsidR="00D63C23" w:rsidRDefault="00D63C23" w:rsidP="00D63C23">
      <w:pPr>
        <w:spacing w:after="0"/>
        <w:jc w:val="both"/>
      </w:pPr>
      <w:r>
        <w:lastRenderedPageBreak/>
        <w:t>Induction and training for the role</w:t>
      </w:r>
    </w:p>
    <w:p w14:paraId="2540342F" w14:textId="77777777" w:rsidR="00D63C23" w:rsidRDefault="00D63C23" w:rsidP="00D63C23">
      <w:pPr>
        <w:spacing w:after="0"/>
        <w:jc w:val="both"/>
      </w:pPr>
      <w:r>
        <w:t>A proper induction could be seen as a basic organisational responsibility. There appeared to be gaps in the induction such as not being made aware of XXX and there was no training about how to manage those behaviours. It is a foreseeable stressor because it leaves a new employee without essential orientation, procedural knowledge, or the skills required to create a safe working environment. HeShe stated that on the day of hisher initial orientation around the XXX heshe made hisher employer aware that heshe needed to upskill for the role but was told there was no such training. HeShe reported that violence training was limited to only XX sessions during hisher employment, which heshe considered inadequate for the complexity and severity of the challenges encountered.</w:t>
      </w:r>
    </w:p>
    <w:p w14:paraId="2B1EAF11" w14:textId="77777777" w:rsidR="00D63C23" w:rsidRDefault="00D63C23" w:rsidP="00D63C23">
      <w:pPr>
        <w:spacing w:after="0"/>
        <w:jc w:val="both"/>
      </w:pPr>
      <w:r>
        <w:t>In my opinion, more comprehensive and ongoing tailored training in behavioural management, de-escalation techniques, trauma-informed practice, occupational violence prevention, and staff safety procedures, rather than using a generic training day, should have been provided much earlier. The employer could have made those training days more frequently to keep skills current and refreshed.</w:t>
      </w:r>
    </w:p>
    <w:p w14:paraId="532ED74C" w14:textId="77777777" w:rsidR="00D63C23" w:rsidRDefault="00D63C23" w:rsidP="00D63C23">
      <w:pPr>
        <w:spacing w:after="0"/>
        <w:jc w:val="both"/>
      </w:pPr>
      <w:r>
        <w:t>A reasonable person, including the employer, should have known that failing to provide induction and training increases the risk of the worker feeling unsupported, overwhelmed, and unable to perform safely or confidently such that it posed a reasonably foreseeable and real risk of psychological injury in a person of normal fortitude.</w:t>
      </w:r>
    </w:p>
    <w:p w14:paraId="47065A52" w14:textId="77777777" w:rsidR="00D63C23" w:rsidRDefault="00D63C23" w:rsidP="001744C3">
      <w:pPr>
        <w:spacing w:after="0"/>
        <w:jc w:val="both"/>
      </w:pPr>
    </w:p>
    <w:p w14:paraId="59C3E237" w14:textId="77777777" w:rsidR="001744C3" w:rsidRDefault="001744C3" w:rsidP="001744C3">
      <w:pPr>
        <w:spacing w:after="0"/>
        <w:jc w:val="both"/>
      </w:pPr>
    </w:p>
    <w:p w14:paraId="4ACA3D6F" w14:textId="77777777" w:rsidR="001744C3" w:rsidRDefault="001744C3" w:rsidP="001744C3">
      <w:pPr>
        <w:spacing w:after="0"/>
        <w:jc w:val="both"/>
      </w:pPr>
      <w:r w:rsidRPr="00F133B5">
        <w:rPr>
          <w:highlight w:val="yellow"/>
        </w:rPr>
        <w:t>General training for the role</w:t>
      </w:r>
    </w:p>
    <w:p w14:paraId="4BA3A2EA" w14:textId="77777777" w:rsidR="001744C3" w:rsidRDefault="001744C3" w:rsidP="001744C3">
      <w:pPr>
        <w:spacing w:after="0"/>
        <w:jc w:val="both"/>
      </w:pPr>
      <w:r>
        <w:t>The role required technical competence, decision</w:t>
      </w:r>
      <w:r>
        <w:rPr>
          <w:rFonts w:ascii="Cambria Math" w:hAnsi="Cambria Math" w:cs="Cambria Math"/>
        </w:rPr>
        <w:t>‑</w:t>
      </w:r>
      <w:r>
        <w:t>making, and compliance with organisational procedures.</w:t>
      </w:r>
    </w:p>
    <w:p w14:paraId="5FADD1CF" w14:textId="77777777" w:rsidR="001744C3" w:rsidRDefault="001744C3" w:rsidP="001744C3">
      <w:pPr>
        <w:spacing w:after="0"/>
        <w:jc w:val="both"/>
      </w:pPr>
      <w:r>
        <w:t xml:space="preserve">The employer either knew or should have known that withholding or delaying training would impair </w:t>
      </w:r>
      <w:r w:rsidR="00454BFF">
        <w:t>his</w:t>
      </w:r>
      <w:r>
        <w:t>her ability to</w:t>
      </w:r>
      <w:r w:rsidR="00454BFF">
        <w:t xml:space="preserve"> …</w:t>
      </w:r>
      <w:r>
        <w:t xml:space="preserve"> meet performance expectations and would predictably cause stress, self</w:t>
      </w:r>
      <w:r>
        <w:rPr>
          <w:rFonts w:ascii="Cambria Math" w:hAnsi="Cambria Math" w:cs="Cambria Math"/>
        </w:rPr>
        <w:t>‑</w:t>
      </w:r>
      <w:r>
        <w:t>doubt, and fear of making errors</w:t>
      </w:r>
      <w:r w:rsidR="00454BFF">
        <w:t xml:space="preserve"> … perform hisher duties </w:t>
      </w:r>
      <w:r w:rsidR="00083581">
        <w:t xml:space="preserve">to avoid injury to </w:t>
      </w:r>
      <w:r w:rsidR="00454BFF">
        <w:t xml:space="preserve">himherself </w:t>
      </w:r>
      <w:r w:rsidR="00083581">
        <w:t>and</w:t>
      </w:r>
      <w:r w:rsidR="00454BFF">
        <w:t xml:space="preserve"> others.</w:t>
      </w:r>
    </w:p>
    <w:p w14:paraId="2A56D422" w14:textId="77777777" w:rsidR="001744C3" w:rsidRDefault="001744C3" w:rsidP="001744C3">
      <w:pPr>
        <w:spacing w:after="0"/>
        <w:jc w:val="both"/>
      </w:pPr>
      <w:r>
        <w:t>This is a foreseeable hazard because training needs are entirely within the employer’s control and awareness.</w:t>
      </w:r>
    </w:p>
    <w:p w14:paraId="6014DF56" w14:textId="77777777" w:rsidR="001744C3" w:rsidRDefault="001744C3" w:rsidP="001744C3">
      <w:pPr>
        <w:spacing w:after="0"/>
        <w:jc w:val="both"/>
      </w:pPr>
      <w:r>
        <w:t>The employer was aware that a mentor had been assigned, which means it was also aware of The Claimant’s need for structured support. The pattern of interruptions and reduced mentoring time should have alerted the employer that The Claimant was not receiving the intended level of guidance.</w:t>
      </w:r>
    </w:p>
    <w:p w14:paraId="1BC8CEEB" w14:textId="77777777" w:rsidR="00F3586C" w:rsidRDefault="00F3586C" w:rsidP="001744C3">
      <w:pPr>
        <w:spacing w:after="0"/>
        <w:jc w:val="both"/>
      </w:pPr>
    </w:p>
    <w:p w14:paraId="01B6DDB3" w14:textId="77777777" w:rsidR="00F133B5" w:rsidRDefault="00F133B5" w:rsidP="00F133B5">
      <w:pPr>
        <w:spacing w:after="0"/>
        <w:jc w:val="both"/>
      </w:pPr>
      <w:r w:rsidRPr="00F133B5">
        <w:rPr>
          <w:highlight w:val="yellow"/>
        </w:rPr>
        <w:t>Bullying</w:t>
      </w:r>
    </w:p>
    <w:p w14:paraId="5F63C4B6" w14:textId="77777777" w:rsidR="00F133B5" w:rsidRDefault="00F133B5" w:rsidP="00F133B5">
      <w:pPr>
        <w:spacing w:after="0"/>
        <w:jc w:val="both"/>
      </w:pPr>
      <w:r>
        <w:t>Measures the Employer could and should have implemented</w:t>
      </w:r>
    </w:p>
    <w:p w14:paraId="117E6C2A" w14:textId="77777777" w:rsidR="00F133B5" w:rsidRDefault="00F133B5" w:rsidP="00F133B5">
      <w:pPr>
        <w:spacing w:after="0"/>
        <w:jc w:val="both"/>
      </w:pPr>
    </w:p>
    <w:p w14:paraId="3A083CE8" w14:textId="77777777" w:rsidR="00F133B5" w:rsidRDefault="00F133B5" w:rsidP="00F133B5">
      <w:pPr>
        <w:spacing w:after="0"/>
        <w:jc w:val="both"/>
      </w:pPr>
      <w:r>
        <w:t xml:space="preserve">The </w:t>
      </w:r>
      <w:r w:rsidR="00C817CA">
        <w:t>e</w:t>
      </w:r>
      <w:r>
        <w:t xml:space="preserve">mployer could have implemented and enforced appropriate workplace bullying prevention policies, reporting procedures, and early intervention mechanisms to address inappropriate behaviour when concerns first arose. </w:t>
      </w:r>
      <w:r w:rsidR="00C817CA">
        <w:t xml:space="preserve">The Claimant said heshe gave verbal and written accounts of what was occurring in the workplace over time whilst working there. </w:t>
      </w:r>
      <w:r>
        <w:t>Timely investigation of complaints, active supervision, and measures to protect the employee from ongoing exposure may have prevented the psychological injury or reduced its severity.</w:t>
      </w:r>
    </w:p>
    <w:p w14:paraId="69156C37" w14:textId="77777777" w:rsidR="00F133B5" w:rsidRDefault="00F133B5" w:rsidP="00F133B5">
      <w:pPr>
        <w:spacing w:after="0"/>
        <w:jc w:val="both"/>
      </w:pPr>
    </w:p>
    <w:p w14:paraId="75E5754F" w14:textId="77777777" w:rsidR="00F133B5" w:rsidRDefault="00F133B5" w:rsidP="00F133B5">
      <w:pPr>
        <w:spacing w:after="0"/>
        <w:jc w:val="both"/>
      </w:pPr>
      <w:r>
        <w:t>Foreseeability of psychological injury</w:t>
      </w:r>
    </w:p>
    <w:p w14:paraId="7ED25726" w14:textId="77777777" w:rsidR="00F133B5" w:rsidRDefault="00F133B5" w:rsidP="00F133B5">
      <w:pPr>
        <w:spacing w:after="0"/>
        <w:jc w:val="both"/>
      </w:pPr>
    </w:p>
    <w:p w14:paraId="66664BF5" w14:textId="77777777" w:rsidR="00F133B5" w:rsidRDefault="00F133B5" w:rsidP="00F133B5">
      <w:pPr>
        <w:spacing w:after="0"/>
        <w:jc w:val="both"/>
      </w:pPr>
      <w:r>
        <w:t xml:space="preserve">In my opinion, a reasonable person, particularly an employer, should have foreseen that ongoing exposure to bullying, harassment, or other inappropriate workplace conduct posed a real and reasonably foreseeable risk of psychological injury. </w:t>
      </w:r>
      <w:r w:rsidR="003D2D97">
        <w:t>A reasonable person would know that there are laws around bullying in the workplace because of the effect of its impact on an individual’s mental health</w:t>
      </w:r>
      <w:r>
        <w:t>.</w:t>
      </w:r>
    </w:p>
    <w:p w14:paraId="7D7CD948" w14:textId="77777777" w:rsidR="00F133B5" w:rsidRDefault="00F133B5" w:rsidP="00F133B5">
      <w:pPr>
        <w:spacing w:after="0"/>
        <w:jc w:val="both"/>
      </w:pPr>
    </w:p>
    <w:p w14:paraId="39A892D9" w14:textId="77777777" w:rsidR="00F133B5" w:rsidRDefault="00F133B5" w:rsidP="00F133B5">
      <w:pPr>
        <w:spacing w:after="0"/>
        <w:jc w:val="both"/>
      </w:pPr>
      <w:r>
        <w:t>Whether the Employer could have implemented a system of work to prevent injury</w:t>
      </w:r>
    </w:p>
    <w:p w14:paraId="131653B2" w14:textId="77777777" w:rsidR="00F133B5" w:rsidRDefault="00F133B5" w:rsidP="00F133B5">
      <w:pPr>
        <w:spacing w:after="0"/>
        <w:jc w:val="both"/>
      </w:pPr>
    </w:p>
    <w:p w14:paraId="5A95845E" w14:textId="77777777" w:rsidR="00F133B5" w:rsidRDefault="00F133B5" w:rsidP="00F133B5">
      <w:pPr>
        <w:spacing w:after="0"/>
        <w:jc w:val="both"/>
      </w:pPr>
      <w:r>
        <w:t xml:space="preserve">In my opinion, the </w:t>
      </w:r>
      <w:r w:rsidR="003D2D97">
        <w:t>e</w:t>
      </w:r>
      <w:r>
        <w:t>mployer could have implemented and maintained a system of work designed to prevent psychological injury arising from workplace bullying. Such a system would include clear behavioural standards, effective complaint and investigation processes, management training, regular monitoring of workplace conduct, and prompt corrective action where concerns were identified.</w:t>
      </w:r>
    </w:p>
    <w:p w14:paraId="3503E689" w14:textId="77777777" w:rsidR="00F3586C" w:rsidRDefault="00F3586C" w:rsidP="001744C3">
      <w:pPr>
        <w:spacing w:after="0"/>
        <w:jc w:val="both"/>
      </w:pPr>
    </w:p>
    <w:p w14:paraId="71AFEE2F" w14:textId="77777777" w:rsidR="00F3586C" w:rsidRDefault="00F3586C" w:rsidP="001744C3">
      <w:pPr>
        <w:spacing w:after="0"/>
        <w:jc w:val="both"/>
      </w:pPr>
      <w:r w:rsidRPr="00F133B5">
        <w:rPr>
          <w:highlight w:val="yellow"/>
        </w:rPr>
        <w:t>Health and Safety</w:t>
      </w:r>
    </w:p>
    <w:p w14:paraId="055167CE" w14:textId="77777777" w:rsidR="00F3586C" w:rsidRDefault="00F3586C" w:rsidP="001744C3">
      <w:pPr>
        <w:spacing w:after="0"/>
        <w:jc w:val="both"/>
      </w:pPr>
      <w:r>
        <w:t>Machinery</w:t>
      </w:r>
    </w:p>
    <w:p w14:paraId="1F07FE83" w14:textId="77777777" w:rsidR="00F3586C" w:rsidRDefault="00F3586C" w:rsidP="001744C3">
      <w:pPr>
        <w:spacing w:after="0"/>
        <w:jc w:val="both"/>
      </w:pPr>
      <w:r w:rsidRPr="00F3586C">
        <w:t xml:space="preserve">Based on the history provided, it is my opinion that a reasonable person, particularly an employer responsible for workplace safety, ought to have foreseen that exposing a worker to unsafe conditions involving machinery carried a real and reasonably foreseeable risk of injury. </w:t>
      </w:r>
      <w:r>
        <w:t>A reasonable person would consider that, w</w:t>
      </w:r>
      <w:r w:rsidRPr="00F3586C">
        <w:t>here adequate health and safety inspection, monitoring, and risk management processes are absent, the likelihood of a serious incident occurring is increased</w:t>
      </w:r>
      <w:r>
        <w:t xml:space="preserve"> leading to</w:t>
      </w:r>
      <w:r w:rsidRPr="00F3586C">
        <w:t xml:space="preserve"> physical injury but also significant psychological harm. In these circumstances, it would be reasonably foreseeable that a person of normal fortitude exposed to such an incident could suffer psychological injury</w:t>
      </w:r>
      <w:r w:rsidR="00CA1A67">
        <w:t xml:space="preserve">… </w:t>
      </w:r>
      <w:r w:rsidR="00CA1A67" w:rsidRPr="00CA1A67">
        <w:t>A reasonable person would recognise that fatigue is a well-established risk factor for accidents and injuries. This is reflected in widely accepted safety practices, including public road safety campaigns that encourage drivers to take regular rest breaks in order to minimise fatigue and reduce the risk of accidents.</w:t>
      </w:r>
    </w:p>
    <w:p w14:paraId="10BBB5AB" w14:textId="77777777" w:rsidR="00D63C23" w:rsidRDefault="00D63C23" w:rsidP="001744C3">
      <w:pPr>
        <w:spacing w:after="0"/>
        <w:jc w:val="both"/>
      </w:pPr>
    </w:p>
    <w:p w14:paraId="0C351EF1" w14:textId="77777777" w:rsidR="00D63C23" w:rsidRDefault="00D63C23" w:rsidP="00D63C23">
      <w:pPr>
        <w:spacing w:after="0"/>
        <w:jc w:val="both"/>
      </w:pPr>
      <w:r w:rsidRPr="00F133B5">
        <w:rPr>
          <w:highlight w:val="yellow"/>
        </w:rPr>
        <w:t>Incident Reports and Feedback</w:t>
      </w:r>
    </w:p>
    <w:p w14:paraId="6CF0B168" w14:textId="77777777" w:rsidR="00D63C23" w:rsidRDefault="00D63C23" w:rsidP="00D63C23">
      <w:pPr>
        <w:spacing w:after="0"/>
        <w:jc w:val="both"/>
      </w:pPr>
      <w:r>
        <w:t xml:space="preserve">HeShe stated that incident reports were frequently submitted but that there was little or no feedback, acknowledgment, or evidence of systemic change following those reports. Questions regarding safety issues were discouraged. In my opinion, the </w:t>
      </w:r>
      <w:r w:rsidR="00C005EA">
        <w:t>e</w:t>
      </w:r>
      <w:r>
        <w:t xml:space="preserve">mployer could have implemented more effective incident review and risk-management processes, including investigation of incidents, communication with affected staff, review </w:t>
      </w:r>
      <w:r w:rsidR="00C005EA">
        <w:t>of XXX</w:t>
      </w:r>
      <w:r>
        <w:t xml:space="preserve">, and implementation of measures aimed at reducing the recurrence of </w:t>
      </w:r>
      <w:r w:rsidR="00C005EA">
        <w:t>XXX</w:t>
      </w:r>
      <w:r>
        <w:t xml:space="preserve">. The employer could have involved the staff in the development of plans and considered other options in managing </w:t>
      </w:r>
      <w:r w:rsidR="00C005EA">
        <w:t>XXX</w:t>
      </w:r>
      <w:r>
        <w:t>. A reasonable person, including the employer, could have foreseen that insufficient response to the repeated incidents would contribute to uncertainty, anxiety, and cumulative psychological strain such that it posed a reasonably foreseeable and real risk of psychological injury in a person of normal fortitude.</w:t>
      </w:r>
    </w:p>
    <w:p w14:paraId="68D2C2E9" w14:textId="77777777" w:rsidR="00D63C23" w:rsidRDefault="00D63C23" w:rsidP="001744C3">
      <w:pPr>
        <w:spacing w:after="0"/>
        <w:jc w:val="both"/>
      </w:pPr>
    </w:p>
    <w:p w14:paraId="788C66A4" w14:textId="77777777" w:rsidR="001744C3" w:rsidRDefault="001744C3" w:rsidP="001744C3">
      <w:pPr>
        <w:spacing w:after="0"/>
        <w:jc w:val="both"/>
      </w:pPr>
    </w:p>
    <w:p w14:paraId="3D4AA767" w14:textId="77777777" w:rsidR="001744C3" w:rsidRDefault="001744C3" w:rsidP="001744C3">
      <w:pPr>
        <w:spacing w:after="0"/>
        <w:jc w:val="both"/>
      </w:pPr>
      <w:r w:rsidRPr="00F133B5">
        <w:rPr>
          <w:highlight w:val="yellow"/>
        </w:rPr>
        <w:t>Feedback</w:t>
      </w:r>
    </w:p>
    <w:p w14:paraId="7404DDA0" w14:textId="77777777" w:rsidR="001744C3" w:rsidRDefault="001744C3" w:rsidP="001744C3">
      <w:pPr>
        <w:spacing w:after="0"/>
        <w:jc w:val="both"/>
      </w:pPr>
      <w:r>
        <w:t>He</w:t>
      </w:r>
      <w:r w:rsidR="00D63C23">
        <w:t>She</w:t>
      </w:r>
      <w:r>
        <w:t xml:space="preserve"> had not been given adequate and timely feedback in order to modify and improve</w:t>
      </w:r>
      <w:r w:rsidR="00D63C23">
        <w:t xml:space="preserve"> hisher </w:t>
      </w:r>
      <w:r>
        <w:t>practice. Earlier warning of issues would have given hisher time to discuss with hisher employer what modifications to</w:t>
      </w:r>
      <w:r w:rsidR="00D63C23">
        <w:t xml:space="preserve"> hisher </w:t>
      </w:r>
      <w:r>
        <w:t>practice was required to ensure that it aligned with the employer’s expectations. The employer should have foreseen that insufficient feedback would contribute to uncertainty, performance anxiety, and cumulative psychological strain.</w:t>
      </w:r>
    </w:p>
    <w:p w14:paraId="79B740B4" w14:textId="77777777" w:rsidR="001744C3" w:rsidRDefault="001744C3" w:rsidP="001744C3">
      <w:pPr>
        <w:spacing w:after="0"/>
        <w:jc w:val="both"/>
      </w:pPr>
    </w:p>
    <w:p w14:paraId="063A23B8" w14:textId="77777777" w:rsidR="001744C3" w:rsidRDefault="001744C3" w:rsidP="001744C3">
      <w:pPr>
        <w:spacing w:after="0"/>
        <w:jc w:val="both"/>
      </w:pPr>
      <w:r w:rsidRPr="00F133B5">
        <w:rPr>
          <w:highlight w:val="yellow"/>
        </w:rPr>
        <w:t>Hours worked</w:t>
      </w:r>
    </w:p>
    <w:p w14:paraId="7F78F3BA" w14:textId="77777777" w:rsidR="001744C3" w:rsidRDefault="001744C3" w:rsidP="001744C3">
      <w:pPr>
        <w:spacing w:after="0"/>
        <w:jc w:val="both"/>
      </w:pPr>
      <w:r>
        <w:t xml:space="preserve">In my opinion, the employer failed to take adequate precautions for The Claimant’s psychological safety in circumstances where they were required to work significant and sustained hours. The employer either knew or ought reasonably to have known from </w:t>
      </w:r>
      <w:r w:rsidR="00FC518B">
        <w:t>his</w:t>
      </w:r>
      <w:r>
        <w:t xml:space="preserve">her weekly submitted timesheets that prolonged working hours reduced recovery time, reduced coping capacity, and reduced quality of life. A reasonable employer would have identified that the workload and hours were unsustainable </w:t>
      </w:r>
      <w:r>
        <w:lastRenderedPageBreak/>
        <w:t>and would foresee that continued exposure to such demands, without appropriate safeguards, placed the client at risk of psychiatric injury.</w:t>
      </w:r>
    </w:p>
    <w:p w14:paraId="5E2B1503" w14:textId="77777777" w:rsidR="007B7C38" w:rsidRDefault="007B7C38" w:rsidP="001744C3">
      <w:pPr>
        <w:spacing w:after="0"/>
        <w:jc w:val="both"/>
      </w:pPr>
    </w:p>
    <w:p w14:paraId="35D20A41" w14:textId="77777777" w:rsidR="007B7C38" w:rsidRDefault="007B7C38" w:rsidP="007B7C38">
      <w:pPr>
        <w:spacing w:after="0"/>
        <w:jc w:val="both"/>
      </w:pPr>
      <w:r w:rsidRPr="00F133B5">
        <w:rPr>
          <w:highlight w:val="yellow"/>
        </w:rPr>
        <w:t>Alcohol and Substances in the Workplace</w:t>
      </w:r>
    </w:p>
    <w:p w14:paraId="55E0243F" w14:textId="77777777" w:rsidR="007B7C38" w:rsidRDefault="00F133B5" w:rsidP="007B7C38">
      <w:pPr>
        <w:spacing w:after="0"/>
        <w:jc w:val="both"/>
      </w:pPr>
      <w:r>
        <w:t>The employer</w:t>
      </w:r>
      <w:r w:rsidR="007B7C38">
        <w:t xml:space="preserve"> was aware that his</w:t>
      </w:r>
      <w:r w:rsidR="00963E41">
        <w:t>her</w:t>
      </w:r>
      <w:r w:rsidR="007B7C38">
        <w:t xml:space="preserve"> colleague was suffering from the effects of alcohol whilst on the worksite that day. This would have been a reasonably foreseeable and real risk of psychological injury in a person of normal fortitude to be exposed to danger in the workplace by a colleague under the influence of any substance. The employer either knew or should have known that employees working with machinery should not be under the influence of any substance. This is reflected in widely accepted safety practices, including public road safety campaigns and the average person would be aware of routine testing for substance use in employees in </w:t>
      </w:r>
      <w:r w:rsidR="001C094B">
        <w:t>XXX</w:t>
      </w:r>
      <w:r w:rsidR="007B7C38">
        <w:t>.</w:t>
      </w:r>
    </w:p>
    <w:p w14:paraId="12DB6D6A" w14:textId="77777777" w:rsidR="00A04A02" w:rsidRDefault="00A04A02" w:rsidP="001744C3">
      <w:pPr>
        <w:spacing w:after="0"/>
        <w:jc w:val="both"/>
      </w:pPr>
    </w:p>
    <w:p w14:paraId="07013DE6" w14:textId="77777777" w:rsidR="00D63C23" w:rsidRDefault="00D63C23" w:rsidP="00D63C23">
      <w:pPr>
        <w:spacing w:after="0"/>
        <w:jc w:val="both"/>
      </w:pPr>
    </w:p>
    <w:p w14:paraId="55B0517B" w14:textId="77777777" w:rsidR="00D63C23" w:rsidRDefault="00D63C23" w:rsidP="00D63C23">
      <w:pPr>
        <w:spacing w:after="0"/>
        <w:jc w:val="both"/>
      </w:pPr>
    </w:p>
    <w:p w14:paraId="6832CCF9" w14:textId="77777777" w:rsidR="00D63C23" w:rsidRDefault="00D63C23" w:rsidP="00D63C23">
      <w:pPr>
        <w:spacing w:after="0"/>
        <w:jc w:val="both"/>
      </w:pPr>
      <w:r w:rsidRPr="00C817CA">
        <w:rPr>
          <w:highlight w:val="yellow"/>
        </w:rPr>
        <w:t>Organisational Cultur</w:t>
      </w:r>
      <w:r w:rsidR="00C817CA">
        <w:rPr>
          <w:highlight w:val="yellow"/>
        </w:rPr>
        <w:t>e regarding mental health car</w:t>
      </w:r>
      <w:r w:rsidRPr="00C817CA">
        <w:rPr>
          <w:highlight w:val="yellow"/>
        </w:rPr>
        <w:t>e</w:t>
      </w:r>
    </w:p>
    <w:p w14:paraId="7FEE5EDE" w14:textId="77777777" w:rsidR="00D63C23" w:rsidRDefault="00D63C23" w:rsidP="00D63C23">
      <w:pPr>
        <w:spacing w:after="0"/>
        <w:jc w:val="both"/>
      </w:pPr>
      <w:r>
        <w:t xml:space="preserve">HeShe described an organisational culture in which concerns regarding staff wellbeing were minimised or dismissed and that raising mental health issues with the management was discouraged. In my opinion, a psychologically safer workplace culture, including acknowledgement of staff distress, active managerial support, and appropriate follow-up after incidents, may have mitigated the psychological impact of the repeated traumatic exposures. The </w:t>
      </w:r>
      <w:r w:rsidR="009E75C2">
        <w:t>e</w:t>
      </w:r>
      <w:r>
        <w:t>mployer could have implemented additional staff welfare measures, including regular wellbeing check-ins, assisted access to psychological support services, structured supervision and debriefing following critical incidents, graduated return-to-work planning after injury, and proactive monitoring of employees exposed to repeated workplace trauma. A reasonable person, including the employer, could have foreseen that not providing adequate support in an environment exposing staff members to almost daily violence would create a psychological burden on those staff members such that it posed a reasonably foreseeable and real risk of psychological injury in a person of normal fortitude.</w:t>
      </w:r>
    </w:p>
    <w:p w14:paraId="76BA78DC" w14:textId="77777777" w:rsidR="00D63C23" w:rsidRDefault="00D63C23" w:rsidP="00D63C23">
      <w:pPr>
        <w:spacing w:after="0"/>
        <w:jc w:val="both"/>
      </w:pPr>
    </w:p>
    <w:p w14:paraId="6ABB86AE" w14:textId="77777777" w:rsidR="00D63C23" w:rsidRDefault="00D63C23" w:rsidP="00D63C23">
      <w:pPr>
        <w:spacing w:after="0"/>
        <w:jc w:val="both"/>
      </w:pPr>
      <w:r>
        <w:t xml:space="preserve">In my opinion, the cumulative effect of repeated exposure to workplace violence, combined with the perceived absence of organisational support and inadequate preventative measures, materially contributed to the development and severity of hisher </w:t>
      </w:r>
      <w:r w:rsidR="006B21B3">
        <w:t>XXX</w:t>
      </w:r>
      <w:r>
        <w:t xml:space="preserve"> Disorder and </w:t>
      </w:r>
      <w:r w:rsidR="006B21B3">
        <w:t>XXX</w:t>
      </w:r>
      <w:r>
        <w:t xml:space="preserve"> Disorder. It is likely that earlier intervention, improved support, and more effective workplace safety measures would have reduced the likelihood of injury and/or mitigated the severity of hisher psychiatric condition.</w:t>
      </w:r>
    </w:p>
    <w:p w14:paraId="372ABDAB" w14:textId="77777777" w:rsidR="00D63C23" w:rsidRDefault="00D63C23" w:rsidP="001744C3">
      <w:pPr>
        <w:spacing w:after="0"/>
        <w:jc w:val="both"/>
      </w:pPr>
    </w:p>
    <w:p w14:paraId="7DBB17A4" w14:textId="77777777" w:rsidR="00D63C23" w:rsidRDefault="00D63C23" w:rsidP="001744C3">
      <w:pPr>
        <w:spacing w:after="0"/>
        <w:jc w:val="both"/>
      </w:pPr>
    </w:p>
    <w:p w14:paraId="0D86FC92" w14:textId="77777777" w:rsidR="00D63C23" w:rsidRDefault="00D63C23" w:rsidP="001744C3">
      <w:pPr>
        <w:spacing w:after="0"/>
        <w:jc w:val="both"/>
      </w:pPr>
    </w:p>
    <w:p w14:paraId="0E94289C" w14:textId="77777777" w:rsidR="00A04A02" w:rsidRPr="00A04A02" w:rsidRDefault="00A04A02" w:rsidP="001744C3">
      <w:pPr>
        <w:spacing w:after="0"/>
        <w:jc w:val="both"/>
        <w:rPr>
          <w:u w:val="single"/>
        </w:rPr>
      </w:pPr>
      <w:r w:rsidRPr="00A04A02">
        <w:rPr>
          <w:u w:val="single"/>
        </w:rPr>
        <w:t>PTSD IMPACTING FUTURE ABILITY TO WORK</w:t>
      </w:r>
    </w:p>
    <w:p w14:paraId="64E6ABA8" w14:textId="77777777" w:rsidR="00A04A02" w:rsidRDefault="00A04A02" w:rsidP="00A04A02">
      <w:pPr>
        <w:spacing w:after="0"/>
        <w:jc w:val="both"/>
      </w:pPr>
      <w:r>
        <w:t xml:space="preserve">The persistence of post-traumatic stress disorder symptoms and clinically significant anxiety </w:t>
      </w:r>
      <w:r w:rsidRPr="00A04A02">
        <w:rPr>
          <w:highlight w:val="yellow"/>
        </w:rPr>
        <w:t>XXX</w:t>
      </w:r>
      <w:r>
        <w:t xml:space="preserve"> years after the subject injury indicates that the psychological sequelae of the incident have become chronic. </w:t>
      </w:r>
      <w:r w:rsidRPr="00A04A02">
        <w:t>He</w:t>
      </w:r>
      <w:r>
        <w:t>She is likely to remain sensitised to perceived threats, particularly those associated with the circumstances of the original trauma, and may demonstrate ongoing hyperarousal, heightened anxiety, avoidance of reminders of the event, and reduced tolerance to occupational stressors.</w:t>
      </w:r>
    </w:p>
    <w:p w14:paraId="005434B6" w14:textId="77777777" w:rsidR="00A04A02" w:rsidRDefault="00A04A02" w:rsidP="00A04A02">
      <w:pPr>
        <w:spacing w:after="0"/>
        <w:jc w:val="both"/>
      </w:pPr>
    </w:p>
    <w:p w14:paraId="3976D414" w14:textId="77777777" w:rsidR="00A04A02" w:rsidRDefault="00A04A02" w:rsidP="00A04A02">
      <w:pPr>
        <w:spacing w:after="0"/>
        <w:jc w:val="both"/>
      </w:pPr>
      <w:r>
        <w:t xml:space="preserve">In my opinion, as a consequence of the subject injury, </w:t>
      </w:r>
      <w:r w:rsidRPr="00A04A02">
        <w:t>he</w:t>
      </w:r>
      <w:r>
        <w:t>she remains vulnerable to further psychological injury in the future. Exposure to work environments involving machinery, perceived physical risk, high levels of responsibility, or other stressors that evoke elements of the original traumatic experience would be likely to exacerbate hisher symptoms or precipitate further psychological deterioration. This vulnerability is likely to persist for the foreseeable future.</w:t>
      </w:r>
    </w:p>
    <w:p w14:paraId="1EB2D252" w14:textId="77777777" w:rsidR="00A04A02" w:rsidRDefault="00A04A02" w:rsidP="00A04A02">
      <w:pPr>
        <w:spacing w:after="0"/>
        <w:jc w:val="both"/>
      </w:pPr>
    </w:p>
    <w:p w14:paraId="4D3B477D" w14:textId="77777777" w:rsidR="00A04A02" w:rsidRDefault="00A04A02" w:rsidP="00A04A02">
      <w:pPr>
        <w:spacing w:after="0"/>
        <w:jc w:val="both"/>
      </w:pPr>
      <w:r>
        <w:lastRenderedPageBreak/>
        <w:t>As a result of these ongoing psychiatric symptoms and this vulnerability to further psychological injury, it is also my opinion that hisher capacity to obtain and sustain employment on the open labour market is likely to be reduced. Difficulties with anxiety management, hypervigilance, impaired concentration, and reduced stress tolerance may reasonably be expected to interfere with his</w:t>
      </w:r>
      <w:r w:rsidR="00F133B5">
        <w:t>her</w:t>
      </w:r>
      <w:r>
        <w:t xml:space="preserve"> ability to function consistently and confidently in competitive employment. Consequently, while heshe may retain some residual work capacity, hisher psychological condition arising from the workplace injury is likely to limit the range of roles heshe can safely and sustainably perform and diminish hisher competitiveness for employment for which heshe would otherwise be suitably qualified.</w:t>
      </w:r>
    </w:p>
    <w:p w14:paraId="76326CFC" w14:textId="77777777" w:rsidR="004F0A3B" w:rsidRPr="002A387A" w:rsidRDefault="004F0A3B" w:rsidP="00B029EF">
      <w:pPr>
        <w:spacing w:after="0"/>
        <w:jc w:val="both"/>
      </w:pPr>
    </w:p>
    <w:p w14:paraId="078BF2F1" w14:textId="77777777" w:rsidR="0062088A" w:rsidRPr="002A387A" w:rsidRDefault="0062088A" w:rsidP="00D65D64">
      <w:pPr>
        <w:spacing w:after="0"/>
      </w:pPr>
      <w:r w:rsidRPr="002A387A">
        <w:t>Andrew Dorr</w:t>
      </w:r>
    </w:p>
    <w:p w14:paraId="1EF3B08A" w14:textId="77777777" w:rsidR="0062088A" w:rsidRPr="002A387A" w:rsidRDefault="0062088A" w:rsidP="00D65D64">
      <w:pPr>
        <w:spacing w:after="0"/>
      </w:pPr>
      <w:r w:rsidRPr="002A387A">
        <w:t xml:space="preserve">I am unable to provide a formal PIRS assessment as I believe all treatment options have not yet been pursued and there may be some improvement to be made, </w:t>
      </w:r>
    </w:p>
    <w:p w14:paraId="05C85F53" w14:textId="77777777" w:rsidR="0062088A" w:rsidRPr="002A387A" w:rsidRDefault="0062088A" w:rsidP="00D65D64">
      <w:pPr>
        <w:spacing w:after="0"/>
      </w:pPr>
    </w:p>
    <w:p w14:paraId="72FDA7AD" w14:textId="77777777" w:rsidR="0062088A" w:rsidRPr="002A387A" w:rsidRDefault="0062088A" w:rsidP="00D65D64">
      <w:pPr>
        <w:spacing w:after="0"/>
      </w:pPr>
      <w:r w:rsidRPr="002A387A">
        <w:t xml:space="preserve">If </w:t>
      </w:r>
      <w:r w:rsidR="00AC5640" w:rsidRPr="002A387A">
        <w:t xml:space="preserve">heshe </w:t>
      </w:r>
      <w:r w:rsidRPr="002A387A">
        <w:t>were not to receive treatment due to his</w:t>
      </w:r>
      <w:r w:rsidR="00963E41">
        <w:t>her</w:t>
      </w:r>
      <w:r w:rsidRPr="002A387A">
        <w:t xml:space="preserve"> circumstances or personal elections, then at his</w:t>
      </w:r>
      <w:r w:rsidR="00963E41">
        <w:t>her</w:t>
      </w:r>
      <w:r w:rsidRPr="002A387A">
        <w:t xml:space="preserve"> current status the attached PIRS would apply.</w:t>
      </w:r>
    </w:p>
    <w:p w14:paraId="08167E5A" w14:textId="77777777" w:rsidR="0062088A" w:rsidRPr="002A387A" w:rsidRDefault="0062088A" w:rsidP="00D65D64">
      <w:pPr>
        <w:spacing w:after="0"/>
      </w:pPr>
    </w:p>
    <w:p w14:paraId="61FA08C0" w14:textId="77777777" w:rsidR="0062088A" w:rsidRPr="002A387A" w:rsidRDefault="0062088A" w:rsidP="00D65D64">
      <w:pPr>
        <w:spacing w:after="0"/>
      </w:pPr>
    </w:p>
    <w:p w14:paraId="502EA795" w14:textId="77777777" w:rsidR="0062088A" w:rsidRPr="002A387A" w:rsidRDefault="0062088A" w:rsidP="00D65D64">
      <w:pPr>
        <w:spacing w:after="0"/>
      </w:pPr>
      <w:r w:rsidRPr="002A387A">
        <w:t xml:space="preserve">DocumentsList – </w:t>
      </w:r>
      <w:r w:rsidRPr="002A387A">
        <w:rPr>
          <w:i/>
          <w:iCs/>
        </w:rPr>
        <w:t>To create this list. Make sure this table has the right number of columns as that is being pasted in. Screenshot (CMD+SHIFT+4) the columns needed from the table listing the reports. Tap the Screenshot then CMD+A (select all). Then put the cursor at the end of this line and it will fill it in the table like magic</w:t>
      </w:r>
      <w:r w:rsidRPr="002A387A">
        <w:t>.</w:t>
      </w:r>
    </w:p>
    <w:p w14:paraId="28DFE64F" w14:textId="77777777" w:rsidR="0062088A" w:rsidRPr="002A387A" w:rsidRDefault="0062088A" w:rsidP="00D65D64">
      <w:pPr>
        <w:spacing w:after="0"/>
      </w:pPr>
      <w:r w:rsidRPr="002A387A">
        <w:t>NOTE: Only 25 options can populate the dropdown lists so cull any unnecessary ones.</w:t>
      </w:r>
    </w:p>
    <w:p w14:paraId="30931CBF" w14:textId="77777777" w:rsidR="0062088A" w:rsidRPr="002A387A" w:rsidRDefault="0062088A" w:rsidP="00D65D64">
      <w:pPr>
        <w:spacing w:after="0"/>
      </w:pPr>
      <w:r w:rsidRPr="002A387A">
        <w:rPr>
          <w:i/>
          <w:iCs/>
        </w:rPr>
        <w:t xml:space="preserve">CTRL-paste right here </w:t>
      </w:r>
      <w:r w:rsidRPr="002A387A">
        <w:t>=&gt;</w:t>
      </w:r>
    </w:p>
    <w:tbl>
      <w:tblPr>
        <w:tblStyle w:val="TableGrid"/>
        <w:tblW w:w="9500" w:type="dxa"/>
        <w:tblLayout w:type="fixed"/>
        <w:tblLook w:val="04A0" w:firstRow="1" w:lastRow="0" w:firstColumn="1" w:lastColumn="0" w:noHBand="0" w:noVBand="1"/>
        <w:tblCaption w:val="DocumentsList"/>
      </w:tblPr>
      <w:tblGrid>
        <w:gridCol w:w="3533"/>
        <w:gridCol w:w="3024"/>
        <w:gridCol w:w="2943"/>
      </w:tblGrid>
      <w:tr w:rsidR="0062088A" w:rsidRPr="002A387A" w14:paraId="5F9877F1" w14:textId="77777777" w:rsidTr="005F2C9A">
        <w:tc>
          <w:tcPr>
            <w:tcW w:w="3533" w:type="dxa"/>
          </w:tcPr>
          <w:p w14:paraId="16C2A022" w14:textId="77777777" w:rsidR="0062088A" w:rsidRPr="002A387A" w:rsidRDefault="0062088A" w:rsidP="00D65D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r w:rsidRPr="002A387A">
              <w:rPr>
                <w:rFonts w:ascii="Arial" w:hAnsi="Arial" w:cs="Arial"/>
                <w:sz w:val="22"/>
                <w:szCs w:val="22"/>
                <w:lang w:val="en-GB"/>
              </w:rPr>
              <w:t>Document</w:t>
            </w:r>
          </w:p>
        </w:tc>
        <w:tc>
          <w:tcPr>
            <w:tcW w:w="3024" w:type="dxa"/>
          </w:tcPr>
          <w:p w14:paraId="4385FC89" w14:textId="77777777" w:rsidR="0062088A" w:rsidRPr="002A387A" w:rsidRDefault="0062088A" w:rsidP="00D65D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r w:rsidRPr="002A387A">
              <w:rPr>
                <w:rFonts w:ascii="Arial" w:hAnsi="Arial" w:cs="Arial"/>
                <w:sz w:val="22"/>
                <w:szCs w:val="22"/>
                <w:lang w:val="en-GB"/>
              </w:rPr>
              <w:t>Author</w:t>
            </w:r>
          </w:p>
        </w:tc>
        <w:tc>
          <w:tcPr>
            <w:tcW w:w="2943" w:type="dxa"/>
          </w:tcPr>
          <w:p w14:paraId="0635F8DA" w14:textId="77777777" w:rsidR="0062088A" w:rsidRPr="002A387A" w:rsidRDefault="0062088A" w:rsidP="00D65D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r w:rsidRPr="002A387A">
              <w:rPr>
                <w:rFonts w:ascii="Arial" w:hAnsi="Arial" w:cs="Arial"/>
                <w:sz w:val="22"/>
                <w:szCs w:val="22"/>
                <w:lang w:val="en-GB"/>
              </w:rPr>
              <w:t>Date</w:t>
            </w:r>
          </w:p>
        </w:tc>
      </w:tr>
    </w:tbl>
    <w:p w14:paraId="773E53F4" w14:textId="77777777" w:rsidR="0062088A" w:rsidRPr="002A387A" w:rsidRDefault="0062088A" w:rsidP="00D65D64">
      <w:pPr>
        <w:spacing w:after="0"/>
      </w:pPr>
    </w:p>
    <w:p w14:paraId="2D27BE10" w14:textId="77777777" w:rsidR="0062088A" w:rsidRPr="002A387A" w:rsidRDefault="0062088A" w:rsidP="00D65D64">
      <w:pPr>
        <w:spacing w:after="0"/>
      </w:pPr>
    </w:p>
    <w:p w14:paraId="68B34068" w14:textId="77777777" w:rsidR="0062088A" w:rsidRPr="002A387A" w:rsidRDefault="00E71A5F" w:rsidP="00D65D64">
      <w:pPr>
        <w:spacing w:after="0"/>
      </w:pPr>
      <w:sdt>
        <w:sdtPr>
          <w:alias w:val="OutputDocsList"/>
          <w:tag w:val="OutputDocsList"/>
          <w:id w:val="1454982524"/>
          <w:dataBinding w:xpath="//*[local-name()='OutputDocsList']" w:storeItemID="{99E3D2BE-06C1-4795-8970-33A745E9499F}"/>
          <w14:checkbox>
            <w14:checked w14:val="0"/>
            <w14:checkedState w14:val="2612" w14:font="MS Gothic"/>
            <w14:uncheckedState w14:val="2610" w14:font="MS Gothic"/>
          </w14:checkbox>
        </w:sdtPr>
        <w:sdtEndPr/>
        <w:sdtContent>
          <w:r w:rsidR="00657CB4">
            <w:rPr>
              <w:rFonts w:ascii="MS Gothic" w:eastAsia="MS Gothic" w:hAnsi="MS Gothic" w:hint="eastAsia"/>
            </w:rPr>
            <w:t>☐</w:t>
          </w:r>
        </w:sdtContent>
      </w:sdt>
      <w:r w:rsidR="0062088A" w:rsidRPr="002A387A">
        <w:t xml:space="preserve"> </w:t>
      </w:r>
      <w:r w:rsidR="0062088A" w:rsidRPr="002A387A">
        <w:rPr>
          <w:highlight w:val="yellow"/>
        </w:rPr>
        <w:t>Print out the records into the Word Doc</w:t>
      </w:r>
      <w:r w:rsidR="0062088A" w:rsidRPr="002A387A">
        <w:t xml:space="preserve"> </w:t>
      </w:r>
    </w:p>
    <w:p w14:paraId="3FBAB265" w14:textId="77777777" w:rsidR="0062088A" w:rsidRPr="002A387A" w:rsidRDefault="00E71A5F" w:rsidP="00D65D64">
      <w:pPr>
        <w:spacing w:after="0"/>
        <w:rPr>
          <w:u w:val="single"/>
        </w:rPr>
      </w:pPr>
      <w:sdt>
        <w:sdtPr>
          <w:alias w:val="InsertNewDoc"/>
          <w:tag w:val="InsertNewDoc"/>
          <w:id w:val="290795863"/>
          <w:dataBinding w:xpath="//*[local-name()='InsertNewDoc']" w:storeItemID="{99E3D2BE-06C1-4795-8970-33A745E9499F}"/>
          <w14:checkbox>
            <w14:checked w14:val="0"/>
            <w14:checkedState w14:val="2612" w14:font="MS Gothic"/>
            <w14:uncheckedState w14:val="2610" w14:font="MS Gothic"/>
          </w14:checkbox>
        </w:sdtPr>
        <w:sdtEndPr/>
        <w:sdtContent>
          <w:r w:rsidR="00657CB4">
            <w:rPr>
              <w:rFonts w:ascii="MS Gothic" w:eastAsia="MS Gothic" w:hAnsi="MS Gothic" w:hint="eastAsia"/>
            </w:rPr>
            <w:t>☐</w:t>
          </w:r>
        </w:sdtContent>
      </w:sdt>
      <w:r w:rsidR="0062088A" w:rsidRPr="002A387A">
        <w:t xml:space="preserve"> </w:t>
      </w:r>
      <w:r w:rsidR="0062088A" w:rsidRPr="002A387A">
        <w:rPr>
          <w:highlight w:val="yellow"/>
        </w:rPr>
        <w:t>Insert New Document</w:t>
      </w:r>
    </w:p>
    <w:p w14:paraId="785A93A5" w14:textId="77777777" w:rsidR="0062088A" w:rsidRPr="002A387A" w:rsidRDefault="0062088A" w:rsidP="00D65D64">
      <w:pPr>
        <w:spacing w:after="0"/>
      </w:pPr>
    </w:p>
    <w:p w14:paraId="45DF21AB" w14:textId="77777777" w:rsidR="0062088A" w:rsidRPr="002A387A" w:rsidRDefault="00E71A5F" w:rsidP="00D65D64">
      <w:pPr>
        <w:spacing w:after="0"/>
      </w:pPr>
      <w:sdt>
        <w:sdtPr>
          <w:alias w:val="CreateOpinionTable"/>
          <w:tag w:val="CreateOpinionTable"/>
          <w:id w:val="-158086563"/>
          <w:dataBinding w:xpath="//*[local-name()='CreateOpinionTable']" w:storeItemID="{99E3D2BE-06C1-4795-8970-33A745E9499F}"/>
          <w14:checkbox>
            <w14:checked w14:val="0"/>
            <w14:checkedState w14:val="00FE" w14:font="Wingdings"/>
            <w14:uncheckedState w14:val="00A8" w14:font="Wingdings"/>
          </w14:checkbox>
        </w:sdtPr>
        <w:sdtEndPr/>
        <w:sdtContent>
          <w:r w:rsidR="00657CB4">
            <w:sym w:font="Wingdings" w:char="F0A8"/>
          </w:r>
        </w:sdtContent>
      </w:sdt>
      <w:r w:rsidR="0062088A" w:rsidRPr="002A387A">
        <w:t xml:space="preserve"> </w:t>
      </w:r>
      <w:r w:rsidR="0062088A" w:rsidRPr="002A387A">
        <w:rPr>
          <w:highlight w:val="yellow"/>
        </w:rPr>
        <w:t>Create A New Opinion</w:t>
      </w:r>
      <w:r w:rsidR="0062088A" w:rsidRPr="002A387A">
        <w:t xml:space="preserve"> Table</w:t>
      </w:r>
    </w:p>
    <w:p w14:paraId="1C1B7936" w14:textId="77777777" w:rsidR="0062088A" w:rsidRPr="002A387A" w:rsidRDefault="0062088A" w:rsidP="00D65D64">
      <w:pPr>
        <w:pStyle w:val="AutoNumber"/>
        <w:spacing w:line="276" w:lineRule="auto"/>
        <w:jc w:val="left"/>
        <w:rPr>
          <w:sz w:val="22"/>
          <w:szCs w:val="22"/>
        </w:rPr>
      </w:pPr>
    </w:p>
    <w:p w14:paraId="6505C928" w14:textId="77777777" w:rsidR="0062088A" w:rsidRPr="002A387A" w:rsidRDefault="0062088A" w:rsidP="00F83D61">
      <w:pPr>
        <w:pStyle w:val="AutoNumber"/>
        <w:spacing w:line="276" w:lineRule="auto"/>
        <w:jc w:val="left"/>
        <w:rPr>
          <w:sz w:val="22"/>
          <w:szCs w:val="22"/>
        </w:rPr>
      </w:pPr>
    </w:p>
    <w:p w14:paraId="2A02FABE" w14:textId="77777777" w:rsidR="0062088A" w:rsidRPr="002A387A" w:rsidRDefault="0062088A" w:rsidP="00D65D64">
      <w:pPr>
        <w:pStyle w:val="AutoNumber"/>
        <w:spacing w:line="276" w:lineRule="auto"/>
        <w:ind w:left="720"/>
        <w:jc w:val="left"/>
        <w:rPr>
          <w:sz w:val="22"/>
          <w:szCs w:val="22"/>
        </w:rPr>
      </w:pPr>
    </w:p>
    <w:p w14:paraId="4F5A247D" w14:textId="77777777" w:rsidR="0062088A" w:rsidRPr="002A387A" w:rsidRDefault="0062088A" w:rsidP="00D65D64">
      <w:pPr>
        <w:spacing w:after="0"/>
      </w:pPr>
    </w:p>
    <w:p w14:paraId="5036A49A" w14:textId="77777777" w:rsidR="0062088A" w:rsidRPr="002A387A" w:rsidRDefault="0062088A" w:rsidP="00D65D64">
      <w:r w:rsidRPr="002A387A">
        <w:t>IME Consultant Psychiatrist</w:t>
      </w:r>
    </w:p>
    <w:p w14:paraId="5B5595F0" w14:textId="77777777" w:rsidR="0062088A" w:rsidRPr="002A387A" w:rsidRDefault="0062088A" w:rsidP="00D65D64">
      <w:pPr>
        <w:pStyle w:val="AutoNumber"/>
        <w:spacing w:line="276" w:lineRule="auto"/>
        <w:jc w:val="left"/>
        <w:rPr>
          <w:sz w:val="22"/>
          <w:szCs w:val="22"/>
        </w:rPr>
      </w:pPr>
    </w:p>
    <w:bookmarkEnd w:id="2"/>
    <w:p w14:paraId="7D660AE6" w14:textId="77777777" w:rsidR="00B84BA6" w:rsidRDefault="00E71A5F" w:rsidP="00D65D64">
      <w:pPr>
        <w:spacing w:before="120" w:after="0"/>
        <w:jc w:val="both"/>
        <w:rPr>
          <w:color w:val="auto"/>
        </w:rPr>
      </w:pPr>
      <w:sdt>
        <w:sdtPr>
          <w:alias w:val="ClTitle"/>
          <w:tag w:val="ClTitle"/>
          <w:id w:val="1345668853"/>
          <w:placeholder>
            <w:docPart w:val="62A254584D18434CAF214543A62308B1"/>
          </w:placeholder>
          <w:dataBinding w:xpath="//*[local-name()='ClTitle']" w:storeItemID="{523C6B66-2AD2-4536-917B-F7CF474BFDD4}"/>
          <w:text/>
        </w:sdtPr>
        <w:sdtEndPr/>
        <w:sdtContent>
          <w:r w:rsidR="00B84BA6">
            <w:t>ClTitle</w:t>
          </w:r>
        </w:sdtContent>
      </w:sdt>
      <w:r w:rsidR="00B84BA6">
        <w:t xml:space="preserve"> </w:t>
      </w:r>
      <w:sdt>
        <w:sdtPr>
          <w:alias w:val="ClForename"/>
          <w:tag w:val="ClForename"/>
          <w:id w:val="-1140569636"/>
          <w:placeholder>
            <w:docPart w:val="161DDCE48A6A9C46B19F9AA90179BF45"/>
          </w:placeholder>
          <w:dataBinding w:xpath="//*[local-name()='ClForename']" w:storeItemID="{523C6B66-2AD2-4536-917B-F7CF474BFDD4}"/>
          <w:text/>
        </w:sdtPr>
        <w:sdtEndPr/>
        <w:sdtContent>
          <w:r w:rsidR="00B84BA6">
            <w:t>ClForename</w:t>
          </w:r>
        </w:sdtContent>
      </w:sdt>
      <w:r w:rsidR="00B84BA6" w:rsidRPr="00754043">
        <w:rPr>
          <w:color w:val="auto"/>
        </w:rPr>
        <w:t xml:space="preserve"> </w:t>
      </w:r>
      <w:sdt>
        <w:sdtPr>
          <w:alias w:val="ClMidname"/>
          <w:tag w:val="ClMidname"/>
          <w:id w:val="-920635409"/>
          <w:placeholder>
            <w:docPart w:val="E5B42111409C114FBA39B2AB55FEDB74"/>
          </w:placeholder>
          <w:dataBinding w:xpath="//*[local-name()='ClMidname']" w:storeItemID="{523C6B66-2AD2-4536-917B-F7CF474BFDD4}"/>
          <w:text/>
        </w:sdtPr>
        <w:sdtEndPr/>
        <w:sdtContent>
          <w:r w:rsidR="00B84BA6">
            <w:t>ClMidname</w:t>
          </w:r>
        </w:sdtContent>
      </w:sdt>
      <w:r w:rsidR="00B84BA6">
        <w:t xml:space="preserve"> </w:t>
      </w:r>
      <w:sdt>
        <w:sdtPr>
          <w:alias w:val="ClSurname"/>
          <w:tag w:val="ClSurname"/>
          <w:id w:val="405810532"/>
          <w:placeholder>
            <w:docPart w:val="BA2D35288B98C94CB9ECD9BEB5FE43C1"/>
          </w:placeholder>
          <w:dataBinding w:xpath="//*[local-name()='ClSurname']" w:storeItemID="{523C6B66-2AD2-4536-917B-F7CF474BFDD4}"/>
          <w:text/>
        </w:sdtPr>
        <w:sdtEndPr/>
        <w:sdtContent>
          <w:r w:rsidR="00B84BA6">
            <w:t>ClSurname</w:t>
          </w:r>
        </w:sdtContent>
      </w:sdt>
      <w:r w:rsidR="00B84BA6">
        <w:t xml:space="preserve"> </w:t>
      </w:r>
      <w:sdt>
        <w:sdtPr>
          <w:alias w:val="ClGender"/>
          <w:tag w:val="ClGender"/>
          <w:id w:val="-235008189"/>
          <w:placeholder>
            <w:docPart w:val="62A254584D18434CAF214543A62308B1"/>
          </w:placeholder>
          <w:dataBinding w:xpath="//*[local-name()='ClGender']" w:storeItemID="{523C6B66-2AD2-4536-917B-F7CF474BFDD4}"/>
          <w:text/>
        </w:sdtPr>
        <w:sdtEndPr/>
        <w:sdtContent>
          <w:r w:rsidR="00B84BA6">
            <w:t>ClGender</w:t>
          </w:r>
        </w:sdtContent>
      </w:sdt>
      <w:r w:rsidR="00B84BA6">
        <w:t xml:space="preserve"> </w:t>
      </w:r>
      <w:sdt>
        <w:sdtPr>
          <w:rPr>
            <w:color w:val="auto"/>
          </w:rPr>
          <w:alias w:val="ClBirthDate"/>
          <w:tag w:val="ClBirthDate"/>
          <w:id w:val="-1494938561"/>
          <w:placeholder>
            <w:docPart w:val="EF8C9717F67B28468762A5954BD09321"/>
          </w:placeholder>
          <w:dataBinding w:xpath="//*[local-name()='ClBirthDate']" w:storeItemID="{523C6B66-2AD2-4536-917B-F7CF474BFDD4}"/>
          <w:text/>
        </w:sdtPr>
        <w:sdtEndPr/>
        <w:sdtContent>
          <w:r w:rsidR="00B84BA6">
            <w:rPr>
              <w:color w:val="auto"/>
            </w:rPr>
            <w:t>ClBirthDate</w:t>
          </w:r>
        </w:sdtContent>
      </w:sdt>
      <w:r w:rsidR="00B84BA6">
        <w:rPr>
          <w:color w:val="auto"/>
        </w:rPr>
        <w:t xml:space="preserve"> </w:t>
      </w:r>
      <w:sdt>
        <w:sdtPr>
          <w:rPr>
            <w:color w:val="auto"/>
          </w:rPr>
          <w:alias w:val="ClAge"/>
          <w:tag w:val="ClAge"/>
          <w:id w:val="1827779187"/>
          <w:placeholder>
            <w:docPart w:val="62A254584D18434CAF214543A62308B1"/>
          </w:placeholder>
          <w:dataBinding w:xpath="//*[local-name()='ClAge']" w:storeItemID="{523C6B66-2AD2-4536-917B-F7CF474BFDD4}"/>
          <w:text/>
        </w:sdtPr>
        <w:sdtEndPr/>
        <w:sdtContent>
          <w:r w:rsidR="00B84BA6">
            <w:rPr>
              <w:color w:val="auto"/>
            </w:rPr>
            <w:t>ClAge</w:t>
          </w:r>
        </w:sdtContent>
      </w:sdt>
    </w:p>
    <w:p w14:paraId="4EBD1D47" w14:textId="77777777" w:rsidR="00B84BA6" w:rsidRDefault="00B84BA6" w:rsidP="00D65D64">
      <w:pPr>
        <w:spacing w:before="120" w:after="0"/>
        <w:jc w:val="both"/>
      </w:pPr>
      <w:r>
        <w:t xml:space="preserve"> </w:t>
      </w:r>
      <w:sdt>
        <w:sdtPr>
          <w:alias w:val="LivesWith"/>
          <w:tag w:val="LivesWith"/>
          <w:id w:val="-601870510"/>
          <w:placeholder>
            <w:docPart w:val="62A254584D18434CAF214543A62308B1"/>
          </w:placeholder>
          <w:dataBinding w:xpath="//*[local-name()='LivesWith']" w:storeItemID="{523C6B66-2AD2-4536-917B-F7CF474BFDD4}"/>
          <w:text/>
        </w:sdtPr>
        <w:sdtEndPr/>
        <w:sdtContent>
          <w:r>
            <w:t xml:space="preserve">lives with </w:t>
          </w:r>
        </w:sdtContent>
      </w:sdt>
      <w:r>
        <w:t xml:space="preserve"> </w:t>
      </w:r>
      <w:sdt>
        <w:sdtPr>
          <w:alias w:val="EmployOccup"/>
          <w:tag w:val="EmployOccup"/>
          <w:id w:val="-920559185"/>
          <w:placeholder>
            <w:docPart w:val="B7A03FA8ACB88A49955D839FF4016DF1"/>
          </w:placeholder>
          <w:showingPlcHdr/>
          <w:dataBinding w:xpath="//*[local-name()='EmployOccup']" w:storeItemID="{523C6B66-2AD2-4536-917B-F7CF474BFDD4}"/>
          <w:text/>
        </w:sdtPr>
        <w:sdtEndPr/>
        <w:sdtContent>
          <w:r w:rsidR="00B072DB" w:rsidRPr="00D81F05">
            <w:rPr>
              <w:rStyle w:val="PlaceholderText"/>
            </w:rPr>
            <w:t>Click or tap here to enter text.</w:t>
          </w:r>
        </w:sdtContent>
      </w:sdt>
      <w:r>
        <w:t xml:space="preserve"> </w:t>
      </w:r>
    </w:p>
    <w:p w14:paraId="48191312" w14:textId="77777777" w:rsidR="00B84BA6" w:rsidRDefault="00E71A5F" w:rsidP="00D65D64">
      <w:pPr>
        <w:spacing w:line="240" w:lineRule="auto"/>
        <w:contextualSpacing/>
      </w:pPr>
      <w:sdt>
        <w:sdtPr>
          <w:rPr>
            <w:bCs/>
          </w:rPr>
          <w:alias w:val="ClInjuryDate"/>
          <w:tag w:val="ClInjuryDate"/>
          <w:id w:val="-1800833432"/>
          <w:placeholder>
            <w:docPart w:val="D86C81118E4A474FA3AFCE627B626BB6"/>
          </w:placeholder>
          <w:dataBinding w:xpath="//*[local-name()='ClInjuryDate']" w:storeItemID="{523C6B66-2AD2-4536-917B-F7CF474BFDD4}"/>
          <w:text/>
        </w:sdtPr>
        <w:sdtEndPr/>
        <w:sdtContent>
          <w:r w:rsidR="00B84BA6">
            <w:rPr>
              <w:bCs/>
            </w:rPr>
            <w:t>ClInjuryDate</w:t>
          </w:r>
        </w:sdtContent>
      </w:sdt>
      <w:r w:rsidR="00B84BA6">
        <w:rPr>
          <w:bCs/>
        </w:rPr>
        <w:t xml:space="preserve"> </w:t>
      </w:r>
      <w:sdt>
        <w:sdtPr>
          <w:rPr>
            <w:bCs/>
          </w:rPr>
          <w:alias w:val="ClAgeInjury"/>
          <w:tag w:val="ClAgeInjury"/>
          <w:id w:val="-1714875573"/>
          <w:placeholder>
            <w:docPart w:val="62A254584D18434CAF214543A62308B1"/>
          </w:placeholder>
          <w:dataBinding w:xpath="//*[local-name()='ClAgeInjury']" w:storeItemID="{523C6B66-2AD2-4536-917B-F7CF474BFDD4}"/>
          <w:text/>
        </w:sdtPr>
        <w:sdtEndPr/>
        <w:sdtContent>
          <w:r w:rsidR="00B84BA6">
            <w:rPr>
              <w:bCs/>
            </w:rPr>
            <w:t>ClAgeInjury</w:t>
          </w:r>
        </w:sdtContent>
      </w:sdt>
      <w:r w:rsidR="00B84BA6">
        <w:rPr>
          <w:bCs/>
        </w:rPr>
        <w:t xml:space="preserve"> </w:t>
      </w:r>
      <w:sdt>
        <w:sdtPr>
          <w:rPr>
            <w:bCs/>
          </w:rPr>
          <w:alias w:val="ClReferDate"/>
          <w:tag w:val="ClReferDate"/>
          <w:id w:val="2016189179"/>
          <w:placeholder>
            <w:docPart w:val="62A254584D18434CAF214543A62308B1"/>
          </w:placeholder>
          <w:dataBinding w:xpath="//*[local-name()='ClReferDate']" w:storeItemID="{523C6B66-2AD2-4536-917B-F7CF474BFDD4}"/>
          <w:text/>
        </w:sdtPr>
        <w:sdtEndPr/>
        <w:sdtContent>
          <w:r w:rsidR="00B84BA6">
            <w:rPr>
              <w:bCs/>
            </w:rPr>
            <w:t>ClReferDate</w:t>
          </w:r>
        </w:sdtContent>
      </w:sdt>
      <w:r w:rsidR="00B84BA6">
        <w:rPr>
          <w:bCs/>
        </w:rPr>
        <w:t xml:space="preserve"> </w:t>
      </w:r>
      <w:sdt>
        <w:sdtPr>
          <w:alias w:val="ClAssessDate1"/>
          <w:tag w:val="ClAssessDate1"/>
          <w:id w:val="-2127922585"/>
          <w:placeholder>
            <w:docPart w:val="E5B4B48F59EF1846AEFA4C46AD7F4CD8"/>
          </w:placeholder>
          <w:dataBinding w:xpath="//*[local-name()='ClAssessDate1']" w:storeItemID="{523C6B66-2AD2-4536-917B-F7CF474BFDD4}"/>
          <w:text/>
        </w:sdtPr>
        <w:sdtEndPr/>
        <w:sdtContent>
          <w:r w:rsidR="00B84BA6">
            <w:t>ClAssessDate1</w:t>
          </w:r>
        </w:sdtContent>
      </w:sdt>
      <w:r w:rsidR="00B84BA6">
        <w:t xml:space="preserve"> </w:t>
      </w:r>
      <w:sdt>
        <w:sdtPr>
          <w:alias w:val="ClAssessDay"/>
          <w:tag w:val="ClAssessDay"/>
          <w:id w:val="408509901"/>
          <w:placeholder>
            <w:docPart w:val="62A254584D18434CAF214543A62308B1"/>
          </w:placeholder>
          <w:dataBinding w:xpath="//*[local-name()='ClAssessDay']" w:storeItemID="{523C6B66-2AD2-4536-917B-F7CF474BFDD4}"/>
          <w:text/>
        </w:sdtPr>
        <w:sdtEndPr/>
        <w:sdtContent>
          <w:r w:rsidR="00B84BA6">
            <w:t>ClAssessDay</w:t>
          </w:r>
        </w:sdtContent>
      </w:sdt>
      <w:r w:rsidR="00B84BA6">
        <w:t xml:space="preserve"> </w:t>
      </w:r>
      <w:sdt>
        <w:sdtPr>
          <w:alias w:val="AxTime"/>
          <w:tag w:val="AxTime"/>
          <w:id w:val="-731692631"/>
          <w:placeholder>
            <w:docPart w:val="62A254584D18434CAF214543A62308B1"/>
          </w:placeholder>
          <w:dataBinding w:xpath="//*[local-name()='AxTime']" w:storeItemID="{523C6B66-2AD2-4536-917B-F7CF474BFDD4}"/>
          <w:text/>
        </w:sdtPr>
        <w:sdtEndPr/>
        <w:sdtContent>
          <w:r w:rsidR="00B84BA6">
            <w:t>1 hour and minutes</w:t>
          </w:r>
        </w:sdtContent>
      </w:sdt>
    </w:p>
    <w:p w14:paraId="04FD710F" w14:textId="77777777" w:rsidR="00B84BA6" w:rsidRDefault="00B84BA6" w:rsidP="00D65D64">
      <w:pPr>
        <w:spacing w:before="120" w:after="0"/>
        <w:jc w:val="both"/>
      </w:pPr>
      <w:r>
        <w:t xml:space="preserve"> </w:t>
      </w:r>
      <w:sdt>
        <w:sdtPr>
          <w:alias w:val="ClSupportPersonPresent1"/>
          <w:tag w:val="ClSupportPersonPresent1"/>
          <w:id w:val="-1302064629"/>
          <w:placeholder>
            <w:docPart w:val="62A254584D18434CAF214543A62308B1"/>
          </w:placeholder>
          <w:dataBinding w:xpath="//*[local-name()='ClSupportPersonPresent1']" w:storeItemID="{523C6B66-2AD2-4536-917B-F7CF474BFDD4}"/>
          <w:text/>
        </w:sdtPr>
        <w:sdtEndPr/>
        <w:sdtContent>
          <w:r>
            <w:t>The Claimant attended the assessment alone and at the correct time.</w:t>
          </w:r>
        </w:sdtContent>
      </w:sdt>
    </w:p>
    <w:p w14:paraId="09E705EC" w14:textId="77777777" w:rsidR="00B84BA6" w:rsidRDefault="00E71A5F" w:rsidP="00D65D64">
      <w:pPr>
        <w:spacing w:before="120" w:after="0"/>
        <w:jc w:val="both"/>
      </w:pPr>
      <w:sdt>
        <w:sdtPr>
          <w:alias w:val="ClAssessLoc1"/>
          <w:tag w:val="ClAssessLoc1"/>
          <w:id w:val="996153416"/>
          <w:placeholder>
            <w:docPart w:val="62A254584D18434CAF214543A62308B1"/>
          </w:placeholder>
          <w:dataBinding w:xpath="//*[local-name()='ClAssessLoc1']" w:storeItemID="{523C6B66-2AD2-4536-917B-F7CF474BFDD4}"/>
          <w:text/>
        </w:sdtPr>
        <w:sdtEndPr/>
        <w:sdtContent>
          <w:r w:rsidR="00B84BA6">
            <w:t>ClAssessLoc1</w:t>
          </w:r>
        </w:sdtContent>
      </w:sdt>
      <w:r w:rsidR="00B84BA6">
        <w:t xml:space="preserve"> </w:t>
      </w:r>
    </w:p>
    <w:p w14:paraId="7EDAEE6B" w14:textId="77777777" w:rsidR="0030145C" w:rsidRDefault="0030145C" w:rsidP="00D65D64">
      <w:pPr>
        <w:spacing w:after="0"/>
      </w:pPr>
    </w:p>
    <w:p w14:paraId="2FF98E36" w14:textId="77777777" w:rsidR="009A1A03" w:rsidRDefault="009A1A03" w:rsidP="00D65D64">
      <w:pPr>
        <w:spacing w:after="0"/>
      </w:pPr>
    </w:p>
    <w:p w14:paraId="13D17387" w14:textId="77777777" w:rsidR="009A1A03" w:rsidRDefault="00BE4701" w:rsidP="00D65D64">
      <w:pPr>
        <w:spacing w:after="0"/>
      </w:pPr>
      <w:r w:rsidRPr="00BE4701">
        <w:t>I'm here!</w:t>
      </w:r>
    </w:p>
    <w:p w14:paraId="6549C793" w14:textId="77777777" w:rsidR="009A1A03" w:rsidRDefault="009A1A03" w:rsidP="00D65D64">
      <w:pPr>
        <w:spacing w:after="0"/>
      </w:pPr>
      <w:r>
        <w:t>------</w:t>
      </w:r>
    </w:p>
    <w:sdt>
      <w:sdtPr>
        <w:alias w:val="ClMoodPast1"/>
        <w:tag w:val="ClMoodPast1"/>
        <w:id w:val="-872068392"/>
        <w:placeholder>
          <w:docPart w:val="6AF27C72FA51E2478265556C0E709DDE"/>
        </w:placeholder>
        <w:dataBinding w:xpath="//*[local-name()='ClMoodPast1']" w:storeItemID="{99E3D2BE-06C1-4795-8970-33A745E9499F}"/>
        <w:text/>
      </w:sdtPr>
      <w:sdtEndPr/>
      <w:sdtContent>
        <w:p w14:paraId="5A7A41D2" w14:textId="77777777" w:rsidR="009A1A03" w:rsidRDefault="006156FA" w:rsidP="00D65D64">
          <w:pPr>
            <w:spacing w:after="0"/>
          </w:pPr>
          <w:r>
            <w:t>HeShe stated that hisher mood, sleep and concentration before the subject injury was good. HeShe said the first time hisher mood symptoms occurred was around XXX and persisted since then.</w:t>
          </w:r>
        </w:p>
      </w:sdtContent>
    </w:sdt>
    <w:p w14:paraId="1F3BF2F4" w14:textId="77777777" w:rsidR="006C58C0" w:rsidRDefault="006C58C0" w:rsidP="00D65D64">
      <w:pPr>
        <w:spacing w:after="0"/>
      </w:pPr>
    </w:p>
    <w:p w14:paraId="59E43010" w14:textId="77777777" w:rsidR="00D11ECA" w:rsidRDefault="00D11ECA" w:rsidP="00D65D64">
      <w:pPr>
        <w:spacing w:after="0"/>
      </w:pPr>
      <w:r w:rsidRPr="00D11ECA">
        <w:t>ClMoodCurrent1</w:t>
      </w:r>
    </w:p>
    <w:sdt>
      <w:sdtPr>
        <w:alias w:val="ClMoodCurrent1"/>
        <w:id w:val="2099907278"/>
        <w:placeholder>
          <w:docPart w:val="6AF27C72FA51E2478265556C0E709DDE"/>
        </w:placeholder>
        <w:dataBinding w:xpath="//*[local-name()='ClMoodCurrent1']" w:storeItemID="{99E3D2BE-06C1-4795-8970-33A745E9499F}"/>
        <w:text/>
      </w:sdtPr>
      <w:sdtEndPr/>
      <w:sdtContent>
        <w:p w14:paraId="2214C336" w14:textId="77777777" w:rsidR="006C58C0" w:rsidRDefault="00BE4701" w:rsidP="00D65D64">
          <w:pPr>
            <w:spacing w:after="0"/>
          </w:pPr>
          <w:r w:rsidRPr="00BE4701">
            <w:t>HeShe described hisher mood as low.</w:t>
          </w:r>
        </w:p>
      </w:sdtContent>
    </w:sdt>
    <w:p w14:paraId="1191A997" w14:textId="77777777" w:rsidR="00D11ECA" w:rsidRDefault="00D11ECA" w:rsidP="00D65D64">
      <w:pPr>
        <w:spacing w:after="0"/>
      </w:pPr>
    </w:p>
    <w:p w14:paraId="1C23B776" w14:textId="77777777" w:rsidR="00D11ECA" w:rsidRDefault="00D11ECA" w:rsidP="00D65D64">
      <w:pPr>
        <w:spacing w:after="0"/>
      </w:pPr>
      <w:r w:rsidRPr="00D11ECA">
        <w:t>ClSuicidalCurrently1</w:t>
      </w:r>
    </w:p>
    <w:sdt>
      <w:sdtPr>
        <w:alias w:val="ClSuicidalCurrently1"/>
        <w:tag w:val="ClSuicidalCurrently1"/>
        <w:id w:val="-693310219"/>
        <w:placeholder>
          <w:docPart w:val="6AF27C72FA51E2478265556C0E709DDE"/>
        </w:placeholder>
        <w:dataBinding w:xpath="//*[local-name()='ClSuicidalCurrently1']" w:storeItemID="{99E3D2BE-06C1-4795-8970-33A745E9499F}"/>
        <w:text/>
      </w:sdtPr>
      <w:sdtEndPr/>
      <w:sdtContent>
        <w:p w14:paraId="2141E6C9" w14:textId="77777777" w:rsidR="00D11ECA" w:rsidRDefault="00E43D76" w:rsidP="00D65D64">
          <w:pPr>
            <w:spacing w:after="0"/>
          </w:pPr>
          <w:r w:rsidRPr="00E43D76">
            <w:t>HeShe said heshe was not experiencing suicidal thoughts.</w:t>
          </w:r>
        </w:p>
      </w:sdtContent>
    </w:sdt>
    <w:p w14:paraId="783F7A58" w14:textId="77777777" w:rsidR="00EB49EF" w:rsidRDefault="00EB49EF" w:rsidP="00D65D64">
      <w:pPr>
        <w:spacing w:after="0"/>
      </w:pPr>
    </w:p>
    <w:p w14:paraId="36456D31" w14:textId="77777777" w:rsidR="00EB49EF" w:rsidRDefault="00EB49EF" w:rsidP="00D65D64">
      <w:pPr>
        <w:spacing w:after="0"/>
      </w:pPr>
      <w:r w:rsidRPr="00EB49EF">
        <w:t>ClSleepPast1</w:t>
      </w:r>
    </w:p>
    <w:sdt>
      <w:sdtPr>
        <w:alias w:val="ClSleepPast1"/>
        <w:tag w:val="ClSleepPast1"/>
        <w:id w:val="-197386243"/>
        <w:placeholder>
          <w:docPart w:val="6AF27C72FA51E2478265556C0E709DDE"/>
        </w:placeholder>
        <w:dataBinding w:xpath="//*[local-name()='ClSleepPast1']" w:storeItemID="{99E3D2BE-06C1-4795-8970-33A745E9499F}"/>
        <w:text/>
      </w:sdtPr>
      <w:sdtEndPr/>
      <w:sdtContent>
        <w:p w14:paraId="207AC7F2" w14:textId="77777777" w:rsidR="00EB49EF" w:rsidRDefault="006156FA" w:rsidP="00D65D64">
          <w:pPr>
            <w:spacing w:after="0"/>
          </w:pPr>
          <w:r>
            <w:t>HeShe stated that hisher mood, sleep and concentration before the subject injury was good. HeShe said the first time hisher mood symptoms occurred was around XXX and have persisted since then.</w:t>
          </w:r>
        </w:p>
      </w:sdtContent>
    </w:sdt>
    <w:p w14:paraId="21554BE8" w14:textId="77777777" w:rsidR="00A9279A" w:rsidRDefault="00A9279A" w:rsidP="00D65D64">
      <w:pPr>
        <w:spacing w:after="0"/>
      </w:pPr>
    </w:p>
    <w:p w14:paraId="604DD793" w14:textId="77777777" w:rsidR="00A9279A" w:rsidRDefault="00A9279A" w:rsidP="00D65D64">
      <w:pPr>
        <w:spacing w:after="0"/>
      </w:pPr>
      <w:r w:rsidRPr="00A9279A">
        <w:t>ClSleepCurrent1</w:t>
      </w:r>
    </w:p>
    <w:sdt>
      <w:sdtPr>
        <w:alias w:val="ClSleepCurrent1"/>
        <w:tag w:val="ClSleepCurrent1"/>
        <w:id w:val="-2062468305"/>
        <w:placeholder>
          <w:docPart w:val="6AF27C72FA51E2478265556C0E709DDE"/>
        </w:placeholder>
        <w:dataBinding w:xpath="//*[local-name()='ClSleepCurrent1']" w:storeItemID="{99E3D2BE-06C1-4795-8970-33A745E9499F}"/>
        <w:text/>
      </w:sdtPr>
      <w:sdtEndPr/>
      <w:sdtContent>
        <w:p w14:paraId="25540981" w14:textId="77777777" w:rsidR="00A9279A" w:rsidRDefault="00A9279A" w:rsidP="00D65D64">
          <w:pPr>
            <w:spacing w:after="0"/>
          </w:pPr>
          <w:r>
            <w:t>HeShe described hisher sleep as poor.</w:t>
          </w:r>
        </w:p>
      </w:sdtContent>
    </w:sdt>
    <w:p w14:paraId="23FD714E" w14:textId="77777777" w:rsidR="00D46196" w:rsidRDefault="00D46196" w:rsidP="00D65D64">
      <w:pPr>
        <w:spacing w:after="0"/>
      </w:pPr>
    </w:p>
    <w:p w14:paraId="4CF09633" w14:textId="77777777" w:rsidR="00D46196" w:rsidRDefault="00D46196" w:rsidP="00D65D64">
      <w:pPr>
        <w:spacing w:after="0"/>
      </w:pPr>
      <w:r w:rsidRPr="00D46196">
        <w:t>AnxietyPast</w:t>
      </w:r>
    </w:p>
    <w:sdt>
      <w:sdtPr>
        <w:alias w:val="AnxietyPast"/>
        <w:tag w:val="AnxietyPast"/>
        <w:id w:val="365334333"/>
        <w:placeholder>
          <w:docPart w:val="6AF27C72FA51E2478265556C0E709DDE"/>
        </w:placeholder>
        <w:dataBinding w:xpath="//*[local-name()='AnxietyPast']" w:storeItemID="{99E3D2BE-06C1-4795-8970-33A745E9499F}"/>
        <w:text/>
      </w:sdtPr>
      <w:sdtEndPr/>
      <w:sdtContent>
        <w:p w14:paraId="44BF0CB3" w14:textId="77777777" w:rsidR="00D46196" w:rsidRDefault="00D46196" w:rsidP="00D65D64">
          <w:pPr>
            <w:spacing w:after="0"/>
          </w:pPr>
          <w:r w:rsidRPr="00D46196">
            <w:t>HeShe said the first time hisher anxiety symptoms occurred was</w:t>
          </w:r>
        </w:p>
      </w:sdtContent>
    </w:sdt>
    <w:p w14:paraId="705717A0" w14:textId="77777777" w:rsidR="00043CA8" w:rsidRDefault="00043CA8" w:rsidP="00D65D64">
      <w:pPr>
        <w:spacing w:after="0"/>
      </w:pPr>
    </w:p>
    <w:p w14:paraId="583244D8" w14:textId="77777777" w:rsidR="00043CA8" w:rsidRDefault="00043CA8" w:rsidP="00D65D64">
      <w:pPr>
        <w:spacing w:after="0"/>
      </w:pPr>
      <w:r w:rsidRPr="00043CA8">
        <w:t>CurrentAlcUse</w:t>
      </w:r>
    </w:p>
    <w:sdt>
      <w:sdtPr>
        <w:alias w:val="CurrentAlcUse"/>
        <w:tag w:val="CurrentAlcUse"/>
        <w:id w:val="1608854666"/>
        <w:placeholder>
          <w:docPart w:val="6AF27C72FA51E2478265556C0E709DDE"/>
        </w:placeholder>
        <w:dataBinding w:xpath="//*[local-name()='CurrentAlcUse']" w:storeItemID="{99E3D2BE-06C1-4795-8970-33A745E9499F}"/>
        <w:text/>
      </w:sdtPr>
      <w:sdtEndPr/>
      <w:sdtContent>
        <w:p w14:paraId="1B87E5B7" w14:textId="77777777" w:rsidR="00043CA8" w:rsidRDefault="00043CA8" w:rsidP="00D65D64">
          <w:pPr>
            <w:spacing w:after="0"/>
          </w:pPr>
          <w:r>
            <w:t>The Claimant said heshe drinks / does not drink alcohol. HeShe denied ever having any maladaptive drinking patterns or hazardous behaviour whilst using alcohol.  Larger amounts than intended – Efforts to cut down –  Time spent on alcohol – Craving alcohol –  Failure to fulfil obligations –  Causes interpersonal problems –  Activities given up for alcohol –  Use in hazardous situations –  Continued use despite the effects –  Increased amounts required –  Diminished effect –  Withdrawal syndrome –  Alcohol to avoid withdrawal –   HeShe denied any history of substance use.  HeShe denied any history of problem gambling.</w:t>
          </w:r>
        </w:p>
      </w:sdtContent>
    </w:sdt>
    <w:p w14:paraId="47846FC0" w14:textId="77777777" w:rsidR="007D6756" w:rsidRDefault="007D6756" w:rsidP="00D65D64">
      <w:pPr>
        <w:spacing w:after="0"/>
      </w:pPr>
    </w:p>
    <w:p w14:paraId="3EC00386" w14:textId="77777777" w:rsidR="007D6756" w:rsidRDefault="007D6756" w:rsidP="00D65D64">
      <w:pPr>
        <w:spacing w:after="0"/>
      </w:pPr>
      <w:r>
        <w:t>NegThoughts</w:t>
      </w:r>
    </w:p>
    <w:sdt>
      <w:sdtPr>
        <w:alias w:val="NegThoughts"/>
        <w:tag w:val="NegThoughts"/>
        <w:id w:val="-1042899841"/>
        <w:placeholder>
          <w:docPart w:val="6AF27C72FA51E2478265556C0E709DDE"/>
        </w:placeholder>
        <w:dataBinding w:xpath="//*[local-name()='NegThoughts']" w:storeItemID="{99E3D2BE-06C1-4795-8970-33A745E9499F}"/>
        <w:text/>
      </w:sdtPr>
      <w:sdtEndPr/>
      <w:sdtContent>
        <w:p w14:paraId="6753FF4C" w14:textId="77777777" w:rsidR="007D6756" w:rsidRDefault="008D0DBB" w:rsidP="00D65D64">
          <w:pPr>
            <w:spacing w:after="0"/>
          </w:pPr>
          <w:r>
            <w:t xml:space="preserve">HeShe DID NOT described negative thoughts </w:t>
          </w:r>
        </w:p>
      </w:sdtContent>
    </w:sdt>
    <w:p w14:paraId="1C75FBBA" w14:textId="77777777" w:rsidR="00233356" w:rsidRDefault="00233356" w:rsidP="00D65D64">
      <w:pPr>
        <w:spacing w:after="0"/>
      </w:pPr>
    </w:p>
    <w:p w14:paraId="7546BE5F" w14:textId="77777777" w:rsidR="00233356" w:rsidRDefault="00233356" w:rsidP="00D65D64">
      <w:pPr>
        <w:spacing w:after="0"/>
      </w:pPr>
      <w:r w:rsidRPr="00233356">
        <w:t>CurrentMedRx_1</w:t>
      </w:r>
    </w:p>
    <w:sdt>
      <w:sdtPr>
        <w:alias w:val="CurrentMedRx_1"/>
        <w:tag w:val="CurrentMedRx_1"/>
        <w:id w:val="-1733305656"/>
        <w:placeholder>
          <w:docPart w:val="26715A86764FA64895DF5C0F51CC6D85"/>
        </w:placeholder>
        <w:showingPlcHdr/>
        <w:dataBinding w:xpath="//*[local-name()='CurrentMedRx_1']" w:storeItemID="{99E3D2BE-06C1-4795-8970-33A745E9499F}"/>
        <w:text/>
      </w:sdtPr>
      <w:sdtEndPr/>
      <w:sdtContent>
        <w:p w14:paraId="36023E5E" w14:textId="77777777" w:rsidR="00233356" w:rsidRDefault="00657CB4" w:rsidP="00D65D64">
          <w:pPr>
            <w:spacing w:after="0"/>
          </w:pPr>
          <w:r w:rsidRPr="00D81F05">
            <w:rPr>
              <w:rStyle w:val="PlaceholderText"/>
            </w:rPr>
            <w:t>Click or tap here to enter text.</w:t>
          </w:r>
        </w:p>
      </w:sdtContent>
    </w:sdt>
    <w:p w14:paraId="0F1F7FBB" w14:textId="77777777" w:rsidR="00233356" w:rsidRDefault="00233356" w:rsidP="00D65D64">
      <w:pPr>
        <w:spacing w:after="0"/>
      </w:pPr>
    </w:p>
    <w:p w14:paraId="4673EBC5" w14:textId="77777777" w:rsidR="00233356" w:rsidRDefault="00154A60" w:rsidP="00D65D64">
      <w:pPr>
        <w:spacing w:after="0"/>
      </w:pPr>
      <w:r w:rsidRPr="00154A60">
        <w:t>CurrentPsychologyRx_1</w:t>
      </w:r>
    </w:p>
    <w:sdt>
      <w:sdtPr>
        <w:alias w:val="CurrentPsychologyRx_1"/>
        <w:tag w:val="CurrentPsychologyRx_1"/>
        <w:id w:val="-198936355"/>
        <w:placeholder>
          <w:docPart w:val="6AF27C72FA51E2478265556C0E709DDE"/>
        </w:placeholder>
        <w:dataBinding w:xpath="//*[local-name()='CurrentPsychologyRx_1']" w:storeItemID="{99E3D2BE-06C1-4795-8970-33A745E9499F}"/>
        <w:text/>
      </w:sdtPr>
      <w:sdtEndPr/>
      <w:sdtContent>
        <w:p w14:paraId="6828BF4D" w14:textId="77777777" w:rsidR="00154A60" w:rsidRDefault="00154A60" w:rsidP="00D65D64">
          <w:pPr>
            <w:spacing w:after="0"/>
          </w:pPr>
          <w:r w:rsidRPr="00154A60">
            <w:t xml:space="preserve">HeShe is </w:t>
          </w:r>
          <w:r>
            <w:t>NOT</w:t>
          </w:r>
          <w:r w:rsidRPr="00154A60">
            <w:t xml:space="preserve"> seeing a psychologist currently.</w:t>
          </w:r>
        </w:p>
      </w:sdtContent>
    </w:sdt>
    <w:p w14:paraId="7E3FEBE6" w14:textId="77777777" w:rsidR="007E6708" w:rsidRDefault="007E6708" w:rsidP="00D65D64">
      <w:pPr>
        <w:spacing w:after="0"/>
      </w:pPr>
    </w:p>
    <w:p w14:paraId="7549CB37" w14:textId="77777777" w:rsidR="002018B7" w:rsidRDefault="002018B7" w:rsidP="00D65D64">
      <w:pPr>
        <w:spacing w:after="0"/>
      </w:pPr>
      <w:r>
        <w:t>PIRSSelfCarePre_1</w:t>
      </w:r>
    </w:p>
    <w:sdt>
      <w:sdtPr>
        <w:alias w:val="PIRSSelfCarePre_1"/>
        <w:tag w:val="PIRSSelfCarePre_1"/>
        <w:id w:val="-239791357"/>
        <w:placeholder>
          <w:docPart w:val="6AF27C72FA51E2478265556C0E709DDE"/>
        </w:placeholder>
        <w:dataBinding w:xpath="//*[local-name()='PIRSSelfCarePre_1']" w:storeItemID="{99E3D2BE-06C1-4795-8970-33A745E9499F}"/>
        <w:text/>
      </w:sdtPr>
      <w:sdtEndPr/>
      <w:sdtContent>
        <w:p w14:paraId="2B05F624" w14:textId="77777777" w:rsidR="001D7B4E" w:rsidRDefault="001D7B4E" w:rsidP="00D65D64">
          <w:pPr>
            <w:spacing w:after="0"/>
          </w:pPr>
          <w:r w:rsidRPr="001D7B4E">
            <w:t>HeShe stated that before the subject injury, heshe was completely independent in bathing, grooming, household chores and shopping.</w:t>
          </w:r>
        </w:p>
      </w:sdtContent>
    </w:sdt>
    <w:p w14:paraId="1EC091FB" w14:textId="77777777" w:rsidR="001D7B4E" w:rsidRDefault="001D7B4E" w:rsidP="00D65D64">
      <w:pPr>
        <w:spacing w:after="0"/>
      </w:pPr>
    </w:p>
    <w:p w14:paraId="5CAD07EC" w14:textId="77777777" w:rsidR="001D7B4E" w:rsidRDefault="001D7B4E" w:rsidP="00D65D64">
      <w:pPr>
        <w:spacing w:after="0"/>
      </w:pPr>
      <w:r>
        <w:t>PIRSSelfCarePost_1</w:t>
      </w:r>
    </w:p>
    <w:sdt>
      <w:sdtPr>
        <w:alias w:val="PIRSSelfCarePost_1"/>
        <w:tag w:val="PIRSSelfCarePost_1"/>
        <w:id w:val="-1515537430"/>
        <w:placeholder>
          <w:docPart w:val="6AF27C72FA51E2478265556C0E709DDE"/>
        </w:placeholder>
        <w:dataBinding w:xpath="//*[local-name()='PIRSSelfCarePost_1']" w:storeItemID="{99E3D2BE-06C1-4795-8970-33A745E9499F}"/>
        <w:text/>
      </w:sdtPr>
      <w:sdtEndPr/>
      <w:sdtContent>
        <w:p w14:paraId="7515DC59" w14:textId="77777777" w:rsidR="001D7B4E" w:rsidRDefault="00632816" w:rsidP="00D65D64">
          <w:pPr>
            <w:spacing w:after="0"/>
          </w:pPr>
          <w:r>
            <w:t>Bathing: HeShe said heshe Grooming: HeShe stated that heshe Cooking: The Claimant said heshe Household chores: HeShe reported that heshe Shopping: HeShe stated that heshe The Claimant said a support person is not required for any of these activities. HeShe reported that heshe has a support person for X hours per week.</w:t>
          </w:r>
        </w:p>
      </w:sdtContent>
    </w:sdt>
    <w:p w14:paraId="62B32696" w14:textId="77777777" w:rsidR="002018B7" w:rsidRDefault="002018B7" w:rsidP="00D65D64">
      <w:pPr>
        <w:spacing w:after="0"/>
      </w:pPr>
    </w:p>
    <w:p w14:paraId="0DDC23AF" w14:textId="77777777" w:rsidR="002018B7" w:rsidRDefault="002018B7" w:rsidP="00D65D64">
      <w:pPr>
        <w:spacing w:after="0"/>
      </w:pPr>
    </w:p>
    <w:p w14:paraId="5151A639" w14:textId="77777777" w:rsidR="002018B7" w:rsidRDefault="002018B7" w:rsidP="00D65D64">
      <w:pPr>
        <w:spacing w:after="0"/>
      </w:pPr>
    </w:p>
    <w:p w14:paraId="4462B4A5" w14:textId="77777777" w:rsidR="001E1EF3" w:rsidRDefault="001E1EF3" w:rsidP="00D65D64">
      <w:pPr>
        <w:spacing w:after="0"/>
      </w:pPr>
      <w:r>
        <w:t>PIRSSocialRecrPre_1</w:t>
      </w:r>
    </w:p>
    <w:sdt>
      <w:sdtPr>
        <w:alias w:val="PIRSSocialRecrPre_1"/>
        <w:tag w:val="PIRSSocialRecrPre_1"/>
        <w:id w:val="-1435049337"/>
        <w:placeholder>
          <w:docPart w:val="6AF27C72FA51E2478265556C0E709DDE"/>
        </w:placeholder>
        <w:dataBinding w:xpath="//*[local-name()='PIRSSocialRecrPre_1']" w:storeItemID="{99E3D2BE-06C1-4795-8970-33A745E9499F}"/>
        <w:text/>
      </w:sdtPr>
      <w:sdtEndPr/>
      <w:sdtContent>
        <w:p w14:paraId="19B8F2EA" w14:textId="77777777" w:rsidR="002018B7" w:rsidRDefault="002018B7" w:rsidP="00D65D64">
          <w:pPr>
            <w:spacing w:after="0"/>
          </w:pPr>
          <w:r w:rsidRPr="002018B7">
            <w:t>HeShe stated that before the subject injury, heshe used to enjoy</w:t>
          </w:r>
          <w:r>
            <w:t xml:space="preserve"> </w:t>
          </w:r>
        </w:p>
      </w:sdtContent>
    </w:sdt>
    <w:p w14:paraId="674BADBB" w14:textId="77777777" w:rsidR="002018B7" w:rsidRDefault="002018B7" w:rsidP="00D65D64">
      <w:pPr>
        <w:spacing w:after="0"/>
      </w:pPr>
    </w:p>
    <w:p w14:paraId="5D54DE03" w14:textId="77777777" w:rsidR="00C3333D" w:rsidRDefault="00C3333D" w:rsidP="00D65D64">
      <w:pPr>
        <w:spacing w:after="0"/>
      </w:pPr>
      <w:r>
        <w:t>PIRSSocialRecrPost_1</w:t>
      </w:r>
    </w:p>
    <w:sdt>
      <w:sdtPr>
        <w:alias w:val="PIRSSocialRecrPost_1"/>
        <w:tag w:val="PIRSSocialRecrPost_1"/>
        <w:id w:val="85206895"/>
        <w:placeholder>
          <w:docPart w:val="6AF27C72FA51E2478265556C0E709DDE"/>
        </w:placeholder>
        <w:dataBinding w:xpath="//*[local-name()='PIRSSocialRecrPost_1']" w:storeItemID="{99E3D2BE-06C1-4795-8970-33A745E9499F}"/>
        <w:text/>
      </w:sdtPr>
      <w:sdtEndPr/>
      <w:sdtContent>
        <w:p w14:paraId="1BD5F554" w14:textId="77777777" w:rsidR="002018B7" w:rsidRDefault="00C3333D" w:rsidP="00D65D64">
          <w:pPr>
            <w:spacing w:after="0"/>
          </w:pPr>
          <w:r>
            <w:t>Hobbies:  HeShe said heshe Exercise: HeShe stated that Other activities: The Claimant said Frequency of socialising: HeShe said heshe HeShe said heshe was last involved in a cultural event Involvement when out: HeShe reported that heshe The Claimant said a support person is not needed to go out.</w:t>
          </w:r>
        </w:p>
      </w:sdtContent>
    </w:sdt>
    <w:p w14:paraId="7A3161FE" w14:textId="77777777" w:rsidR="006443B9" w:rsidRDefault="006443B9" w:rsidP="00D65D64">
      <w:pPr>
        <w:spacing w:after="0"/>
      </w:pPr>
    </w:p>
    <w:p w14:paraId="53893C3E" w14:textId="77777777" w:rsidR="001E1EF3" w:rsidRDefault="001E1EF3" w:rsidP="00D65D64">
      <w:pPr>
        <w:spacing w:after="0"/>
      </w:pPr>
      <w:r>
        <w:t>PIRSTravelPre_1</w:t>
      </w:r>
    </w:p>
    <w:sdt>
      <w:sdtPr>
        <w:alias w:val="PIRSTravelPre_1"/>
        <w:tag w:val="PIRSTravelPre_1"/>
        <w:id w:val="-962956564"/>
        <w:placeholder>
          <w:docPart w:val="6AF27C72FA51E2478265556C0E709DDE"/>
        </w:placeholder>
        <w:dataBinding w:xpath="//*[local-name()='PIRSTravelPre_1']" w:storeItemID="{99E3D2BE-06C1-4795-8970-33A745E9499F}"/>
        <w:text/>
      </w:sdtPr>
      <w:sdtEndPr/>
      <w:sdtContent>
        <w:p w14:paraId="52D8F0D0" w14:textId="77777777" w:rsidR="00C3333D" w:rsidRDefault="001E1EF3" w:rsidP="00D65D64">
          <w:pPr>
            <w:spacing w:after="0"/>
          </w:pPr>
          <w:r w:rsidRPr="001E1EF3">
            <w:t>HeShe stated that before the subject injury, heshe could travel anywhere without any problem.</w:t>
          </w:r>
        </w:p>
      </w:sdtContent>
    </w:sdt>
    <w:p w14:paraId="679B30AE" w14:textId="77777777" w:rsidR="00C3333D" w:rsidRDefault="00C3333D" w:rsidP="00D65D64">
      <w:pPr>
        <w:spacing w:after="0"/>
      </w:pPr>
    </w:p>
    <w:p w14:paraId="47A76A3D" w14:textId="77777777" w:rsidR="006443B9" w:rsidRDefault="006443B9" w:rsidP="00D65D64">
      <w:pPr>
        <w:spacing w:after="0"/>
      </w:pPr>
      <w:r>
        <w:t>PIRSTravelPost_1</w:t>
      </w:r>
    </w:p>
    <w:sdt>
      <w:sdtPr>
        <w:alias w:val="PIRSTravelPost_1"/>
        <w:tag w:val="PIRSTravelPost_1"/>
        <w:id w:val="-661086160"/>
        <w:placeholder>
          <w:docPart w:val="6AF27C72FA51E2478265556C0E709DDE"/>
        </w:placeholder>
        <w:dataBinding w:xpath="//*[local-name()='PIRSTravelPost_1']" w:storeItemID="{99E3D2BE-06C1-4795-8970-33A745E9499F}"/>
        <w:text/>
      </w:sdtPr>
      <w:sdtEndPr/>
      <w:sdtContent>
        <w:p w14:paraId="7CA376A1" w14:textId="77777777" w:rsidR="002018B7" w:rsidRDefault="006443B9" w:rsidP="00D65D64">
          <w:pPr>
            <w:spacing w:after="0"/>
          </w:pPr>
          <w:r>
            <w:t>The Claimant said a support person is not required to travel. HeShe stated that heshe has not been interstate or overseas since the subject injury.</w:t>
          </w:r>
        </w:p>
      </w:sdtContent>
    </w:sdt>
    <w:p w14:paraId="260B01D7" w14:textId="77777777" w:rsidR="00C153EF" w:rsidRDefault="00C153EF" w:rsidP="00D65D64">
      <w:pPr>
        <w:spacing w:after="0"/>
      </w:pPr>
    </w:p>
    <w:p w14:paraId="0F52589F" w14:textId="77777777" w:rsidR="00C153EF" w:rsidRDefault="00C153EF" w:rsidP="00D65D64">
      <w:pPr>
        <w:spacing w:after="0"/>
      </w:pPr>
      <w:r>
        <w:t>PIRSSocialFnPre_1</w:t>
      </w:r>
    </w:p>
    <w:sdt>
      <w:sdtPr>
        <w:alias w:val="PIRSSocialFnPre_1"/>
        <w:tag w:val="PIRSSocialFnPre_1"/>
        <w:id w:val="2088726776"/>
        <w:placeholder>
          <w:docPart w:val="6AF27C72FA51E2478265556C0E709DDE"/>
        </w:placeholder>
        <w:dataBinding w:xpath="//*[local-name()='PIRSSocialFnPre_1']" w:storeItemID="{99E3D2BE-06C1-4795-8970-33A745E9499F}"/>
        <w:text/>
      </w:sdtPr>
      <w:sdtEndPr/>
      <w:sdtContent>
        <w:p w14:paraId="651E7220" w14:textId="77777777" w:rsidR="00C153EF" w:rsidRDefault="00C153EF" w:rsidP="00D65D64">
          <w:pPr>
            <w:spacing w:after="0"/>
          </w:pPr>
          <w:r w:rsidRPr="00C153EF">
            <w:t>HeShe stated that before the subject injury, heshe had regular contact with family and friends.</w:t>
          </w:r>
        </w:p>
      </w:sdtContent>
    </w:sdt>
    <w:p w14:paraId="5C0D0F76" w14:textId="77777777" w:rsidR="006468AD" w:rsidRDefault="006468AD" w:rsidP="00D65D64">
      <w:pPr>
        <w:spacing w:after="0"/>
      </w:pPr>
    </w:p>
    <w:p w14:paraId="7C1719E6" w14:textId="77777777" w:rsidR="006468AD" w:rsidRDefault="006468AD" w:rsidP="00D65D64">
      <w:pPr>
        <w:spacing w:after="0"/>
      </w:pPr>
      <w:r>
        <w:t>PIRSSocialFnPost_1</w:t>
      </w:r>
    </w:p>
    <w:sdt>
      <w:sdtPr>
        <w:alias w:val="PIRSSocialFnPost_1"/>
        <w:tag w:val="PIRSSocialFnPost_1"/>
        <w:id w:val="-913934255"/>
        <w:placeholder>
          <w:docPart w:val="6AF27C72FA51E2478265556C0E709DDE"/>
        </w:placeholder>
        <w:dataBinding w:xpath="//*[local-name()='PIRSSocialFnPost_1']" w:storeItemID="{99E3D2BE-06C1-4795-8970-33A745E9499F}"/>
        <w:text/>
      </w:sdtPr>
      <w:sdtEndPr/>
      <w:sdtContent>
        <w:p w14:paraId="1D498C4F" w14:textId="77777777" w:rsidR="00B4441F" w:rsidRDefault="002259D9" w:rsidP="00D65D64">
          <w:pPr>
            <w:spacing w:after="0"/>
          </w:pPr>
          <w:r>
            <w:t xml:space="preserve">Relationship with hisher partner/spouse: HeShe said heshe has been with hisher partner/husband/wife for XX years. There has been NO domestic violence. There have NOT been periods of separation. They continue to have a sexual relationship. Relationship with children: HeShe stated that heshe has . HeShe did not have anyone helping care for hisher children. HisHer -year-old and -year-old. Relationship with siblings: The Claimant said heshe has . Relationship with parents: HeShe reported that heshe has a XX relationship with hisher Relationship with friends: HeShe stated that heshe </w:t>
          </w:r>
        </w:p>
      </w:sdtContent>
    </w:sdt>
    <w:p w14:paraId="29988100" w14:textId="77777777" w:rsidR="00B4441F" w:rsidRDefault="00B4441F" w:rsidP="00D65D64">
      <w:pPr>
        <w:spacing w:after="0"/>
      </w:pPr>
    </w:p>
    <w:p w14:paraId="5A99AFB8" w14:textId="77777777" w:rsidR="00B4441F" w:rsidRDefault="00194938" w:rsidP="00D65D64">
      <w:pPr>
        <w:spacing w:after="0"/>
      </w:pPr>
      <w:r>
        <w:t>PIRSConcenPre_1</w:t>
      </w:r>
    </w:p>
    <w:sdt>
      <w:sdtPr>
        <w:alias w:val="PIRSConcenPre_1"/>
        <w:tag w:val="PIRSConcenPre_1"/>
        <w:id w:val="1559203458"/>
        <w:placeholder>
          <w:docPart w:val="6AF27C72FA51E2478265556C0E709DDE"/>
        </w:placeholder>
        <w:dataBinding w:xpath="//*[local-name()='PIRSConcenPre_1']" w:storeItemID="{99E3D2BE-06C1-4795-8970-33A745E9499F}"/>
        <w:text/>
      </w:sdtPr>
      <w:sdtEndPr/>
      <w:sdtContent>
        <w:p w14:paraId="54F71410" w14:textId="77777777" w:rsidR="00B4441F" w:rsidRDefault="00194938" w:rsidP="00D65D64">
          <w:pPr>
            <w:spacing w:after="0"/>
          </w:pPr>
          <w:r w:rsidRPr="00194938">
            <w:t>HeShe said hisher concentration was good before the subject injury.</w:t>
          </w:r>
        </w:p>
      </w:sdtContent>
    </w:sdt>
    <w:p w14:paraId="25C98B12" w14:textId="77777777" w:rsidR="00194938" w:rsidRDefault="00194938" w:rsidP="00D65D64">
      <w:pPr>
        <w:spacing w:after="0"/>
      </w:pPr>
    </w:p>
    <w:p w14:paraId="3FE90289" w14:textId="77777777" w:rsidR="00194938" w:rsidRDefault="00194938" w:rsidP="00D65D64">
      <w:pPr>
        <w:spacing w:after="0"/>
      </w:pPr>
    </w:p>
    <w:p w14:paraId="6913292B" w14:textId="77777777" w:rsidR="00194938" w:rsidRDefault="00194938" w:rsidP="00D65D64">
      <w:pPr>
        <w:spacing w:after="0"/>
      </w:pPr>
      <w:r w:rsidRPr="00194938">
        <w:t>PIRSConcenP</w:t>
      </w:r>
      <w:r>
        <w:t>ost</w:t>
      </w:r>
      <w:r w:rsidRPr="00194938">
        <w:t>_1</w:t>
      </w:r>
    </w:p>
    <w:sdt>
      <w:sdtPr>
        <w:alias w:val="PIRSConcenPost_1"/>
        <w:tag w:val="PIRSConcenPost_1"/>
        <w:id w:val="-458945902"/>
        <w:placeholder>
          <w:docPart w:val="6AF27C72FA51E2478265556C0E709DDE"/>
        </w:placeholder>
        <w:dataBinding w:xpath="//*[local-name()='PIRSConcenPost_1']" w:storeItemID="{99E3D2BE-06C1-4795-8970-33A745E9499F}"/>
        <w:text/>
      </w:sdtPr>
      <w:sdtEndPr/>
      <w:sdtContent>
        <w:p w14:paraId="1F1F49F0" w14:textId="77777777" w:rsidR="00194938" w:rsidRDefault="007E7AF7" w:rsidP="00D65D64">
          <w:pPr>
            <w:spacing w:after="0"/>
          </w:pPr>
          <w:r>
            <w:t>HeShe said hisher concentration and memory was currently poor.</w:t>
          </w:r>
        </w:p>
      </w:sdtContent>
    </w:sdt>
    <w:p w14:paraId="0E644492" w14:textId="77777777" w:rsidR="00194938" w:rsidRDefault="00194938" w:rsidP="00D65D64">
      <w:pPr>
        <w:spacing w:after="0"/>
      </w:pPr>
    </w:p>
    <w:p w14:paraId="37A75A59" w14:textId="77777777" w:rsidR="00194938" w:rsidRDefault="00194938" w:rsidP="00D65D64">
      <w:pPr>
        <w:spacing w:after="0"/>
      </w:pPr>
      <w:r>
        <w:t>PIRSEmployabilityPre_1</w:t>
      </w:r>
    </w:p>
    <w:sdt>
      <w:sdtPr>
        <w:alias w:val="PIRSEmployabilityPre_1"/>
        <w:tag w:val="PIRSEmployabilityPre_1"/>
        <w:id w:val="-583146733"/>
        <w:placeholder>
          <w:docPart w:val="6AF27C72FA51E2478265556C0E709DDE"/>
        </w:placeholder>
        <w:dataBinding w:xpath="//*[local-name()='PIRSEmployabilityPre_1']" w:storeItemID="{99E3D2BE-06C1-4795-8970-33A745E9499F}"/>
        <w:text/>
      </w:sdtPr>
      <w:sdtEndPr/>
      <w:sdtContent>
        <w:p w14:paraId="2A41E2D9" w14:textId="77777777" w:rsidR="00194938" w:rsidRDefault="00194938" w:rsidP="00D65D64">
          <w:pPr>
            <w:spacing w:after="0"/>
          </w:pPr>
          <w:r w:rsidRPr="00194938">
            <w:t>HeShe stated that there were never any issues with employment before the subject injury.</w:t>
          </w:r>
        </w:p>
      </w:sdtContent>
    </w:sdt>
    <w:p w14:paraId="3CA8627E" w14:textId="77777777" w:rsidR="00194938" w:rsidRDefault="00194938" w:rsidP="00D65D64">
      <w:pPr>
        <w:spacing w:after="0"/>
      </w:pPr>
    </w:p>
    <w:p w14:paraId="22D75670" w14:textId="77777777" w:rsidR="00CC755B" w:rsidRDefault="00CC755B" w:rsidP="00D65D64">
      <w:pPr>
        <w:spacing w:after="0"/>
      </w:pPr>
      <w:r>
        <w:t>PIRSEmployabilityPost_1</w:t>
      </w:r>
    </w:p>
    <w:sdt>
      <w:sdtPr>
        <w:alias w:val="PIRSEmployabilityPost_1"/>
        <w:id w:val="1026138166"/>
        <w:placeholder>
          <w:docPart w:val="6AF27C72FA51E2478265556C0E709DDE"/>
        </w:placeholder>
        <w:dataBinding w:xpath="//*[local-name()='PIRSEmployabilityPost_1']" w:storeItemID="{99E3D2BE-06C1-4795-8970-33A745E9499F}"/>
        <w:text/>
      </w:sdtPr>
      <w:sdtEndPr/>
      <w:sdtContent>
        <w:p w14:paraId="3A1BD849" w14:textId="77777777" w:rsidR="00194938" w:rsidRDefault="00C70513" w:rsidP="00D65D64">
          <w:pPr>
            <w:spacing w:after="0"/>
          </w:pPr>
          <w:r>
            <w:t xml:space="preserve">Work: HeShe said heshe has not worked since XX and is not looking for work. Hours per week: The Claimant said heshe is currently working XX hours a week. HeShe said there have not been any complaints about hisher work. Volunteering: HeShe stated that heshe does not do any unpaid work. The last time helping someone without payment was </w:t>
          </w:r>
          <w:r w:rsidR="00BF0BEA">
            <w:t xml:space="preserve">XX </w:t>
          </w:r>
          <w:r>
            <w:t>HeShe said the barriers to returning to work were</w:t>
          </w:r>
        </w:p>
      </w:sdtContent>
    </w:sdt>
    <w:p w14:paraId="59453AF0" w14:textId="77777777" w:rsidR="00CC755B" w:rsidRDefault="00CC755B" w:rsidP="00D65D64">
      <w:pPr>
        <w:spacing w:after="0"/>
      </w:pPr>
    </w:p>
    <w:p w14:paraId="4FF301E5" w14:textId="77777777" w:rsidR="00194938" w:rsidRDefault="00194938" w:rsidP="00D65D64">
      <w:pPr>
        <w:spacing w:after="0"/>
      </w:pPr>
    </w:p>
    <w:tbl>
      <w:tblPr>
        <w:tblStyle w:val="TableGrid"/>
        <w:tblW w:w="0" w:type="auto"/>
        <w:tblLook w:val="04A0" w:firstRow="1" w:lastRow="0" w:firstColumn="1" w:lastColumn="0" w:noHBand="0" w:noVBand="1"/>
        <w:tblCaption w:val="ChildDataEntryList"/>
      </w:tblPr>
      <w:tblGrid>
        <w:gridCol w:w="602"/>
        <w:gridCol w:w="1172"/>
        <w:gridCol w:w="1039"/>
        <w:gridCol w:w="1316"/>
        <w:gridCol w:w="1419"/>
        <w:gridCol w:w="1666"/>
        <w:gridCol w:w="907"/>
        <w:gridCol w:w="1507"/>
      </w:tblGrid>
      <w:tr w:rsidR="001771B3" w14:paraId="435CBD55" w14:textId="77777777" w:rsidTr="001771B3">
        <w:tc>
          <w:tcPr>
            <w:tcW w:w="602" w:type="dxa"/>
          </w:tcPr>
          <w:p w14:paraId="389C9FEF" w14:textId="77777777" w:rsidR="00F56AEB" w:rsidRDefault="00F56AEB" w:rsidP="00D65D64">
            <w:pPr>
              <w:spacing w:after="0"/>
            </w:pPr>
          </w:p>
        </w:tc>
        <w:tc>
          <w:tcPr>
            <w:tcW w:w="1172" w:type="dxa"/>
          </w:tcPr>
          <w:p w14:paraId="6BB06352" w14:textId="77777777" w:rsidR="001771B3" w:rsidRDefault="001771B3" w:rsidP="00D65D64">
            <w:pPr>
              <w:spacing w:after="0"/>
            </w:pPr>
            <w:r>
              <w:t>ChildTotal</w:t>
            </w:r>
          </w:p>
          <w:sdt>
            <w:sdtPr>
              <w:alias w:val="ChildTotalGroup"/>
              <w:tag w:val="ChildTotalGroup"/>
              <w:id w:val="1671600894"/>
              <w:placeholder>
                <w:docPart w:val="742C4C4E3612C64CA185E1887886B5FB"/>
              </w:placeholder>
              <w:showingPlcHdr/>
              <w:dataBinding w:prefixMappings="xmlns:ns0='urn:ChildrenData' " w:xpath="/ns0:ChildDataCentre[1]/ns0:ChildGroup[1]/ns0:ChildTotalGroup[1]" w:storeItemID="{5AB78802-5ECF-44E2-B5E3-165121DF50D8}"/>
              <w:text/>
            </w:sdtPr>
            <w:sdtEndPr/>
            <w:sdtContent>
              <w:p w14:paraId="68DF3646" w14:textId="77777777" w:rsidR="001771B3" w:rsidRDefault="001771B3" w:rsidP="00D65D64">
                <w:pPr>
                  <w:spacing w:after="0"/>
                </w:pPr>
                <w:r w:rsidRPr="00D81F05">
                  <w:rPr>
                    <w:rStyle w:val="PlaceholderText"/>
                  </w:rPr>
                  <w:t>Click or tap here to enter text.</w:t>
                </w:r>
              </w:p>
            </w:sdtContent>
          </w:sdt>
          <w:p w14:paraId="56321470" w14:textId="77777777" w:rsidR="001771B3" w:rsidRDefault="001771B3" w:rsidP="00D65D64">
            <w:pPr>
              <w:spacing w:after="0"/>
            </w:pPr>
          </w:p>
          <w:p w14:paraId="5A46F3F0" w14:textId="77777777" w:rsidR="001771B3" w:rsidRDefault="001771B3" w:rsidP="00D65D64">
            <w:pPr>
              <w:spacing w:after="0"/>
            </w:pPr>
            <w:r w:rsidRPr="00231128">
              <w:t>ChildName</w:t>
            </w:r>
          </w:p>
          <w:p w14:paraId="6F092390" w14:textId="77777777" w:rsidR="001771B3" w:rsidRDefault="001771B3" w:rsidP="00D65D64">
            <w:pPr>
              <w:spacing w:after="0"/>
            </w:pPr>
          </w:p>
        </w:tc>
        <w:tc>
          <w:tcPr>
            <w:tcW w:w="1039" w:type="dxa"/>
          </w:tcPr>
          <w:p w14:paraId="4CA6424C" w14:textId="77777777" w:rsidR="001771B3" w:rsidRDefault="001771B3" w:rsidP="00D65D64">
            <w:pPr>
              <w:spacing w:after="0"/>
            </w:pPr>
            <w:r w:rsidRPr="00231128">
              <w:lastRenderedPageBreak/>
              <w:t>ChildAge</w:t>
            </w:r>
          </w:p>
          <w:p w14:paraId="214A4889" w14:textId="77777777" w:rsidR="001771B3" w:rsidRDefault="001771B3" w:rsidP="00D65D64">
            <w:pPr>
              <w:spacing w:after="0"/>
            </w:pPr>
            <w:r>
              <w:lastRenderedPageBreak/>
              <w:t>From min</w:t>
            </w:r>
          </w:p>
          <w:p w14:paraId="39CD6AF7" w14:textId="77777777" w:rsidR="001771B3" w:rsidRDefault="00E71A5F" w:rsidP="00D65D64">
            <w:pPr>
              <w:spacing w:after="0"/>
            </w:pPr>
            <w:sdt>
              <w:sdtPr>
                <w:alias w:val="ChildMinAgeGroup"/>
                <w:tag w:val="ChildMinAgeGroup"/>
                <w:id w:val="292490777"/>
                <w:placeholder>
                  <w:docPart w:val="742C4C4E3612C64CA185E1887886B5FB"/>
                </w:placeholder>
                <w:showingPlcHdr/>
                <w:dataBinding w:prefixMappings="xmlns:ns0='urn:ChildrenData' " w:xpath="/ns0:ChildDataCentre[1]/ns0:ChildGroup[1]/ns0:ChildMinAgeGroup[1]" w:storeItemID="{5AB78802-5ECF-44E2-B5E3-165121DF50D8}"/>
                <w:text/>
              </w:sdtPr>
              <w:sdtEndPr/>
              <w:sdtContent>
                <w:r w:rsidR="000F478D" w:rsidRPr="00D81F05">
                  <w:rPr>
                    <w:rStyle w:val="PlaceholderText"/>
                  </w:rPr>
                  <w:t>Click or tap here to enter text.</w:t>
                </w:r>
              </w:sdtContent>
            </w:sdt>
          </w:p>
          <w:p w14:paraId="188D4C3E" w14:textId="77777777" w:rsidR="001771B3" w:rsidRDefault="001771B3" w:rsidP="00D65D64">
            <w:pPr>
              <w:spacing w:after="0"/>
            </w:pPr>
            <w:r>
              <w:t>To max</w:t>
            </w:r>
          </w:p>
          <w:sdt>
            <w:sdtPr>
              <w:id w:val="843746021"/>
              <w:placeholder>
                <w:docPart w:val="742C4C4E3612C64CA185E1887886B5FB"/>
              </w:placeholder>
              <w:showingPlcHdr/>
              <w:dataBinding w:prefixMappings="xmlns:ns0='urn:ChildrenData' " w:xpath="/ns0:ChildDataCentre[1]/ns0:ChildGroup[1]/ns0:ChildMaxAgeGroup[1]" w:storeItemID="{5AB78802-5ECF-44E2-B5E3-165121DF50D8}"/>
              <w:text/>
            </w:sdtPr>
            <w:sdtEndPr/>
            <w:sdtContent>
              <w:p w14:paraId="7FB29713" w14:textId="77777777" w:rsidR="001771B3" w:rsidRDefault="000F478D" w:rsidP="00D65D64">
                <w:pPr>
                  <w:spacing w:after="0"/>
                </w:pPr>
                <w:r w:rsidRPr="00D81F05">
                  <w:rPr>
                    <w:rStyle w:val="PlaceholderText"/>
                  </w:rPr>
                  <w:t>Click or tap here to enter text.</w:t>
                </w:r>
              </w:p>
            </w:sdtContent>
          </w:sdt>
        </w:tc>
        <w:tc>
          <w:tcPr>
            <w:tcW w:w="1316" w:type="dxa"/>
          </w:tcPr>
          <w:p w14:paraId="015AA8B8" w14:textId="77777777" w:rsidR="001771B3" w:rsidRDefault="001771B3" w:rsidP="00D65D64">
            <w:pPr>
              <w:spacing w:after="0"/>
            </w:pPr>
            <w:r w:rsidRPr="00231128">
              <w:lastRenderedPageBreak/>
              <w:t>ChildRelation</w:t>
            </w:r>
          </w:p>
          <w:sdt>
            <w:sdtPr>
              <w:alias w:val="ChildRelationGroup"/>
              <w:tag w:val="ChildRelationGroup"/>
              <w:id w:val="339055560"/>
              <w:placeholder>
                <w:docPart w:val="4EE7371095933344A2CE22EEB66C6B6C"/>
              </w:placeholder>
              <w:dataBinding w:prefixMappings="xmlns:ns0='urn:ChildrenData' " w:xpath="/ns0:ChildDataCentre[1]/ns0:ChildGroup[1]/ns0:ChildRelationGroup[1]" w:storeItemID="{5AB78802-5ECF-44E2-B5E3-165121DF50D8}"/>
              <w:dropDownList w:lastValue="REL_UNKNOWN">
                <w:listItem w:displayText="Unknown" w:value="REL_UNKNOWN"/>
                <w:listItem w:displayText="Son" w:value="REL_SON"/>
                <w:listItem w:displayText="Daughter" w:value="REL_DAUGHTER"/>
                <w:listItem w:displayText="Stepson" w:value="REL_STEPSON"/>
                <w:listItem w:displayText="Stepdaughter" w:value="REL_STEPDAUGHTER"/>
                <w:listItem w:displayText="Adopted Son" w:value="REL_ADOPTED_SON"/>
                <w:listItem w:displayText="Adopted Daughter" w:value="REL_ADOPTED_DAUGHTER"/>
                <w:listItem w:displayText="Foster Son" w:value="REL_FOSTER_SON"/>
                <w:listItem w:displayText="Foster Daughter" w:value="REL_FOSTER_DAUGHTER"/>
                <w:listItem w:displayText="Nonbinary" w:value="REL_NONBINARY"/>
              </w:dropDownList>
            </w:sdtPr>
            <w:sdtEndPr/>
            <w:sdtContent>
              <w:p w14:paraId="0E075537" w14:textId="77777777" w:rsidR="001771B3" w:rsidRDefault="001771B3" w:rsidP="00D65D64">
                <w:pPr>
                  <w:spacing w:after="0"/>
                </w:pPr>
                <w:r>
                  <w:t>Unknown</w:t>
                </w:r>
              </w:p>
            </w:sdtContent>
          </w:sdt>
        </w:tc>
        <w:tc>
          <w:tcPr>
            <w:tcW w:w="1419" w:type="dxa"/>
          </w:tcPr>
          <w:p w14:paraId="4A5CE590" w14:textId="77777777" w:rsidR="001771B3" w:rsidRDefault="001771B3" w:rsidP="00D65D64">
            <w:pPr>
              <w:spacing w:after="0"/>
            </w:pPr>
            <w:r w:rsidRPr="00231128">
              <w:lastRenderedPageBreak/>
              <w:t>ChildLiv</w:t>
            </w:r>
            <w:r>
              <w:t>esWith</w:t>
            </w:r>
          </w:p>
          <w:sdt>
            <w:sdtPr>
              <w:alias w:val="ChildLivesWithGroup"/>
              <w:tag w:val="ChildLivesWithGroup"/>
              <w:id w:val="-1946138262"/>
              <w:placeholder>
                <w:docPart w:val="4EE7371095933344A2CE22EEB66C6B6C"/>
              </w:placeholder>
              <w:dataBinding w:prefixMappings="xmlns:ns0='urn:ChildrenData' " w:xpath="/ns0:ChildDataCentre[1]/ns0:ChildGroup[1]/ns0:ChildLivesWithGroup[1]" w:storeItemID="{5AB78802-5ECF-44E2-B5E3-165121DF50D8}"/>
              <w:dropDownList w:lastValue="LAD_UNKNOWN">
                <w:listItem w:displayText="Unknown" w:value="LAD_UNKNOWN"/>
                <w:listItem w:displayText="Lives with client" w:value="LAD_WITH_CLIENT"/>
                <w:listItem w:displayText="Lives with other parent" w:value="LAD_OTHER_PARENT"/>
                <w:listItem w:displayText="Shared care (50/50)" w:value="LAD_SHARED_5050"/>
                <w:listItem w:displayText="Shared care (regular)" w:value="LAD_SHARED_REGULAR"/>
                <w:listItem w:displayText="Shared care (weekends)" w:value="LAD_SHARED_WEEKENDS"/>
                <w:listItem w:displayText="Shared care (overnights)" w:value="LAD_SHARED_OVERNIGHT"/>
                <w:listItem w:displayText="Shared care (weeks)" w:value="LAD_SHARED_WEEKS"/>
                <w:listItem w:displayText="Shared care (informal)" w:value="LAD_SHARED_INFORMAL"/>
                <w:listItem w:displayText="Independent" w:value="LAD_INDEPENDENT"/>
                <w:listItem w:displayText="Deceased" w:value="LAD_DECEASED"/>
              </w:dropDownList>
            </w:sdtPr>
            <w:sdtEndPr/>
            <w:sdtContent>
              <w:p w14:paraId="68DFAEB2" w14:textId="77777777" w:rsidR="001771B3" w:rsidRDefault="001771B3" w:rsidP="00D65D64">
                <w:pPr>
                  <w:spacing w:after="0"/>
                </w:pPr>
                <w:r>
                  <w:t>Unknown</w:t>
                </w:r>
              </w:p>
            </w:sdtContent>
          </w:sdt>
        </w:tc>
        <w:tc>
          <w:tcPr>
            <w:tcW w:w="1666" w:type="dxa"/>
          </w:tcPr>
          <w:p w14:paraId="683DE20A" w14:textId="77777777" w:rsidR="001771B3" w:rsidRDefault="001771B3" w:rsidP="00D65D64">
            <w:pPr>
              <w:spacing w:after="0"/>
            </w:pPr>
            <w:r w:rsidRPr="00231128">
              <w:lastRenderedPageBreak/>
              <w:t>ChildRShipQuality</w:t>
            </w:r>
          </w:p>
          <w:sdt>
            <w:sdtPr>
              <w:alias w:val="ChildRShipQualityGroup"/>
              <w:tag w:val="ChildRShipQualityGroup"/>
              <w:id w:val="-337226909"/>
              <w:placeholder>
                <w:docPart w:val="4EE7371095933344A2CE22EEB66C6B6C"/>
              </w:placeholder>
              <w:dataBinding w:prefixMappings="xmlns:ns0='urn:ChildrenData' " w:xpath="/ns0:ChildDataCentre[1]/ns0:ChildGroup[1]/ns0:ChildRShipQualityGroup[1]" w:storeItemID="{5AB78802-5ECF-44E2-B5E3-165121DF50D8}"/>
              <w:dropDownList w:lastValue="RQ_UNKNOWN">
                <w:listItem w:displayText="Unknown" w:value="RQ_UNKNOWN"/>
                <w:listItem w:displayText="Good" w:value="RQ_GOOD"/>
                <w:listItem w:displayText="Strong" w:value="RQ_STRONG"/>
                <w:listItem w:displayText="Average" w:value="RQ_AVERAGE"/>
                <w:listItem w:displayText="Strained" w:value="RQ_STRAINED"/>
                <w:listItem w:displayText="Poor" w:value="RQ_POOR"/>
              </w:dropDownList>
            </w:sdtPr>
            <w:sdtEndPr/>
            <w:sdtContent>
              <w:p w14:paraId="291591BF" w14:textId="77777777" w:rsidR="001771B3" w:rsidRDefault="001771B3" w:rsidP="00D65D64">
                <w:pPr>
                  <w:spacing w:after="0"/>
                </w:pPr>
                <w:r>
                  <w:t>Unknown</w:t>
                </w:r>
              </w:p>
            </w:sdtContent>
          </w:sdt>
        </w:tc>
        <w:tc>
          <w:tcPr>
            <w:tcW w:w="907" w:type="dxa"/>
          </w:tcPr>
          <w:p w14:paraId="3B850662" w14:textId="77777777" w:rsidR="001771B3" w:rsidRDefault="001771B3" w:rsidP="00D65D64">
            <w:pPr>
              <w:spacing w:after="0"/>
            </w:pPr>
            <w:r>
              <w:lastRenderedPageBreak/>
              <w:t>Before</w:t>
            </w:r>
          </w:p>
          <w:p w14:paraId="7952A7B4" w14:textId="77777777" w:rsidR="001771B3" w:rsidRDefault="001771B3" w:rsidP="00D65D64">
            <w:pPr>
              <w:spacing w:after="0"/>
            </w:pPr>
            <w:r>
              <w:lastRenderedPageBreak/>
              <w:t>Injury</w:t>
            </w:r>
          </w:p>
          <w:sdt>
            <w:sdtPr>
              <w:alias w:val="ChildEventBeforeInjuryGroup"/>
              <w:tag w:val="ChildEventBeforeInjuryGroup"/>
              <w:id w:val="-2017611496"/>
              <w:dataBinding w:prefixMappings="xmlns:ns0='urn:ChildrenData' " w:xpath="/ns0:ChildDataCentre[1]/ns0:ChildGroup[1]/ns0:ChildEventBeforeInjuryGroup[1]" w:storeItemID="{5AB78802-5ECF-44E2-B5E3-165121DF50D8}"/>
              <w14:checkbox>
                <w14:checked w14:val="0"/>
                <w14:checkedState w14:val="2612" w14:font="MS Gothic"/>
                <w14:uncheckedState w14:val="2610" w14:font="MS Gothic"/>
              </w14:checkbox>
            </w:sdtPr>
            <w:sdtEndPr/>
            <w:sdtContent>
              <w:p w14:paraId="72F896E1" w14:textId="77777777" w:rsidR="001771B3" w:rsidRDefault="001771B3" w:rsidP="00D65D64">
                <w:pPr>
                  <w:spacing w:after="0"/>
                </w:pPr>
                <w:r>
                  <w:rPr>
                    <w:rFonts w:ascii="MS Gothic" w:eastAsia="MS Gothic" w:hAnsi="MS Gothic" w:hint="eastAsia"/>
                  </w:rPr>
                  <w:t>☐</w:t>
                </w:r>
              </w:p>
            </w:sdtContent>
          </w:sdt>
        </w:tc>
        <w:tc>
          <w:tcPr>
            <w:tcW w:w="1507" w:type="dxa"/>
          </w:tcPr>
          <w:p w14:paraId="45C1248F" w14:textId="77777777" w:rsidR="001771B3" w:rsidRDefault="001771B3" w:rsidP="00D65D64">
            <w:pPr>
              <w:spacing w:after="0"/>
            </w:pPr>
            <w:r w:rsidRPr="00231128">
              <w:lastRenderedPageBreak/>
              <w:t>ChildComments</w:t>
            </w:r>
          </w:p>
          <w:sdt>
            <w:sdtPr>
              <w:alias w:val="ChildCommentsGroup"/>
              <w:tag w:val="ChildCommentsGroup"/>
              <w:id w:val="659588341"/>
              <w:placeholder>
                <w:docPart w:val="742C4C4E3612C64CA185E1887886B5FB"/>
              </w:placeholder>
              <w:showingPlcHdr/>
              <w:dataBinding w:prefixMappings="xmlns:ns0='urn:ChildrenData' " w:xpath="/ns0:ChildDataCentre[1]/ns0:ChildGroup[1]/ns0:ChildCommentsGroup[1]" w:storeItemID="{5AB78802-5ECF-44E2-B5E3-165121DF50D8}"/>
              <w:text/>
            </w:sdtPr>
            <w:sdtEndPr/>
            <w:sdtContent>
              <w:p w14:paraId="1DA44E4E" w14:textId="77777777" w:rsidR="001771B3" w:rsidRDefault="000F478D" w:rsidP="00D65D64">
                <w:pPr>
                  <w:spacing w:after="0"/>
                </w:pPr>
                <w:r w:rsidRPr="00D81F05">
                  <w:rPr>
                    <w:rStyle w:val="PlaceholderText"/>
                  </w:rPr>
                  <w:t>Click or tap here to enter text.</w:t>
                </w:r>
              </w:p>
            </w:sdtContent>
          </w:sdt>
        </w:tc>
      </w:tr>
      <w:sdt>
        <w:sdtPr>
          <w:rPr>
            <w:rFonts w:ascii="Arial" w:eastAsiaTheme="minorHAnsi" w:hAnsi="Arial" w:cs="Arial"/>
            <w:sz w:val="22"/>
            <w:szCs w:val="22"/>
            <w:lang w:eastAsia="en-US"/>
          </w:rPr>
          <w:alias w:val="ChildList"/>
          <w:tag w:val="ChildList"/>
          <w:id w:val="1390235588"/>
          <w15:dataBinding w:prefixMappings="xmlns:ns0='urn:ChildrenData' " w:xpath="/ns0:ChildDataCentre[1]/ns0:Child" w:storeItemID="{5AB78802-5ECF-44E2-B5E3-165121DF50D8}"/>
          <w15:repeatingSection/>
        </w:sdtPr>
        <w:sdtEndPr/>
        <w:sdtContent>
          <w:sdt>
            <w:sdtPr>
              <w:rPr>
                <w:rFonts w:ascii="Arial" w:eastAsiaTheme="minorHAnsi" w:hAnsi="Arial" w:cs="Arial"/>
                <w:sz w:val="22"/>
                <w:szCs w:val="22"/>
                <w:lang w:eastAsia="en-US"/>
              </w:rPr>
              <w:id w:val="344829019"/>
              <w:placeholder>
                <w:docPart w:val="2C669126DA69AA449BB069490D4976EC"/>
              </w:placeholder>
              <w15:repeatingSectionItem/>
            </w:sdtPr>
            <w:sdtEndPr/>
            <w:sdtContent>
              <w:tr w:rsidR="001771B3" w14:paraId="5E05F987" w14:textId="77777777" w:rsidTr="001771B3">
                <w:sdt>
                  <w:sdtPr>
                    <w:rPr>
                      <w:rFonts w:ascii="Arial" w:eastAsiaTheme="minorHAnsi" w:hAnsi="Arial" w:cs="Arial"/>
                      <w:sz w:val="22"/>
                      <w:szCs w:val="22"/>
                      <w:lang w:eastAsia="en-US"/>
                    </w:rPr>
                    <w:alias w:val="Child_DeleteRow"/>
                    <w:tag w:val="Child_DeleteRow"/>
                    <w:id w:val="-164479204"/>
                    <w14:checkbox>
                      <w14:checked w14:val="0"/>
                      <w14:checkedState w14:val="2612" w14:font="MS Gothic"/>
                      <w14:uncheckedState w14:val="2610" w14:font="MS Gothic"/>
                    </w14:checkbox>
                  </w:sdtPr>
                  <w:sdtEndPr>
                    <w:rPr>
                      <w:rFonts w:ascii="Calibri" w:eastAsia="Calibri" w:hAnsi="Calibri" w:cs="Times New Roman"/>
                      <w:sz w:val="20"/>
                      <w:szCs w:val="20"/>
                      <w:lang w:eastAsia="en-AU"/>
                    </w:rPr>
                  </w:sdtEndPr>
                  <w:sdtContent>
                    <w:tc>
                      <w:tcPr>
                        <w:tcW w:w="602" w:type="dxa"/>
                      </w:tcPr>
                      <w:p w14:paraId="57D84C28" w14:textId="77777777" w:rsidR="001771B3" w:rsidRDefault="00F56AEB" w:rsidP="004923D3">
                        <w:r>
                          <w:rPr>
                            <w:rFonts w:ascii="MS Gothic" w:eastAsia="MS Gothic" w:hAnsi="MS Gothic" w:hint="eastAsia"/>
                          </w:rPr>
                          <w:t>☐</w:t>
                        </w:r>
                      </w:p>
                    </w:tc>
                  </w:sdtContent>
                </w:sdt>
                <w:tc>
                  <w:tcPr>
                    <w:tcW w:w="1172" w:type="dxa"/>
                  </w:tcPr>
                  <w:p w14:paraId="1FEE720D" w14:textId="77777777" w:rsidR="001771B3" w:rsidRDefault="00E71A5F" w:rsidP="00D65D64">
                    <w:pPr>
                      <w:spacing w:after="0"/>
                    </w:pPr>
                    <w:sdt>
                      <w:sdtPr>
                        <w:alias w:val="ChildName"/>
                        <w:tag w:val="ChildName"/>
                        <w:id w:val="-2031639150"/>
                        <w:placeholder>
                          <w:docPart w:val="8327F3310CF2514CBFB2F09FF5A5DF43"/>
                        </w:placeholder>
                        <w:showingPlcHdr/>
                        <w:dataBinding w:xpath="/ns0:ChildDataCentre[1]/ns0:Child[1]/ns0:ChildName[1]" w:storeItemID="{5AB78802-5ECF-44E2-B5E3-165121DF50D8}"/>
                        <w:text/>
                      </w:sdtPr>
                      <w:sdtEndPr/>
                      <w:sdtContent>
                        <w:r w:rsidR="001771B3" w:rsidRPr="00D81F05">
                          <w:rPr>
                            <w:rStyle w:val="PlaceholderText"/>
                          </w:rPr>
                          <w:t>Click or tap here to enter text.</w:t>
                        </w:r>
                      </w:sdtContent>
                    </w:sdt>
                  </w:p>
                </w:tc>
                <w:tc>
                  <w:tcPr>
                    <w:tcW w:w="1039" w:type="dxa"/>
                  </w:tcPr>
                  <w:p w14:paraId="199A1632" w14:textId="77777777" w:rsidR="001771B3" w:rsidRPr="00231128" w:rsidRDefault="00E71A5F" w:rsidP="00D65D64">
                    <w:pPr>
                      <w:spacing w:after="0"/>
                    </w:pPr>
                    <w:sdt>
                      <w:sdtPr>
                        <w:alias w:val="ChildAge"/>
                        <w:tag w:val="ChildAge"/>
                        <w:id w:val="-673491921"/>
                        <w:placeholder>
                          <w:docPart w:val="706B0C1FE02DE54DB522D4DB61759B55"/>
                        </w:placeholder>
                        <w:showingPlcHdr/>
                        <w:dataBinding w:xpath="/ns0:ChildDataCentre[1]/ns0:Child[1]/ns0:ChildAge[1]" w:storeItemID="{5AB78802-5ECF-44E2-B5E3-165121DF50D8}"/>
                        <w:text/>
                      </w:sdtPr>
                      <w:sdtEndPr/>
                      <w:sdtContent>
                        <w:r w:rsidR="001771B3" w:rsidRPr="00D81F05">
                          <w:rPr>
                            <w:rStyle w:val="PlaceholderText"/>
                          </w:rPr>
                          <w:t>Click or tap here to enter text.</w:t>
                        </w:r>
                      </w:sdtContent>
                    </w:sdt>
                  </w:p>
                </w:tc>
                <w:tc>
                  <w:tcPr>
                    <w:tcW w:w="1316" w:type="dxa"/>
                  </w:tcPr>
                  <w:p w14:paraId="47523BDA" w14:textId="77777777" w:rsidR="001771B3" w:rsidRPr="00231128" w:rsidRDefault="00E71A5F" w:rsidP="00D65D64">
                    <w:pPr>
                      <w:spacing w:after="0"/>
                    </w:pPr>
                    <w:sdt>
                      <w:sdtPr>
                        <w:alias w:val="ChildRelation"/>
                        <w:tag w:val="ChildRelation"/>
                        <w:id w:val="-1174808177"/>
                        <w:placeholder>
                          <w:docPart w:val="7EA5E9BDAF7AC44298E16C3E41D5593E"/>
                        </w:placeholder>
                        <w:dataBinding w:xpath="/ns0:ChildDataCentre[1]/ns0:Child[1]/ns0:ChildRelation[1]" w:storeItemID="{5AB78802-5ECF-44E2-B5E3-165121DF50D8}"/>
                        <w:dropDownList w:lastValue="REL_UNKNOWN">
                          <w:listItem w:displayText="Unknown" w:value="REL_UNKNOWN"/>
                          <w:listItem w:displayText="Son" w:value="REL_SON"/>
                          <w:listItem w:displayText="Daughter" w:value="REL_DAUGHTER"/>
                          <w:listItem w:displayText="Stepson" w:value="REL_STEPSON"/>
                          <w:listItem w:displayText="Stepdaughter" w:value="REL_STEPDAUGHTER"/>
                          <w:listItem w:displayText="Adopted Son" w:value="REL_ADOPTED_SON"/>
                          <w:listItem w:displayText="Adopted Daughter" w:value="REL_ADOPTED_DAUGHTER"/>
                          <w:listItem w:displayText="Foster Son" w:value="REL_FOSTER_SON"/>
                          <w:listItem w:displayText="Foster Daughter" w:value="REL_FOSTER_DAUGHTER"/>
                          <w:listItem w:displayText="Nonbinary" w:value="REL_NONBINARY"/>
                        </w:dropDownList>
                      </w:sdtPr>
                      <w:sdtEndPr/>
                      <w:sdtContent>
                        <w:r w:rsidR="001771B3">
                          <w:t>Unknown</w:t>
                        </w:r>
                      </w:sdtContent>
                    </w:sdt>
                  </w:p>
                </w:tc>
                <w:tc>
                  <w:tcPr>
                    <w:tcW w:w="1419" w:type="dxa"/>
                  </w:tcPr>
                  <w:p w14:paraId="38CF032C" w14:textId="77777777" w:rsidR="001771B3" w:rsidRPr="00231128" w:rsidRDefault="00E71A5F" w:rsidP="00D65D64">
                    <w:pPr>
                      <w:spacing w:after="0"/>
                    </w:pPr>
                    <w:sdt>
                      <w:sdtPr>
                        <w:alias w:val="ChildLivesWith"/>
                        <w:id w:val="2491828"/>
                        <w:placeholder>
                          <w:docPart w:val="916616924C45E84381DB086CC8C554C3"/>
                        </w:placeholder>
                        <w:dataBinding w:xpath="/ns0:ChildDataCentre[1]/ns0:Child[1]/ns0:ChildLivesWith[1]" w:storeItemID="{5AB78802-5ECF-44E2-B5E3-165121DF50D8}"/>
                        <w:dropDownList w:lastValue="LAD_UNKNOWN">
                          <w:listItem w:displayText="Unknown" w:value="LAD_UNKNOWN"/>
                          <w:listItem w:displayText="Lives with client" w:value="LAD_WITH_CLIENT"/>
                          <w:listItem w:displayText="Lives with other parent" w:value="LAD_OTHER_PARENT"/>
                          <w:listItem w:displayText="Shared care (50/50)" w:value="LAD_SHARED_5050"/>
                          <w:listItem w:displayText="Shared care (regular)" w:value="LAD_SHARED_REGULAR"/>
                          <w:listItem w:displayText="Shared care (weekends)" w:value="LAD_SHARED_WEEKENDS"/>
                          <w:listItem w:displayText="Shared care (overnights)" w:value="LAD_SHARED_OVERNIGHT"/>
                          <w:listItem w:displayText="Shared care (weeks)" w:value="LAD_SHARED_WEEKS"/>
                          <w:listItem w:displayText="Shared care (informal)" w:value="LAD_SHARED_INFORMAL"/>
                          <w:listItem w:displayText="Independent" w:value="LAD_INDEPENDENT"/>
                          <w:listItem w:displayText="Deceased" w:value="LAD_DECEASED"/>
                        </w:dropDownList>
                      </w:sdtPr>
                      <w:sdtEndPr/>
                      <w:sdtContent>
                        <w:r w:rsidR="001771B3">
                          <w:t>Unknown</w:t>
                        </w:r>
                      </w:sdtContent>
                    </w:sdt>
                  </w:p>
                </w:tc>
                <w:tc>
                  <w:tcPr>
                    <w:tcW w:w="1666" w:type="dxa"/>
                  </w:tcPr>
                  <w:p w14:paraId="78B974D0" w14:textId="77777777" w:rsidR="001771B3" w:rsidRPr="00231128" w:rsidRDefault="00E71A5F" w:rsidP="00D65D64">
                    <w:pPr>
                      <w:spacing w:after="0"/>
                    </w:pPr>
                    <w:sdt>
                      <w:sdtPr>
                        <w:alias w:val="ChildRShipQuality"/>
                        <w:tag w:val="ChildRShipQuality"/>
                        <w:id w:val="-1093545741"/>
                        <w:placeholder>
                          <w:docPart w:val="3655DC8A9143FD4DBCAD0779DF11A8AF"/>
                        </w:placeholder>
                        <w:dataBinding w:xpath="/ns0:ChildDataCentre[1]/ns0:Child[1]/ns0:ChildRShipQuality[1]" w:storeItemID="{5AB78802-5ECF-44E2-B5E3-165121DF50D8}"/>
                        <w:dropDownList w:lastValue="RQ_UNKNOWN">
                          <w:listItem w:displayText="Unknown" w:value="RQ_UNKNOWN"/>
                          <w:listItem w:displayText="Good" w:value="RQ_GOOD"/>
                          <w:listItem w:displayText="Strong" w:value="RQ_STRONG"/>
                          <w:listItem w:displayText="Average" w:value="RQ_AVERAGE"/>
                          <w:listItem w:displayText="Strained" w:value="RQ_STRAINED"/>
                          <w:listItem w:displayText="Poor" w:value="RQ_POOR"/>
                        </w:dropDownList>
                      </w:sdtPr>
                      <w:sdtEndPr/>
                      <w:sdtContent>
                        <w:r w:rsidR="001771B3">
                          <w:t>Unknown</w:t>
                        </w:r>
                      </w:sdtContent>
                    </w:sdt>
                  </w:p>
                </w:tc>
                <w:tc>
                  <w:tcPr>
                    <w:tcW w:w="907" w:type="dxa"/>
                  </w:tcPr>
                  <w:p w14:paraId="7DC35ADA" w14:textId="77777777" w:rsidR="001771B3" w:rsidRDefault="00E71A5F" w:rsidP="00D65D64">
                    <w:pPr>
                      <w:spacing w:after="0"/>
                    </w:pPr>
                    <w:sdt>
                      <w:sdtPr>
                        <w:alias w:val="ChildEventBeforeInjury"/>
                        <w:tag w:val="ChildEventBeforeInjury"/>
                        <w:id w:val="-583915237"/>
                        <w:dataBinding w:xpath="/ns0:ChildDataCentre[1]/ns0:Child[1]/ns0:ChildEventBeforeInjury[1]" w:storeItemID="{5AB78802-5ECF-44E2-B5E3-165121DF50D8}"/>
                        <w14:checkbox>
                          <w14:checked w14:val="0"/>
                          <w14:checkedState w14:val="2612" w14:font="MS Gothic"/>
                          <w14:uncheckedState w14:val="2610" w14:font="MS Gothic"/>
                        </w14:checkbox>
                      </w:sdtPr>
                      <w:sdtEndPr/>
                      <w:sdtContent>
                        <w:r w:rsidR="001771B3">
                          <w:rPr>
                            <w:rFonts w:ascii="MS Gothic" w:eastAsia="MS Gothic" w:hAnsi="MS Gothic" w:hint="eastAsia"/>
                          </w:rPr>
                          <w:t>☐</w:t>
                        </w:r>
                      </w:sdtContent>
                    </w:sdt>
                  </w:p>
                </w:tc>
                <w:tc>
                  <w:tcPr>
                    <w:tcW w:w="1507" w:type="dxa"/>
                  </w:tcPr>
                  <w:p w14:paraId="4A8150CF" w14:textId="77777777" w:rsidR="001771B3" w:rsidRPr="00231128" w:rsidRDefault="00E71A5F" w:rsidP="00D65D64">
                    <w:pPr>
                      <w:spacing w:after="0"/>
                    </w:pPr>
                    <w:sdt>
                      <w:sdtPr>
                        <w:alias w:val="ChildComments"/>
                        <w:tag w:val="ChildComments"/>
                        <w:id w:val="610403026"/>
                        <w:placeholder>
                          <w:docPart w:val="ED4B1CA359BA6C4DB1E2F7F8C4C6B4F5"/>
                        </w:placeholder>
                        <w:showingPlcHdr/>
                        <w:dataBinding w:xpath="/ns0:ChildDataCentre[1]/ns0:Child[1]/ns0:ChildComments[1]" w:storeItemID="{5AB78802-5ECF-44E2-B5E3-165121DF50D8}"/>
                        <w:text/>
                      </w:sdtPr>
                      <w:sdtEndPr/>
                      <w:sdtContent>
                        <w:r w:rsidR="001771B3" w:rsidRPr="00D81F05">
                          <w:rPr>
                            <w:rStyle w:val="PlaceholderText"/>
                          </w:rPr>
                          <w:t>Click or tap here to enter text.</w:t>
                        </w:r>
                      </w:sdtContent>
                    </w:sdt>
                  </w:p>
                </w:tc>
              </w:tr>
            </w:sdtContent>
          </w:sdt>
        </w:sdtContent>
      </w:sdt>
    </w:tbl>
    <w:p w14:paraId="26429233" w14:textId="77777777" w:rsidR="00194938" w:rsidRDefault="00194938" w:rsidP="00D65D64">
      <w:pPr>
        <w:spacing w:after="0"/>
      </w:pPr>
    </w:p>
    <w:p w14:paraId="62EF866B" w14:textId="77777777" w:rsidR="006468AD" w:rsidRDefault="006468AD" w:rsidP="00D65D64">
      <w:pPr>
        <w:spacing w:after="0"/>
      </w:pPr>
    </w:p>
    <w:sectPr w:rsidR="006468AD" w:rsidSect="005F73B2">
      <w:headerReference w:type="even" r:id="rId15"/>
      <w:headerReference w:type="default" r:id="rId16"/>
      <w:footerReference w:type="default" r:id="rId17"/>
      <w:headerReference w:type="first" r:id="rId18"/>
      <w:footerReference w:type="first" r:id="rId19"/>
      <w:pgSz w:w="11906" w:h="16838"/>
      <w:pgMar w:top="1134" w:right="1134" w:bottom="1134" w:left="1134" w:header="567" w:footer="4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37D8B" w14:textId="77777777" w:rsidR="00E71A5F" w:rsidRDefault="00E71A5F">
      <w:pPr>
        <w:spacing w:after="0" w:line="240" w:lineRule="auto"/>
      </w:pPr>
      <w:r>
        <w:separator/>
      </w:r>
    </w:p>
  </w:endnote>
  <w:endnote w:type="continuationSeparator" w:id="0">
    <w:p w14:paraId="50D2FA30" w14:textId="77777777" w:rsidR="00E71A5F" w:rsidRDefault="00E71A5F">
      <w:pPr>
        <w:spacing w:after="0" w:line="240" w:lineRule="auto"/>
      </w:pPr>
      <w:r>
        <w:continuationSeparator/>
      </w:r>
    </w:p>
  </w:endnote>
  <w:endnote w:type="continuationNotice" w:id="1">
    <w:p w14:paraId="28E38259" w14:textId="77777777" w:rsidR="00E71A5F" w:rsidRDefault="00E71A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Public Sans">
    <w:altName w:val="Calibri"/>
    <w:panose1 w:val="020B0604020202020204"/>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9F6AF" w14:textId="77777777" w:rsidR="00FB0212" w:rsidRPr="005F73B2" w:rsidRDefault="00AD7FB5" w:rsidP="001F001F">
    <w:pPr>
      <w:jc w:val="center"/>
    </w:pPr>
    <w:r>
      <w:rPr>
        <w:noProof/>
      </w:rPr>
      <mc:AlternateContent>
        <mc:Choice Requires="wps">
          <w:drawing>
            <wp:anchor distT="0" distB="0" distL="114300" distR="114300" simplePos="0" relativeHeight="251678720" behindDoc="0" locked="0" layoutInCell="1" allowOverlap="1" wp14:anchorId="282C5A85" wp14:editId="2F247496">
              <wp:simplePos x="0" y="0"/>
              <wp:positionH relativeFrom="margin">
                <wp:posOffset>-27377</wp:posOffset>
              </wp:positionH>
              <wp:positionV relativeFrom="paragraph">
                <wp:posOffset>67142</wp:posOffset>
              </wp:positionV>
              <wp:extent cx="4776107" cy="293914"/>
              <wp:effectExtent l="0" t="0" r="5715" b="0"/>
              <wp:wrapNone/>
              <wp:docPr id="1063345517" name="Text Box 6" descr="PICpermthreshboth&#10;Pg1Foot1"/>
              <wp:cNvGraphicFramePr/>
              <a:graphic xmlns:a="http://schemas.openxmlformats.org/drawingml/2006/main">
                <a:graphicData uri="http://schemas.microsoft.com/office/word/2010/wordprocessingShape">
                  <wps:wsp>
                    <wps:cNvSpPr txBox="1"/>
                    <wps:spPr>
                      <a:xfrm>
                        <a:off x="0" y="0"/>
                        <a:ext cx="4776107" cy="293914"/>
                      </a:xfrm>
                      <a:prstGeom prst="rect">
                        <a:avLst/>
                      </a:prstGeom>
                      <a:solidFill>
                        <a:schemeClr val="lt1"/>
                      </a:solidFill>
                      <a:ln w="6350">
                        <a:noFill/>
                      </a:ln>
                    </wps:spPr>
                    <wps:txbx>
                      <w:txbxContent>
                        <w:p w14:paraId="7982833A" w14:textId="77777777" w:rsidR="009363F1" w:rsidRDefault="009363F1" w:rsidP="009363F1">
                          <w:r w:rsidRPr="008D3654">
                            <w:t>Personal Injury Commission ‖ Sensitive – Personal and Health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82C5A85" id="_x0000_t202" coordsize="21600,21600" o:spt="202" path="m,l,21600r21600,l21600,xe">
              <v:stroke joinstyle="miter"/>
              <v:path gradientshapeok="t" o:connecttype="rect"/>
            </v:shapetype>
            <v:shape id="Text Box 6" o:spid="_x0000_s1027" type="#_x0000_t202" alt="PICpermthreshboth&#10;Pg1Foot1" style="position:absolute;left:0;text-align:left;margin-left:-2.15pt;margin-top:5.3pt;width:376.05pt;height:23.15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" fillcolor="white [3201]" stroked="f" strokeweight=".5pt">
              <v:textbox>
                <w:txbxContent>
                  <w:p w14:paraId="7982833A" w14:textId="77777777" w:rsidR="009363F1" w:rsidRDefault="009363F1" w:rsidP="009363F1">
                    <w:r w:rsidRPr="008D3654">
                      <w:t>Personal Injury Commission ‖ Sensitive – Personal and Health Information</w:t>
                    </w:r>
                  </w:p>
                </w:txbxContent>
              </v:textbox>
              <w10:wrap anchorx="margin"/>
            </v:shape>
          </w:pict>
        </mc:Fallback>
      </mc:AlternateContent>
    </w:r>
    <w:r w:rsidR="00C9336B">
      <w:rPr>
        <w:noProof/>
      </w:rPr>
      <mc:AlternateContent>
        <mc:Choice Requires="wps">
          <w:drawing>
            <wp:anchor distT="0" distB="0" distL="114300" distR="114300" simplePos="0" relativeHeight="251707392" behindDoc="0" locked="0" layoutInCell="1" allowOverlap="1" wp14:anchorId="480F883D" wp14:editId="5D2981B0">
              <wp:simplePos x="0" y="0"/>
              <wp:positionH relativeFrom="column">
                <wp:posOffset>5839736</wp:posOffset>
              </wp:positionH>
              <wp:positionV relativeFrom="paragraph">
                <wp:posOffset>96162</wp:posOffset>
              </wp:positionV>
              <wp:extent cx="374847" cy="311572"/>
              <wp:effectExtent l="0" t="0" r="6350" b="0"/>
              <wp:wrapNone/>
              <wp:docPr id="1084837162" name="Text Box 16" descr="PICpermthreshboth&#10;"/>
              <wp:cNvGraphicFramePr/>
              <a:graphic xmlns:a="http://schemas.openxmlformats.org/drawingml/2006/main">
                <a:graphicData uri="http://schemas.microsoft.com/office/word/2010/wordprocessingShape">
                  <wps:wsp>
                    <wps:cNvSpPr txBox="1"/>
                    <wps:spPr>
                      <a:xfrm>
                        <a:off x="0" y="0"/>
                        <a:ext cx="374847" cy="311572"/>
                      </a:xfrm>
                      <a:prstGeom prst="rect">
                        <a:avLst/>
                      </a:prstGeom>
                      <a:solidFill>
                        <a:schemeClr val="lt1"/>
                      </a:solidFill>
                      <a:ln w="6350">
                        <a:noFill/>
                      </a:ln>
                    </wps:spPr>
                    <wps:txbx>
                      <w:txbxContent>
                        <w:p w14:paraId="279CCC21" w14:textId="77777777" w:rsidR="00C9336B" w:rsidRPr="00194EE3" w:rsidRDefault="00C9336B">
                          <w:r w:rsidRPr="00194EE3">
                            <w:rPr>
                              <w:rStyle w:val="PageNumber"/>
                            </w:rPr>
                            <w:fldChar w:fldCharType="begin"/>
                          </w:r>
                          <w:r w:rsidRPr="00194EE3">
                            <w:rPr>
                              <w:rStyle w:val="PageNumber"/>
                            </w:rPr>
                            <w:instrText xml:space="preserve"> PAGE </w:instrText>
                          </w:r>
                          <w:r w:rsidRPr="00194EE3">
                            <w:rPr>
                              <w:rStyle w:val="PageNumber"/>
                            </w:rPr>
                            <w:fldChar w:fldCharType="separate"/>
                          </w:r>
                          <w:r w:rsidRPr="00194EE3">
                            <w:rPr>
                              <w:rStyle w:val="PageNumber"/>
                            </w:rPr>
                            <w:t>28</w:t>
                          </w:r>
                          <w:r w:rsidRPr="00194EE3">
                            <w:rPr>
                              <w:rStyle w:val="PageNumber"/>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0F883D" id="Text Box 16" o:spid="_x0000_s1028" type="#_x0000_t202" alt="PICpermthreshboth&#10;" style="position:absolute;left:0;text-align:left;margin-left:459.8pt;margin-top:7.55pt;width:29.5pt;height:24.5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" fillcolor="white [3201]" stroked="f" strokeweight=".5pt">
              <v:textbox>
                <w:txbxContent>
                  <w:p w14:paraId="279CCC21" w14:textId="77777777" w:rsidR="00C9336B" w:rsidRPr="00194EE3" w:rsidRDefault="00C9336B">
                    <w:r w:rsidRPr="00194EE3">
                      <w:rPr>
                        <w:rStyle w:val="PageNumber"/>
                      </w:rPr>
                      <w:fldChar w:fldCharType="begin"/>
                    </w:r>
                    <w:r w:rsidRPr="00194EE3">
                      <w:rPr>
                        <w:rStyle w:val="PageNumber"/>
                      </w:rPr>
                      <w:instrText xml:space="preserve"> PAGE </w:instrText>
                    </w:r>
                    <w:r w:rsidRPr="00194EE3">
                      <w:rPr>
                        <w:rStyle w:val="PageNumber"/>
                      </w:rPr>
                      <w:fldChar w:fldCharType="separate"/>
                    </w:r>
                    <w:r w:rsidRPr="00194EE3">
                      <w:rPr>
                        <w:rStyle w:val="PageNumber"/>
                      </w:rPr>
                      <w:t>28</w:t>
                    </w:r>
                    <w:r w:rsidRPr="00194EE3">
                      <w:rPr>
                        <w:rStyle w:val="PageNumber"/>
                      </w:rPr>
                      <w:fldChar w:fldCharType="end"/>
                    </w:r>
                  </w:p>
                </w:txbxContent>
              </v:textbox>
            </v:shape>
          </w:pict>
        </mc:Fallback>
      </mc:AlternateContent>
    </w:r>
    <w:r w:rsidR="00212843">
      <w:rPr>
        <w:noProof/>
      </w:rPr>
      <mc:AlternateContent>
        <mc:Choice Requires="wps">
          <w:drawing>
            <wp:anchor distT="45720" distB="45720" distL="114300" distR="114300" simplePos="0" relativeHeight="251700224" behindDoc="1" locked="0" layoutInCell="1" allowOverlap="1" wp14:anchorId="064DC889" wp14:editId="210A6DF1">
              <wp:simplePos x="0" y="0"/>
              <wp:positionH relativeFrom="column">
                <wp:posOffset>-97520</wp:posOffset>
              </wp:positionH>
              <wp:positionV relativeFrom="paragraph">
                <wp:posOffset>112233</wp:posOffset>
              </wp:positionV>
              <wp:extent cx="5739022" cy="369421"/>
              <wp:effectExtent l="0" t="0" r="0" b="0"/>
              <wp:wrapNone/>
              <wp:docPr id="832447774" name="Text Box 5" descr="HPLPg2Foot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39022" cy="369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4"/>
                            <w:gridCol w:w="3472"/>
                            <w:gridCol w:w="1776"/>
                          </w:tblGrid>
                          <w:tr w:rsidR="00B345E4" w14:paraId="75BEA0F7" w14:textId="77777777" w:rsidTr="00212843">
                            <w:tc>
                              <w:tcPr>
                                <w:tcW w:w="2624" w:type="dxa"/>
                              </w:tcPr>
                              <w:p w14:paraId="2307FE03" w14:textId="77777777" w:rsidR="00B345E4" w:rsidRPr="005D6594" w:rsidRDefault="00E71A5F" w:rsidP="00694CE5">
                                <w:pPr>
                                  <w:rPr>
                                    <w:sz w:val="22"/>
                                  </w:rPr>
                                </w:pPr>
                                <w:sdt>
                                  <w:sdtPr>
                                    <w:rPr>
                                      <w:b/>
                                      <w:bCs/>
                                    </w:rPr>
                                    <w:alias w:val="ClForename"/>
                                    <w:tag w:val="ClForename"/>
                                    <w:id w:val="-2007346476"/>
                                    <w:showingPlcHdr/>
                                    <w15:dataBinding w:xpath="/catalog/item[title='ClForename']/content" w:storeItemID="{00000000-0000-0000-0000-000000000000}"/>
                                  </w:sdtPr>
                                  <w:sdtEndPr/>
                                  <w:sdtContent>
                                    <w:r w:rsidR="008D7506">
                                      <w:rPr>
                                        <w:b/>
                                        <w:bCs/>
                                      </w:rPr>
                                      <w:t xml:space="preserve">     </w:t>
                                    </w:r>
                                  </w:sdtContent>
                                </w:sdt>
                                <w:r w:rsidR="005D6594">
                                  <w:rPr>
                                    <w:b/>
                                    <w:bCs/>
                                  </w:rPr>
                                  <w:t xml:space="preserve">  </w:t>
                                </w:r>
                                <w:sdt>
                                  <w:sdtPr>
                                    <w:rPr>
                                      <w:b/>
                                      <w:bCs/>
                                    </w:rPr>
                                    <w:alias w:val="ClSurname"/>
                                    <w:tag w:val="ClFSurname"/>
                                    <w:id w:val="338589480"/>
                                    <w:showingPlcHdr/>
                                    <w15:dataBinding w:xpath="/catalog/item[title='ClSurname']/content" w:storeItemID="{00000000-0000-0000-0000-000000000000}"/>
                                  </w:sdtPr>
                                  <w:sdtEndPr/>
                                  <w:sdtContent>
                                    <w:r w:rsidR="008D7506">
                                      <w:rPr>
                                        <w:b/>
                                        <w:bCs/>
                                      </w:rPr>
                                      <w:t xml:space="preserve">     </w:t>
                                    </w:r>
                                  </w:sdtContent>
                                </w:sdt>
                                <w:r w:rsidR="005D6594">
                                  <w:t xml:space="preserve">  </w:t>
                                </w:r>
                              </w:p>
                            </w:tc>
                            <w:tc>
                              <w:tcPr>
                                <w:tcW w:w="3472" w:type="dxa"/>
                              </w:tcPr>
                              <w:p w14:paraId="04A88047" w14:textId="77777777" w:rsidR="00B345E4" w:rsidRDefault="00E71A5F" w:rsidP="00694CE5">
                                <w:pPr>
                                  <w:rPr>
                                    <w:b/>
                                    <w:bCs/>
                                  </w:rPr>
                                </w:pPr>
                                <w:sdt>
                                  <w:sdtPr>
                                    <w:rPr>
                                      <w:b/>
                                      <w:bCs/>
                                    </w:rPr>
                                    <w:alias w:val="ClAssessDate1"/>
                                    <w:tag w:val="ClAssessDate1"/>
                                    <w:id w:val="-2066938995"/>
                                    <w:showingPlcHdr/>
                                    <w15:dataBinding w:xpath="/catalog/item[title='ClAssessDate1']/content" w:storeItemID="{00000000-0000-0000-0000-000000000000}"/>
                                  </w:sdtPr>
                                  <w:sdtEndPr/>
                                  <w:sdtContent>
                                    <w:r w:rsidR="008D7506">
                                      <w:rPr>
                                        <w:b/>
                                        <w:bCs/>
                                      </w:rPr>
                                      <w:t xml:space="preserve">     </w:t>
                                    </w:r>
                                  </w:sdtContent>
                                </w:sdt>
                              </w:p>
                            </w:tc>
                            <w:tc>
                              <w:tcPr>
                                <w:tcW w:w="1776" w:type="dxa"/>
                              </w:tcPr>
                              <w:p w14:paraId="4F4DC656" w14:textId="77777777" w:rsidR="00B345E4" w:rsidRPr="005D6594" w:rsidRDefault="00B345E4" w:rsidP="00694CE5">
                                <w:pPr>
                                  <w:rPr>
                                    <w:rFonts w:ascii="Arial" w:hAnsi="Arial" w:cs="Arial"/>
                                    <w:b/>
                                    <w:bCs/>
                                    <w:sz w:val="15"/>
                                    <w:szCs w:val="15"/>
                                  </w:rPr>
                                </w:pPr>
                                <w:r w:rsidRPr="005D6594">
                                  <w:rPr>
                                    <w:rFonts w:ascii="Arial" w:hAnsi="Arial" w:cs="Arial"/>
                                    <w:sz w:val="15"/>
                                    <w:szCs w:val="15"/>
                                  </w:rPr>
                                  <w:t>DR GERARD WALSH</w:t>
                                </w:r>
                              </w:p>
                            </w:tc>
                          </w:tr>
                        </w:tbl>
                        <w:p w14:paraId="2D3207C3" w14:textId="77777777" w:rsidR="00A74DB0" w:rsidRPr="00C0075C" w:rsidRDefault="00A74DB0" w:rsidP="00A74DB0">
                          <w:pPr>
                            <w:spacing w:after="0"/>
                            <w:rPr>
                              <w:i/>
                              <w:iCs/>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4DC889" id="Text Box 5" o:spid="_x0000_s1029" type="#_x0000_t202" alt="HPLPg2Foot1" style="position:absolute;left:0;text-align:left;margin-left:-7.7pt;margin-top:8.85pt;width:451.9pt;height:29.1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" filled="f" stroked="f">
              <v:path arrowok="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4"/>
                      <w:gridCol w:w="3472"/>
                      <w:gridCol w:w="1776"/>
                    </w:tblGrid>
                    <w:tr w:rsidR="00B345E4" w14:paraId="75BEA0F7" w14:textId="77777777" w:rsidTr="00212843">
                      <w:tc>
                        <w:tcPr>
                          <w:tcW w:w="2624" w:type="dxa"/>
                        </w:tcPr>
                        <w:p w14:paraId="2307FE03" w14:textId="77777777" w:rsidR="00B345E4" w:rsidRPr="005D6594" w:rsidRDefault="00E71A5F" w:rsidP="00694CE5">
                          <w:pPr>
                            <w:rPr>
                              <w:sz w:val="22"/>
                            </w:rPr>
                          </w:pPr>
                          <w:sdt>
                            <w:sdtPr>
                              <w:rPr>
                                <w:b/>
                                <w:bCs/>
                              </w:rPr>
                              <w:alias w:val="ClForename"/>
                              <w:tag w:val="ClForename"/>
                              <w:id w:val="-2007346476"/>
                              <w:showingPlcHdr/>
                              <w15:dataBinding w:xpath="/catalog/item[title='ClForename']/content" w:storeItemID="{00000000-0000-0000-0000-000000000000}"/>
                            </w:sdtPr>
                            <w:sdtEndPr/>
                            <w:sdtContent>
                              <w:r w:rsidR="008D7506">
                                <w:rPr>
                                  <w:b/>
                                  <w:bCs/>
                                </w:rPr>
                                <w:t xml:space="preserve">     </w:t>
                              </w:r>
                            </w:sdtContent>
                          </w:sdt>
                          <w:r w:rsidR="005D6594">
                            <w:rPr>
                              <w:b/>
                              <w:bCs/>
                            </w:rPr>
                            <w:t xml:space="preserve">  </w:t>
                          </w:r>
                          <w:sdt>
                            <w:sdtPr>
                              <w:rPr>
                                <w:b/>
                                <w:bCs/>
                              </w:rPr>
                              <w:alias w:val="ClSurname"/>
                              <w:tag w:val="ClFSurname"/>
                              <w:id w:val="338589480"/>
                              <w:showingPlcHdr/>
                              <w15:dataBinding w:xpath="/catalog/item[title='ClSurname']/content" w:storeItemID="{00000000-0000-0000-0000-000000000000}"/>
                            </w:sdtPr>
                            <w:sdtEndPr/>
                            <w:sdtContent>
                              <w:r w:rsidR="008D7506">
                                <w:rPr>
                                  <w:b/>
                                  <w:bCs/>
                                </w:rPr>
                                <w:t xml:space="preserve">     </w:t>
                              </w:r>
                            </w:sdtContent>
                          </w:sdt>
                          <w:r w:rsidR="005D6594">
                            <w:t xml:space="preserve">  </w:t>
                          </w:r>
                        </w:p>
                      </w:tc>
                      <w:tc>
                        <w:tcPr>
                          <w:tcW w:w="3472" w:type="dxa"/>
                        </w:tcPr>
                        <w:p w14:paraId="04A88047" w14:textId="77777777" w:rsidR="00B345E4" w:rsidRDefault="00E71A5F" w:rsidP="00694CE5">
                          <w:pPr>
                            <w:rPr>
                              <w:b/>
                              <w:bCs/>
                            </w:rPr>
                          </w:pPr>
                          <w:sdt>
                            <w:sdtPr>
                              <w:rPr>
                                <w:b/>
                                <w:bCs/>
                              </w:rPr>
                              <w:alias w:val="ClAssessDate1"/>
                              <w:tag w:val="ClAssessDate1"/>
                              <w:id w:val="-2066938995"/>
                              <w:showingPlcHdr/>
                              <w15:dataBinding w:xpath="/catalog/item[title='ClAssessDate1']/content" w:storeItemID="{00000000-0000-0000-0000-000000000000}"/>
                            </w:sdtPr>
                            <w:sdtEndPr/>
                            <w:sdtContent>
                              <w:r w:rsidR="008D7506">
                                <w:rPr>
                                  <w:b/>
                                  <w:bCs/>
                                </w:rPr>
                                <w:t xml:space="preserve">     </w:t>
                              </w:r>
                            </w:sdtContent>
                          </w:sdt>
                        </w:p>
                      </w:tc>
                      <w:tc>
                        <w:tcPr>
                          <w:tcW w:w="1776" w:type="dxa"/>
                        </w:tcPr>
                        <w:p w14:paraId="4F4DC656" w14:textId="77777777" w:rsidR="00B345E4" w:rsidRPr="005D6594" w:rsidRDefault="00B345E4" w:rsidP="00694CE5">
                          <w:pPr>
                            <w:rPr>
                              <w:rFonts w:ascii="Arial" w:hAnsi="Arial" w:cs="Arial"/>
                              <w:b/>
                              <w:bCs/>
                              <w:sz w:val="15"/>
                              <w:szCs w:val="15"/>
                            </w:rPr>
                          </w:pPr>
                          <w:r w:rsidRPr="005D6594">
                            <w:rPr>
                              <w:rFonts w:ascii="Arial" w:hAnsi="Arial" w:cs="Arial"/>
                              <w:sz w:val="15"/>
                              <w:szCs w:val="15"/>
                            </w:rPr>
                            <w:t>DR GERARD WALSH</w:t>
                          </w:r>
                        </w:p>
                      </w:tc>
                    </w:tr>
                  </w:tbl>
                  <w:p w14:paraId="2D3207C3" w14:textId="77777777" w:rsidR="00A74DB0" w:rsidRPr="00C0075C" w:rsidRDefault="00A74DB0" w:rsidP="00A74DB0">
                    <w:pPr>
                      <w:spacing w:after="0"/>
                      <w:rPr>
                        <w:i/>
                        <w:iCs/>
                        <w:sz w:val="16"/>
                        <w:szCs w:val="16"/>
                      </w:rPr>
                    </w:pPr>
                  </w:p>
                </w:txbxContent>
              </v:textbox>
            </v:shape>
          </w:pict>
        </mc:Fallback>
      </mc:AlternateContent>
    </w:r>
    <w:r w:rsidR="00C0075C">
      <w:rPr>
        <w:noProof/>
      </w:rPr>
      <mc:AlternateContent>
        <mc:Choice Requires="wps">
          <w:drawing>
            <wp:anchor distT="45720" distB="45720" distL="114300" distR="114300" simplePos="0" relativeHeight="251674624" behindDoc="1" locked="0" layoutInCell="1" allowOverlap="1" wp14:anchorId="4DB6B9A7" wp14:editId="3F9E5C47">
              <wp:simplePos x="0" y="0"/>
              <wp:positionH relativeFrom="column">
                <wp:posOffset>-323699</wp:posOffset>
              </wp:positionH>
              <wp:positionV relativeFrom="paragraph">
                <wp:posOffset>-15273</wp:posOffset>
              </wp:positionV>
              <wp:extent cx="4488769" cy="471340"/>
              <wp:effectExtent l="0" t="0" r="0" b="0"/>
              <wp:wrapNone/>
              <wp:docPr id="994030367" name="Text Box 5" descr="MedilawPg2Foot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488769" cy="471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28F82" w14:textId="77777777" w:rsidR="002B30B2" w:rsidRPr="008F72E0" w:rsidRDefault="002B30B2" w:rsidP="002B30B2">
                          <w:pPr>
                            <w:pStyle w:val="AutoNumber"/>
                            <w:jc w:val="left"/>
                            <w:rPr>
                              <w:sz w:val="20"/>
                            </w:rPr>
                          </w:pPr>
                          <w:r w:rsidRPr="00B41031">
                            <w:rPr>
                              <w:sz w:val="20"/>
                            </w:rPr>
                            <w:t xml:space="preserve">Dr Gerard </w:t>
                          </w:r>
                          <w:r w:rsidRPr="00D808AB">
                            <w:rPr>
                              <w:sz w:val="20"/>
                            </w:rPr>
                            <w:t xml:space="preserve">Walsh, </w:t>
                          </w:r>
                          <w:sdt>
                            <w:sdtPr>
                              <w:rPr>
                                <w:sz w:val="20"/>
                              </w:rPr>
                              <w:alias w:val="ClCompanyNm"/>
                              <w:id w:val="528381531"/>
                              <w:showingPlcHdr/>
                              <w:dataBinding w:xpath="/catalog/item[title='ClCompanyNm']/content" w:storeItemID="{00000000-0000-0000-0000-000000000000}"/>
                              <w:text/>
                            </w:sdtPr>
                            <w:sdtEndPr/>
                            <w:sdtContent>
                              <w:r w:rsidR="00E1366D">
                                <w:rPr>
                                  <w:sz w:val="20"/>
                                </w:rPr>
                                <w:t xml:space="preserve">     </w:t>
                              </w:r>
                            </w:sdtContent>
                          </w:sdt>
                        </w:p>
                        <w:p w14:paraId="4C6844EB" w14:textId="77777777" w:rsidR="002B30B2" w:rsidRPr="00C0075C" w:rsidRDefault="00C0075C" w:rsidP="00C0075C">
                          <w:pPr>
                            <w:spacing w:after="0"/>
                            <w:rPr>
                              <w:i/>
                              <w:iCs/>
                              <w:sz w:val="16"/>
                              <w:szCs w:val="16"/>
                            </w:rPr>
                          </w:pPr>
                          <w:r w:rsidRPr="00CC4AD6">
                            <w:rPr>
                              <w:i/>
                              <w:iCs/>
                              <w:sz w:val="16"/>
                              <w:szCs w:val="16"/>
                            </w:rPr>
                            <w:t>This report is private and confidential and is not to be used for any secondary purpose.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B6B9A7" id="_x0000_s1030" type="#_x0000_t202" alt="MedilawPg2Foot1" style="position:absolute;left:0;text-align:left;margin-left:-25.5pt;margin-top:-1.2pt;width:353.45pt;height:37.1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" filled="f" stroked="f">
              <v:path arrowok="t"/>
              <v:textbox>
                <w:txbxContent>
                  <w:p w14:paraId="59A28F82" w14:textId="77777777" w:rsidR="002B30B2" w:rsidRPr="008F72E0" w:rsidRDefault="002B30B2" w:rsidP="002B30B2">
                    <w:pPr>
                      <w:pStyle w:val="AutoNumber"/>
                      <w:jc w:val="left"/>
                      <w:rPr>
                        <w:sz w:val="20"/>
                      </w:rPr>
                    </w:pPr>
                    <w:r w:rsidRPr="00B41031">
                      <w:rPr>
                        <w:sz w:val="20"/>
                      </w:rPr>
                      <w:t xml:space="preserve">Dr Gerard </w:t>
                    </w:r>
                    <w:r w:rsidRPr="00D808AB">
                      <w:rPr>
                        <w:sz w:val="20"/>
                      </w:rPr>
                      <w:t xml:space="preserve">Walsh, </w:t>
                    </w:r>
                    <w:sdt>
                      <w:sdtPr>
                        <w:rPr>
                          <w:sz w:val="20"/>
                        </w:rPr>
                        <w:alias w:val="ClCompanyNm"/>
                        <w:id w:val="528381531"/>
                        <w:showingPlcHdr/>
                        <w:dataBinding w:xpath="/catalog/item[title='ClCompanyNm']/content" w:storeItemID="{00000000-0000-0000-0000-000000000000}"/>
                        <w:text/>
                      </w:sdtPr>
                      <w:sdtEndPr/>
                      <w:sdtContent>
                        <w:r w:rsidR="00E1366D">
                          <w:rPr>
                            <w:sz w:val="20"/>
                          </w:rPr>
                          <w:t xml:space="preserve">     </w:t>
                        </w:r>
                      </w:sdtContent>
                    </w:sdt>
                  </w:p>
                  <w:p w14:paraId="4C6844EB" w14:textId="77777777" w:rsidR="002B30B2" w:rsidRPr="00C0075C" w:rsidRDefault="00C0075C" w:rsidP="00C0075C">
                    <w:pPr>
                      <w:spacing w:after="0"/>
                      <w:rPr>
                        <w:i/>
                        <w:iCs/>
                        <w:sz w:val="16"/>
                        <w:szCs w:val="16"/>
                      </w:rPr>
                    </w:pPr>
                    <w:r w:rsidRPr="00CC4AD6">
                      <w:rPr>
                        <w:i/>
                        <w:iCs/>
                        <w:sz w:val="16"/>
                        <w:szCs w:val="16"/>
                      </w:rPr>
                      <w:t>This report is private and confidential and is not to be used for any secondary purpose.</w:t>
                    </w:r>
                  </w:p>
                </w:txbxContent>
              </v:textbox>
            </v:shape>
          </w:pict>
        </mc:Fallback>
      </mc:AlternateContent>
    </w:r>
    <w:r w:rsidR="002C6010">
      <w:rPr>
        <w:noProof/>
        <w:lang w:val="en-US"/>
      </w:rPr>
      <mc:AlternateContent>
        <mc:Choice Requires="wps">
          <w:drawing>
            <wp:anchor distT="45720" distB="45720" distL="114300" distR="114300" simplePos="0" relativeHeight="251657214" behindDoc="0" locked="0" layoutInCell="1" allowOverlap="1" wp14:anchorId="3E9437A7" wp14:editId="5A23CC09">
              <wp:simplePos x="0" y="0"/>
              <wp:positionH relativeFrom="column">
                <wp:posOffset>5354955</wp:posOffset>
              </wp:positionH>
              <wp:positionV relativeFrom="paragraph">
                <wp:posOffset>103505</wp:posOffset>
              </wp:positionV>
              <wp:extent cx="1043940" cy="260985"/>
              <wp:effectExtent l="0" t="0" r="0" b="5715"/>
              <wp:wrapSquare wrapText="bothSides"/>
              <wp:docPr id="220169865" name="Text Box 4" descr="HPLMedilaw"/>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43940"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B4FD0" w14:textId="77777777" w:rsidR="00EC7CF5" w:rsidRPr="008656C5" w:rsidRDefault="00EC7CF5" w:rsidP="00EC7CF5">
                          <w:pPr>
                            <w:jc w:val="right"/>
                            <w:rPr>
                              <w:sz w:val="20"/>
                              <w:szCs w:val="20"/>
                            </w:rPr>
                          </w:pPr>
                          <w:r w:rsidRPr="008656C5">
                            <w:rPr>
                              <w:sz w:val="20"/>
                              <w:szCs w:val="20"/>
                            </w:rPr>
                            <w:t xml:space="preserve">Page </w:t>
                          </w:r>
                          <w:r w:rsidRPr="008656C5">
                            <w:rPr>
                              <w:b/>
                              <w:bCs/>
                              <w:sz w:val="20"/>
                              <w:szCs w:val="20"/>
                            </w:rPr>
                            <w:fldChar w:fldCharType="begin"/>
                          </w:r>
                          <w:r w:rsidRPr="008656C5">
                            <w:rPr>
                              <w:b/>
                              <w:bCs/>
                              <w:sz w:val="20"/>
                              <w:szCs w:val="20"/>
                            </w:rPr>
                            <w:instrText xml:space="preserve"> PAGE  \* Arabic  \* MERGEFORMAT </w:instrText>
                          </w:r>
                          <w:r w:rsidRPr="008656C5">
                            <w:rPr>
                              <w:b/>
                              <w:bCs/>
                              <w:sz w:val="20"/>
                              <w:szCs w:val="20"/>
                            </w:rPr>
                            <w:fldChar w:fldCharType="separate"/>
                          </w:r>
                          <w:r>
                            <w:rPr>
                              <w:b/>
                              <w:bCs/>
                              <w:noProof/>
                              <w:sz w:val="20"/>
                              <w:szCs w:val="20"/>
                            </w:rPr>
                            <w:t>18</w:t>
                          </w:r>
                          <w:r w:rsidRPr="008656C5">
                            <w:rPr>
                              <w:b/>
                              <w:bCs/>
                              <w:sz w:val="20"/>
                              <w:szCs w:val="20"/>
                            </w:rPr>
                            <w:fldChar w:fldCharType="end"/>
                          </w:r>
                          <w:r w:rsidRPr="008656C5">
                            <w:rPr>
                              <w:sz w:val="20"/>
                              <w:szCs w:val="20"/>
                            </w:rPr>
                            <w:t xml:space="preserve"> of </w:t>
                          </w:r>
                          <w:r w:rsidRPr="008656C5">
                            <w:rPr>
                              <w:b/>
                              <w:bCs/>
                              <w:sz w:val="20"/>
                              <w:szCs w:val="20"/>
                            </w:rPr>
                            <w:fldChar w:fldCharType="begin"/>
                          </w:r>
                          <w:r w:rsidRPr="008656C5">
                            <w:rPr>
                              <w:b/>
                              <w:bCs/>
                              <w:sz w:val="20"/>
                              <w:szCs w:val="20"/>
                            </w:rPr>
                            <w:instrText xml:space="preserve"> NUMPAGES  \* Arabic  \* MERGEFORMAT </w:instrText>
                          </w:r>
                          <w:r w:rsidRPr="008656C5">
                            <w:rPr>
                              <w:b/>
                              <w:bCs/>
                              <w:sz w:val="20"/>
                              <w:szCs w:val="20"/>
                            </w:rPr>
                            <w:fldChar w:fldCharType="separate"/>
                          </w:r>
                          <w:r>
                            <w:rPr>
                              <w:b/>
                              <w:bCs/>
                              <w:noProof/>
                              <w:sz w:val="20"/>
                              <w:szCs w:val="20"/>
                            </w:rPr>
                            <w:t>18</w:t>
                          </w:r>
                          <w:r w:rsidRPr="008656C5">
                            <w:rPr>
                              <w:b/>
                              <w:bCs/>
                              <w:sz w:val="20"/>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9437A7" id="Text Box 4" o:spid="_x0000_s1031" type="#_x0000_t202" alt="HPLMedilaw" style="position:absolute;left:0;text-align:left;margin-left:421.65pt;margin-top:8.15pt;width:82.2pt;height:20.55pt;z-index:2516572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" filled="f" stroked="f">
              <v:path arrowok="t"/>
              <v:textbox>
                <w:txbxContent>
                  <w:p w14:paraId="530B4FD0" w14:textId="77777777" w:rsidR="00EC7CF5" w:rsidRPr="008656C5" w:rsidRDefault="00EC7CF5" w:rsidP="00EC7CF5">
                    <w:pPr>
                      <w:jc w:val="right"/>
                      <w:rPr>
                        <w:sz w:val="20"/>
                        <w:szCs w:val="20"/>
                      </w:rPr>
                    </w:pPr>
                    <w:r w:rsidRPr="008656C5">
                      <w:rPr>
                        <w:sz w:val="20"/>
                        <w:szCs w:val="20"/>
                      </w:rPr>
                      <w:t xml:space="preserve">Page </w:t>
                    </w:r>
                    <w:r w:rsidRPr="008656C5">
                      <w:rPr>
                        <w:b/>
                        <w:bCs/>
                        <w:sz w:val="20"/>
                        <w:szCs w:val="20"/>
                      </w:rPr>
                      <w:fldChar w:fldCharType="begin"/>
                    </w:r>
                    <w:r w:rsidRPr="008656C5">
                      <w:rPr>
                        <w:b/>
                        <w:bCs/>
                        <w:sz w:val="20"/>
                        <w:szCs w:val="20"/>
                      </w:rPr>
                      <w:instrText xml:space="preserve"> PAGE  \* Arabic  \* MERGEFORMAT </w:instrText>
                    </w:r>
                    <w:r w:rsidRPr="008656C5">
                      <w:rPr>
                        <w:b/>
                        <w:bCs/>
                        <w:sz w:val="20"/>
                        <w:szCs w:val="20"/>
                      </w:rPr>
                      <w:fldChar w:fldCharType="separate"/>
                    </w:r>
                    <w:r>
                      <w:rPr>
                        <w:b/>
                        <w:bCs/>
                        <w:noProof/>
                        <w:sz w:val="20"/>
                        <w:szCs w:val="20"/>
                      </w:rPr>
                      <w:t>18</w:t>
                    </w:r>
                    <w:r w:rsidRPr="008656C5">
                      <w:rPr>
                        <w:b/>
                        <w:bCs/>
                        <w:sz w:val="20"/>
                        <w:szCs w:val="20"/>
                      </w:rPr>
                      <w:fldChar w:fldCharType="end"/>
                    </w:r>
                    <w:r w:rsidRPr="008656C5">
                      <w:rPr>
                        <w:sz w:val="20"/>
                        <w:szCs w:val="20"/>
                      </w:rPr>
                      <w:t xml:space="preserve"> of </w:t>
                    </w:r>
                    <w:r w:rsidRPr="008656C5">
                      <w:rPr>
                        <w:b/>
                        <w:bCs/>
                        <w:sz w:val="20"/>
                        <w:szCs w:val="20"/>
                      </w:rPr>
                      <w:fldChar w:fldCharType="begin"/>
                    </w:r>
                    <w:r w:rsidRPr="008656C5">
                      <w:rPr>
                        <w:b/>
                        <w:bCs/>
                        <w:sz w:val="20"/>
                        <w:szCs w:val="20"/>
                      </w:rPr>
                      <w:instrText xml:space="preserve"> NUMPAGES  \* Arabic  \* MERGEFORMAT </w:instrText>
                    </w:r>
                    <w:r w:rsidRPr="008656C5">
                      <w:rPr>
                        <w:b/>
                        <w:bCs/>
                        <w:sz w:val="20"/>
                        <w:szCs w:val="20"/>
                      </w:rPr>
                      <w:fldChar w:fldCharType="separate"/>
                    </w:r>
                    <w:r>
                      <w:rPr>
                        <w:b/>
                        <w:bCs/>
                        <w:noProof/>
                        <w:sz w:val="20"/>
                        <w:szCs w:val="20"/>
                      </w:rPr>
                      <w:t>18</w:t>
                    </w:r>
                    <w:r w:rsidRPr="008656C5">
                      <w:rPr>
                        <w:b/>
                        <w:bCs/>
                        <w:sz w:val="20"/>
                        <w:szCs w:val="20"/>
                      </w:rPr>
                      <w:fldChar w:fldCharType="end"/>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C513" w14:textId="77777777" w:rsidR="00CF11D8" w:rsidRPr="00617514" w:rsidRDefault="00A5012A" w:rsidP="000C5466">
    <w:pPr>
      <w:rPr>
        <w:sz w:val="20"/>
        <w:szCs w:val="20"/>
      </w:rPr>
    </w:pPr>
    <w:r>
      <w:rPr>
        <w:noProof/>
      </w:rPr>
      <mc:AlternateContent>
        <mc:Choice Requires="wps">
          <w:drawing>
            <wp:anchor distT="45720" distB="45720" distL="114300" distR="114300" simplePos="0" relativeHeight="251687936" behindDoc="0" locked="0" layoutInCell="1" allowOverlap="1" wp14:anchorId="26E8B5D3" wp14:editId="3E53F2B4">
              <wp:simplePos x="0" y="0"/>
              <wp:positionH relativeFrom="column">
                <wp:posOffset>-624840</wp:posOffset>
              </wp:positionH>
              <wp:positionV relativeFrom="paragraph">
                <wp:posOffset>311785</wp:posOffset>
              </wp:positionV>
              <wp:extent cx="1314450" cy="426720"/>
              <wp:effectExtent l="0" t="0" r="0" b="0"/>
              <wp:wrapSquare wrapText="bothSides"/>
              <wp:docPr id="1841251740" name="Text Box 1" descr="MedilawPg1Foot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426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BE791" w14:textId="77777777" w:rsidR="00C0075C" w:rsidRPr="004526A8" w:rsidRDefault="00A5012A" w:rsidP="00C0075C">
                          <w:pPr>
                            <w:rPr>
                              <w:rFonts w:asciiTheme="minorHAnsi" w:hAnsiTheme="minorHAnsi" w:cs="Aptos"/>
                              <w:b/>
                              <w:bCs/>
                              <w:color w:val="FFFFFF" w:themeColor="background1"/>
                              <w:sz w:val="20"/>
                              <w:szCs w:val="20"/>
                            </w:rPr>
                          </w:pPr>
                          <w:r>
                            <w:rPr>
                              <w:rFonts w:asciiTheme="minorHAnsi" w:hAnsiTheme="minorHAnsi" w:cs="Aptos"/>
                              <w:b/>
                              <w:bCs/>
                              <w:color w:val="FFFFFF" w:themeColor="background1"/>
                              <w:sz w:val="20"/>
                              <w:szCs w:val="20"/>
                            </w:rPr>
                            <w:t>medilaw</w:t>
                          </w:r>
                          <w:r w:rsidRPr="004526A8">
                            <w:rPr>
                              <w:rFonts w:asciiTheme="minorHAnsi" w:hAnsiTheme="minorHAnsi" w:cs="Aptos"/>
                              <w:b/>
                              <w:bCs/>
                              <w:color w:val="FFFFFF" w:themeColor="background1"/>
                              <w:sz w:val="20"/>
                              <w:szCs w:val="20"/>
                            </w:rPr>
                            <w:t>.com.au</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6E8B5D3" id="_x0000_t202" coordsize="21600,21600" o:spt="202" path="m,l,21600r21600,l21600,xe">
              <v:stroke joinstyle="miter"/>
              <v:path gradientshapeok="t" o:connecttype="rect"/>
            </v:shapetype>
            <v:shape id="_x0000_s1037" type="#_x0000_t202" alt="MedilawPg1Foot2" style="position:absolute;margin-left:-49.2pt;margin-top:24.55pt;width:103.5pt;height:33.6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" filled="f" stroked="f">
              <v:textbox>
                <w:txbxContent>
                  <w:p w14:paraId="19DBE791" w14:textId="77777777" w:rsidR="00C0075C" w:rsidRPr="004526A8" w:rsidRDefault="00A5012A" w:rsidP="00C0075C">
                    <w:pPr>
                      <w:rPr>
                        <w:rFonts w:asciiTheme="minorHAnsi" w:hAnsiTheme="minorHAnsi" w:cs="Aptos"/>
                        <w:b/>
                        <w:bCs/>
                        <w:color w:val="FFFFFF" w:themeColor="background1"/>
                        <w:sz w:val="20"/>
                        <w:szCs w:val="20"/>
                      </w:rPr>
                    </w:pPr>
                    <w:r>
                      <w:rPr>
                        <w:rFonts w:asciiTheme="minorHAnsi" w:hAnsiTheme="minorHAnsi" w:cs="Aptos"/>
                        <w:b/>
                        <w:bCs/>
                        <w:color w:val="FFFFFF" w:themeColor="background1"/>
                        <w:sz w:val="20"/>
                        <w:szCs w:val="20"/>
                      </w:rPr>
                      <w:t>medilaw</w:t>
                    </w:r>
                    <w:r w:rsidRPr="004526A8">
                      <w:rPr>
                        <w:rFonts w:asciiTheme="minorHAnsi" w:hAnsiTheme="minorHAnsi" w:cs="Aptos"/>
                        <w:b/>
                        <w:bCs/>
                        <w:color w:val="FFFFFF" w:themeColor="background1"/>
                        <w:sz w:val="20"/>
                        <w:szCs w:val="20"/>
                      </w:rPr>
                      <w:t>.com.au</w:t>
                    </w:r>
                  </w:p>
                </w:txbxContent>
              </v:textbox>
              <w10:wrap type="square"/>
            </v:shape>
          </w:pict>
        </mc:Fallback>
      </mc:AlternateContent>
    </w:r>
    <w:r w:rsidR="008B7349">
      <w:rPr>
        <w:noProof/>
        <w:lang w:val="en-IN" w:eastAsia="en-IN"/>
      </w:rPr>
      <mc:AlternateContent>
        <mc:Choice Requires="wps">
          <w:drawing>
            <wp:anchor distT="45720" distB="45720" distL="114300" distR="114300" simplePos="0" relativeHeight="251699200" behindDoc="1" locked="0" layoutInCell="1" allowOverlap="1" wp14:anchorId="0F809CF9" wp14:editId="75AA07FD">
              <wp:simplePos x="0" y="0"/>
              <wp:positionH relativeFrom="column">
                <wp:posOffset>-564515</wp:posOffset>
              </wp:positionH>
              <wp:positionV relativeFrom="paragraph">
                <wp:posOffset>192405</wp:posOffset>
              </wp:positionV>
              <wp:extent cx="1314450" cy="641350"/>
              <wp:effectExtent l="0" t="0" r="0" b="0"/>
              <wp:wrapNone/>
              <wp:docPr id="1258502641" name="Text Box 1" descr="MedilawFtWebsit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64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60D71" w14:textId="77777777" w:rsidR="008B7349" w:rsidRPr="004526A8" w:rsidRDefault="008B7349" w:rsidP="008B7349">
                          <w:pPr>
                            <w:rPr>
                              <w:rFonts w:asciiTheme="minorHAnsi" w:hAnsiTheme="minorHAnsi" w:cs="Aptos"/>
                              <w:b/>
                              <w:bCs/>
                              <w:color w:val="FFFFFF" w:themeColor="background1"/>
                              <w:sz w:val="20"/>
                              <w:szCs w:val="20"/>
                            </w:rPr>
                          </w:pPr>
                        </w:p>
                      </w:txbxContent>
                    </wps:txbx>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shape w14:anchorId="0F809CF9" id="_x0000_s1038" type="#_x0000_t202" alt="MedilawFtWebsite" style="position:absolute;margin-left:-44.45pt;margin-top:15.15pt;width:103.5pt;height:50.5pt;z-index:-251617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" filled="f" stroked="f">
              <v:textbox>
                <w:txbxContent>
                  <w:p w14:paraId="17660D71" w14:textId="77777777" w:rsidR="008B7349" w:rsidRPr="004526A8" w:rsidRDefault="008B7349" w:rsidP="008B7349">
                    <w:pPr>
                      <w:rPr>
                        <w:rFonts w:asciiTheme="minorHAnsi" w:hAnsiTheme="minorHAnsi" w:cs="Aptos"/>
                        <w:b/>
                        <w:bCs/>
                        <w:color w:val="FFFFFF" w:themeColor="background1"/>
                        <w:sz w:val="20"/>
                        <w:szCs w:val="20"/>
                      </w:rPr>
                    </w:pPr>
                  </w:p>
                </w:txbxContent>
              </v:textbox>
            </v:shape>
          </w:pict>
        </mc:Fallback>
      </mc:AlternateContent>
    </w:r>
    <w:r w:rsidR="00C0075C">
      <w:rPr>
        <w:noProof/>
      </w:rPr>
      <w:drawing>
        <wp:anchor distT="0" distB="0" distL="114300" distR="114300" simplePos="0" relativeHeight="251663360" behindDoc="1" locked="0" layoutInCell="1" allowOverlap="1" wp14:anchorId="0C10C0B0" wp14:editId="03CE185A">
          <wp:simplePos x="0" y="0"/>
          <wp:positionH relativeFrom="margin">
            <wp:posOffset>-762478</wp:posOffset>
          </wp:positionH>
          <wp:positionV relativeFrom="paragraph">
            <wp:posOffset>133350</wp:posOffset>
          </wp:positionV>
          <wp:extent cx="2257425" cy="704850"/>
          <wp:effectExtent l="0" t="0" r="3175" b="6350"/>
          <wp:wrapNone/>
          <wp:docPr id="8" name="Picture 1" descr="MedilawPg1Foot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 descr="MedilawPg1Foot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57425" cy="704850"/>
                  </a:xfrm>
                  <a:prstGeom prst="rect">
                    <a:avLst/>
                  </a:prstGeom>
                  <a:noFill/>
                </pic:spPr>
              </pic:pic>
            </a:graphicData>
          </a:graphic>
          <wp14:sizeRelH relativeFrom="page">
            <wp14:pctWidth>0</wp14:pctWidth>
          </wp14:sizeRelH>
          <wp14:sizeRelV relativeFrom="page">
            <wp14:pctHeight>0</wp14:pctHeight>
          </wp14:sizeRelV>
        </wp:anchor>
      </w:drawing>
    </w:r>
    <w:r w:rsidR="00E13A7C">
      <w:rPr>
        <w:noProof/>
      </w:rPr>
      <mc:AlternateContent>
        <mc:Choice Requires="wps">
          <w:drawing>
            <wp:anchor distT="0" distB="0" distL="114300" distR="114300" simplePos="0" relativeHeight="251675647" behindDoc="0" locked="0" layoutInCell="1" allowOverlap="1" wp14:anchorId="28EDD16D" wp14:editId="4F2695A0">
              <wp:simplePos x="0" y="0"/>
              <wp:positionH relativeFrom="column">
                <wp:posOffset>112395</wp:posOffset>
              </wp:positionH>
              <wp:positionV relativeFrom="paragraph">
                <wp:posOffset>-52977</wp:posOffset>
              </wp:positionV>
              <wp:extent cx="4776107" cy="293914"/>
              <wp:effectExtent l="0" t="0" r="5715" b="0"/>
              <wp:wrapNone/>
              <wp:docPr id="674388885" name="Text Box 6" descr="PICpermthreshPg1Foot1"/>
              <wp:cNvGraphicFramePr/>
              <a:graphic xmlns:a="http://schemas.openxmlformats.org/drawingml/2006/main">
                <a:graphicData uri="http://schemas.microsoft.com/office/word/2010/wordprocessingShape">
                  <wps:wsp>
                    <wps:cNvSpPr txBox="1"/>
                    <wps:spPr>
                      <a:xfrm>
                        <a:off x="0" y="0"/>
                        <a:ext cx="4776107" cy="293914"/>
                      </a:xfrm>
                      <a:prstGeom prst="rect">
                        <a:avLst/>
                      </a:prstGeom>
                      <a:solidFill>
                        <a:schemeClr val="lt1"/>
                      </a:solidFill>
                      <a:ln w="6350">
                        <a:noFill/>
                      </a:ln>
                    </wps:spPr>
                    <wps:txbx>
                      <w:txbxContent>
                        <w:p w14:paraId="44651ED2" w14:textId="77777777" w:rsidR="00E13A7C" w:rsidRDefault="00E13A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EDD16D" id="_x0000_s1039" type="#_x0000_t202" alt="PICpermthreshPg1Foot1" style="position:absolute;margin-left:8.85pt;margin-top:-4.15pt;width:376.05pt;height:23.15pt;z-index:2516756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" fillcolor="white [3201]" stroked="f" strokeweight=".5pt">
              <v:textbox>
                <w:txbxContent>
                  <w:p w14:paraId="44651ED2" w14:textId="77777777" w:rsidR="00E13A7C" w:rsidRDefault="00E13A7C"/>
                </w:txbxContent>
              </v:textbox>
            </v:shape>
          </w:pict>
        </mc:Fallback>
      </mc:AlternateContent>
    </w:r>
    <w:r w:rsidR="00DA3AB2">
      <w:rPr>
        <w:noProof/>
      </w:rPr>
      <w:drawing>
        <wp:anchor distT="0" distB="0" distL="114300" distR="114300" simplePos="0" relativeHeight="251667456" behindDoc="1" locked="0" layoutInCell="1" allowOverlap="1" wp14:anchorId="05BB3603" wp14:editId="2C77B326">
          <wp:simplePos x="0" y="0"/>
          <wp:positionH relativeFrom="column">
            <wp:posOffset>3540851</wp:posOffset>
          </wp:positionH>
          <wp:positionV relativeFrom="paragraph">
            <wp:posOffset>94162</wp:posOffset>
          </wp:positionV>
          <wp:extent cx="2724150" cy="485775"/>
          <wp:effectExtent l="0" t="0" r="0" b="0"/>
          <wp:wrapNone/>
          <wp:docPr id="9" name="Picture 5" descr="MedilawPg1Foot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5" descr="MedilawPg1Foot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24150" cy="485775"/>
                  </a:xfrm>
                  <a:prstGeom prst="rect">
                    <a:avLst/>
                  </a:prstGeom>
                  <a:noFill/>
                </pic:spPr>
              </pic:pic>
            </a:graphicData>
          </a:graphic>
          <wp14:sizeRelH relativeFrom="page">
            <wp14:pctWidth>0</wp14:pctWidth>
          </wp14:sizeRelH>
          <wp14:sizeRelV relativeFrom="page">
            <wp14:pctHeight>0</wp14:pctHeight>
          </wp14:sizeRelV>
        </wp:anchor>
      </w:drawing>
    </w:r>
    <w:r w:rsidR="00DA3AB2">
      <w:rPr>
        <w:noProof/>
        <w:lang w:eastAsia="en-AU"/>
      </w:rPr>
      <w:drawing>
        <wp:anchor distT="0" distB="0" distL="114300" distR="114300" simplePos="0" relativeHeight="251665408" behindDoc="1" locked="0" layoutInCell="1" allowOverlap="1" wp14:anchorId="6494F35E" wp14:editId="56CD810B">
          <wp:simplePos x="0" y="0"/>
          <wp:positionH relativeFrom="column">
            <wp:posOffset>896801</wp:posOffset>
          </wp:positionH>
          <wp:positionV relativeFrom="page">
            <wp:posOffset>10074910</wp:posOffset>
          </wp:positionV>
          <wp:extent cx="3919220" cy="606425"/>
          <wp:effectExtent l="0" t="0" r="0" b="3175"/>
          <wp:wrapNone/>
          <wp:docPr id="3" name="Picture 3" descr="HPLPg1Fo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PLPg1Foot1"/>
                  <pic:cNvPicPr/>
                </pic:nvPicPr>
                <pic:blipFill>
                  <a:blip r:embed="rId3">
                    <a:extLst>
                      <a:ext uri="{28A0092B-C50C-407E-A947-70E740481C1C}">
                        <a14:useLocalDpi xmlns:a14="http://schemas.microsoft.com/office/drawing/2010/main" val="0"/>
                      </a:ext>
                    </a:extLst>
                  </a:blip>
                  <a:stretch>
                    <a:fillRect/>
                  </a:stretch>
                </pic:blipFill>
                <pic:spPr>
                  <a:xfrm>
                    <a:off x="0" y="0"/>
                    <a:ext cx="3919220" cy="606425"/>
                  </a:xfrm>
                  <a:prstGeom prst="rect">
                    <a:avLst/>
                  </a:prstGeom>
                </pic:spPr>
              </pic:pic>
            </a:graphicData>
          </a:graphic>
        </wp:anchor>
      </w:drawing>
    </w:r>
  </w:p>
  <w:p w14:paraId="16982373" w14:textId="77777777" w:rsidR="00FB0212" w:rsidRPr="005D47BD" w:rsidRDefault="00AD7FB5" w:rsidP="00CF11D8">
    <w:pPr>
      <w:pStyle w:val="Footer"/>
      <w:tabs>
        <w:tab w:val="clear" w:pos="4680"/>
        <w:tab w:val="clear" w:pos="9360"/>
        <w:tab w:val="left" w:pos="2812"/>
      </w:tabs>
      <w:rPr>
        <w:sz w:val="18"/>
        <w:szCs w:val="18"/>
      </w:rPr>
    </w:pPr>
    <w:r>
      <w:rPr>
        <w:noProof/>
      </w:rPr>
      <mc:AlternateContent>
        <mc:Choice Requires="wps">
          <w:drawing>
            <wp:anchor distT="0" distB="0" distL="114300" distR="114300" simplePos="0" relativeHeight="251695104" behindDoc="1" locked="0" layoutInCell="1" allowOverlap="1" wp14:anchorId="45214148" wp14:editId="4D2723D6">
              <wp:simplePos x="0" y="0"/>
              <wp:positionH relativeFrom="column">
                <wp:posOffset>-2034</wp:posOffset>
              </wp:positionH>
              <wp:positionV relativeFrom="page">
                <wp:posOffset>10181816</wp:posOffset>
              </wp:positionV>
              <wp:extent cx="4775835" cy="293370"/>
              <wp:effectExtent l="0" t="0" r="5715" b="0"/>
              <wp:wrapNone/>
              <wp:docPr id="184126351" name="Text Box 6" descr="wcc&#10;Pg1Foot1"/>
              <wp:cNvGraphicFramePr/>
              <a:graphic xmlns:a="http://schemas.openxmlformats.org/drawingml/2006/main">
                <a:graphicData uri="http://schemas.microsoft.com/office/word/2010/wordprocessingShape">
                  <wps:wsp>
                    <wps:cNvSpPr txBox="1"/>
                    <wps:spPr>
                      <a:xfrm>
                        <a:off x="0" y="0"/>
                        <a:ext cx="4775835" cy="293370"/>
                      </a:xfrm>
                      <a:prstGeom prst="rect">
                        <a:avLst/>
                      </a:prstGeom>
                      <a:solidFill>
                        <a:schemeClr val="lt1"/>
                      </a:solidFill>
                      <a:ln w="6350">
                        <a:noFill/>
                      </a:ln>
                    </wps:spPr>
                    <wps:txbx>
                      <w:txbxContent>
                        <w:p w14:paraId="4863F85F" w14:textId="77777777" w:rsidR="00163652" w:rsidRDefault="00AD7FB5" w:rsidP="00163652">
                          <w:r w:rsidRPr="0000468A">
                            <w:rPr>
                              <w:color w:val="7F7F7F" w:themeColor="text1" w:themeTint="80"/>
                              <w:sz w:val="12"/>
                              <w:szCs w:val="12"/>
                            </w:rPr>
                            <w:t>Personal Injury Commission | Workers Compensation Division</w:t>
                          </w:r>
                          <w:r w:rsidRPr="00A26BF4">
                            <w:rPr>
                              <w:rFonts w:ascii="Public Sans" w:hAnsi="Public Sans"/>
                              <w:color w:val="7F7F7F" w:themeColor="text1" w:themeTint="80"/>
                              <w:sz w:val="12"/>
                              <w:szCs w:val="1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214148" id="_x0000_s1040" type="#_x0000_t202" alt="wcc&#10;Pg1Foot1" style="position:absolute;margin-left:-.15pt;margin-top:801.7pt;width:376.05pt;height:23.1pt;z-index:-25162137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" fillcolor="white [3201]" stroked="f" strokeweight=".5pt">
              <v:textbox>
                <w:txbxContent>
                  <w:p w14:paraId="4863F85F" w14:textId="77777777" w:rsidR="00163652" w:rsidRDefault="00AD7FB5" w:rsidP="00163652">
                    <w:r w:rsidRPr="0000468A">
                      <w:rPr>
                        <w:color w:val="7F7F7F" w:themeColor="text1" w:themeTint="80"/>
                        <w:sz w:val="12"/>
                        <w:szCs w:val="12"/>
                      </w:rPr>
                      <w:t>Personal Injury Commission | Workers Compensation Division</w:t>
                    </w:r>
                    <w:r w:rsidRPr="00A26BF4">
                      <w:rPr>
                        <w:rFonts w:ascii="Public Sans" w:hAnsi="Public Sans"/>
                        <w:color w:val="7F7F7F" w:themeColor="text1" w:themeTint="80"/>
                        <w:sz w:val="12"/>
                        <w:szCs w:val="12"/>
                      </w:rPr>
                      <w:t xml:space="preserve">  </w:t>
                    </w:r>
                  </w:p>
                </w:txbxContent>
              </v:textbox>
              <w10:wrap anchory="page"/>
            </v:shape>
          </w:pict>
        </mc:Fallback>
      </mc:AlternateContent>
    </w:r>
  </w:p>
  <w:p w14:paraId="6594B96F" w14:textId="77777777" w:rsidR="00FB0212" w:rsidRPr="00A82276" w:rsidRDefault="00FB0212" w:rsidP="005F2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FC898" w14:textId="77777777" w:rsidR="00E71A5F" w:rsidRDefault="00E71A5F">
      <w:pPr>
        <w:spacing w:after="0" w:line="240" w:lineRule="auto"/>
      </w:pPr>
      <w:r>
        <w:separator/>
      </w:r>
    </w:p>
  </w:footnote>
  <w:footnote w:type="continuationSeparator" w:id="0">
    <w:p w14:paraId="35D518D2" w14:textId="77777777" w:rsidR="00E71A5F" w:rsidRDefault="00E71A5F">
      <w:pPr>
        <w:spacing w:after="0" w:line="240" w:lineRule="auto"/>
      </w:pPr>
      <w:r>
        <w:continuationSeparator/>
      </w:r>
    </w:p>
  </w:footnote>
  <w:footnote w:type="continuationNotice" w:id="1">
    <w:p w14:paraId="0DC6E102" w14:textId="77777777" w:rsidR="00E71A5F" w:rsidRDefault="00E71A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2317" w14:textId="77777777" w:rsidR="00FB0212" w:rsidRDefault="001A4D2A">
    <w:pPr>
      <w:pStyle w:val="Header"/>
    </w:pPr>
    <w:r>
      <w:rPr>
        <w:noProof/>
        <w:lang w:eastAsia="en-AU"/>
      </w:rPr>
      <w:drawing>
        <wp:inline distT="0" distB="0" distL="0" distR="0" wp14:anchorId="7913C105" wp14:editId="05E0DDF6">
          <wp:extent cx="4474845" cy="976630"/>
          <wp:effectExtent l="0" t="0" r="0" b="0"/>
          <wp:docPr id="6" name="Picture 6" descr="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474845" cy="976630"/>
                  </a:xfrm>
                  <a:prstGeom prst="rect">
                    <a:avLst/>
                  </a:prstGeom>
                  <a:noFill/>
                  <a:ln>
                    <a:noFill/>
                  </a:ln>
                </pic:spPr>
              </pic:pic>
            </a:graphicData>
          </a:graphic>
        </wp:inline>
      </w:drawing>
    </w:r>
  </w:p>
  <w:p w14:paraId="37D0218B" w14:textId="77777777" w:rsidR="00FB0212" w:rsidRDefault="00FB02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67EDB" w14:textId="77777777" w:rsidR="00DA3AB2" w:rsidRDefault="00A74DB0" w:rsidP="00DA3AB2">
    <w:pPr>
      <w:pStyle w:val="Header"/>
    </w:pPr>
    <w:r>
      <w:rPr>
        <w:noProof/>
      </w:rPr>
      <mc:AlternateContent>
        <mc:Choice Requires="wps">
          <w:drawing>
            <wp:anchor distT="45720" distB="45720" distL="114300" distR="114300" simplePos="0" relativeHeight="251688960" behindDoc="1" locked="0" layoutInCell="1" allowOverlap="1" wp14:anchorId="41B46975" wp14:editId="24E4496B">
              <wp:simplePos x="0" y="0"/>
              <wp:positionH relativeFrom="column">
                <wp:posOffset>-227878</wp:posOffset>
              </wp:positionH>
              <wp:positionV relativeFrom="paragraph">
                <wp:posOffset>-38735</wp:posOffset>
              </wp:positionV>
              <wp:extent cx="4776281" cy="339090"/>
              <wp:effectExtent l="0" t="0" r="0" b="3810"/>
              <wp:wrapNone/>
              <wp:docPr id="1650516228" name="Text Box 1" descr="MedilawPg2HeadClDetail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776281"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A76C7" w14:textId="77777777" w:rsidR="001A1AF3" w:rsidRPr="00B41031" w:rsidRDefault="00E71A5F" w:rsidP="001A1AF3">
                          <w:sdt>
                            <w:sdtPr>
                              <w:alias w:val="ClSurname"/>
                              <w:tag w:val="ClSurname"/>
                              <w:id w:val="-1856409418"/>
                              <w:placeholder>
                                <w:docPart w:val="6AF27C72FA51E2478265556C0E709DDE"/>
                              </w:placeholder>
                              <w:dataBinding w:prefixMappings="xmlns:ns0='urn:ClientDemographics' " w:xpath="/ns0:ClientDemoDataCentre[1]/ns0:Client[1]/ns0:ClSurname[1]" w:storeItemID="{523C6B66-2AD2-4536-917B-F7CF474BFDD4}"/>
                              <w:text/>
                            </w:sdtPr>
                            <w:sdtEndPr/>
                            <w:sdtContent>
                              <w:r w:rsidR="004E0513">
                                <w:t>ClSurname</w:t>
                              </w:r>
                            </w:sdtContent>
                          </w:sdt>
                          <w:r w:rsidR="001C4823">
                            <w:t xml:space="preserve"> </w:t>
                          </w:r>
                          <w:sdt>
                            <w:sdtPr>
                              <w:id w:val="-1293057887"/>
                              <w:placeholder>
                                <w:docPart w:val="6AF27C72FA51E2478265556C0E709DDE"/>
                              </w:placeholder>
                              <w:dataBinding w:prefixMappings="xmlns:ns0='urn:ClientDemographics' " w:xpath="/ns0:ClientDemoDataCentre[1]/ns0:Client[1]/ns0:ClForename[1]" w:storeItemID="{523C6B66-2AD2-4536-917B-F7CF474BFDD4}"/>
                              <w:text/>
                            </w:sdtPr>
                            <w:sdtEndPr/>
                            <w:sdtContent>
                              <w:r w:rsidR="004E0513">
                                <w:t>ClForename</w:t>
                              </w:r>
                            </w:sdtContent>
                          </w:sdt>
                          <w:r w:rsidR="00782FD1" w:rsidRPr="00A74EFD">
                            <w:t xml:space="preserve"> </w:t>
                          </w:r>
                          <w:sdt>
                            <w:sdtPr>
                              <w:alias w:val="ClMidname"/>
                              <w:tag w:val="ClMidname"/>
                              <w:id w:val="-14154946"/>
                              <w:placeholder>
                                <w:docPart w:val="6AF27C72FA51E2478265556C0E709DDE"/>
                              </w:placeholder>
                              <w:dataBinding w:prefixMappings="xmlns:ns0='urn:ClientDemographics' " w:xpath="/ns0:ClientDemoDataCentre[1]/ns0:Client[1]/ns0:ClMidname[1]" w:storeItemID="{523C6B66-2AD2-4536-917B-F7CF474BFDD4}"/>
                              <w:text/>
                            </w:sdtPr>
                            <w:sdtEndPr/>
                            <w:sdtContent>
                              <w:r w:rsidR="004E0513">
                                <w:t>ClMidname</w:t>
                              </w:r>
                            </w:sdtContent>
                          </w:sdt>
                          <w:r w:rsidR="001A1AF3">
                            <w:rPr>
                              <w:b/>
                              <w:bCs/>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B46975" id="_x0000_t202" coordsize="21600,21600" o:spt="202" path="m,l,21600r21600,l21600,xe">
              <v:stroke joinstyle="miter"/>
              <v:path gradientshapeok="t" o:connecttype="rect"/>
            </v:shapetype>
            <v:shape id="Text Box 1" o:spid="_x0000_s1026" type="#_x0000_t202" alt="MedilawPg2HeadClDetails" style="position:absolute;margin-left:-17.95pt;margin-top:-3.05pt;width:376.1pt;height:26.7pt;z-index:-251627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" filled="f" stroked="f">
              <v:path arrowok="t"/>
              <v:textbox>
                <w:txbxContent>
                  <w:p w14:paraId="53DA76C7" w14:textId="77777777" w:rsidR="001A1AF3" w:rsidRPr="00B41031" w:rsidRDefault="00E71A5F" w:rsidP="001A1AF3">
                    <w:sdt>
                      <w:sdtPr>
                        <w:alias w:val="ClSurname"/>
                        <w:tag w:val="ClSurname"/>
                        <w:id w:val="-1856409418"/>
                        <w:placeholder>
                          <w:docPart w:val="6AF27C72FA51E2478265556C0E709DDE"/>
                        </w:placeholder>
                        <w:dataBinding w:prefixMappings="xmlns:ns0='urn:ClientDemographics' " w:xpath="/ns0:ClientDemoDataCentre[1]/ns0:Client[1]/ns0:ClSurname[1]" w:storeItemID="{523C6B66-2AD2-4536-917B-F7CF474BFDD4}"/>
                        <w:text/>
                      </w:sdtPr>
                      <w:sdtEndPr/>
                      <w:sdtContent>
                        <w:r w:rsidR="004E0513">
                          <w:t>ClSurname</w:t>
                        </w:r>
                      </w:sdtContent>
                    </w:sdt>
                    <w:r w:rsidR="001C4823">
                      <w:t xml:space="preserve"> </w:t>
                    </w:r>
                    <w:sdt>
                      <w:sdtPr>
                        <w:id w:val="-1293057887"/>
                        <w:placeholder>
                          <w:docPart w:val="6AF27C72FA51E2478265556C0E709DDE"/>
                        </w:placeholder>
                        <w:dataBinding w:prefixMappings="xmlns:ns0='urn:ClientDemographics' " w:xpath="/ns0:ClientDemoDataCentre[1]/ns0:Client[1]/ns0:ClForename[1]" w:storeItemID="{523C6B66-2AD2-4536-917B-F7CF474BFDD4}"/>
                        <w:text/>
                      </w:sdtPr>
                      <w:sdtEndPr/>
                      <w:sdtContent>
                        <w:r w:rsidR="004E0513">
                          <w:t>ClForename</w:t>
                        </w:r>
                      </w:sdtContent>
                    </w:sdt>
                    <w:r w:rsidR="00782FD1" w:rsidRPr="00A74EFD">
                      <w:t xml:space="preserve"> </w:t>
                    </w:r>
                    <w:sdt>
                      <w:sdtPr>
                        <w:alias w:val="ClMidname"/>
                        <w:tag w:val="ClMidname"/>
                        <w:id w:val="-14154946"/>
                        <w:placeholder>
                          <w:docPart w:val="6AF27C72FA51E2478265556C0E709DDE"/>
                        </w:placeholder>
                        <w:dataBinding w:prefixMappings="xmlns:ns0='urn:ClientDemographics' " w:xpath="/ns0:ClientDemoDataCentre[1]/ns0:Client[1]/ns0:ClMidname[1]" w:storeItemID="{523C6B66-2AD2-4536-917B-F7CF474BFDD4}"/>
                        <w:text/>
                      </w:sdtPr>
                      <w:sdtEndPr/>
                      <w:sdtContent>
                        <w:r w:rsidR="004E0513">
                          <w:t>ClMidname</w:t>
                        </w:r>
                      </w:sdtContent>
                    </w:sdt>
                    <w:r w:rsidR="001A1AF3">
                      <w:rPr>
                        <w:b/>
                        <w:bCs/>
                      </w:rPr>
                      <w:t xml:space="preserve"> </w:t>
                    </w:r>
                  </w:p>
                </w:txbxContent>
              </v:textbox>
            </v:shape>
          </w:pict>
        </mc:Fallback>
      </mc:AlternateContent>
    </w:r>
    <w:r w:rsidR="00DD26F0">
      <w:rPr>
        <w:noProof/>
      </w:rPr>
      <w:drawing>
        <wp:anchor distT="0" distB="0" distL="114300" distR="114300" simplePos="0" relativeHeight="251670528" behindDoc="1" locked="0" layoutInCell="1" allowOverlap="1" wp14:anchorId="38143B85" wp14:editId="679DF0CC">
          <wp:simplePos x="0" y="0"/>
          <wp:positionH relativeFrom="column">
            <wp:posOffset>5320665</wp:posOffset>
          </wp:positionH>
          <wp:positionV relativeFrom="paragraph">
            <wp:posOffset>-225985</wp:posOffset>
          </wp:positionV>
          <wp:extent cx="760730" cy="587828"/>
          <wp:effectExtent l="0" t="0" r="1270" b="0"/>
          <wp:wrapNone/>
          <wp:docPr id="1214047134" name="Picture 206" descr="MedilawPg2Head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4047134" name="Picture 206" descr="MedilawPg2Head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730" cy="587828"/>
                  </a:xfrm>
                  <a:prstGeom prst="rect">
                    <a:avLst/>
                  </a:prstGeom>
                  <a:noFill/>
                </pic:spPr>
              </pic:pic>
            </a:graphicData>
          </a:graphic>
          <wp14:sizeRelH relativeFrom="page">
            <wp14:pctWidth>0</wp14:pctWidth>
          </wp14:sizeRelH>
          <wp14:sizeRelV relativeFrom="page">
            <wp14:pctHeight>0</wp14:pctHeight>
          </wp14:sizeRelV>
        </wp:anchor>
      </w:drawing>
    </w:r>
    <w:r w:rsidR="00134A2A">
      <w:rPr>
        <w:noProof/>
        <w:lang w:eastAsia="en-AU"/>
      </w:rPr>
      <w:drawing>
        <wp:anchor distT="0" distB="0" distL="114300" distR="114300" simplePos="0" relativeHeight="251669504" behindDoc="0" locked="0" layoutInCell="1" allowOverlap="1" wp14:anchorId="383098F4" wp14:editId="71488E4D">
          <wp:simplePos x="0" y="0"/>
          <wp:positionH relativeFrom="margin">
            <wp:posOffset>4681076</wp:posOffset>
          </wp:positionH>
          <wp:positionV relativeFrom="margin">
            <wp:posOffset>-570322</wp:posOffset>
          </wp:positionV>
          <wp:extent cx="1920875" cy="475615"/>
          <wp:effectExtent l="0" t="0" r="0" b="0"/>
          <wp:wrapNone/>
          <wp:docPr id="1" name="Picture 1" descr="HPLPg2He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PLPg2Head1"/>
                  <pic:cNvPicPr/>
                </pic:nvPicPr>
                <pic:blipFill>
                  <a:blip r:embed="rId2">
                    <a:extLst>
                      <a:ext uri="{28A0092B-C50C-407E-A947-70E740481C1C}">
                        <a14:useLocalDpi xmlns:a14="http://schemas.microsoft.com/office/drawing/2010/main" val="0"/>
                      </a:ext>
                    </a:extLst>
                  </a:blip>
                  <a:stretch>
                    <a:fillRect/>
                  </a:stretch>
                </pic:blipFill>
                <pic:spPr>
                  <a:xfrm>
                    <a:off x="0" y="0"/>
                    <a:ext cx="1920875" cy="475615"/>
                  </a:xfrm>
                  <a:prstGeom prst="rect">
                    <a:avLst/>
                  </a:prstGeom>
                </pic:spPr>
              </pic:pic>
            </a:graphicData>
          </a:graphic>
        </wp:anchor>
      </w:drawing>
    </w:r>
  </w:p>
  <w:p w14:paraId="21AD3DB3" w14:textId="77777777" w:rsidR="00FB0212" w:rsidRDefault="00D22A28">
    <w:pPr>
      <w:pStyle w:val="Header"/>
    </w:pPr>
    <w:r>
      <w:rPr>
        <w:noProof/>
      </w:rPr>
      <mc:AlternateContent>
        <mc:Choice Requires="wps">
          <w:drawing>
            <wp:anchor distT="0" distB="0" distL="114300" distR="114300" simplePos="0" relativeHeight="251672576" behindDoc="0" locked="0" layoutInCell="1" allowOverlap="1" wp14:anchorId="0772D2E3" wp14:editId="0C7DDD89">
              <wp:simplePos x="0" y="0"/>
              <wp:positionH relativeFrom="column">
                <wp:posOffset>-449428</wp:posOffset>
              </wp:positionH>
              <wp:positionV relativeFrom="paragraph">
                <wp:posOffset>130352</wp:posOffset>
              </wp:positionV>
              <wp:extent cx="5515610" cy="2591"/>
              <wp:effectExtent l="0" t="0" r="21590" b="22860"/>
              <wp:wrapNone/>
              <wp:docPr id="841292261" name="Straight Connector 35" descr="MedilawPg2Head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515610" cy="2591"/>
                      </a:xfrm>
                      <a:prstGeom prst="line">
                        <a:avLst/>
                      </a:prstGeom>
                      <a:noFill/>
                      <a:ln w="6350">
                        <a:solidFill>
                          <a:srgbClr val="002C5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6E00CD" id="Straight Connector 35" o:spid="_x0000_s1026" alt="MedilawPg2HeadLine"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pt,10.25pt" to="398.9pt,10.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" strokecolor="#002c50" strokeweight=".5pt">
              <v:stroke joinstyle="miter"/>
              <o:lock v:ext="edit" shapetype="f"/>
            </v:line>
          </w:pict>
        </mc:Fallback>
      </mc:AlternateContent>
    </w:r>
  </w:p>
  <w:p w14:paraId="0E24C0F7" w14:textId="77777777" w:rsidR="00FB0212" w:rsidRDefault="00FB02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882FE" w14:textId="77777777" w:rsidR="00FB0212" w:rsidRPr="00A64FF1" w:rsidRDefault="005C5B82" w:rsidP="005F2C9A">
    <w:pPr>
      <w:pStyle w:val="Header"/>
      <w:rPr>
        <w:sz w:val="32"/>
      </w:rPr>
    </w:pPr>
    <w:r>
      <w:rPr>
        <w:noProof/>
      </w:rPr>
      <w:drawing>
        <wp:anchor distT="0" distB="0" distL="114300" distR="114300" simplePos="0" relativeHeight="251713536" behindDoc="0" locked="0" layoutInCell="1" allowOverlap="1" wp14:anchorId="13A6A8F6" wp14:editId="7BE71CED">
          <wp:simplePos x="0" y="0"/>
          <wp:positionH relativeFrom="column">
            <wp:posOffset>771</wp:posOffset>
          </wp:positionH>
          <wp:positionV relativeFrom="paragraph">
            <wp:posOffset>-1017</wp:posOffset>
          </wp:positionV>
          <wp:extent cx="2519680" cy="838200"/>
          <wp:effectExtent l="0" t="0" r="0" b="0"/>
          <wp:wrapNone/>
          <wp:docPr id="795320573" name="Picture 2" descr="permthreshbothPICPg1Head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20573" name="Picture 2" descr="permthreshbothPICPg1Head1&#10;"/>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968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00ED3024">
      <w:rPr>
        <w:noProof/>
      </w:rPr>
      <w:drawing>
        <wp:anchor distT="0" distB="0" distL="114300" distR="114300" simplePos="0" relativeHeight="251712512" behindDoc="0" locked="0" layoutInCell="1" allowOverlap="1" wp14:anchorId="04721593" wp14:editId="36088800">
          <wp:simplePos x="0" y="0"/>
          <wp:positionH relativeFrom="margin">
            <wp:align>center</wp:align>
          </wp:positionH>
          <wp:positionV relativeFrom="paragraph">
            <wp:posOffset>-15156</wp:posOffset>
          </wp:positionV>
          <wp:extent cx="2519680" cy="838200"/>
          <wp:effectExtent l="0" t="0" r="0" b="0"/>
          <wp:wrapNone/>
          <wp:docPr id="1860803579" name="Picture 2" descr="wcc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03579" name="Picture 2" descr="wccHea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968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00840943" w:rsidRPr="00F70ECF">
      <w:rPr>
        <w:noProof/>
        <w:sz w:val="24"/>
        <w:szCs w:val="24"/>
        <w:lang w:eastAsia="en-AU"/>
      </w:rPr>
      <mc:AlternateContent>
        <mc:Choice Requires="wps">
          <w:drawing>
            <wp:anchor distT="45720" distB="45720" distL="114300" distR="114300" simplePos="0" relativeHeight="251711488" behindDoc="0" locked="0" layoutInCell="1" allowOverlap="1" wp14:anchorId="4F88EAD1" wp14:editId="0D6ECDF5">
              <wp:simplePos x="0" y="0"/>
              <wp:positionH relativeFrom="column">
                <wp:posOffset>4505093</wp:posOffset>
              </wp:positionH>
              <wp:positionV relativeFrom="paragraph">
                <wp:posOffset>-221909</wp:posOffset>
              </wp:positionV>
              <wp:extent cx="2124075" cy="1924050"/>
              <wp:effectExtent l="0" t="0" r="0" b="0"/>
              <wp:wrapNone/>
              <wp:docPr id="1727197355" name="Text Box 1727197355" descr="permthreshbothwcc"/>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1924050"/>
                      </a:xfrm>
                      <a:prstGeom prst="rect">
                        <a:avLst/>
                      </a:prstGeom>
                      <a:noFill/>
                      <a:ln w="9525">
                        <a:noFill/>
                        <a:miter lim="800000"/>
                        <a:headEnd/>
                        <a:tailEnd/>
                      </a:ln>
                    </wps:spPr>
                    <wps:txbx>
                      <w:txbxContent>
                        <w:p w14:paraId="02B2A615" w14:textId="77777777" w:rsidR="00840943" w:rsidRDefault="00840943" w:rsidP="00840943">
                          <w:pPr>
                            <w:jc w:val="right"/>
                          </w:pPr>
                          <w:bookmarkStart w:id="27" w:name="CommissionSeal"/>
                          <w:r>
                            <w:t>CommissionSeal</w:t>
                          </w:r>
                          <w:bookmarkEnd w:id="27"/>
                          <w:r>
                            <w:t xml:space="preserve">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88EAD1" id="_x0000_t202" coordsize="21600,21600" o:spt="202" path="m,l,21600r21600,l21600,xe">
              <v:stroke joinstyle="miter"/>
              <v:path gradientshapeok="t" o:connecttype="rect"/>
            </v:shapetype>
            <v:shape id="Text Box 1727197355" o:spid="_x0000_s1032" type="#_x0000_t202" alt="permthreshbothwcc" style="position:absolute;margin-left:354.75pt;margin-top:-17.45pt;width:167.25pt;height:151.5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" filled="f" stroked="f">
              <v:textbox>
                <w:txbxContent>
                  <w:p w14:paraId="02B2A615" w14:textId="77777777" w:rsidR="00840943" w:rsidRDefault="00840943" w:rsidP="00840943">
                    <w:pPr>
                      <w:jc w:val="right"/>
                    </w:pPr>
                    <w:bookmarkStart w:id="28" w:name="CommissionSeal"/>
                    <w:r>
                      <w:t>CommissionSeal</w:t>
                    </w:r>
                    <w:bookmarkEnd w:id="28"/>
                    <w:r>
                      <w:t xml:space="preserve"> </w:t>
                    </w:r>
                  </w:p>
                </w:txbxContent>
              </v:textbox>
            </v:shape>
          </w:pict>
        </mc:Fallback>
      </mc:AlternateContent>
    </w:r>
    <w:r w:rsidR="00D94214" w:rsidRPr="005A0B5F">
      <w:rPr>
        <w:noProof/>
        <w:sz w:val="28"/>
        <w:szCs w:val="28"/>
        <w:lang w:eastAsia="en-AU"/>
      </w:rPr>
      <mc:AlternateContent>
        <mc:Choice Requires="wps">
          <w:drawing>
            <wp:anchor distT="45720" distB="45720" distL="114300" distR="114300" simplePos="0" relativeHeight="251693056" behindDoc="0" locked="0" layoutInCell="1" allowOverlap="1" wp14:anchorId="26573685" wp14:editId="02B84ED6">
              <wp:simplePos x="0" y="0"/>
              <wp:positionH relativeFrom="column">
                <wp:posOffset>4367719</wp:posOffset>
              </wp:positionH>
              <wp:positionV relativeFrom="paragraph">
                <wp:posOffset>-168289</wp:posOffset>
              </wp:positionV>
              <wp:extent cx="2124075" cy="1924050"/>
              <wp:effectExtent l="0" t="0" r="0" b="0"/>
              <wp:wrapNone/>
              <wp:docPr id="217" name="Text Box 217" descr="PICPg1Head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1924050"/>
                      </a:xfrm>
                      <a:prstGeom prst="rect">
                        <a:avLst/>
                      </a:prstGeom>
                      <a:noFill/>
                      <a:ln w="9525">
                        <a:noFill/>
                        <a:miter lim="800000"/>
                        <a:headEnd/>
                        <a:tailEnd/>
                      </a:ln>
                    </wps:spPr>
                    <wps:txbx>
                      <w:txbxContent>
                        <w:p w14:paraId="28003B4B" w14:textId="77777777" w:rsidR="00D94214" w:rsidRDefault="00D94214" w:rsidP="00677D1C">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573685" id="Text Box 217" o:spid="_x0000_s1033" type="#_x0000_t202" alt="PICPg1Head2" style="position:absolute;margin-left:343.9pt;margin-top:-13.25pt;width:167.25pt;height:151.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" filled="f" stroked="f">
              <v:textbox>
                <w:txbxContent>
                  <w:p w14:paraId="28003B4B" w14:textId="77777777" w:rsidR="00D94214" w:rsidRDefault="00D94214" w:rsidP="00677D1C">
                    <w:pPr>
                      <w:jc w:val="center"/>
                    </w:pPr>
                  </w:p>
                </w:txbxContent>
              </v:textbox>
            </v:shape>
          </w:pict>
        </mc:Fallback>
      </mc:AlternateContent>
    </w:r>
    <w:r w:rsidR="009669D2">
      <w:rPr>
        <w:noProof/>
        <w:lang w:eastAsia="en-AU"/>
      </w:rPr>
      <w:drawing>
        <wp:anchor distT="0" distB="0" distL="114300" distR="114300" simplePos="0" relativeHeight="251659264" behindDoc="1" locked="0" layoutInCell="1" allowOverlap="1" wp14:anchorId="6BE1BB00" wp14:editId="75EC6815">
          <wp:simplePos x="0" y="0"/>
          <wp:positionH relativeFrom="column">
            <wp:posOffset>-565150</wp:posOffset>
          </wp:positionH>
          <wp:positionV relativeFrom="paragraph">
            <wp:posOffset>-74930</wp:posOffset>
          </wp:positionV>
          <wp:extent cx="7218172" cy="1425600"/>
          <wp:effectExtent l="0" t="0" r="0" b="0"/>
          <wp:wrapNone/>
          <wp:docPr id="2" name="Picture 2" descr="HPLPg1He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PLPg1Head1"/>
                  <pic:cNvPicPr/>
                </pic:nvPicPr>
                <pic:blipFill>
                  <a:blip r:embed="rId2">
                    <a:extLst>
                      <a:ext uri="{28A0092B-C50C-407E-A947-70E740481C1C}">
                        <a14:useLocalDpi xmlns:a14="http://schemas.microsoft.com/office/drawing/2010/main" val="0"/>
                      </a:ext>
                    </a:extLst>
                  </a:blip>
                  <a:stretch>
                    <a:fillRect/>
                  </a:stretch>
                </pic:blipFill>
                <pic:spPr>
                  <a:xfrm>
                    <a:off x="0" y="0"/>
                    <a:ext cx="7218172" cy="1425600"/>
                  </a:xfrm>
                  <a:prstGeom prst="rect">
                    <a:avLst/>
                  </a:prstGeom>
                </pic:spPr>
              </pic:pic>
            </a:graphicData>
          </a:graphic>
          <wp14:sizeRelH relativeFrom="page">
            <wp14:pctWidth>0</wp14:pctWidth>
          </wp14:sizeRelH>
          <wp14:sizeRelV relativeFrom="page">
            <wp14:pctHeight>0</wp14:pctHeight>
          </wp14:sizeRelV>
        </wp:anchor>
      </w:drawing>
    </w:r>
    <w:r w:rsidR="00DA3AB2">
      <w:rPr>
        <w:noProof/>
      </w:rPr>
      <w:drawing>
        <wp:anchor distT="0" distB="0" distL="114300" distR="114300" simplePos="0" relativeHeight="251661312" behindDoc="1" locked="0" layoutInCell="1" allowOverlap="1" wp14:anchorId="3E3FA3B4" wp14:editId="5C118409">
          <wp:simplePos x="0" y="0"/>
          <wp:positionH relativeFrom="column">
            <wp:posOffset>3426732</wp:posOffset>
          </wp:positionH>
          <wp:positionV relativeFrom="paragraph">
            <wp:posOffset>-359410</wp:posOffset>
          </wp:positionV>
          <wp:extent cx="3381375" cy="2552700"/>
          <wp:effectExtent l="0" t="0" r="0" b="0"/>
          <wp:wrapNone/>
          <wp:docPr id="11" name="Picture 2" descr="MedilawPg1Head1MLSig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 descr="MedilawPg1Head1MLSign"/>
                  <pic:cNvPicPr>
                    <a:picLocks/>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381375" cy="2552700"/>
                  </a:xfrm>
                  <a:prstGeom prst="rect">
                    <a:avLst/>
                  </a:prstGeom>
                  <a:noFill/>
                </pic:spPr>
              </pic:pic>
            </a:graphicData>
          </a:graphic>
          <wp14:sizeRelH relativeFrom="page">
            <wp14:pctWidth>0</wp14:pctWidth>
          </wp14:sizeRelH>
          <wp14:sizeRelV relativeFrom="page">
            <wp14:pctHeight>0</wp14:pctHeight>
          </wp14:sizeRelV>
        </wp:anchor>
      </w:drawing>
    </w:r>
  </w:p>
  <w:p w14:paraId="55F610A1" w14:textId="77777777" w:rsidR="00FB0212" w:rsidRDefault="00015951" w:rsidP="005F2C9A">
    <w:pPr>
      <w:pStyle w:val="Header"/>
    </w:pPr>
    <w:r>
      <w:rPr>
        <w:noProof/>
        <w:lang w:val="en-IN" w:eastAsia="en-IN"/>
      </w:rPr>
      <mc:AlternateContent>
        <mc:Choice Requires="wps">
          <w:drawing>
            <wp:anchor distT="45720" distB="45720" distL="114300" distR="114300" simplePos="0" relativeHeight="251709440" behindDoc="0" locked="0" layoutInCell="1" allowOverlap="1" wp14:anchorId="36696ACE" wp14:editId="0C2B081B">
              <wp:simplePos x="0" y="0"/>
              <wp:positionH relativeFrom="column">
                <wp:posOffset>5015986</wp:posOffset>
              </wp:positionH>
              <wp:positionV relativeFrom="page">
                <wp:posOffset>1393190</wp:posOffset>
              </wp:positionV>
              <wp:extent cx="1223010" cy="603885"/>
              <wp:effectExtent l="0" t="0" r="0" b="5715"/>
              <wp:wrapSquare wrapText="bothSides"/>
              <wp:docPr id="610568038" name="Text Box 2" descr="MedilawPg1Head1ContactDetail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010" cy="603885"/>
                      </a:xfrm>
                      <a:prstGeom prst="rect">
                        <a:avLst/>
                      </a:prstGeom>
                      <a:noFill/>
                      <a:ln w="9525">
                        <a:noFill/>
                        <a:miter lim="800000"/>
                        <a:headEnd/>
                        <a:tailEnd/>
                      </a:ln>
                    </wps:spPr>
                    <wps:txbx>
                      <w:txbxContent>
                        <w:p w14:paraId="1CD8841C" w14:textId="77777777" w:rsidR="00015951" w:rsidRDefault="00015951" w:rsidP="00015951">
                          <w:pPr>
                            <w:spacing w:after="0"/>
                            <w:rPr>
                              <w:color w:val="FFFFFF" w:themeColor="background1"/>
                              <w:sz w:val="20"/>
                              <w:szCs w:val="20"/>
                            </w:rPr>
                          </w:pPr>
                          <w:r w:rsidRPr="00B93B4D">
                            <w:rPr>
                              <w:b/>
                              <w:bCs/>
                              <w:color w:val="FFFFFF" w:themeColor="background1"/>
                              <w:sz w:val="20"/>
                              <w:szCs w:val="20"/>
                            </w:rPr>
                            <w:t>P:</w:t>
                          </w:r>
                          <w:r>
                            <w:rPr>
                              <w:color w:val="FFFFFF" w:themeColor="background1"/>
                              <w:sz w:val="20"/>
                              <w:szCs w:val="20"/>
                            </w:rPr>
                            <w:t xml:space="preserve"> 1300 633 452</w:t>
                          </w:r>
                        </w:p>
                        <w:p w14:paraId="3950E4D0" w14:textId="77777777" w:rsidR="00015951" w:rsidRDefault="00015951" w:rsidP="00015951">
                          <w:pPr>
                            <w:spacing w:after="0"/>
                            <w:rPr>
                              <w:color w:val="FFFFFF" w:themeColor="background1"/>
                              <w:sz w:val="20"/>
                              <w:szCs w:val="20"/>
                            </w:rPr>
                          </w:pPr>
                          <w:r w:rsidRPr="00B93B4D">
                            <w:rPr>
                              <w:b/>
                              <w:bCs/>
                              <w:color w:val="FFFFFF" w:themeColor="background1"/>
                              <w:sz w:val="20"/>
                              <w:szCs w:val="20"/>
                            </w:rPr>
                            <w:t>F:</w:t>
                          </w:r>
                          <w:r>
                            <w:rPr>
                              <w:color w:val="FFFFFF" w:themeColor="background1"/>
                              <w:sz w:val="20"/>
                              <w:szCs w:val="20"/>
                            </w:rPr>
                            <w:t xml:space="preserve"> 1800 633 452</w:t>
                          </w:r>
                        </w:p>
                        <w:p w14:paraId="6F66D3B4" w14:textId="77777777" w:rsidR="00015951" w:rsidRPr="00B93B4D" w:rsidRDefault="00015951" w:rsidP="00015951">
                          <w:pPr>
                            <w:spacing w:after="0"/>
                            <w:rPr>
                              <w:b/>
                              <w:bCs/>
                              <w:color w:val="FFFFFF" w:themeColor="background1"/>
                              <w:sz w:val="20"/>
                              <w:szCs w:val="20"/>
                            </w:rPr>
                          </w:pPr>
                          <w:r w:rsidRPr="00B93B4D">
                            <w:rPr>
                              <w:b/>
                              <w:bCs/>
                              <w:color w:val="FFFFFF" w:themeColor="background1"/>
                              <w:sz w:val="20"/>
                              <w:szCs w:val="20"/>
                            </w:rPr>
                            <w:t>medilaw.com.au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696ACE" id="Text Box 2" o:spid="_x0000_s1034" type="#_x0000_t202" alt="MedilawPg1Head1ContactDetails" style="position:absolute;margin-left:394.95pt;margin-top:109.7pt;width:96.3pt;height:47.55pt;z-index:251709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" filled="f" stroked="f">
              <v:textbox style="mso-fit-shape-to-text:t">
                <w:txbxContent>
                  <w:p w14:paraId="1CD8841C" w14:textId="77777777" w:rsidR="00015951" w:rsidRDefault="00015951" w:rsidP="00015951">
                    <w:pPr>
                      <w:spacing w:after="0"/>
                      <w:rPr>
                        <w:color w:val="FFFFFF" w:themeColor="background1"/>
                        <w:sz w:val="20"/>
                        <w:szCs w:val="20"/>
                      </w:rPr>
                    </w:pPr>
                    <w:r w:rsidRPr="00B93B4D">
                      <w:rPr>
                        <w:b/>
                        <w:bCs/>
                        <w:color w:val="FFFFFF" w:themeColor="background1"/>
                        <w:sz w:val="20"/>
                        <w:szCs w:val="20"/>
                      </w:rPr>
                      <w:t>P:</w:t>
                    </w:r>
                    <w:r>
                      <w:rPr>
                        <w:color w:val="FFFFFF" w:themeColor="background1"/>
                        <w:sz w:val="20"/>
                        <w:szCs w:val="20"/>
                      </w:rPr>
                      <w:t xml:space="preserve"> 1300 633 452</w:t>
                    </w:r>
                  </w:p>
                  <w:p w14:paraId="3950E4D0" w14:textId="77777777" w:rsidR="00015951" w:rsidRDefault="00015951" w:rsidP="00015951">
                    <w:pPr>
                      <w:spacing w:after="0"/>
                      <w:rPr>
                        <w:color w:val="FFFFFF" w:themeColor="background1"/>
                        <w:sz w:val="20"/>
                        <w:szCs w:val="20"/>
                      </w:rPr>
                    </w:pPr>
                    <w:r w:rsidRPr="00B93B4D">
                      <w:rPr>
                        <w:b/>
                        <w:bCs/>
                        <w:color w:val="FFFFFF" w:themeColor="background1"/>
                        <w:sz w:val="20"/>
                        <w:szCs w:val="20"/>
                      </w:rPr>
                      <w:t>F:</w:t>
                    </w:r>
                    <w:r>
                      <w:rPr>
                        <w:color w:val="FFFFFF" w:themeColor="background1"/>
                        <w:sz w:val="20"/>
                        <w:szCs w:val="20"/>
                      </w:rPr>
                      <w:t xml:space="preserve"> 1800 633 452</w:t>
                    </w:r>
                  </w:p>
                  <w:p w14:paraId="6F66D3B4" w14:textId="77777777" w:rsidR="00015951" w:rsidRPr="00B93B4D" w:rsidRDefault="00015951" w:rsidP="00015951">
                    <w:pPr>
                      <w:spacing w:after="0"/>
                      <w:rPr>
                        <w:b/>
                        <w:bCs/>
                        <w:color w:val="FFFFFF" w:themeColor="background1"/>
                        <w:sz w:val="20"/>
                        <w:szCs w:val="20"/>
                      </w:rPr>
                    </w:pPr>
                    <w:r w:rsidRPr="00B93B4D">
                      <w:rPr>
                        <w:b/>
                        <w:bCs/>
                        <w:color w:val="FFFFFF" w:themeColor="background1"/>
                        <w:sz w:val="20"/>
                        <w:szCs w:val="20"/>
                      </w:rPr>
                      <w:t>medilaw.com.au</w:t>
                    </w:r>
                  </w:p>
                </w:txbxContent>
              </v:textbox>
              <w10:wrap type="square" anchory="page"/>
            </v:shape>
          </w:pict>
        </mc:Fallback>
      </mc:AlternateContent>
    </w:r>
    <w:r w:rsidR="00E31241">
      <w:rPr>
        <w:noProof/>
        <w:lang w:val="en-IN" w:eastAsia="en-IN"/>
      </w:rPr>
      <mc:AlternateContent>
        <mc:Choice Requires="wps">
          <w:drawing>
            <wp:anchor distT="45720" distB="45720" distL="114300" distR="114300" simplePos="0" relativeHeight="251697152" behindDoc="0" locked="0" layoutInCell="1" allowOverlap="1" wp14:anchorId="46CC076F" wp14:editId="409129EF">
              <wp:simplePos x="0" y="0"/>
              <wp:positionH relativeFrom="column">
                <wp:posOffset>4951095</wp:posOffset>
              </wp:positionH>
              <wp:positionV relativeFrom="paragraph">
                <wp:posOffset>835660</wp:posOffset>
              </wp:positionV>
              <wp:extent cx="1223010" cy="1579880"/>
              <wp:effectExtent l="0" t="0" r="0" b="0"/>
              <wp:wrapNone/>
              <wp:docPr id="4" name="Text Box 2" descr="MedilawPg1HdEmail"/>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010" cy="1579880"/>
                      </a:xfrm>
                      <a:prstGeom prst="rect">
                        <a:avLst/>
                      </a:prstGeom>
                      <a:noFill/>
                      <a:ln w="9525">
                        <a:noFill/>
                        <a:miter lim="800000"/>
                        <a:headEnd/>
                        <a:tailEnd/>
                      </a:ln>
                    </wps:spPr>
                    <wps:txbx>
                      <w:txbxContent>
                        <w:p w14:paraId="3607DA0E" w14:textId="77777777" w:rsidR="00E31241" w:rsidRPr="00B93B4D" w:rsidRDefault="00E31241" w:rsidP="00E31241">
                          <w:pPr>
                            <w:spacing w:after="0"/>
                            <w:rPr>
                              <w:b/>
                              <w:bCs/>
                              <w:color w:val="FFFFFF" w:themeColor="background1"/>
                              <w:sz w:val="20"/>
                              <w:szCs w:val="2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CC076F" id="_x0000_s1035" type="#_x0000_t202" alt="MedilawPg1HdEmail" style="position:absolute;margin-left:389.85pt;margin-top:65.8pt;width:96.3pt;height:124.4pt;z-index:251697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" filled="f" stroked="f">
              <v:textbox style="mso-fit-shape-to-text:t">
                <w:txbxContent>
                  <w:p w14:paraId="3607DA0E" w14:textId="77777777" w:rsidR="00E31241" w:rsidRPr="00B93B4D" w:rsidRDefault="00E31241" w:rsidP="00E31241">
                    <w:pPr>
                      <w:spacing w:after="0"/>
                      <w:rPr>
                        <w:b/>
                        <w:bCs/>
                        <w:color w:val="FFFFFF" w:themeColor="background1"/>
                        <w:sz w:val="20"/>
                        <w:szCs w:val="20"/>
                      </w:rPr>
                    </w:pPr>
                  </w:p>
                </w:txbxContent>
              </v:textbox>
            </v:shape>
          </w:pict>
        </mc:Fallback>
      </mc:AlternateContent>
    </w:r>
    <w:r w:rsidR="002B30B2">
      <w:rPr>
        <w:noProof/>
      </w:rPr>
      <mc:AlternateContent>
        <mc:Choice Requires="wps">
          <w:drawing>
            <wp:anchor distT="45720" distB="45720" distL="114300" distR="114300" simplePos="0" relativeHeight="251676672" behindDoc="1" locked="0" layoutInCell="1" allowOverlap="1" wp14:anchorId="3B3D4377" wp14:editId="3680DCC0">
              <wp:simplePos x="0" y="0"/>
              <wp:positionH relativeFrom="column">
                <wp:posOffset>4949474</wp:posOffset>
              </wp:positionH>
              <wp:positionV relativeFrom="paragraph">
                <wp:posOffset>910590</wp:posOffset>
              </wp:positionV>
              <wp:extent cx="1167130" cy="687600"/>
              <wp:effectExtent l="0" t="0" r="0" b="0"/>
              <wp:wrapNone/>
              <wp:docPr id="63239952" name="Text Box 2" descr="MedilawPg1HeadContactDetail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67130" cy="68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44CBF" w14:textId="77777777" w:rsidR="002B30B2" w:rsidRPr="00A63981" w:rsidRDefault="002B30B2" w:rsidP="002B30B2">
                          <w:pPr>
                            <w:spacing w:after="0" w:line="240" w:lineRule="auto"/>
                            <w:rPr>
                              <w:b/>
                              <w:bCs/>
                              <w:color w:val="FFFFFF"/>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3D4377" id="_x0000_s1036" type="#_x0000_t202" alt="MedilawPg1HeadContactDetails" style="position:absolute;margin-left:389.7pt;margin-top:71.7pt;width:91.9pt;height:54.15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" filled="f" stroked="f">
              <v:path arrowok="t"/>
              <v:textbox>
                <w:txbxContent>
                  <w:p w14:paraId="05644CBF" w14:textId="77777777" w:rsidR="002B30B2" w:rsidRPr="00A63981" w:rsidRDefault="002B30B2" w:rsidP="002B30B2">
                    <w:pPr>
                      <w:spacing w:after="0" w:line="240" w:lineRule="auto"/>
                      <w:rPr>
                        <w:b/>
                        <w:bCs/>
                        <w:color w:val="FFFFFF"/>
                        <w:sz w:val="20"/>
                        <w:szCs w:val="20"/>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67544"/>
    <w:multiLevelType w:val="hybridMultilevel"/>
    <w:tmpl w:val="2EAE1B54"/>
    <w:lvl w:ilvl="0" w:tplc="027479E6">
      <w:start w:val="1"/>
      <w:numFmt w:val="decimal"/>
      <w:lvlText w:val="%1."/>
      <w:lvlJc w:val="left"/>
      <w:pPr>
        <w:ind w:left="502" w:hanging="360"/>
      </w:pPr>
      <w:rPr>
        <w:rFonts w:hint="default"/>
        <w:b w:val="0"/>
        <w:i w:val="0"/>
        <w:sz w:val="22"/>
        <w:szCs w:val="22"/>
      </w:rPr>
    </w:lvl>
    <w:lvl w:ilvl="1" w:tplc="CC94F448">
      <w:start w:val="1"/>
      <w:numFmt w:val="lowerLetter"/>
      <w:lvlText w:val="%2."/>
      <w:lvlJc w:val="left"/>
      <w:pPr>
        <w:ind w:left="1222" w:hanging="360"/>
      </w:pPr>
    </w:lvl>
    <w:lvl w:ilvl="2" w:tplc="EEE44A36" w:tentative="1">
      <w:start w:val="1"/>
      <w:numFmt w:val="lowerRoman"/>
      <w:lvlText w:val="%3."/>
      <w:lvlJc w:val="right"/>
      <w:pPr>
        <w:ind w:left="1942" w:hanging="180"/>
      </w:pPr>
    </w:lvl>
    <w:lvl w:ilvl="3" w:tplc="498A8F3C" w:tentative="1">
      <w:start w:val="1"/>
      <w:numFmt w:val="decimal"/>
      <w:lvlText w:val="%4."/>
      <w:lvlJc w:val="left"/>
      <w:pPr>
        <w:ind w:left="2662" w:hanging="360"/>
      </w:pPr>
    </w:lvl>
    <w:lvl w:ilvl="4" w:tplc="7AC8C2B2" w:tentative="1">
      <w:start w:val="1"/>
      <w:numFmt w:val="lowerLetter"/>
      <w:lvlText w:val="%5."/>
      <w:lvlJc w:val="left"/>
      <w:pPr>
        <w:ind w:left="3382" w:hanging="360"/>
      </w:pPr>
    </w:lvl>
    <w:lvl w:ilvl="5" w:tplc="D8DE6952" w:tentative="1">
      <w:start w:val="1"/>
      <w:numFmt w:val="lowerRoman"/>
      <w:lvlText w:val="%6."/>
      <w:lvlJc w:val="right"/>
      <w:pPr>
        <w:ind w:left="4102" w:hanging="180"/>
      </w:pPr>
    </w:lvl>
    <w:lvl w:ilvl="6" w:tplc="DF2EA3BA" w:tentative="1">
      <w:start w:val="1"/>
      <w:numFmt w:val="decimal"/>
      <w:lvlText w:val="%7."/>
      <w:lvlJc w:val="left"/>
      <w:pPr>
        <w:ind w:left="4822" w:hanging="360"/>
      </w:pPr>
    </w:lvl>
    <w:lvl w:ilvl="7" w:tplc="957E9DB8" w:tentative="1">
      <w:start w:val="1"/>
      <w:numFmt w:val="lowerLetter"/>
      <w:lvlText w:val="%8."/>
      <w:lvlJc w:val="left"/>
      <w:pPr>
        <w:ind w:left="5542" w:hanging="360"/>
      </w:pPr>
    </w:lvl>
    <w:lvl w:ilvl="8" w:tplc="128A78C2" w:tentative="1">
      <w:start w:val="1"/>
      <w:numFmt w:val="lowerRoman"/>
      <w:lvlText w:val="%9."/>
      <w:lvlJc w:val="right"/>
      <w:pPr>
        <w:ind w:left="6262" w:hanging="180"/>
      </w:pPr>
    </w:lvl>
  </w:abstractNum>
  <w:abstractNum w:abstractNumId="2" w15:restartNumberingAfterBreak="0">
    <w:nsid w:val="00CD6DFB"/>
    <w:multiLevelType w:val="hybridMultilevel"/>
    <w:tmpl w:val="F46A2E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1082BB1"/>
    <w:multiLevelType w:val="hybridMultilevel"/>
    <w:tmpl w:val="7F426872"/>
    <w:lvl w:ilvl="0" w:tplc="7D08368C">
      <w:start w:val="1"/>
      <w:numFmt w:val="decimal"/>
      <w:lvlText w:val="%1."/>
      <w:lvlJc w:val="left"/>
      <w:pPr>
        <w:ind w:left="502" w:hanging="360"/>
      </w:pPr>
      <w:rPr>
        <w:rFonts w:hint="default"/>
        <w:b w:val="0"/>
        <w:i w:val="0"/>
        <w:sz w:val="22"/>
        <w:szCs w:val="22"/>
      </w:rPr>
    </w:lvl>
    <w:lvl w:ilvl="1" w:tplc="0E425E82">
      <w:start w:val="1"/>
      <w:numFmt w:val="lowerLetter"/>
      <w:lvlText w:val="%2."/>
      <w:lvlJc w:val="left"/>
      <w:pPr>
        <w:ind w:left="1222" w:hanging="360"/>
      </w:pPr>
    </w:lvl>
    <w:lvl w:ilvl="2" w:tplc="F842946A" w:tentative="1">
      <w:start w:val="1"/>
      <w:numFmt w:val="lowerRoman"/>
      <w:lvlText w:val="%3."/>
      <w:lvlJc w:val="right"/>
      <w:pPr>
        <w:ind w:left="1942" w:hanging="180"/>
      </w:pPr>
    </w:lvl>
    <w:lvl w:ilvl="3" w:tplc="25E89A44" w:tentative="1">
      <w:start w:val="1"/>
      <w:numFmt w:val="decimal"/>
      <w:lvlText w:val="%4."/>
      <w:lvlJc w:val="left"/>
      <w:pPr>
        <w:ind w:left="2662" w:hanging="360"/>
      </w:pPr>
    </w:lvl>
    <w:lvl w:ilvl="4" w:tplc="CD6AEB1C" w:tentative="1">
      <w:start w:val="1"/>
      <w:numFmt w:val="lowerLetter"/>
      <w:lvlText w:val="%5."/>
      <w:lvlJc w:val="left"/>
      <w:pPr>
        <w:ind w:left="3382" w:hanging="360"/>
      </w:pPr>
    </w:lvl>
    <w:lvl w:ilvl="5" w:tplc="322AEB18" w:tentative="1">
      <w:start w:val="1"/>
      <w:numFmt w:val="lowerRoman"/>
      <w:lvlText w:val="%6."/>
      <w:lvlJc w:val="right"/>
      <w:pPr>
        <w:ind w:left="4102" w:hanging="180"/>
      </w:pPr>
    </w:lvl>
    <w:lvl w:ilvl="6" w:tplc="BC9E7ABC" w:tentative="1">
      <w:start w:val="1"/>
      <w:numFmt w:val="decimal"/>
      <w:lvlText w:val="%7."/>
      <w:lvlJc w:val="left"/>
      <w:pPr>
        <w:ind w:left="4822" w:hanging="360"/>
      </w:pPr>
    </w:lvl>
    <w:lvl w:ilvl="7" w:tplc="052E0F28" w:tentative="1">
      <w:start w:val="1"/>
      <w:numFmt w:val="lowerLetter"/>
      <w:lvlText w:val="%8."/>
      <w:lvlJc w:val="left"/>
      <w:pPr>
        <w:ind w:left="5542" w:hanging="360"/>
      </w:pPr>
    </w:lvl>
    <w:lvl w:ilvl="8" w:tplc="D994C5BE" w:tentative="1">
      <w:start w:val="1"/>
      <w:numFmt w:val="lowerRoman"/>
      <w:lvlText w:val="%9."/>
      <w:lvlJc w:val="right"/>
      <w:pPr>
        <w:ind w:left="6262" w:hanging="180"/>
      </w:pPr>
    </w:lvl>
  </w:abstractNum>
  <w:abstractNum w:abstractNumId="4" w15:restartNumberingAfterBreak="0">
    <w:nsid w:val="01F0157F"/>
    <w:multiLevelType w:val="hybridMultilevel"/>
    <w:tmpl w:val="9B84C2BC"/>
    <w:lvl w:ilvl="0" w:tplc="80B41D32">
      <w:start w:val="1"/>
      <w:numFmt w:val="bullet"/>
      <w:lvlText w:val=""/>
      <w:lvlJc w:val="left"/>
      <w:pPr>
        <w:ind w:left="502" w:hanging="360"/>
      </w:pPr>
      <w:rPr>
        <w:rFonts w:ascii="Symbol" w:hAnsi="Symbol" w:hint="default"/>
        <w:b w:val="0"/>
        <w:i w:val="0"/>
        <w:sz w:val="22"/>
        <w:szCs w:val="22"/>
      </w:rPr>
    </w:lvl>
    <w:lvl w:ilvl="1" w:tplc="90EC3E56">
      <w:start w:val="1"/>
      <w:numFmt w:val="lowerLetter"/>
      <w:lvlText w:val="%2."/>
      <w:lvlJc w:val="left"/>
      <w:pPr>
        <w:ind w:left="1222" w:hanging="360"/>
      </w:pPr>
    </w:lvl>
    <w:lvl w:ilvl="2" w:tplc="CED67CF2" w:tentative="1">
      <w:start w:val="1"/>
      <w:numFmt w:val="lowerRoman"/>
      <w:lvlText w:val="%3."/>
      <w:lvlJc w:val="right"/>
      <w:pPr>
        <w:ind w:left="1942" w:hanging="180"/>
      </w:pPr>
    </w:lvl>
    <w:lvl w:ilvl="3" w:tplc="CAE6547E" w:tentative="1">
      <w:start w:val="1"/>
      <w:numFmt w:val="decimal"/>
      <w:lvlText w:val="%4."/>
      <w:lvlJc w:val="left"/>
      <w:pPr>
        <w:ind w:left="2662" w:hanging="360"/>
      </w:pPr>
    </w:lvl>
    <w:lvl w:ilvl="4" w:tplc="BF70BD50" w:tentative="1">
      <w:start w:val="1"/>
      <w:numFmt w:val="lowerLetter"/>
      <w:lvlText w:val="%5."/>
      <w:lvlJc w:val="left"/>
      <w:pPr>
        <w:ind w:left="3382" w:hanging="360"/>
      </w:pPr>
    </w:lvl>
    <w:lvl w:ilvl="5" w:tplc="2E8048AC" w:tentative="1">
      <w:start w:val="1"/>
      <w:numFmt w:val="lowerRoman"/>
      <w:lvlText w:val="%6."/>
      <w:lvlJc w:val="right"/>
      <w:pPr>
        <w:ind w:left="4102" w:hanging="180"/>
      </w:pPr>
    </w:lvl>
    <w:lvl w:ilvl="6" w:tplc="3C82A416" w:tentative="1">
      <w:start w:val="1"/>
      <w:numFmt w:val="decimal"/>
      <w:lvlText w:val="%7."/>
      <w:lvlJc w:val="left"/>
      <w:pPr>
        <w:ind w:left="4822" w:hanging="360"/>
      </w:pPr>
    </w:lvl>
    <w:lvl w:ilvl="7" w:tplc="88A6B7CA" w:tentative="1">
      <w:start w:val="1"/>
      <w:numFmt w:val="lowerLetter"/>
      <w:lvlText w:val="%8."/>
      <w:lvlJc w:val="left"/>
      <w:pPr>
        <w:ind w:left="5542" w:hanging="360"/>
      </w:pPr>
    </w:lvl>
    <w:lvl w:ilvl="8" w:tplc="6D98C618" w:tentative="1">
      <w:start w:val="1"/>
      <w:numFmt w:val="lowerRoman"/>
      <w:lvlText w:val="%9."/>
      <w:lvlJc w:val="right"/>
      <w:pPr>
        <w:ind w:left="6262" w:hanging="180"/>
      </w:pPr>
    </w:lvl>
  </w:abstractNum>
  <w:abstractNum w:abstractNumId="5" w15:restartNumberingAfterBreak="0">
    <w:nsid w:val="02EF2CF9"/>
    <w:multiLevelType w:val="hybridMultilevel"/>
    <w:tmpl w:val="F45E6D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5221FC9"/>
    <w:multiLevelType w:val="hybridMultilevel"/>
    <w:tmpl w:val="06E4BF7E"/>
    <w:lvl w:ilvl="0" w:tplc="85628808">
      <w:start w:val="1"/>
      <w:numFmt w:val="lowerRoman"/>
      <w:lvlText w:val="(%1)"/>
      <w:lvlJc w:val="right"/>
      <w:pPr>
        <w:ind w:left="1800" w:hanging="360"/>
      </w:pPr>
      <w:rPr>
        <w:rFonts w:hint="default"/>
        <w:b w:val="0"/>
        <w:i w:val="0"/>
        <w:color w:val="auto"/>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7" w15:restartNumberingAfterBreak="0">
    <w:nsid w:val="05955F71"/>
    <w:multiLevelType w:val="hybridMultilevel"/>
    <w:tmpl w:val="96F00354"/>
    <w:lvl w:ilvl="0" w:tplc="0C090001">
      <w:start w:val="1"/>
      <w:numFmt w:val="bullet"/>
      <w:lvlText w:val=""/>
      <w:lvlJc w:val="left"/>
      <w:pPr>
        <w:ind w:left="1582" w:hanging="360"/>
      </w:pPr>
      <w:rPr>
        <w:rFonts w:ascii="Symbol" w:hAnsi="Symbol" w:hint="default"/>
      </w:rPr>
    </w:lvl>
    <w:lvl w:ilvl="1" w:tplc="0C090003" w:tentative="1">
      <w:start w:val="1"/>
      <w:numFmt w:val="bullet"/>
      <w:lvlText w:val="o"/>
      <w:lvlJc w:val="left"/>
      <w:pPr>
        <w:ind w:left="2302" w:hanging="360"/>
      </w:pPr>
      <w:rPr>
        <w:rFonts w:ascii="Courier New" w:hAnsi="Courier New" w:cs="Courier New" w:hint="default"/>
      </w:rPr>
    </w:lvl>
    <w:lvl w:ilvl="2" w:tplc="0C090005" w:tentative="1">
      <w:start w:val="1"/>
      <w:numFmt w:val="bullet"/>
      <w:lvlText w:val=""/>
      <w:lvlJc w:val="left"/>
      <w:pPr>
        <w:ind w:left="3022" w:hanging="360"/>
      </w:pPr>
      <w:rPr>
        <w:rFonts w:ascii="Wingdings" w:hAnsi="Wingdings" w:hint="default"/>
      </w:rPr>
    </w:lvl>
    <w:lvl w:ilvl="3" w:tplc="0C090001" w:tentative="1">
      <w:start w:val="1"/>
      <w:numFmt w:val="bullet"/>
      <w:lvlText w:val=""/>
      <w:lvlJc w:val="left"/>
      <w:pPr>
        <w:ind w:left="3742" w:hanging="360"/>
      </w:pPr>
      <w:rPr>
        <w:rFonts w:ascii="Symbol" w:hAnsi="Symbol" w:hint="default"/>
      </w:rPr>
    </w:lvl>
    <w:lvl w:ilvl="4" w:tplc="0C090003" w:tentative="1">
      <w:start w:val="1"/>
      <w:numFmt w:val="bullet"/>
      <w:lvlText w:val="o"/>
      <w:lvlJc w:val="left"/>
      <w:pPr>
        <w:ind w:left="4462" w:hanging="360"/>
      </w:pPr>
      <w:rPr>
        <w:rFonts w:ascii="Courier New" w:hAnsi="Courier New" w:cs="Courier New" w:hint="default"/>
      </w:rPr>
    </w:lvl>
    <w:lvl w:ilvl="5" w:tplc="0C090005" w:tentative="1">
      <w:start w:val="1"/>
      <w:numFmt w:val="bullet"/>
      <w:lvlText w:val=""/>
      <w:lvlJc w:val="left"/>
      <w:pPr>
        <w:ind w:left="5182" w:hanging="360"/>
      </w:pPr>
      <w:rPr>
        <w:rFonts w:ascii="Wingdings" w:hAnsi="Wingdings" w:hint="default"/>
      </w:rPr>
    </w:lvl>
    <w:lvl w:ilvl="6" w:tplc="0C090001" w:tentative="1">
      <w:start w:val="1"/>
      <w:numFmt w:val="bullet"/>
      <w:lvlText w:val=""/>
      <w:lvlJc w:val="left"/>
      <w:pPr>
        <w:ind w:left="5902" w:hanging="360"/>
      </w:pPr>
      <w:rPr>
        <w:rFonts w:ascii="Symbol" w:hAnsi="Symbol" w:hint="default"/>
      </w:rPr>
    </w:lvl>
    <w:lvl w:ilvl="7" w:tplc="0C090003" w:tentative="1">
      <w:start w:val="1"/>
      <w:numFmt w:val="bullet"/>
      <w:lvlText w:val="o"/>
      <w:lvlJc w:val="left"/>
      <w:pPr>
        <w:ind w:left="6622" w:hanging="360"/>
      </w:pPr>
      <w:rPr>
        <w:rFonts w:ascii="Courier New" w:hAnsi="Courier New" w:cs="Courier New" w:hint="default"/>
      </w:rPr>
    </w:lvl>
    <w:lvl w:ilvl="8" w:tplc="0C090005" w:tentative="1">
      <w:start w:val="1"/>
      <w:numFmt w:val="bullet"/>
      <w:lvlText w:val=""/>
      <w:lvlJc w:val="left"/>
      <w:pPr>
        <w:ind w:left="7342" w:hanging="360"/>
      </w:pPr>
      <w:rPr>
        <w:rFonts w:ascii="Wingdings" w:hAnsi="Wingdings" w:hint="default"/>
      </w:rPr>
    </w:lvl>
  </w:abstractNum>
  <w:abstractNum w:abstractNumId="8" w15:restartNumberingAfterBreak="0">
    <w:nsid w:val="0DF116B2"/>
    <w:multiLevelType w:val="hybridMultilevel"/>
    <w:tmpl w:val="85DCAAD8"/>
    <w:lvl w:ilvl="0" w:tplc="65F27958">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F072328"/>
    <w:multiLevelType w:val="hybridMultilevel"/>
    <w:tmpl w:val="C128CA1A"/>
    <w:lvl w:ilvl="0" w:tplc="FFFFFFFF">
      <w:start w:val="1"/>
      <w:numFmt w:val="decimal"/>
      <w:lvlText w:val="%1."/>
      <w:lvlJc w:val="left"/>
      <w:pPr>
        <w:ind w:left="501" w:hanging="360"/>
      </w:pPr>
      <w:rPr>
        <w:b w:val="0"/>
        <w:i w:val="0"/>
        <w:color w:val="auto"/>
        <w:sz w:val="22"/>
        <w:szCs w:val="22"/>
      </w:rPr>
    </w:lvl>
    <w:lvl w:ilvl="1" w:tplc="04A697C0">
      <w:start w:val="1"/>
      <w:numFmt w:val="lowerLetter"/>
      <w:lvlText w:val="%2."/>
      <w:lvlJc w:val="left"/>
      <w:pPr>
        <w:ind w:left="1222" w:hanging="360"/>
      </w:pPr>
    </w:lvl>
    <w:lvl w:ilvl="2" w:tplc="2C02BDE6" w:tentative="1">
      <w:start w:val="1"/>
      <w:numFmt w:val="lowerRoman"/>
      <w:lvlText w:val="%3."/>
      <w:lvlJc w:val="right"/>
      <w:pPr>
        <w:ind w:left="1942" w:hanging="180"/>
      </w:pPr>
    </w:lvl>
    <w:lvl w:ilvl="3" w:tplc="B18E1FAC" w:tentative="1">
      <w:start w:val="1"/>
      <w:numFmt w:val="decimal"/>
      <w:lvlText w:val="%4."/>
      <w:lvlJc w:val="left"/>
      <w:pPr>
        <w:ind w:left="2662" w:hanging="360"/>
      </w:pPr>
    </w:lvl>
    <w:lvl w:ilvl="4" w:tplc="825ED1B2" w:tentative="1">
      <w:start w:val="1"/>
      <w:numFmt w:val="lowerLetter"/>
      <w:lvlText w:val="%5."/>
      <w:lvlJc w:val="left"/>
      <w:pPr>
        <w:ind w:left="3382" w:hanging="360"/>
      </w:pPr>
    </w:lvl>
    <w:lvl w:ilvl="5" w:tplc="1B26021C" w:tentative="1">
      <w:start w:val="1"/>
      <w:numFmt w:val="lowerRoman"/>
      <w:lvlText w:val="%6."/>
      <w:lvlJc w:val="right"/>
      <w:pPr>
        <w:ind w:left="4102" w:hanging="180"/>
      </w:pPr>
    </w:lvl>
    <w:lvl w:ilvl="6" w:tplc="4248573A" w:tentative="1">
      <w:start w:val="1"/>
      <w:numFmt w:val="decimal"/>
      <w:lvlText w:val="%7."/>
      <w:lvlJc w:val="left"/>
      <w:pPr>
        <w:ind w:left="4822" w:hanging="360"/>
      </w:pPr>
    </w:lvl>
    <w:lvl w:ilvl="7" w:tplc="A80A0782" w:tentative="1">
      <w:start w:val="1"/>
      <w:numFmt w:val="lowerLetter"/>
      <w:lvlText w:val="%8."/>
      <w:lvlJc w:val="left"/>
      <w:pPr>
        <w:ind w:left="5542" w:hanging="360"/>
      </w:pPr>
    </w:lvl>
    <w:lvl w:ilvl="8" w:tplc="620829A4" w:tentative="1">
      <w:start w:val="1"/>
      <w:numFmt w:val="lowerRoman"/>
      <w:lvlText w:val="%9."/>
      <w:lvlJc w:val="right"/>
      <w:pPr>
        <w:ind w:left="6262" w:hanging="180"/>
      </w:pPr>
    </w:lvl>
  </w:abstractNum>
  <w:abstractNum w:abstractNumId="10" w15:restartNumberingAfterBreak="0">
    <w:nsid w:val="102333A2"/>
    <w:multiLevelType w:val="hybridMultilevel"/>
    <w:tmpl w:val="25021A56"/>
    <w:lvl w:ilvl="0" w:tplc="E4DC7C70">
      <w:start w:val="1"/>
      <w:numFmt w:val="bullet"/>
      <w:lvlText w:val=""/>
      <w:lvlJc w:val="left"/>
      <w:pPr>
        <w:ind w:left="770" w:hanging="360"/>
      </w:pPr>
      <w:rPr>
        <w:rFonts w:ascii="Symbol" w:hAnsi="Symbol" w:hint="default"/>
      </w:rPr>
    </w:lvl>
    <w:lvl w:ilvl="1" w:tplc="6DE2DE26" w:tentative="1">
      <w:start w:val="1"/>
      <w:numFmt w:val="bullet"/>
      <w:lvlText w:val="o"/>
      <w:lvlJc w:val="left"/>
      <w:pPr>
        <w:ind w:left="1490" w:hanging="360"/>
      </w:pPr>
      <w:rPr>
        <w:rFonts w:ascii="Courier New" w:hAnsi="Courier New" w:cs="Courier New" w:hint="default"/>
      </w:rPr>
    </w:lvl>
    <w:lvl w:ilvl="2" w:tplc="D9A2ABFC" w:tentative="1">
      <w:start w:val="1"/>
      <w:numFmt w:val="bullet"/>
      <w:lvlText w:val=""/>
      <w:lvlJc w:val="left"/>
      <w:pPr>
        <w:ind w:left="2210" w:hanging="360"/>
      </w:pPr>
      <w:rPr>
        <w:rFonts w:ascii="Wingdings" w:hAnsi="Wingdings" w:hint="default"/>
      </w:rPr>
    </w:lvl>
    <w:lvl w:ilvl="3" w:tplc="79B488F8" w:tentative="1">
      <w:start w:val="1"/>
      <w:numFmt w:val="bullet"/>
      <w:lvlText w:val=""/>
      <w:lvlJc w:val="left"/>
      <w:pPr>
        <w:ind w:left="2930" w:hanging="360"/>
      </w:pPr>
      <w:rPr>
        <w:rFonts w:ascii="Symbol" w:hAnsi="Symbol" w:hint="default"/>
      </w:rPr>
    </w:lvl>
    <w:lvl w:ilvl="4" w:tplc="19BA347E" w:tentative="1">
      <w:start w:val="1"/>
      <w:numFmt w:val="bullet"/>
      <w:lvlText w:val="o"/>
      <w:lvlJc w:val="left"/>
      <w:pPr>
        <w:ind w:left="3650" w:hanging="360"/>
      </w:pPr>
      <w:rPr>
        <w:rFonts w:ascii="Courier New" w:hAnsi="Courier New" w:cs="Courier New" w:hint="default"/>
      </w:rPr>
    </w:lvl>
    <w:lvl w:ilvl="5" w:tplc="1AEE7616" w:tentative="1">
      <w:start w:val="1"/>
      <w:numFmt w:val="bullet"/>
      <w:lvlText w:val=""/>
      <w:lvlJc w:val="left"/>
      <w:pPr>
        <w:ind w:left="4370" w:hanging="360"/>
      </w:pPr>
      <w:rPr>
        <w:rFonts w:ascii="Wingdings" w:hAnsi="Wingdings" w:hint="default"/>
      </w:rPr>
    </w:lvl>
    <w:lvl w:ilvl="6" w:tplc="BEA096EE" w:tentative="1">
      <w:start w:val="1"/>
      <w:numFmt w:val="bullet"/>
      <w:lvlText w:val=""/>
      <w:lvlJc w:val="left"/>
      <w:pPr>
        <w:ind w:left="5090" w:hanging="360"/>
      </w:pPr>
      <w:rPr>
        <w:rFonts w:ascii="Symbol" w:hAnsi="Symbol" w:hint="default"/>
      </w:rPr>
    </w:lvl>
    <w:lvl w:ilvl="7" w:tplc="A326848C" w:tentative="1">
      <w:start w:val="1"/>
      <w:numFmt w:val="bullet"/>
      <w:lvlText w:val="o"/>
      <w:lvlJc w:val="left"/>
      <w:pPr>
        <w:ind w:left="5810" w:hanging="360"/>
      </w:pPr>
      <w:rPr>
        <w:rFonts w:ascii="Courier New" w:hAnsi="Courier New" w:cs="Courier New" w:hint="default"/>
      </w:rPr>
    </w:lvl>
    <w:lvl w:ilvl="8" w:tplc="5030B62A" w:tentative="1">
      <w:start w:val="1"/>
      <w:numFmt w:val="bullet"/>
      <w:lvlText w:val=""/>
      <w:lvlJc w:val="left"/>
      <w:pPr>
        <w:ind w:left="6530" w:hanging="360"/>
      </w:pPr>
      <w:rPr>
        <w:rFonts w:ascii="Wingdings" w:hAnsi="Wingdings" w:hint="default"/>
      </w:rPr>
    </w:lvl>
  </w:abstractNum>
  <w:abstractNum w:abstractNumId="11" w15:restartNumberingAfterBreak="0">
    <w:nsid w:val="15DD7FD0"/>
    <w:multiLevelType w:val="hybridMultilevel"/>
    <w:tmpl w:val="22C40272"/>
    <w:lvl w:ilvl="0" w:tplc="F5D8166C">
      <w:start w:val="1"/>
      <w:numFmt w:val="bullet"/>
      <w:lvlText w:val=""/>
      <w:lvlJc w:val="left"/>
      <w:pPr>
        <w:ind w:left="1222" w:hanging="360"/>
      </w:pPr>
      <w:rPr>
        <w:rFonts w:ascii="Symbol" w:hAnsi="Symbol" w:hint="default"/>
      </w:rPr>
    </w:lvl>
    <w:lvl w:ilvl="1" w:tplc="7EFAB802" w:tentative="1">
      <w:start w:val="1"/>
      <w:numFmt w:val="bullet"/>
      <w:lvlText w:val="o"/>
      <w:lvlJc w:val="left"/>
      <w:pPr>
        <w:ind w:left="1942" w:hanging="360"/>
      </w:pPr>
      <w:rPr>
        <w:rFonts w:ascii="Courier New" w:hAnsi="Courier New" w:cs="Courier New" w:hint="default"/>
      </w:rPr>
    </w:lvl>
    <w:lvl w:ilvl="2" w:tplc="9362ABC0" w:tentative="1">
      <w:start w:val="1"/>
      <w:numFmt w:val="bullet"/>
      <w:lvlText w:val=""/>
      <w:lvlJc w:val="left"/>
      <w:pPr>
        <w:ind w:left="2662" w:hanging="360"/>
      </w:pPr>
      <w:rPr>
        <w:rFonts w:ascii="Wingdings" w:hAnsi="Wingdings" w:hint="default"/>
      </w:rPr>
    </w:lvl>
    <w:lvl w:ilvl="3" w:tplc="6726A468" w:tentative="1">
      <w:start w:val="1"/>
      <w:numFmt w:val="bullet"/>
      <w:lvlText w:val=""/>
      <w:lvlJc w:val="left"/>
      <w:pPr>
        <w:ind w:left="3382" w:hanging="360"/>
      </w:pPr>
      <w:rPr>
        <w:rFonts w:ascii="Symbol" w:hAnsi="Symbol" w:hint="default"/>
      </w:rPr>
    </w:lvl>
    <w:lvl w:ilvl="4" w:tplc="CFD22568" w:tentative="1">
      <w:start w:val="1"/>
      <w:numFmt w:val="bullet"/>
      <w:lvlText w:val="o"/>
      <w:lvlJc w:val="left"/>
      <w:pPr>
        <w:ind w:left="4102" w:hanging="360"/>
      </w:pPr>
      <w:rPr>
        <w:rFonts w:ascii="Courier New" w:hAnsi="Courier New" w:cs="Courier New" w:hint="default"/>
      </w:rPr>
    </w:lvl>
    <w:lvl w:ilvl="5" w:tplc="64EA0088" w:tentative="1">
      <w:start w:val="1"/>
      <w:numFmt w:val="bullet"/>
      <w:lvlText w:val=""/>
      <w:lvlJc w:val="left"/>
      <w:pPr>
        <w:ind w:left="4822" w:hanging="360"/>
      </w:pPr>
      <w:rPr>
        <w:rFonts w:ascii="Wingdings" w:hAnsi="Wingdings" w:hint="default"/>
      </w:rPr>
    </w:lvl>
    <w:lvl w:ilvl="6" w:tplc="C4187E9C" w:tentative="1">
      <w:start w:val="1"/>
      <w:numFmt w:val="bullet"/>
      <w:lvlText w:val=""/>
      <w:lvlJc w:val="left"/>
      <w:pPr>
        <w:ind w:left="5542" w:hanging="360"/>
      </w:pPr>
      <w:rPr>
        <w:rFonts w:ascii="Symbol" w:hAnsi="Symbol" w:hint="default"/>
      </w:rPr>
    </w:lvl>
    <w:lvl w:ilvl="7" w:tplc="88B876BA" w:tentative="1">
      <w:start w:val="1"/>
      <w:numFmt w:val="bullet"/>
      <w:lvlText w:val="o"/>
      <w:lvlJc w:val="left"/>
      <w:pPr>
        <w:ind w:left="6262" w:hanging="360"/>
      </w:pPr>
      <w:rPr>
        <w:rFonts w:ascii="Courier New" w:hAnsi="Courier New" w:cs="Courier New" w:hint="default"/>
      </w:rPr>
    </w:lvl>
    <w:lvl w:ilvl="8" w:tplc="45B6B792" w:tentative="1">
      <w:start w:val="1"/>
      <w:numFmt w:val="bullet"/>
      <w:lvlText w:val=""/>
      <w:lvlJc w:val="left"/>
      <w:pPr>
        <w:ind w:left="6982" w:hanging="360"/>
      </w:pPr>
      <w:rPr>
        <w:rFonts w:ascii="Wingdings" w:hAnsi="Wingdings" w:hint="default"/>
      </w:rPr>
    </w:lvl>
  </w:abstractNum>
  <w:abstractNum w:abstractNumId="12" w15:restartNumberingAfterBreak="0">
    <w:nsid w:val="17247AAA"/>
    <w:multiLevelType w:val="hybridMultilevel"/>
    <w:tmpl w:val="3336F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81E3CEC"/>
    <w:multiLevelType w:val="hybridMultilevel"/>
    <w:tmpl w:val="6BCAAD6C"/>
    <w:lvl w:ilvl="0" w:tplc="86E686F0">
      <w:start w:val="1"/>
      <w:numFmt w:val="bullet"/>
      <w:lvlText w:val=""/>
      <w:lvlJc w:val="left"/>
      <w:pPr>
        <w:ind w:left="720" w:hanging="360"/>
      </w:pPr>
      <w:rPr>
        <w:rFonts w:ascii="Symbol" w:hAnsi="Symbol" w:hint="default"/>
      </w:rPr>
    </w:lvl>
    <w:lvl w:ilvl="1" w:tplc="25AEDAF0">
      <w:start w:val="1"/>
      <w:numFmt w:val="bullet"/>
      <w:lvlText w:val=""/>
      <w:lvlJc w:val="left"/>
      <w:pPr>
        <w:ind w:left="1440" w:hanging="360"/>
      </w:pPr>
      <w:rPr>
        <w:rFonts w:ascii="Symbol" w:hAnsi="Symbol" w:hint="default"/>
      </w:rPr>
    </w:lvl>
    <w:lvl w:ilvl="2" w:tplc="B1DE278C">
      <w:start w:val="1"/>
      <w:numFmt w:val="bullet"/>
      <w:lvlText w:val=""/>
      <w:lvlJc w:val="left"/>
      <w:pPr>
        <w:ind w:left="2160" w:hanging="360"/>
      </w:pPr>
      <w:rPr>
        <w:rFonts w:ascii="Wingdings" w:hAnsi="Wingdings" w:hint="default"/>
      </w:rPr>
    </w:lvl>
    <w:lvl w:ilvl="3" w:tplc="87184BF8">
      <w:start w:val="1"/>
      <w:numFmt w:val="bullet"/>
      <w:lvlText w:val=""/>
      <w:lvlJc w:val="left"/>
      <w:pPr>
        <w:ind w:left="2880" w:hanging="360"/>
      </w:pPr>
      <w:rPr>
        <w:rFonts w:ascii="Symbol" w:hAnsi="Symbol" w:hint="default"/>
      </w:rPr>
    </w:lvl>
    <w:lvl w:ilvl="4" w:tplc="C1B49E7E">
      <w:start w:val="1"/>
      <w:numFmt w:val="bullet"/>
      <w:lvlText w:val="o"/>
      <w:lvlJc w:val="left"/>
      <w:pPr>
        <w:ind w:left="3600" w:hanging="360"/>
      </w:pPr>
      <w:rPr>
        <w:rFonts w:ascii="Courier New" w:hAnsi="Courier New" w:hint="default"/>
      </w:rPr>
    </w:lvl>
    <w:lvl w:ilvl="5" w:tplc="EAF2F7B4">
      <w:start w:val="1"/>
      <w:numFmt w:val="bullet"/>
      <w:lvlText w:val=""/>
      <w:lvlJc w:val="left"/>
      <w:pPr>
        <w:ind w:left="4320" w:hanging="360"/>
      </w:pPr>
      <w:rPr>
        <w:rFonts w:ascii="Wingdings" w:hAnsi="Wingdings" w:hint="default"/>
      </w:rPr>
    </w:lvl>
    <w:lvl w:ilvl="6" w:tplc="50E49F18">
      <w:start w:val="1"/>
      <w:numFmt w:val="bullet"/>
      <w:lvlText w:val=""/>
      <w:lvlJc w:val="left"/>
      <w:pPr>
        <w:ind w:left="5040" w:hanging="360"/>
      </w:pPr>
      <w:rPr>
        <w:rFonts w:ascii="Symbol" w:hAnsi="Symbol" w:hint="default"/>
      </w:rPr>
    </w:lvl>
    <w:lvl w:ilvl="7" w:tplc="C7D27F00">
      <w:start w:val="1"/>
      <w:numFmt w:val="bullet"/>
      <w:lvlText w:val="o"/>
      <w:lvlJc w:val="left"/>
      <w:pPr>
        <w:ind w:left="5760" w:hanging="360"/>
      </w:pPr>
      <w:rPr>
        <w:rFonts w:ascii="Courier New" w:hAnsi="Courier New" w:hint="default"/>
      </w:rPr>
    </w:lvl>
    <w:lvl w:ilvl="8" w:tplc="C4B27466">
      <w:start w:val="1"/>
      <w:numFmt w:val="bullet"/>
      <w:lvlText w:val=""/>
      <w:lvlJc w:val="left"/>
      <w:pPr>
        <w:ind w:left="6480" w:hanging="360"/>
      </w:pPr>
      <w:rPr>
        <w:rFonts w:ascii="Wingdings" w:hAnsi="Wingdings" w:hint="default"/>
      </w:rPr>
    </w:lvl>
  </w:abstractNum>
  <w:abstractNum w:abstractNumId="14" w15:restartNumberingAfterBreak="0">
    <w:nsid w:val="1E24042F"/>
    <w:multiLevelType w:val="hybridMultilevel"/>
    <w:tmpl w:val="F490C4EC"/>
    <w:lvl w:ilvl="0" w:tplc="62608328">
      <w:numFmt w:val="bullet"/>
      <w:lvlText w:val=""/>
      <w:lvlJc w:val="left"/>
      <w:pPr>
        <w:ind w:left="862" w:hanging="360"/>
      </w:pPr>
      <w:rPr>
        <w:rFonts w:ascii="Symbol" w:eastAsia="Calibri" w:hAnsi="Symbol" w:cs="Calibri" w:hint="default"/>
      </w:rPr>
    </w:lvl>
    <w:lvl w:ilvl="1" w:tplc="060096B8">
      <w:start w:val="1"/>
      <w:numFmt w:val="bullet"/>
      <w:lvlText w:val="o"/>
      <w:lvlJc w:val="left"/>
      <w:pPr>
        <w:ind w:left="1582" w:hanging="360"/>
      </w:pPr>
      <w:rPr>
        <w:rFonts w:ascii="Courier New" w:hAnsi="Courier New" w:cs="Courier New" w:hint="default"/>
      </w:rPr>
    </w:lvl>
    <w:lvl w:ilvl="2" w:tplc="B54493C6" w:tentative="1">
      <w:start w:val="1"/>
      <w:numFmt w:val="bullet"/>
      <w:lvlText w:val=""/>
      <w:lvlJc w:val="left"/>
      <w:pPr>
        <w:ind w:left="2302" w:hanging="360"/>
      </w:pPr>
      <w:rPr>
        <w:rFonts w:ascii="Wingdings" w:hAnsi="Wingdings" w:hint="default"/>
      </w:rPr>
    </w:lvl>
    <w:lvl w:ilvl="3" w:tplc="9EE06AF6" w:tentative="1">
      <w:start w:val="1"/>
      <w:numFmt w:val="bullet"/>
      <w:lvlText w:val=""/>
      <w:lvlJc w:val="left"/>
      <w:pPr>
        <w:ind w:left="3022" w:hanging="360"/>
      </w:pPr>
      <w:rPr>
        <w:rFonts w:ascii="Symbol" w:hAnsi="Symbol" w:hint="default"/>
      </w:rPr>
    </w:lvl>
    <w:lvl w:ilvl="4" w:tplc="BB4CECB8" w:tentative="1">
      <w:start w:val="1"/>
      <w:numFmt w:val="bullet"/>
      <w:lvlText w:val="o"/>
      <w:lvlJc w:val="left"/>
      <w:pPr>
        <w:ind w:left="3742" w:hanging="360"/>
      </w:pPr>
      <w:rPr>
        <w:rFonts w:ascii="Courier New" w:hAnsi="Courier New" w:cs="Courier New" w:hint="default"/>
      </w:rPr>
    </w:lvl>
    <w:lvl w:ilvl="5" w:tplc="EC065AEC" w:tentative="1">
      <w:start w:val="1"/>
      <w:numFmt w:val="bullet"/>
      <w:lvlText w:val=""/>
      <w:lvlJc w:val="left"/>
      <w:pPr>
        <w:ind w:left="4462" w:hanging="360"/>
      </w:pPr>
      <w:rPr>
        <w:rFonts w:ascii="Wingdings" w:hAnsi="Wingdings" w:hint="default"/>
      </w:rPr>
    </w:lvl>
    <w:lvl w:ilvl="6" w:tplc="8A44FA58" w:tentative="1">
      <w:start w:val="1"/>
      <w:numFmt w:val="bullet"/>
      <w:lvlText w:val=""/>
      <w:lvlJc w:val="left"/>
      <w:pPr>
        <w:ind w:left="5182" w:hanging="360"/>
      </w:pPr>
      <w:rPr>
        <w:rFonts w:ascii="Symbol" w:hAnsi="Symbol" w:hint="default"/>
      </w:rPr>
    </w:lvl>
    <w:lvl w:ilvl="7" w:tplc="89D2E724" w:tentative="1">
      <w:start w:val="1"/>
      <w:numFmt w:val="bullet"/>
      <w:lvlText w:val="o"/>
      <w:lvlJc w:val="left"/>
      <w:pPr>
        <w:ind w:left="5902" w:hanging="360"/>
      </w:pPr>
      <w:rPr>
        <w:rFonts w:ascii="Courier New" w:hAnsi="Courier New" w:cs="Courier New" w:hint="default"/>
      </w:rPr>
    </w:lvl>
    <w:lvl w:ilvl="8" w:tplc="CE9EFD84" w:tentative="1">
      <w:start w:val="1"/>
      <w:numFmt w:val="bullet"/>
      <w:lvlText w:val=""/>
      <w:lvlJc w:val="left"/>
      <w:pPr>
        <w:ind w:left="6622" w:hanging="360"/>
      </w:pPr>
      <w:rPr>
        <w:rFonts w:ascii="Wingdings" w:hAnsi="Wingdings" w:hint="default"/>
      </w:rPr>
    </w:lvl>
  </w:abstractNum>
  <w:abstractNum w:abstractNumId="15" w15:restartNumberingAfterBreak="0">
    <w:nsid w:val="208EB507"/>
    <w:multiLevelType w:val="hybridMultilevel"/>
    <w:tmpl w:val="61AC88AC"/>
    <w:lvl w:ilvl="0" w:tplc="B9EC1ABC">
      <w:start w:val="3"/>
      <w:numFmt w:val="decimal"/>
      <w:lvlText w:val="%1."/>
      <w:lvlJc w:val="left"/>
      <w:pPr>
        <w:ind w:left="720" w:hanging="360"/>
      </w:pPr>
    </w:lvl>
    <w:lvl w:ilvl="1" w:tplc="F8BAA578">
      <w:start w:val="1"/>
      <w:numFmt w:val="lowerLetter"/>
      <w:lvlText w:val="%2."/>
      <w:lvlJc w:val="left"/>
      <w:pPr>
        <w:ind w:left="1440" w:hanging="360"/>
      </w:pPr>
    </w:lvl>
    <w:lvl w:ilvl="2" w:tplc="98D0CCFE">
      <w:start w:val="1"/>
      <w:numFmt w:val="lowerRoman"/>
      <w:lvlText w:val="%3."/>
      <w:lvlJc w:val="right"/>
      <w:pPr>
        <w:ind w:left="2160" w:hanging="180"/>
      </w:pPr>
    </w:lvl>
    <w:lvl w:ilvl="3" w:tplc="B970A618">
      <w:start w:val="1"/>
      <w:numFmt w:val="decimal"/>
      <w:lvlText w:val="%4."/>
      <w:lvlJc w:val="left"/>
      <w:pPr>
        <w:ind w:left="2880" w:hanging="360"/>
      </w:pPr>
    </w:lvl>
    <w:lvl w:ilvl="4" w:tplc="8086010E">
      <w:start w:val="1"/>
      <w:numFmt w:val="lowerLetter"/>
      <w:lvlText w:val="%5."/>
      <w:lvlJc w:val="left"/>
      <w:pPr>
        <w:ind w:left="3600" w:hanging="360"/>
      </w:pPr>
    </w:lvl>
    <w:lvl w:ilvl="5" w:tplc="E4EEFF1E">
      <w:start w:val="1"/>
      <w:numFmt w:val="lowerRoman"/>
      <w:lvlText w:val="%6."/>
      <w:lvlJc w:val="right"/>
      <w:pPr>
        <w:ind w:left="4320" w:hanging="180"/>
      </w:pPr>
    </w:lvl>
    <w:lvl w:ilvl="6" w:tplc="BA5269F2">
      <w:start w:val="1"/>
      <w:numFmt w:val="decimal"/>
      <w:lvlText w:val="%7."/>
      <w:lvlJc w:val="left"/>
      <w:pPr>
        <w:ind w:left="5040" w:hanging="360"/>
      </w:pPr>
    </w:lvl>
    <w:lvl w:ilvl="7" w:tplc="D71CC8E8">
      <w:start w:val="1"/>
      <w:numFmt w:val="lowerLetter"/>
      <w:lvlText w:val="%8."/>
      <w:lvlJc w:val="left"/>
      <w:pPr>
        <w:ind w:left="5760" w:hanging="360"/>
      </w:pPr>
    </w:lvl>
    <w:lvl w:ilvl="8" w:tplc="04325790">
      <w:start w:val="1"/>
      <w:numFmt w:val="lowerRoman"/>
      <w:lvlText w:val="%9."/>
      <w:lvlJc w:val="right"/>
      <w:pPr>
        <w:ind w:left="6480" w:hanging="180"/>
      </w:pPr>
    </w:lvl>
  </w:abstractNum>
  <w:abstractNum w:abstractNumId="16" w15:restartNumberingAfterBreak="0">
    <w:nsid w:val="21671586"/>
    <w:multiLevelType w:val="hybridMultilevel"/>
    <w:tmpl w:val="BFACD69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21FD2D1C"/>
    <w:multiLevelType w:val="hybridMultilevel"/>
    <w:tmpl w:val="6A50EC86"/>
    <w:lvl w:ilvl="0" w:tplc="86341A70">
      <w:start w:val="1"/>
      <w:numFmt w:val="bullet"/>
      <w:lvlText w:val=""/>
      <w:lvlJc w:val="left"/>
      <w:pPr>
        <w:ind w:left="502" w:hanging="360"/>
      </w:pPr>
      <w:rPr>
        <w:rFonts w:ascii="Symbol" w:hAnsi="Symbol" w:hint="default"/>
        <w:b w:val="0"/>
        <w:i w:val="0"/>
        <w:sz w:val="22"/>
        <w:szCs w:val="22"/>
      </w:rPr>
    </w:lvl>
    <w:lvl w:ilvl="1" w:tplc="84F4E498">
      <w:start w:val="1"/>
      <w:numFmt w:val="lowerLetter"/>
      <w:lvlText w:val="%2."/>
      <w:lvlJc w:val="left"/>
      <w:pPr>
        <w:ind w:left="1222" w:hanging="360"/>
      </w:pPr>
    </w:lvl>
    <w:lvl w:ilvl="2" w:tplc="449446E8" w:tentative="1">
      <w:start w:val="1"/>
      <w:numFmt w:val="lowerRoman"/>
      <w:lvlText w:val="%3."/>
      <w:lvlJc w:val="right"/>
      <w:pPr>
        <w:ind w:left="1942" w:hanging="180"/>
      </w:pPr>
    </w:lvl>
    <w:lvl w:ilvl="3" w:tplc="80FCE090" w:tentative="1">
      <w:start w:val="1"/>
      <w:numFmt w:val="decimal"/>
      <w:lvlText w:val="%4."/>
      <w:lvlJc w:val="left"/>
      <w:pPr>
        <w:ind w:left="2662" w:hanging="360"/>
      </w:pPr>
    </w:lvl>
    <w:lvl w:ilvl="4" w:tplc="8B56F044" w:tentative="1">
      <w:start w:val="1"/>
      <w:numFmt w:val="lowerLetter"/>
      <w:lvlText w:val="%5."/>
      <w:lvlJc w:val="left"/>
      <w:pPr>
        <w:ind w:left="3382" w:hanging="360"/>
      </w:pPr>
    </w:lvl>
    <w:lvl w:ilvl="5" w:tplc="21D2B5B0" w:tentative="1">
      <w:start w:val="1"/>
      <w:numFmt w:val="lowerRoman"/>
      <w:lvlText w:val="%6."/>
      <w:lvlJc w:val="right"/>
      <w:pPr>
        <w:ind w:left="4102" w:hanging="180"/>
      </w:pPr>
    </w:lvl>
    <w:lvl w:ilvl="6" w:tplc="D550005E" w:tentative="1">
      <w:start w:val="1"/>
      <w:numFmt w:val="decimal"/>
      <w:lvlText w:val="%7."/>
      <w:lvlJc w:val="left"/>
      <w:pPr>
        <w:ind w:left="4822" w:hanging="360"/>
      </w:pPr>
    </w:lvl>
    <w:lvl w:ilvl="7" w:tplc="4F6E9F12" w:tentative="1">
      <w:start w:val="1"/>
      <w:numFmt w:val="lowerLetter"/>
      <w:lvlText w:val="%8."/>
      <w:lvlJc w:val="left"/>
      <w:pPr>
        <w:ind w:left="5542" w:hanging="360"/>
      </w:pPr>
    </w:lvl>
    <w:lvl w:ilvl="8" w:tplc="E18E82E0" w:tentative="1">
      <w:start w:val="1"/>
      <w:numFmt w:val="lowerRoman"/>
      <w:lvlText w:val="%9."/>
      <w:lvlJc w:val="right"/>
      <w:pPr>
        <w:ind w:left="6262" w:hanging="180"/>
      </w:pPr>
    </w:lvl>
  </w:abstractNum>
  <w:abstractNum w:abstractNumId="18" w15:restartNumberingAfterBreak="0">
    <w:nsid w:val="23EE2A28"/>
    <w:multiLevelType w:val="hybridMultilevel"/>
    <w:tmpl w:val="2B5025EA"/>
    <w:lvl w:ilvl="0" w:tplc="F1C82F20">
      <w:start w:val="9"/>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85628808">
      <w:start w:val="1"/>
      <w:numFmt w:val="lowerRoman"/>
      <w:lvlText w:val="(%3)"/>
      <w:lvlJc w:val="right"/>
      <w:pPr>
        <w:ind w:left="2160" w:hanging="180"/>
      </w:pPr>
      <w:rPr>
        <w:rFonts w:hint="default"/>
        <w:b w:val="0"/>
        <w:i w:val="0"/>
        <w:color w:val="auto"/>
      </w:rPr>
    </w:lvl>
    <w:lvl w:ilvl="3" w:tplc="C71AB1C8">
      <w:start w:val="1"/>
      <w:numFmt w:val="decimal"/>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0C64823"/>
    <w:multiLevelType w:val="hybridMultilevel"/>
    <w:tmpl w:val="69C29E2A"/>
    <w:lvl w:ilvl="0" w:tplc="7B34D954">
      <w:start w:val="1"/>
      <w:numFmt w:val="decimal"/>
      <w:lvlText w:val="%1."/>
      <w:lvlJc w:val="left"/>
      <w:pPr>
        <w:ind w:left="502" w:hanging="360"/>
      </w:pPr>
      <w:rPr>
        <w:rFonts w:hint="default"/>
        <w:b w:val="0"/>
        <w:i w:val="0"/>
        <w:sz w:val="22"/>
        <w:szCs w:val="22"/>
      </w:rPr>
    </w:lvl>
    <w:lvl w:ilvl="1" w:tplc="F852E824">
      <w:start w:val="1"/>
      <w:numFmt w:val="lowerLetter"/>
      <w:lvlText w:val="%2."/>
      <w:lvlJc w:val="left"/>
      <w:pPr>
        <w:ind w:left="1222" w:hanging="360"/>
      </w:pPr>
    </w:lvl>
    <w:lvl w:ilvl="2" w:tplc="5352ED32" w:tentative="1">
      <w:start w:val="1"/>
      <w:numFmt w:val="lowerRoman"/>
      <w:lvlText w:val="%3."/>
      <w:lvlJc w:val="right"/>
      <w:pPr>
        <w:ind w:left="1942" w:hanging="180"/>
      </w:pPr>
    </w:lvl>
    <w:lvl w:ilvl="3" w:tplc="5ACA4FCC" w:tentative="1">
      <w:start w:val="1"/>
      <w:numFmt w:val="decimal"/>
      <w:lvlText w:val="%4."/>
      <w:lvlJc w:val="left"/>
      <w:pPr>
        <w:ind w:left="2662" w:hanging="360"/>
      </w:pPr>
    </w:lvl>
    <w:lvl w:ilvl="4" w:tplc="DFC2D416" w:tentative="1">
      <w:start w:val="1"/>
      <w:numFmt w:val="lowerLetter"/>
      <w:lvlText w:val="%5."/>
      <w:lvlJc w:val="left"/>
      <w:pPr>
        <w:ind w:left="3382" w:hanging="360"/>
      </w:pPr>
    </w:lvl>
    <w:lvl w:ilvl="5" w:tplc="0166F11C" w:tentative="1">
      <w:start w:val="1"/>
      <w:numFmt w:val="lowerRoman"/>
      <w:lvlText w:val="%6."/>
      <w:lvlJc w:val="right"/>
      <w:pPr>
        <w:ind w:left="4102" w:hanging="180"/>
      </w:pPr>
    </w:lvl>
    <w:lvl w:ilvl="6" w:tplc="428EA802" w:tentative="1">
      <w:start w:val="1"/>
      <w:numFmt w:val="decimal"/>
      <w:lvlText w:val="%7."/>
      <w:lvlJc w:val="left"/>
      <w:pPr>
        <w:ind w:left="4822" w:hanging="360"/>
      </w:pPr>
    </w:lvl>
    <w:lvl w:ilvl="7" w:tplc="D97E77E4" w:tentative="1">
      <w:start w:val="1"/>
      <w:numFmt w:val="lowerLetter"/>
      <w:lvlText w:val="%8."/>
      <w:lvlJc w:val="left"/>
      <w:pPr>
        <w:ind w:left="5542" w:hanging="360"/>
      </w:pPr>
    </w:lvl>
    <w:lvl w:ilvl="8" w:tplc="00B6C7CE" w:tentative="1">
      <w:start w:val="1"/>
      <w:numFmt w:val="lowerRoman"/>
      <w:lvlText w:val="%9."/>
      <w:lvlJc w:val="right"/>
      <w:pPr>
        <w:ind w:left="6262" w:hanging="180"/>
      </w:pPr>
    </w:lvl>
  </w:abstractNum>
  <w:abstractNum w:abstractNumId="20" w15:restartNumberingAfterBreak="0">
    <w:nsid w:val="30CC4018"/>
    <w:multiLevelType w:val="hybridMultilevel"/>
    <w:tmpl w:val="7256C018"/>
    <w:lvl w:ilvl="0" w:tplc="5FA0ED4A">
      <w:start w:val="1"/>
      <w:numFmt w:val="decimal"/>
      <w:lvlText w:val="%1."/>
      <w:lvlJc w:val="left"/>
      <w:pPr>
        <w:ind w:left="502" w:hanging="360"/>
      </w:pPr>
      <w:rPr>
        <w:rFonts w:hint="default"/>
        <w:b w:val="0"/>
        <w:i/>
        <w:sz w:val="22"/>
        <w:szCs w:val="22"/>
      </w:rPr>
    </w:lvl>
    <w:lvl w:ilvl="1" w:tplc="C3C04854">
      <w:start w:val="1"/>
      <w:numFmt w:val="bullet"/>
      <w:lvlText w:val=""/>
      <w:lvlJc w:val="left"/>
      <w:pPr>
        <w:ind w:left="1222" w:hanging="360"/>
      </w:pPr>
      <w:rPr>
        <w:rFonts w:ascii="Symbol" w:hAnsi="Symbol" w:hint="default"/>
      </w:rPr>
    </w:lvl>
    <w:lvl w:ilvl="2" w:tplc="0D862AFA" w:tentative="1">
      <w:start w:val="1"/>
      <w:numFmt w:val="lowerRoman"/>
      <w:lvlText w:val="%3."/>
      <w:lvlJc w:val="right"/>
      <w:pPr>
        <w:ind w:left="1942" w:hanging="180"/>
      </w:pPr>
    </w:lvl>
    <w:lvl w:ilvl="3" w:tplc="45D8BF92" w:tentative="1">
      <w:start w:val="1"/>
      <w:numFmt w:val="decimal"/>
      <w:lvlText w:val="%4."/>
      <w:lvlJc w:val="left"/>
      <w:pPr>
        <w:ind w:left="2662" w:hanging="360"/>
      </w:pPr>
    </w:lvl>
    <w:lvl w:ilvl="4" w:tplc="D86C33FC" w:tentative="1">
      <w:start w:val="1"/>
      <w:numFmt w:val="lowerLetter"/>
      <w:lvlText w:val="%5."/>
      <w:lvlJc w:val="left"/>
      <w:pPr>
        <w:ind w:left="3382" w:hanging="360"/>
      </w:pPr>
    </w:lvl>
    <w:lvl w:ilvl="5" w:tplc="B86ECAD2" w:tentative="1">
      <w:start w:val="1"/>
      <w:numFmt w:val="lowerRoman"/>
      <w:lvlText w:val="%6."/>
      <w:lvlJc w:val="right"/>
      <w:pPr>
        <w:ind w:left="4102" w:hanging="180"/>
      </w:pPr>
    </w:lvl>
    <w:lvl w:ilvl="6" w:tplc="87426194" w:tentative="1">
      <w:start w:val="1"/>
      <w:numFmt w:val="decimal"/>
      <w:lvlText w:val="%7."/>
      <w:lvlJc w:val="left"/>
      <w:pPr>
        <w:ind w:left="4822" w:hanging="360"/>
      </w:pPr>
    </w:lvl>
    <w:lvl w:ilvl="7" w:tplc="EC48170E" w:tentative="1">
      <w:start w:val="1"/>
      <w:numFmt w:val="lowerLetter"/>
      <w:lvlText w:val="%8."/>
      <w:lvlJc w:val="left"/>
      <w:pPr>
        <w:ind w:left="5542" w:hanging="360"/>
      </w:pPr>
    </w:lvl>
    <w:lvl w:ilvl="8" w:tplc="F9C6C4C4" w:tentative="1">
      <w:start w:val="1"/>
      <w:numFmt w:val="lowerRoman"/>
      <w:lvlText w:val="%9."/>
      <w:lvlJc w:val="right"/>
      <w:pPr>
        <w:ind w:left="6262" w:hanging="180"/>
      </w:pPr>
    </w:lvl>
  </w:abstractNum>
  <w:abstractNum w:abstractNumId="21" w15:restartNumberingAfterBreak="0">
    <w:nsid w:val="30D8A3B3"/>
    <w:multiLevelType w:val="hybridMultilevel"/>
    <w:tmpl w:val="29728334"/>
    <w:lvl w:ilvl="0" w:tplc="056AFA3E">
      <w:start w:val="2"/>
      <w:numFmt w:val="decimal"/>
      <w:lvlText w:val="%1."/>
      <w:lvlJc w:val="left"/>
      <w:pPr>
        <w:ind w:left="720" w:hanging="360"/>
      </w:pPr>
    </w:lvl>
    <w:lvl w:ilvl="1" w:tplc="CB503F2C">
      <w:start w:val="1"/>
      <w:numFmt w:val="lowerLetter"/>
      <w:lvlText w:val="%2."/>
      <w:lvlJc w:val="left"/>
      <w:pPr>
        <w:ind w:left="1440" w:hanging="360"/>
      </w:pPr>
    </w:lvl>
    <w:lvl w:ilvl="2" w:tplc="0AD859B2">
      <w:start w:val="1"/>
      <w:numFmt w:val="lowerRoman"/>
      <w:lvlText w:val="%3."/>
      <w:lvlJc w:val="right"/>
      <w:pPr>
        <w:ind w:left="2160" w:hanging="180"/>
      </w:pPr>
    </w:lvl>
    <w:lvl w:ilvl="3" w:tplc="5D2A6C9E">
      <w:start w:val="1"/>
      <w:numFmt w:val="decimal"/>
      <w:lvlText w:val="%4."/>
      <w:lvlJc w:val="left"/>
      <w:pPr>
        <w:ind w:left="2880" w:hanging="360"/>
      </w:pPr>
    </w:lvl>
    <w:lvl w:ilvl="4" w:tplc="62D29D76">
      <w:start w:val="1"/>
      <w:numFmt w:val="lowerLetter"/>
      <w:lvlText w:val="%5."/>
      <w:lvlJc w:val="left"/>
      <w:pPr>
        <w:ind w:left="3600" w:hanging="360"/>
      </w:pPr>
    </w:lvl>
    <w:lvl w:ilvl="5" w:tplc="34BC8C0C">
      <w:start w:val="1"/>
      <w:numFmt w:val="lowerRoman"/>
      <w:lvlText w:val="%6."/>
      <w:lvlJc w:val="right"/>
      <w:pPr>
        <w:ind w:left="4320" w:hanging="180"/>
      </w:pPr>
    </w:lvl>
    <w:lvl w:ilvl="6" w:tplc="2016663C">
      <w:start w:val="1"/>
      <w:numFmt w:val="decimal"/>
      <w:lvlText w:val="%7."/>
      <w:lvlJc w:val="left"/>
      <w:pPr>
        <w:ind w:left="5040" w:hanging="360"/>
      </w:pPr>
    </w:lvl>
    <w:lvl w:ilvl="7" w:tplc="A906C73A">
      <w:start w:val="1"/>
      <w:numFmt w:val="lowerLetter"/>
      <w:lvlText w:val="%8."/>
      <w:lvlJc w:val="left"/>
      <w:pPr>
        <w:ind w:left="5760" w:hanging="360"/>
      </w:pPr>
    </w:lvl>
    <w:lvl w:ilvl="8" w:tplc="9412FF10">
      <w:start w:val="1"/>
      <w:numFmt w:val="lowerRoman"/>
      <w:lvlText w:val="%9."/>
      <w:lvlJc w:val="right"/>
      <w:pPr>
        <w:ind w:left="6480" w:hanging="180"/>
      </w:pPr>
    </w:lvl>
  </w:abstractNum>
  <w:abstractNum w:abstractNumId="22" w15:restartNumberingAfterBreak="0">
    <w:nsid w:val="31F1B386"/>
    <w:multiLevelType w:val="hybridMultilevel"/>
    <w:tmpl w:val="F782D786"/>
    <w:lvl w:ilvl="0" w:tplc="E356E918">
      <w:start w:val="1"/>
      <w:numFmt w:val="decimal"/>
      <w:lvlText w:val="%1."/>
      <w:lvlJc w:val="left"/>
      <w:pPr>
        <w:ind w:left="720" w:hanging="360"/>
      </w:pPr>
    </w:lvl>
    <w:lvl w:ilvl="1" w:tplc="DEE6D20A">
      <w:start w:val="1"/>
      <w:numFmt w:val="lowerLetter"/>
      <w:lvlText w:val="%2."/>
      <w:lvlJc w:val="left"/>
      <w:pPr>
        <w:ind w:left="1440" w:hanging="360"/>
      </w:pPr>
    </w:lvl>
    <w:lvl w:ilvl="2" w:tplc="74F8E7E4">
      <w:start w:val="1"/>
      <w:numFmt w:val="lowerRoman"/>
      <w:lvlText w:val="%3."/>
      <w:lvlJc w:val="right"/>
      <w:pPr>
        <w:ind w:left="2160" w:hanging="180"/>
      </w:pPr>
    </w:lvl>
    <w:lvl w:ilvl="3" w:tplc="B24C7DEC">
      <w:start w:val="1"/>
      <w:numFmt w:val="decimal"/>
      <w:lvlText w:val="%4."/>
      <w:lvlJc w:val="left"/>
      <w:pPr>
        <w:ind w:left="2880" w:hanging="360"/>
      </w:pPr>
    </w:lvl>
    <w:lvl w:ilvl="4" w:tplc="29DE961E">
      <w:start w:val="1"/>
      <w:numFmt w:val="lowerLetter"/>
      <w:lvlText w:val="%5."/>
      <w:lvlJc w:val="left"/>
      <w:pPr>
        <w:ind w:left="3600" w:hanging="360"/>
      </w:pPr>
    </w:lvl>
    <w:lvl w:ilvl="5" w:tplc="76564F4E">
      <w:start w:val="1"/>
      <w:numFmt w:val="lowerRoman"/>
      <w:lvlText w:val="%6."/>
      <w:lvlJc w:val="right"/>
      <w:pPr>
        <w:ind w:left="4320" w:hanging="180"/>
      </w:pPr>
    </w:lvl>
    <w:lvl w:ilvl="6" w:tplc="F2125046">
      <w:start w:val="1"/>
      <w:numFmt w:val="decimal"/>
      <w:lvlText w:val="%7."/>
      <w:lvlJc w:val="left"/>
      <w:pPr>
        <w:ind w:left="5040" w:hanging="360"/>
      </w:pPr>
    </w:lvl>
    <w:lvl w:ilvl="7" w:tplc="0FD84DD2">
      <w:start w:val="1"/>
      <w:numFmt w:val="lowerLetter"/>
      <w:lvlText w:val="%8."/>
      <w:lvlJc w:val="left"/>
      <w:pPr>
        <w:ind w:left="5760" w:hanging="360"/>
      </w:pPr>
    </w:lvl>
    <w:lvl w:ilvl="8" w:tplc="E1B687EC">
      <w:start w:val="1"/>
      <w:numFmt w:val="lowerRoman"/>
      <w:lvlText w:val="%9."/>
      <w:lvlJc w:val="right"/>
      <w:pPr>
        <w:ind w:left="6480" w:hanging="180"/>
      </w:pPr>
    </w:lvl>
  </w:abstractNum>
  <w:abstractNum w:abstractNumId="23" w15:restartNumberingAfterBreak="0">
    <w:nsid w:val="3200610D"/>
    <w:multiLevelType w:val="hybridMultilevel"/>
    <w:tmpl w:val="B7221E22"/>
    <w:lvl w:ilvl="0" w:tplc="A0DC95BE">
      <w:start w:val="1"/>
      <w:numFmt w:val="bullet"/>
      <w:lvlText w:val=""/>
      <w:lvlJc w:val="left"/>
      <w:pPr>
        <w:tabs>
          <w:tab w:val="num" w:pos="720"/>
        </w:tabs>
        <w:ind w:left="720" w:hanging="360"/>
      </w:pPr>
      <w:rPr>
        <w:rFonts w:ascii="Symbol" w:hAnsi="Symbol" w:hint="default"/>
      </w:rPr>
    </w:lvl>
    <w:lvl w:ilvl="1" w:tplc="3CEA3212" w:tentative="1">
      <w:start w:val="1"/>
      <w:numFmt w:val="bullet"/>
      <w:lvlText w:val="o"/>
      <w:lvlJc w:val="left"/>
      <w:pPr>
        <w:tabs>
          <w:tab w:val="num" w:pos="1440"/>
        </w:tabs>
        <w:ind w:left="1440" w:hanging="360"/>
      </w:pPr>
      <w:rPr>
        <w:rFonts w:ascii="Courier New" w:hAnsi="Courier New" w:hint="default"/>
      </w:rPr>
    </w:lvl>
    <w:lvl w:ilvl="2" w:tplc="33C09F82" w:tentative="1">
      <w:start w:val="1"/>
      <w:numFmt w:val="bullet"/>
      <w:lvlText w:val=""/>
      <w:lvlJc w:val="left"/>
      <w:pPr>
        <w:tabs>
          <w:tab w:val="num" w:pos="2160"/>
        </w:tabs>
        <w:ind w:left="2160" w:hanging="360"/>
      </w:pPr>
      <w:rPr>
        <w:rFonts w:ascii="Wingdings" w:hAnsi="Wingdings" w:hint="default"/>
      </w:rPr>
    </w:lvl>
    <w:lvl w:ilvl="3" w:tplc="BD341536" w:tentative="1">
      <w:start w:val="1"/>
      <w:numFmt w:val="bullet"/>
      <w:lvlText w:val=""/>
      <w:lvlJc w:val="left"/>
      <w:pPr>
        <w:tabs>
          <w:tab w:val="num" w:pos="2880"/>
        </w:tabs>
        <w:ind w:left="2880" w:hanging="360"/>
      </w:pPr>
      <w:rPr>
        <w:rFonts w:ascii="Symbol" w:hAnsi="Symbol" w:hint="default"/>
      </w:rPr>
    </w:lvl>
    <w:lvl w:ilvl="4" w:tplc="1E040B06" w:tentative="1">
      <w:start w:val="1"/>
      <w:numFmt w:val="bullet"/>
      <w:lvlText w:val="o"/>
      <w:lvlJc w:val="left"/>
      <w:pPr>
        <w:tabs>
          <w:tab w:val="num" w:pos="3600"/>
        </w:tabs>
        <w:ind w:left="3600" w:hanging="360"/>
      </w:pPr>
      <w:rPr>
        <w:rFonts w:ascii="Courier New" w:hAnsi="Courier New" w:hint="default"/>
      </w:rPr>
    </w:lvl>
    <w:lvl w:ilvl="5" w:tplc="55EEFD60" w:tentative="1">
      <w:start w:val="1"/>
      <w:numFmt w:val="bullet"/>
      <w:lvlText w:val=""/>
      <w:lvlJc w:val="left"/>
      <w:pPr>
        <w:tabs>
          <w:tab w:val="num" w:pos="4320"/>
        </w:tabs>
        <w:ind w:left="4320" w:hanging="360"/>
      </w:pPr>
      <w:rPr>
        <w:rFonts w:ascii="Wingdings" w:hAnsi="Wingdings" w:hint="default"/>
      </w:rPr>
    </w:lvl>
    <w:lvl w:ilvl="6" w:tplc="DF9A92F8" w:tentative="1">
      <w:start w:val="1"/>
      <w:numFmt w:val="bullet"/>
      <w:lvlText w:val=""/>
      <w:lvlJc w:val="left"/>
      <w:pPr>
        <w:tabs>
          <w:tab w:val="num" w:pos="5040"/>
        </w:tabs>
        <w:ind w:left="5040" w:hanging="360"/>
      </w:pPr>
      <w:rPr>
        <w:rFonts w:ascii="Symbol" w:hAnsi="Symbol" w:hint="default"/>
      </w:rPr>
    </w:lvl>
    <w:lvl w:ilvl="7" w:tplc="DA5EFF40" w:tentative="1">
      <w:start w:val="1"/>
      <w:numFmt w:val="bullet"/>
      <w:lvlText w:val="o"/>
      <w:lvlJc w:val="left"/>
      <w:pPr>
        <w:tabs>
          <w:tab w:val="num" w:pos="5760"/>
        </w:tabs>
        <w:ind w:left="5760" w:hanging="360"/>
      </w:pPr>
      <w:rPr>
        <w:rFonts w:ascii="Courier New" w:hAnsi="Courier New" w:hint="default"/>
      </w:rPr>
    </w:lvl>
    <w:lvl w:ilvl="8" w:tplc="ECA2B06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3B407C"/>
    <w:multiLevelType w:val="hybridMultilevel"/>
    <w:tmpl w:val="3C526C24"/>
    <w:lvl w:ilvl="0" w:tplc="225A37D6">
      <w:start w:val="1"/>
      <w:numFmt w:val="bullet"/>
      <w:lvlText w:val=""/>
      <w:lvlJc w:val="left"/>
      <w:pPr>
        <w:ind w:left="502" w:hanging="360"/>
      </w:pPr>
      <w:rPr>
        <w:rFonts w:ascii="Symbol" w:hAnsi="Symbol" w:hint="default"/>
        <w:b w:val="0"/>
        <w:i w:val="0"/>
        <w:color w:val="auto"/>
        <w:sz w:val="22"/>
        <w:szCs w:val="22"/>
      </w:rPr>
    </w:lvl>
    <w:lvl w:ilvl="1" w:tplc="FFFFFFFF">
      <w:start w:val="1"/>
      <w:numFmt w:val="bullet"/>
      <w:lvlText w:val=""/>
      <w:lvlJc w:val="left"/>
      <w:pPr>
        <w:ind w:left="1222" w:hanging="360"/>
      </w:pPr>
    </w:lvl>
    <w:lvl w:ilvl="2" w:tplc="135AC7BE" w:tentative="1">
      <w:start w:val="1"/>
      <w:numFmt w:val="lowerRoman"/>
      <w:lvlText w:val="%3."/>
      <w:lvlJc w:val="right"/>
      <w:pPr>
        <w:ind w:left="1942" w:hanging="180"/>
      </w:pPr>
    </w:lvl>
    <w:lvl w:ilvl="3" w:tplc="5C0814D4" w:tentative="1">
      <w:start w:val="1"/>
      <w:numFmt w:val="decimal"/>
      <w:lvlText w:val="%4."/>
      <w:lvlJc w:val="left"/>
      <w:pPr>
        <w:ind w:left="2662" w:hanging="360"/>
      </w:pPr>
    </w:lvl>
    <w:lvl w:ilvl="4" w:tplc="6F5C823A" w:tentative="1">
      <w:start w:val="1"/>
      <w:numFmt w:val="lowerLetter"/>
      <w:lvlText w:val="%5."/>
      <w:lvlJc w:val="left"/>
      <w:pPr>
        <w:ind w:left="3382" w:hanging="360"/>
      </w:pPr>
    </w:lvl>
    <w:lvl w:ilvl="5" w:tplc="65BAF804" w:tentative="1">
      <w:start w:val="1"/>
      <w:numFmt w:val="lowerRoman"/>
      <w:lvlText w:val="%6."/>
      <w:lvlJc w:val="right"/>
      <w:pPr>
        <w:ind w:left="4102" w:hanging="180"/>
      </w:pPr>
    </w:lvl>
    <w:lvl w:ilvl="6" w:tplc="35B84108" w:tentative="1">
      <w:start w:val="1"/>
      <w:numFmt w:val="decimal"/>
      <w:lvlText w:val="%7."/>
      <w:lvlJc w:val="left"/>
      <w:pPr>
        <w:ind w:left="4822" w:hanging="360"/>
      </w:pPr>
    </w:lvl>
    <w:lvl w:ilvl="7" w:tplc="39107512" w:tentative="1">
      <w:start w:val="1"/>
      <w:numFmt w:val="lowerLetter"/>
      <w:lvlText w:val="%8."/>
      <w:lvlJc w:val="left"/>
      <w:pPr>
        <w:ind w:left="5542" w:hanging="360"/>
      </w:pPr>
    </w:lvl>
    <w:lvl w:ilvl="8" w:tplc="B9CEC8C0" w:tentative="1">
      <w:start w:val="1"/>
      <w:numFmt w:val="lowerRoman"/>
      <w:lvlText w:val="%9."/>
      <w:lvlJc w:val="right"/>
      <w:pPr>
        <w:ind w:left="6262" w:hanging="180"/>
      </w:pPr>
    </w:lvl>
  </w:abstractNum>
  <w:abstractNum w:abstractNumId="25" w15:restartNumberingAfterBreak="0">
    <w:nsid w:val="3ACB2AF5"/>
    <w:multiLevelType w:val="hybridMultilevel"/>
    <w:tmpl w:val="8B24572C"/>
    <w:lvl w:ilvl="0" w:tplc="9A702B76">
      <w:start w:val="1"/>
      <w:numFmt w:val="bullet"/>
      <w:lvlText w:val=""/>
      <w:lvlJc w:val="left"/>
      <w:pPr>
        <w:ind w:left="1080" w:hanging="360"/>
      </w:pPr>
      <w:rPr>
        <w:rFonts w:ascii="Symbol" w:hAnsi="Symbol" w:hint="default"/>
      </w:rPr>
    </w:lvl>
    <w:lvl w:ilvl="1" w:tplc="D9122EB0" w:tentative="1">
      <w:start w:val="1"/>
      <w:numFmt w:val="bullet"/>
      <w:lvlText w:val="o"/>
      <w:lvlJc w:val="left"/>
      <w:pPr>
        <w:ind w:left="1800" w:hanging="360"/>
      </w:pPr>
      <w:rPr>
        <w:rFonts w:ascii="Courier New" w:hAnsi="Courier New" w:cs="Courier New" w:hint="default"/>
      </w:rPr>
    </w:lvl>
    <w:lvl w:ilvl="2" w:tplc="6CDC8E46" w:tentative="1">
      <w:start w:val="1"/>
      <w:numFmt w:val="bullet"/>
      <w:lvlText w:val=""/>
      <w:lvlJc w:val="left"/>
      <w:pPr>
        <w:ind w:left="2520" w:hanging="360"/>
      </w:pPr>
      <w:rPr>
        <w:rFonts w:ascii="Wingdings" w:hAnsi="Wingdings" w:hint="default"/>
      </w:rPr>
    </w:lvl>
    <w:lvl w:ilvl="3" w:tplc="A1105DFE" w:tentative="1">
      <w:start w:val="1"/>
      <w:numFmt w:val="bullet"/>
      <w:lvlText w:val=""/>
      <w:lvlJc w:val="left"/>
      <w:pPr>
        <w:ind w:left="3240" w:hanging="360"/>
      </w:pPr>
      <w:rPr>
        <w:rFonts w:ascii="Symbol" w:hAnsi="Symbol" w:hint="default"/>
      </w:rPr>
    </w:lvl>
    <w:lvl w:ilvl="4" w:tplc="5CA6E236" w:tentative="1">
      <w:start w:val="1"/>
      <w:numFmt w:val="bullet"/>
      <w:lvlText w:val="o"/>
      <w:lvlJc w:val="left"/>
      <w:pPr>
        <w:ind w:left="3960" w:hanging="360"/>
      </w:pPr>
      <w:rPr>
        <w:rFonts w:ascii="Courier New" w:hAnsi="Courier New" w:cs="Courier New" w:hint="default"/>
      </w:rPr>
    </w:lvl>
    <w:lvl w:ilvl="5" w:tplc="D23034E4" w:tentative="1">
      <w:start w:val="1"/>
      <w:numFmt w:val="bullet"/>
      <w:lvlText w:val=""/>
      <w:lvlJc w:val="left"/>
      <w:pPr>
        <w:ind w:left="4680" w:hanging="360"/>
      </w:pPr>
      <w:rPr>
        <w:rFonts w:ascii="Wingdings" w:hAnsi="Wingdings" w:hint="default"/>
      </w:rPr>
    </w:lvl>
    <w:lvl w:ilvl="6" w:tplc="5B7E6F72" w:tentative="1">
      <w:start w:val="1"/>
      <w:numFmt w:val="bullet"/>
      <w:lvlText w:val=""/>
      <w:lvlJc w:val="left"/>
      <w:pPr>
        <w:ind w:left="5400" w:hanging="360"/>
      </w:pPr>
      <w:rPr>
        <w:rFonts w:ascii="Symbol" w:hAnsi="Symbol" w:hint="default"/>
      </w:rPr>
    </w:lvl>
    <w:lvl w:ilvl="7" w:tplc="E5EC107A" w:tentative="1">
      <w:start w:val="1"/>
      <w:numFmt w:val="bullet"/>
      <w:lvlText w:val="o"/>
      <w:lvlJc w:val="left"/>
      <w:pPr>
        <w:ind w:left="6120" w:hanging="360"/>
      </w:pPr>
      <w:rPr>
        <w:rFonts w:ascii="Courier New" w:hAnsi="Courier New" w:cs="Courier New" w:hint="default"/>
      </w:rPr>
    </w:lvl>
    <w:lvl w:ilvl="8" w:tplc="8348D77E" w:tentative="1">
      <w:start w:val="1"/>
      <w:numFmt w:val="bullet"/>
      <w:lvlText w:val=""/>
      <w:lvlJc w:val="left"/>
      <w:pPr>
        <w:ind w:left="6840" w:hanging="360"/>
      </w:pPr>
      <w:rPr>
        <w:rFonts w:ascii="Wingdings" w:hAnsi="Wingdings" w:hint="default"/>
      </w:rPr>
    </w:lvl>
  </w:abstractNum>
  <w:abstractNum w:abstractNumId="26" w15:restartNumberingAfterBreak="0">
    <w:nsid w:val="3D1C0E66"/>
    <w:multiLevelType w:val="hybridMultilevel"/>
    <w:tmpl w:val="196206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3D60525C"/>
    <w:multiLevelType w:val="hybridMultilevel"/>
    <w:tmpl w:val="8E6C2DCE"/>
    <w:lvl w:ilvl="0" w:tplc="FC5A8A6E">
      <w:start w:val="1"/>
      <w:numFmt w:val="bullet"/>
      <w:lvlText w:val=""/>
      <w:lvlJc w:val="left"/>
      <w:pPr>
        <w:ind w:left="720" w:hanging="360"/>
      </w:pPr>
      <w:rPr>
        <w:rFonts w:ascii="Symbol" w:hAnsi="Symbol" w:hint="default"/>
      </w:rPr>
    </w:lvl>
    <w:lvl w:ilvl="1" w:tplc="1624D3F0" w:tentative="1">
      <w:start w:val="1"/>
      <w:numFmt w:val="bullet"/>
      <w:lvlText w:val="o"/>
      <w:lvlJc w:val="left"/>
      <w:pPr>
        <w:ind w:left="1440" w:hanging="360"/>
      </w:pPr>
      <w:rPr>
        <w:rFonts w:ascii="Courier New" w:hAnsi="Courier New" w:cs="Courier New" w:hint="default"/>
      </w:rPr>
    </w:lvl>
    <w:lvl w:ilvl="2" w:tplc="39C21056" w:tentative="1">
      <w:start w:val="1"/>
      <w:numFmt w:val="bullet"/>
      <w:lvlText w:val=""/>
      <w:lvlJc w:val="left"/>
      <w:pPr>
        <w:ind w:left="2160" w:hanging="360"/>
      </w:pPr>
      <w:rPr>
        <w:rFonts w:ascii="Wingdings" w:hAnsi="Wingdings" w:hint="default"/>
      </w:rPr>
    </w:lvl>
    <w:lvl w:ilvl="3" w:tplc="F9BC2472" w:tentative="1">
      <w:start w:val="1"/>
      <w:numFmt w:val="bullet"/>
      <w:lvlText w:val=""/>
      <w:lvlJc w:val="left"/>
      <w:pPr>
        <w:ind w:left="2880" w:hanging="360"/>
      </w:pPr>
      <w:rPr>
        <w:rFonts w:ascii="Symbol" w:hAnsi="Symbol" w:hint="default"/>
      </w:rPr>
    </w:lvl>
    <w:lvl w:ilvl="4" w:tplc="9864C5F6" w:tentative="1">
      <w:start w:val="1"/>
      <w:numFmt w:val="bullet"/>
      <w:lvlText w:val="o"/>
      <w:lvlJc w:val="left"/>
      <w:pPr>
        <w:ind w:left="3600" w:hanging="360"/>
      </w:pPr>
      <w:rPr>
        <w:rFonts w:ascii="Courier New" w:hAnsi="Courier New" w:cs="Courier New" w:hint="default"/>
      </w:rPr>
    </w:lvl>
    <w:lvl w:ilvl="5" w:tplc="E2709232" w:tentative="1">
      <w:start w:val="1"/>
      <w:numFmt w:val="bullet"/>
      <w:lvlText w:val=""/>
      <w:lvlJc w:val="left"/>
      <w:pPr>
        <w:ind w:left="4320" w:hanging="360"/>
      </w:pPr>
      <w:rPr>
        <w:rFonts w:ascii="Wingdings" w:hAnsi="Wingdings" w:hint="default"/>
      </w:rPr>
    </w:lvl>
    <w:lvl w:ilvl="6" w:tplc="342AA7FA" w:tentative="1">
      <w:start w:val="1"/>
      <w:numFmt w:val="bullet"/>
      <w:lvlText w:val=""/>
      <w:lvlJc w:val="left"/>
      <w:pPr>
        <w:ind w:left="5040" w:hanging="360"/>
      </w:pPr>
      <w:rPr>
        <w:rFonts w:ascii="Symbol" w:hAnsi="Symbol" w:hint="default"/>
      </w:rPr>
    </w:lvl>
    <w:lvl w:ilvl="7" w:tplc="ADC25AB8" w:tentative="1">
      <w:start w:val="1"/>
      <w:numFmt w:val="bullet"/>
      <w:lvlText w:val="o"/>
      <w:lvlJc w:val="left"/>
      <w:pPr>
        <w:ind w:left="5760" w:hanging="360"/>
      </w:pPr>
      <w:rPr>
        <w:rFonts w:ascii="Courier New" w:hAnsi="Courier New" w:cs="Courier New" w:hint="default"/>
      </w:rPr>
    </w:lvl>
    <w:lvl w:ilvl="8" w:tplc="A66E52E8" w:tentative="1">
      <w:start w:val="1"/>
      <w:numFmt w:val="bullet"/>
      <w:lvlText w:val=""/>
      <w:lvlJc w:val="left"/>
      <w:pPr>
        <w:ind w:left="6480" w:hanging="360"/>
      </w:pPr>
      <w:rPr>
        <w:rFonts w:ascii="Wingdings" w:hAnsi="Wingdings" w:hint="default"/>
      </w:rPr>
    </w:lvl>
  </w:abstractNum>
  <w:abstractNum w:abstractNumId="28" w15:restartNumberingAfterBreak="0">
    <w:nsid w:val="3D8C7380"/>
    <w:multiLevelType w:val="hybridMultilevel"/>
    <w:tmpl w:val="0DC45FB6"/>
    <w:lvl w:ilvl="0" w:tplc="502C197A">
      <w:start w:val="1"/>
      <w:numFmt w:val="decimal"/>
      <w:lvlText w:val="%1."/>
      <w:lvlJc w:val="left"/>
      <w:pPr>
        <w:ind w:left="360" w:hanging="360"/>
      </w:pPr>
      <w:rPr>
        <w:rFonts w:eastAsiaTheme="minorHAnsi"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42934DC9"/>
    <w:multiLevelType w:val="hybridMultilevel"/>
    <w:tmpl w:val="C5D281CA"/>
    <w:lvl w:ilvl="0" w:tplc="0C090019">
      <w:start w:val="1"/>
      <w:numFmt w:val="lowerLetter"/>
      <w:lvlText w:val="%1."/>
      <w:lvlJc w:val="left"/>
      <w:pPr>
        <w:ind w:left="720" w:hanging="360"/>
      </w:p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30" w15:restartNumberingAfterBreak="0">
    <w:nsid w:val="5459198A"/>
    <w:multiLevelType w:val="hybridMultilevel"/>
    <w:tmpl w:val="4E3227D0"/>
    <w:lvl w:ilvl="0" w:tplc="E312CF3C">
      <w:start w:val="1"/>
      <w:numFmt w:val="decimal"/>
      <w:lvlText w:val="%1."/>
      <w:lvlJc w:val="left"/>
      <w:pPr>
        <w:tabs>
          <w:tab w:val="num" w:pos="720"/>
        </w:tabs>
        <w:ind w:left="720" w:hanging="360"/>
      </w:pPr>
      <w:rPr>
        <w:rFonts w:ascii="Arial" w:hAnsi="Arial" w:cs="Arial" w:hint="default"/>
        <w:b/>
        <w:i w:val="0"/>
      </w:rPr>
    </w:lvl>
    <w:lvl w:ilvl="1" w:tplc="CFFECAB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46033B9"/>
    <w:multiLevelType w:val="hybridMultilevel"/>
    <w:tmpl w:val="0E9E1060"/>
    <w:lvl w:ilvl="0" w:tplc="F946BC60">
      <w:start w:val="1"/>
      <w:numFmt w:val="bullet"/>
      <w:lvlText w:val=""/>
      <w:lvlJc w:val="left"/>
      <w:pPr>
        <w:tabs>
          <w:tab w:val="num" w:pos="720"/>
        </w:tabs>
        <w:ind w:left="644" w:hanging="284"/>
      </w:pPr>
      <w:rPr>
        <w:rFonts w:ascii="Symbol" w:hAnsi="Symbol" w:hint="default"/>
        <w:sz w:val="24"/>
        <w:szCs w:val="24"/>
      </w:rPr>
    </w:lvl>
    <w:lvl w:ilvl="1" w:tplc="481025A6">
      <w:start w:val="1"/>
      <w:numFmt w:val="decimal"/>
      <w:lvlText w:val="%2."/>
      <w:lvlJc w:val="left"/>
      <w:pPr>
        <w:tabs>
          <w:tab w:val="num" w:pos="1440"/>
        </w:tabs>
        <w:ind w:left="1440" w:hanging="360"/>
      </w:pPr>
    </w:lvl>
    <w:lvl w:ilvl="2" w:tplc="DCFC6142">
      <w:start w:val="1"/>
      <w:numFmt w:val="decimal"/>
      <w:lvlText w:val="%3."/>
      <w:lvlJc w:val="left"/>
      <w:pPr>
        <w:tabs>
          <w:tab w:val="num" w:pos="2160"/>
        </w:tabs>
        <w:ind w:left="2160" w:hanging="360"/>
      </w:pPr>
    </w:lvl>
    <w:lvl w:ilvl="3" w:tplc="7FB248FC">
      <w:start w:val="1"/>
      <w:numFmt w:val="decimal"/>
      <w:lvlText w:val="%4."/>
      <w:lvlJc w:val="left"/>
      <w:pPr>
        <w:tabs>
          <w:tab w:val="num" w:pos="2880"/>
        </w:tabs>
        <w:ind w:left="2880" w:hanging="360"/>
      </w:pPr>
    </w:lvl>
    <w:lvl w:ilvl="4" w:tplc="5398563A">
      <w:start w:val="1"/>
      <w:numFmt w:val="decimal"/>
      <w:lvlText w:val="%5."/>
      <w:lvlJc w:val="left"/>
      <w:pPr>
        <w:tabs>
          <w:tab w:val="num" w:pos="3600"/>
        </w:tabs>
        <w:ind w:left="3600" w:hanging="360"/>
      </w:pPr>
    </w:lvl>
    <w:lvl w:ilvl="5" w:tplc="6E367866">
      <w:start w:val="1"/>
      <w:numFmt w:val="decimal"/>
      <w:lvlText w:val="%6."/>
      <w:lvlJc w:val="left"/>
      <w:pPr>
        <w:tabs>
          <w:tab w:val="num" w:pos="4320"/>
        </w:tabs>
        <w:ind w:left="4320" w:hanging="360"/>
      </w:pPr>
    </w:lvl>
    <w:lvl w:ilvl="6" w:tplc="45005FA8">
      <w:start w:val="1"/>
      <w:numFmt w:val="decimal"/>
      <w:lvlText w:val="%7."/>
      <w:lvlJc w:val="left"/>
      <w:pPr>
        <w:tabs>
          <w:tab w:val="num" w:pos="5040"/>
        </w:tabs>
        <w:ind w:left="5040" w:hanging="360"/>
      </w:pPr>
    </w:lvl>
    <w:lvl w:ilvl="7" w:tplc="3FE22A44">
      <w:start w:val="1"/>
      <w:numFmt w:val="decimal"/>
      <w:lvlText w:val="%8."/>
      <w:lvlJc w:val="left"/>
      <w:pPr>
        <w:tabs>
          <w:tab w:val="num" w:pos="5760"/>
        </w:tabs>
        <w:ind w:left="5760" w:hanging="360"/>
      </w:pPr>
    </w:lvl>
    <w:lvl w:ilvl="8" w:tplc="BA7215F2">
      <w:start w:val="1"/>
      <w:numFmt w:val="decimal"/>
      <w:lvlText w:val="%9."/>
      <w:lvlJc w:val="left"/>
      <w:pPr>
        <w:tabs>
          <w:tab w:val="num" w:pos="6480"/>
        </w:tabs>
        <w:ind w:left="6480" w:hanging="360"/>
      </w:pPr>
    </w:lvl>
  </w:abstractNum>
  <w:abstractNum w:abstractNumId="32" w15:restartNumberingAfterBreak="0">
    <w:nsid w:val="55D93E69"/>
    <w:multiLevelType w:val="hybridMultilevel"/>
    <w:tmpl w:val="091232AE"/>
    <w:lvl w:ilvl="0" w:tplc="2A102C86">
      <w:start w:val="1"/>
      <w:numFmt w:val="bullet"/>
      <w:lvlText w:val=""/>
      <w:lvlJc w:val="left"/>
      <w:pPr>
        <w:ind w:left="768" w:hanging="360"/>
      </w:pPr>
      <w:rPr>
        <w:rFonts w:ascii="Symbol" w:hAnsi="Symbol" w:hint="default"/>
      </w:rPr>
    </w:lvl>
    <w:lvl w:ilvl="1" w:tplc="5FFE12B4" w:tentative="1">
      <w:start w:val="1"/>
      <w:numFmt w:val="bullet"/>
      <w:lvlText w:val="o"/>
      <w:lvlJc w:val="left"/>
      <w:pPr>
        <w:ind w:left="1488" w:hanging="360"/>
      </w:pPr>
      <w:rPr>
        <w:rFonts w:ascii="Courier New" w:hAnsi="Courier New" w:cs="Courier New" w:hint="default"/>
      </w:rPr>
    </w:lvl>
    <w:lvl w:ilvl="2" w:tplc="C704A028" w:tentative="1">
      <w:start w:val="1"/>
      <w:numFmt w:val="bullet"/>
      <w:lvlText w:val=""/>
      <w:lvlJc w:val="left"/>
      <w:pPr>
        <w:ind w:left="2208" w:hanging="360"/>
      </w:pPr>
      <w:rPr>
        <w:rFonts w:ascii="Wingdings" w:hAnsi="Wingdings" w:hint="default"/>
      </w:rPr>
    </w:lvl>
    <w:lvl w:ilvl="3" w:tplc="873A207E" w:tentative="1">
      <w:start w:val="1"/>
      <w:numFmt w:val="bullet"/>
      <w:lvlText w:val=""/>
      <w:lvlJc w:val="left"/>
      <w:pPr>
        <w:ind w:left="2928" w:hanging="360"/>
      </w:pPr>
      <w:rPr>
        <w:rFonts w:ascii="Symbol" w:hAnsi="Symbol" w:hint="default"/>
      </w:rPr>
    </w:lvl>
    <w:lvl w:ilvl="4" w:tplc="E0280074" w:tentative="1">
      <w:start w:val="1"/>
      <w:numFmt w:val="bullet"/>
      <w:lvlText w:val="o"/>
      <w:lvlJc w:val="left"/>
      <w:pPr>
        <w:ind w:left="3648" w:hanging="360"/>
      </w:pPr>
      <w:rPr>
        <w:rFonts w:ascii="Courier New" w:hAnsi="Courier New" w:cs="Courier New" w:hint="default"/>
      </w:rPr>
    </w:lvl>
    <w:lvl w:ilvl="5" w:tplc="A802BE5C" w:tentative="1">
      <w:start w:val="1"/>
      <w:numFmt w:val="bullet"/>
      <w:lvlText w:val=""/>
      <w:lvlJc w:val="left"/>
      <w:pPr>
        <w:ind w:left="4368" w:hanging="360"/>
      </w:pPr>
      <w:rPr>
        <w:rFonts w:ascii="Wingdings" w:hAnsi="Wingdings" w:hint="default"/>
      </w:rPr>
    </w:lvl>
    <w:lvl w:ilvl="6" w:tplc="708AF1F0" w:tentative="1">
      <w:start w:val="1"/>
      <w:numFmt w:val="bullet"/>
      <w:lvlText w:val=""/>
      <w:lvlJc w:val="left"/>
      <w:pPr>
        <w:ind w:left="5088" w:hanging="360"/>
      </w:pPr>
      <w:rPr>
        <w:rFonts w:ascii="Symbol" w:hAnsi="Symbol" w:hint="default"/>
      </w:rPr>
    </w:lvl>
    <w:lvl w:ilvl="7" w:tplc="32D0C080" w:tentative="1">
      <w:start w:val="1"/>
      <w:numFmt w:val="bullet"/>
      <w:lvlText w:val="o"/>
      <w:lvlJc w:val="left"/>
      <w:pPr>
        <w:ind w:left="5808" w:hanging="360"/>
      </w:pPr>
      <w:rPr>
        <w:rFonts w:ascii="Courier New" w:hAnsi="Courier New" w:cs="Courier New" w:hint="default"/>
      </w:rPr>
    </w:lvl>
    <w:lvl w:ilvl="8" w:tplc="70EA430A" w:tentative="1">
      <w:start w:val="1"/>
      <w:numFmt w:val="bullet"/>
      <w:lvlText w:val=""/>
      <w:lvlJc w:val="left"/>
      <w:pPr>
        <w:ind w:left="6528" w:hanging="360"/>
      </w:pPr>
      <w:rPr>
        <w:rFonts w:ascii="Wingdings" w:hAnsi="Wingdings" w:hint="default"/>
      </w:rPr>
    </w:lvl>
  </w:abstractNum>
  <w:abstractNum w:abstractNumId="33" w15:restartNumberingAfterBreak="0">
    <w:nsid w:val="5D974729"/>
    <w:multiLevelType w:val="hybridMultilevel"/>
    <w:tmpl w:val="57941DD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60887C93"/>
    <w:multiLevelType w:val="hybridMultilevel"/>
    <w:tmpl w:val="C510AA70"/>
    <w:lvl w:ilvl="0" w:tplc="0C090019">
      <w:start w:val="1"/>
      <w:numFmt w:val="lowerLetter"/>
      <w:lvlText w:val="%1."/>
      <w:lvlJc w:val="left"/>
      <w:pPr>
        <w:ind w:left="720" w:hanging="360"/>
      </w:pPr>
    </w:lvl>
    <w:lvl w:ilvl="1" w:tplc="0C090019">
      <w:start w:val="1"/>
      <w:numFmt w:val="lowerLetter"/>
      <w:lvlText w:val="%2."/>
      <w:lvlJc w:val="left"/>
      <w:pPr>
        <w:ind w:left="643"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C2064DB"/>
    <w:multiLevelType w:val="hybridMultilevel"/>
    <w:tmpl w:val="3CA633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6D1168A9"/>
    <w:multiLevelType w:val="hybridMultilevel"/>
    <w:tmpl w:val="F010254E"/>
    <w:lvl w:ilvl="0" w:tplc="9932A424">
      <w:start w:val="1"/>
      <w:numFmt w:val="bullet"/>
      <w:lvlText w:val=""/>
      <w:lvlJc w:val="left"/>
      <w:pPr>
        <w:ind w:left="720" w:hanging="360"/>
      </w:pPr>
      <w:rPr>
        <w:rFonts w:ascii="Symbol" w:hAnsi="Symbol" w:hint="default"/>
      </w:rPr>
    </w:lvl>
    <w:lvl w:ilvl="1" w:tplc="A95E1B3A" w:tentative="1">
      <w:start w:val="1"/>
      <w:numFmt w:val="bullet"/>
      <w:lvlText w:val="o"/>
      <w:lvlJc w:val="left"/>
      <w:pPr>
        <w:ind w:left="1440" w:hanging="360"/>
      </w:pPr>
      <w:rPr>
        <w:rFonts w:ascii="Courier New" w:hAnsi="Courier New" w:cs="Courier New" w:hint="default"/>
      </w:rPr>
    </w:lvl>
    <w:lvl w:ilvl="2" w:tplc="D5C8E7FE" w:tentative="1">
      <w:start w:val="1"/>
      <w:numFmt w:val="bullet"/>
      <w:lvlText w:val=""/>
      <w:lvlJc w:val="left"/>
      <w:pPr>
        <w:ind w:left="2160" w:hanging="360"/>
      </w:pPr>
      <w:rPr>
        <w:rFonts w:ascii="Wingdings" w:hAnsi="Wingdings" w:hint="default"/>
      </w:rPr>
    </w:lvl>
    <w:lvl w:ilvl="3" w:tplc="B7B076C0" w:tentative="1">
      <w:start w:val="1"/>
      <w:numFmt w:val="bullet"/>
      <w:lvlText w:val=""/>
      <w:lvlJc w:val="left"/>
      <w:pPr>
        <w:ind w:left="2880" w:hanging="360"/>
      </w:pPr>
      <w:rPr>
        <w:rFonts w:ascii="Symbol" w:hAnsi="Symbol" w:hint="default"/>
      </w:rPr>
    </w:lvl>
    <w:lvl w:ilvl="4" w:tplc="279CF224" w:tentative="1">
      <w:start w:val="1"/>
      <w:numFmt w:val="bullet"/>
      <w:lvlText w:val="o"/>
      <w:lvlJc w:val="left"/>
      <w:pPr>
        <w:ind w:left="3600" w:hanging="360"/>
      </w:pPr>
      <w:rPr>
        <w:rFonts w:ascii="Courier New" w:hAnsi="Courier New" w:cs="Courier New" w:hint="default"/>
      </w:rPr>
    </w:lvl>
    <w:lvl w:ilvl="5" w:tplc="10AE200A" w:tentative="1">
      <w:start w:val="1"/>
      <w:numFmt w:val="bullet"/>
      <w:lvlText w:val=""/>
      <w:lvlJc w:val="left"/>
      <w:pPr>
        <w:ind w:left="4320" w:hanging="360"/>
      </w:pPr>
      <w:rPr>
        <w:rFonts w:ascii="Wingdings" w:hAnsi="Wingdings" w:hint="default"/>
      </w:rPr>
    </w:lvl>
    <w:lvl w:ilvl="6" w:tplc="9FB2E846" w:tentative="1">
      <w:start w:val="1"/>
      <w:numFmt w:val="bullet"/>
      <w:lvlText w:val=""/>
      <w:lvlJc w:val="left"/>
      <w:pPr>
        <w:ind w:left="5040" w:hanging="360"/>
      </w:pPr>
      <w:rPr>
        <w:rFonts w:ascii="Symbol" w:hAnsi="Symbol" w:hint="default"/>
      </w:rPr>
    </w:lvl>
    <w:lvl w:ilvl="7" w:tplc="8152A628" w:tentative="1">
      <w:start w:val="1"/>
      <w:numFmt w:val="bullet"/>
      <w:lvlText w:val="o"/>
      <w:lvlJc w:val="left"/>
      <w:pPr>
        <w:ind w:left="5760" w:hanging="360"/>
      </w:pPr>
      <w:rPr>
        <w:rFonts w:ascii="Courier New" w:hAnsi="Courier New" w:cs="Courier New" w:hint="default"/>
      </w:rPr>
    </w:lvl>
    <w:lvl w:ilvl="8" w:tplc="B6046636" w:tentative="1">
      <w:start w:val="1"/>
      <w:numFmt w:val="bullet"/>
      <w:lvlText w:val=""/>
      <w:lvlJc w:val="left"/>
      <w:pPr>
        <w:ind w:left="6480" w:hanging="360"/>
      </w:pPr>
      <w:rPr>
        <w:rFonts w:ascii="Wingdings" w:hAnsi="Wingdings" w:hint="default"/>
      </w:rPr>
    </w:lvl>
  </w:abstractNum>
  <w:abstractNum w:abstractNumId="37" w15:restartNumberingAfterBreak="0">
    <w:nsid w:val="6D63333B"/>
    <w:multiLevelType w:val="hybridMultilevel"/>
    <w:tmpl w:val="43CC4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F3E7B92"/>
    <w:multiLevelType w:val="hybridMultilevel"/>
    <w:tmpl w:val="B29E0926"/>
    <w:lvl w:ilvl="0" w:tplc="51EE969A">
      <w:start w:val="1"/>
      <w:numFmt w:val="bullet"/>
      <w:lvlText w:val=""/>
      <w:lvlJc w:val="left"/>
      <w:pPr>
        <w:ind w:left="1883" w:hanging="360"/>
      </w:pPr>
      <w:rPr>
        <w:rFonts w:ascii="Symbol" w:hAnsi="Symbol" w:hint="default"/>
        <w:color w:val="auto"/>
      </w:rPr>
    </w:lvl>
    <w:lvl w:ilvl="1" w:tplc="0C090003" w:tentative="1">
      <w:start w:val="1"/>
      <w:numFmt w:val="bullet"/>
      <w:lvlText w:val="o"/>
      <w:lvlJc w:val="left"/>
      <w:pPr>
        <w:ind w:left="2603" w:hanging="360"/>
      </w:pPr>
      <w:rPr>
        <w:rFonts w:ascii="Courier New" w:hAnsi="Courier New" w:cs="Courier New" w:hint="default"/>
      </w:rPr>
    </w:lvl>
    <w:lvl w:ilvl="2" w:tplc="0C090005" w:tentative="1">
      <w:start w:val="1"/>
      <w:numFmt w:val="bullet"/>
      <w:lvlText w:val=""/>
      <w:lvlJc w:val="left"/>
      <w:pPr>
        <w:ind w:left="3323" w:hanging="360"/>
      </w:pPr>
      <w:rPr>
        <w:rFonts w:ascii="Wingdings" w:hAnsi="Wingdings" w:hint="default"/>
      </w:rPr>
    </w:lvl>
    <w:lvl w:ilvl="3" w:tplc="0C090001" w:tentative="1">
      <w:start w:val="1"/>
      <w:numFmt w:val="bullet"/>
      <w:lvlText w:val=""/>
      <w:lvlJc w:val="left"/>
      <w:pPr>
        <w:ind w:left="4043" w:hanging="360"/>
      </w:pPr>
      <w:rPr>
        <w:rFonts w:ascii="Symbol" w:hAnsi="Symbol" w:hint="default"/>
      </w:rPr>
    </w:lvl>
    <w:lvl w:ilvl="4" w:tplc="0C090003" w:tentative="1">
      <w:start w:val="1"/>
      <w:numFmt w:val="bullet"/>
      <w:lvlText w:val="o"/>
      <w:lvlJc w:val="left"/>
      <w:pPr>
        <w:ind w:left="4763" w:hanging="360"/>
      </w:pPr>
      <w:rPr>
        <w:rFonts w:ascii="Courier New" w:hAnsi="Courier New" w:cs="Courier New" w:hint="default"/>
      </w:rPr>
    </w:lvl>
    <w:lvl w:ilvl="5" w:tplc="0C090005" w:tentative="1">
      <w:start w:val="1"/>
      <w:numFmt w:val="bullet"/>
      <w:lvlText w:val=""/>
      <w:lvlJc w:val="left"/>
      <w:pPr>
        <w:ind w:left="5483" w:hanging="360"/>
      </w:pPr>
      <w:rPr>
        <w:rFonts w:ascii="Wingdings" w:hAnsi="Wingdings" w:hint="default"/>
      </w:rPr>
    </w:lvl>
    <w:lvl w:ilvl="6" w:tplc="0C090001" w:tentative="1">
      <w:start w:val="1"/>
      <w:numFmt w:val="bullet"/>
      <w:lvlText w:val=""/>
      <w:lvlJc w:val="left"/>
      <w:pPr>
        <w:ind w:left="6203" w:hanging="360"/>
      </w:pPr>
      <w:rPr>
        <w:rFonts w:ascii="Symbol" w:hAnsi="Symbol" w:hint="default"/>
      </w:rPr>
    </w:lvl>
    <w:lvl w:ilvl="7" w:tplc="0C090003" w:tentative="1">
      <w:start w:val="1"/>
      <w:numFmt w:val="bullet"/>
      <w:lvlText w:val="o"/>
      <w:lvlJc w:val="left"/>
      <w:pPr>
        <w:ind w:left="6923" w:hanging="360"/>
      </w:pPr>
      <w:rPr>
        <w:rFonts w:ascii="Courier New" w:hAnsi="Courier New" w:cs="Courier New" w:hint="default"/>
      </w:rPr>
    </w:lvl>
    <w:lvl w:ilvl="8" w:tplc="0C090005" w:tentative="1">
      <w:start w:val="1"/>
      <w:numFmt w:val="bullet"/>
      <w:lvlText w:val=""/>
      <w:lvlJc w:val="left"/>
      <w:pPr>
        <w:ind w:left="7643" w:hanging="360"/>
      </w:pPr>
      <w:rPr>
        <w:rFonts w:ascii="Wingdings" w:hAnsi="Wingdings" w:hint="default"/>
      </w:rPr>
    </w:lvl>
  </w:abstractNum>
  <w:abstractNum w:abstractNumId="39" w15:restartNumberingAfterBreak="0">
    <w:nsid w:val="746A4B60"/>
    <w:multiLevelType w:val="hybridMultilevel"/>
    <w:tmpl w:val="6D3E81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57D1B05"/>
    <w:multiLevelType w:val="hybridMultilevel"/>
    <w:tmpl w:val="031EE816"/>
    <w:lvl w:ilvl="0" w:tplc="E78A409A">
      <w:start w:val="1"/>
      <w:numFmt w:val="decimal"/>
      <w:lvlText w:val="%1."/>
      <w:lvlJc w:val="left"/>
      <w:pPr>
        <w:ind w:left="502" w:hanging="360"/>
      </w:pPr>
      <w:rPr>
        <w:rFonts w:hint="default"/>
        <w:b w:val="0"/>
        <w:i w:val="0"/>
        <w:sz w:val="22"/>
        <w:szCs w:val="22"/>
      </w:rPr>
    </w:lvl>
    <w:lvl w:ilvl="1" w:tplc="AEFA5EC2">
      <w:start w:val="1"/>
      <w:numFmt w:val="lowerLetter"/>
      <w:lvlText w:val="%2."/>
      <w:lvlJc w:val="left"/>
      <w:pPr>
        <w:ind w:left="1222" w:hanging="360"/>
      </w:pPr>
    </w:lvl>
    <w:lvl w:ilvl="2" w:tplc="D2163EFA" w:tentative="1">
      <w:start w:val="1"/>
      <w:numFmt w:val="lowerRoman"/>
      <w:lvlText w:val="%3."/>
      <w:lvlJc w:val="right"/>
      <w:pPr>
        <w:ind w:left="1942" w:hanging="180"/>
      </w:pPr>
    </w:lvl>
    <w:lvl w:ilvl="3" w:tplc="81A4DCD4" w:tentative="1">
      <w:start w:val="1"/>
      <w:numFmt w:val="decimal"/>
      <w:lvlText w:val="%4."/>
      <w:lvlJc w:val="left"/>
      <w:pPr>
        <w:ind w:left="2662" w:hanging="360"/>
      </w:pPr>
    </w:lvl>
    <w:lvl w:ilvl="4" w:tplc="350EABE2" w:tentative="1">
      <w:start w:val="1"/>
      <w:numFmt w:val="lowerLetter"/>
      <w:lvlText w:val="%5."/>
      <w:lvlJc w:val="left"/>
      <w:pPr>
        <w:ind w:left="3382" w:hanging="360"/>
      </w:pPr>
    </w:lvl>
    <w:lvl w:ilvl="5" w:tplc="7CE86A38" w:tentative="1">
      <w:start w:val="1"/>
      <w:numFmt w:val="lowerRoman"/>
      <w:lvlText w:val="%6."/>
      <w:lvlJc w:val="right"/>
      <w:pPr>
        <w:ind w:left="4102" w:hanging="180"/>
      </w:pPr>
    </w:lvl>
    <w:lvl w:ilvl="6" w:tplc="657CDA2A" w:tentative="1">
      <w:start w:val="1"/>
      <w:numFmt w:val="decimal"/>
      <w:lvlText w:val="%7."/>
      <w:lvlJc w:val="left"/>
      <w:pPr>
        <w:ind w:left="4822" w:hanging="360"/>
      </w:pPr>
    </w:lvl>
    <w:lvl w:ilvl="7" w:tplc="29B453A0" w:tentative="1">
      <w:start w:val="1"/>
      <w:numFmt w:val="lowerLetter"/>
      <w:lvlText w:val="%8."/>
      <w:lvlJc w:val="left"/>
      <w:pPr>
        <w:ind w:left="5542" w:hanging="360"/>
      </w:pPr>
    </w:lvl>
    <w:lvl w:ilvl="8" w:tplc="9F6C85F8" w:tentative="1">
      <w:start w:val="1"/>
      <w:numFmt w:val="lowerRoman"/>
      <w:lvlText w:val="%9."/>
      <w:lvlJc w:val="right"/>
      <w:pPr>
        <w:ind w:left="6262" w:hanging="180"/>
      </w:pPr>
    </w:lvl>
  </w:abstractNum>
  <w:abstractNum w:abstractNumId="41" w15:restartNumberingAfterBreak="0">
    <w:nsid w:val="76974C8B"/>
    <w:multiLevelType w:val="hybridMultilevel"/>
    <w:tmpl w:val="204A0EC6"/>
    <w:lvl w:ilvl="0" w:tplc="0C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rFonts w:hint="default"/>
        <w:b w:val="0"/>
        <w:i w:val="0"/>
        <w:color w:val="auto"/>
      </w:rPr>
    </w:lvl>
    <w:lvl w:ilvl="3" w:tplc="FFFFFFFF">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74B4777"/>
    <w:multiLevelType w:val="hybridMultilevel"/>
    <w:tmpl w:val="D8DE6E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8EB2516"/>
    <w:multiLevelType w:val="hybridMultilevel"/>
    <w:tmpl w:val="DC3EC2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94B025D"/>
    <w:multiLevelType w:val="hybridMultilevel"/>
    <w:tmpl w:val="C5D281CA"/>
    <w:lvl w:ilvl="0" w:tplc="0C090019">
      <w:start w:val="1"/>
      <w:numFmt w:val="lowerLetter"/>
      <w:lvlText w:val="%1."/>
      <w:lvlJc w:val="left"/>
      <w:pPr>
        <w:ind w:left="720" w:hanging="360"/>
      </w:p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45" w15:restartNumberingAfterBreak="0">
    <w:nsid w:val="7A305ABB"/>
    <w:multiLevelType w:val="hybridMultilevel"/>
    <w:tmpl w:val="06E4BF7E"/>
    <w:lvl w:ilvl="0" w:tplc="85628808">
      <w:start w:val="1"/>
      <w:numFmt w:val="lowerRoman"/>
      <w:lvlText w:val="(%1)"/>
      <w:lvlJc w:val="right"/>
      <w:pPr>
        <w:ind w:left="1800" w:hanging="360"/>
      </w:pPr>
      <w:rPr>
        <w:rFonts w:hint="default"/>
        <w:b w:val="0"/>
        <w:i w:val="0"/>
        <w:color w:val="auto"/>
      </w:rPr>
    </w:lvl>
    <w:lvl w:ilvl="1" w:tplc="0C090019" w:tentative="1">
      <w:start w:val="1"/>
      <w:numFmt w:val="lowerLetter"/>
      <w:lvlText w:val="%2."/>
      <w:lvlJc w:val="left"/>
      <w:pPr>
        <w:ind w:left="2520" w:hanging="360"/>
      </w:pPr>
    </w:lvl>
    <w:lvl w:ilvl="2" w:tplc="0C09001B">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46" w15:restartNumberingAfterBreak="0">
    <w:nsid w:val="7D9E6643"/>
    <w:multiLevelType w:val="hybridMultilevel"/>
    <w:tmpl w:val="C848F224"/>
    <w:lvl w:ilvl="0" w:tplc="0FC42074">
      <w:start w:val="1"/>
      <w:numFmt w:val="lowerRoman"/>
      <w:lvlText w:val="(%1)"/>
      <w:lvlJc w:val="right"/>
      <w:pPr>
        <w:tabs>
          <w:tab w:val="num" w:pos="1620"/>
        </w:tabs>
        <w:ind w:left="1620" w:hanging="18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num w:numId="1" w16cid:durableId="106855720">
    <w:abstractNumId w:val="9"/>
  </w:num>
  <w:num w:numId="2" w16cid:durableId="696661073">
    <w:abstractNumId w:val="11"/>
  </w:num>
  <w:num w:numId="3" w16cid:durableId="1836677590">
    <w:abstractNumId w:val="14"/>
  </w:num>
  <w:num w:numId="4" w16cid:durableId="515727277">
    <w:abstractNumId w:val="31"/>
  </w:num>
  <w:num w:numId="5" w16cid:durableId="1203202271">
    <w:abstractNumId w:val="23"/>
  </w:num>
  <w:num w:numId="6" w16cid:durableId="489948425">
    <w:abstractNumId w:val="20"/>
  </w:num>
  <w:num w:numId="7" w16cid:durableId="1000353689">
    <w:abstractNumId w:val="17"/>
  </w:num>
  <w:num w:numId="8" w16cid:durableId="271206605">
    <w:abstractNumId w:val="19"/>
  </w:num>
  <w:num w:numId="9" w16cid:durableId="1127547778">
    <w:abstractNumId w:val="1"/>
  </w:num>
  <w:num w:numId="10" w16cid:durableId="244725059">
    <w:abstractNumId w:val="40"/>
  </w:num>
  <w:num w:numId="11" w16cid:durableId="1810901326">
    <w:abstractNumId w:val="25"/>
  </w:num>
  <w:num w:numId="12" w16cid:durableId="626546331">
    <w:abstractNumId w:val="4"/>
  </w:num>
  <w:num w:numId="13" w16cid:durableId="202324914">
    <w:abstractNumId w:val="36"/>
  </w:num>
  <w:num w:numId="14" w16cid:durableId="14998053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1205433">
    <w:abstractNumId w:val="3"/>
  </w:num>
  <w:num w:numId="16" w16cid:durableId="617837665">
    <w:abstractNumId w:val="32"/>
  </w:num>
  <w:num w:numId="17" w16cid:durableId="1049570730">
    <w:abstractNumId w:val="24"/>
  </w:num>
  <w:num w:numId="18" w16cid:durableId="786004359">
    <w:abstractNumId w:val="27"/>
  </w:num>
  <w:num w:numId="19" w16cid:durableId="820119278">
    <w:abstractNumId w:val="10"/>
  </w:num>
  <w:num w:numId="20" w16cid:durableId="409817943">
    <w:abstractNumId w:val="38"/>
  </w:num>
  <w:num w:numId="21" w16cid:durableId="5062597">
    <w:abstractNumId w:val="13"/>
  </w:num>
  <w:num w:numId="22" w16cid:durableId="897472969">
    <w:abstractNumId w:val="15"/>
  </w:num>
  <w:num w:numId="23" w16cid:durableId="753431089">
    <w:abstractNumId w:val="21"/>
  </w:num>
  <w:num w:numId="24" w16cid:durableId="90594303">
    <w:abstractNumId w:val="22"/>
  </w:num>
  <w:num w:numId="25" w16cid:durableId="258176748">
    <w:abstractNumId w:val="7"/>
  </w:num>
  <w:num w:numId="26" w16cid:durableId="814108055">
    <w:abstractNumId w:val="5"/>
  </w:num>
  <w:num w:numId="27" w16cid:durableId="1750804135">
    <w:abstractNumId w:val="12"/>
  </w:num>
  <w:num w:numId="28" w16cid:durableId="1890679073">
    <w:abstractNumId w:val="8"/>
  </w:num>
  <w:num w:numId="29" w16cid:durableId="692533349">
    <w:abstractNumId w:val="26"/>
  </w:num>
  <w:num w:numId="30" w16cid:durableId="1944340879">
    <w:abstractNumId w:val="0"/>
  </w:num>
  <w:num w:numId="31" w16cid:durableId="1782338327">
    <w:abstractNumId w:val="35"/>
  </w:num>
  <w:num w:numId="32" w16cid:durableId="881282606">
    <w:abstractNumId w:val="2"/>
  </w:num>
  <w:num w:numId="33" w16cid:durableId="435634130">
    <w:abstractNumId w:val="30"/>
  </w:num>
  <w:num w:numId="34" w16cid:durableId="653803307">
    <w:abstractNumId w:val="37"/>
  </w:num>
  <w:num w:numId="35" w16cid:durableId="597832082">
    <w:abstractNumId w:val="46"/>
  </w:num>
  <w:num w:numId="36" w16cid:durableId="1431731366">
    <w:abstractNumId w:val="34"/>
  </w:num>
  <w:num w:numId="37" w16cid:durableId="1496219332">
    <w:abstractNumId w:val="29"/>
  </w:num>
  <w:num w:numId="38" w16cid:durableId="1621065034">
    <w:abstractNumId w:val="44"/>
  </w:num>
  <w:num w:numId="39" w16cid:durableId="340818503">
    <w:abstractNumId w:val="18"/>
  </w:num>
  <w:num w:numId="40" w16cid:durableId="695617970">
    <w:abstractNumId w:val="45"/>
  </w:num>
  <w:num w:numId="41" w16cid:durableId="1311516956">
    <w:abstractNumId w:val="6"/>
  </w:num>
  <w:num w:numId="42" w16cid:durableId="281499140">
    <w:abstractNumId w:val="16"/>
  </w:num>
  <w:num w:numId="43" w16cid:durableId="962272347">
    <w:abstractNumId w:val="42"/>
  </w:num>
  <w:num w:numId="44" w16cid:durableId="960842920">
    <w:abstractNumId w:val="41"/>
  </w:num>
  <w:num w:numId="45" w16cid:durableId="839976165">
    <w:abstractNumId w:val="39"/>
  </w:num>
  <w:num w:numId="46" w16cid:durableId="1626043192">
    <w:abstractNumId w:val="43"/>
  </w:num>
  <w:num w:numId="47" w16cid:durableId="1273517433">
    <w:abstractNumId w:val="33"/>
  </w:num>
  <w:num w:numId="48" w16cid:durableId="9537445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cRng" w:val="1"/>
    <w:docVar w:name="ccTitle" w:val="MyPIRSTable1_1"/>
    <w:docVar w:name="ccTxt" w:val="1"/>
  </w:docVars>
  <w:rsids>
    <w:rsidRoot w:val="00084618"/>
    <w:rsid w:val="00000663"/>
    <w:rsid w:val="00000D50"/>
    <w:rsid w:val="00000E06"/>
    <w:rsid w:val="0000188A"/>
    <w:rsid w:val="0000203D"/>
    <w:rsid w:val="0000248F"/>
    <w:rsid w:val="00002E0C"/>
    <w:rsid w:val="00002E9D"/>
    <w:rsid w:val="0000315D"/>
    <w:rsid w:val="000034D1"/>
    <w:rsid w:val="00003EE7"/>
    <w:rsid w:val="00004471"/>
    <w:rsid w:val="000044D0"/>
    <w:rsid w:val="000050D9"/>
    <w:rsid w:val="0000588C"/>
    <w:rsid w:val="00005AE0"/>
    <w:rsid w:val="00005B66"/>
    <w:rsid w:val="00005D83"/>
    <w:rsid w:val="00006C57"/>
    <w:rsid w:val="0000725D"/>
    <w:rsid w:val="00007D7D"/>
    <w:rsid w:val="0001031B"/>
    <w:rsid w:val="00011519"/>
    <w:rsid w:val="00011997"/>
    <w:rsid w:val="00011C30"/>
    <w:rsid w:val="00011D28"/>
    <w:rsid w:val="0001240B"/>
    <w:rsid w:val="00013145"/>
    <w:rsid w:val="00015951"/>
    <w:rsid w:val="00016D48"/>
    <w:rsid w:val="00017220"/>
    <w:rsid w:val="00017AAD"/>
    <w:rsid w:val="00017C74"/>
    <w:rsid w:val="00017CAE"/>
    <w:rsid w:val="000209C0"/>
    <w:rsid w:val="00022382"/>
    <w:rsid w:val="00022568"/>
    <w:rsid w:val="00022801"/>
    <w:rsid w:val="00022A48"/>
    <w:rsid w:val="00022D71"/>
    <w:rsid w:val="0002364B"/>
    <w:rsid w:val="00023823"/>
    <w:rsid w:val="00023AD9"/>
    <w:rsid w:val="00023D82"/>
    <w:rsid w:val="00024F70"/>
    <w:rsid w:val="00026506"/>
    <w:rsid w:val="00026886"/>
    <w:rsid w:val="00026E33"/>
    <w:rsid w:val="0002752B"/>
    <w:rsid w:val="000277FF"/>
    <w:rsid w:val="00027810"/>
    <w:rsid w:val="000279F7"/>
    <w:rsid w:val="00027B54"/>
    <w:rsid w:val="0003003A"/>
    <w:rsid w:val="00030893"/>
    <w:rsid w:val="00030E13"/>
    <w:rsid w:val="00030F0C"/>
    <w:rsid w:val="000313A8"/>
    <w:rsid w:val="000322F2"/>
    <w:rsid w:val="00032522"/>
    <w:rsid w:val="000327C3"/>
    <w:rsid w:val="00032D65"/>
    <w:rsid w:val="00032E0F"/>
    <w:rsid w:val="000332B4"/>
    <w:rsid w:val="00033669"/>
    <w:rsid w:val="00033F85"/>
    <w:rsid w:val="0003408E"/>
    <w:rsid w:val="000343A1"/>
    <w:rsid w:val="00034FD4"/>
    <w:rsid w:val="00035219"/>
    <w:rsid w:val="0003558E"/>
    <w:rsid w:val="00035E6B"/>
    <w:rsid w:val="0003624D"/>
    <w:rsid w:val="000363F8"/>
    <w:rsid w:val="00036649"/>
    <w:rsid w:val="00036832"/>
    <w:rsid w:val="00036C04"/>
    <w:rsid w:val="00037182"/>
    <w:rsid w:val="00037E2C"/>
    <w:rsid w:val="00041628"/>
    <w:rsid w:val="00041FF3"/>
    <w:rsid w:val="000420C4"/>
    <w:rsid w:val="00042129"/>
    <w:rsid w:val="0004227C"/>
    <w:rsid w:val="0004260C"/>
    <w:rsid w:val="000427BE"/>
    <w:rsid w:val="000429B7"/>
    <w:rsid w:val="00042FA2"/>
    <w:rsid w:val="000432EA"/>
    <w:rsid w:val="0004386E"/>
    <w:rsid w:val="00043A69"/>
    <w:rsid w:val="00043CA8"/>
    <w:rsid w:val="00044096"/>
    <w:rsid w:val="000443FA"/>
    <w:rsid w:val="00045756"/>
    <w:rsid w:val="00045952"/>
    <w:rsid w:val="00045BCC"/>
    <w:rsid w:val="000462F2"/>
    <w:rsid w:val="00046A14"/>
    <w:rsid w:val="00046CC6"/>
    <w:rsid w:val="000471DF"/>
    <w:rsid w:val="000478C8"/>
    <w:rsid w:val="00047FEA"/>
    <w:rsid w:val="0005018D"/>
    <w:rsid w:val="00050DFA"/>
    <w:rsid w:val="00051B70"/>
    <w:rsid w:val="00051BD7"/>
    <w:rsid w:val="00051CCE"/>
    <w:rsid w:val="00051CDD"/>
    <w:rsid w:val="00052127"/>
    <w:rsid w:val="000532AD"/>
    <w:rsid w:val="0005342E"/>
    <w:rsid w:val="0005425C"/>
    <w:rsid w:val="000544FC"/>
    <w:rsid w:val="00055B03"/>
    <w:rsid w:val="00055B07"/>
    <w:rsid w:val="00055DFD"/>
    <w:rsid w:val="000563E6"/>
    <w:rsid w:val="000565FD"/>
    <w:rsid w:val="00057196"/>
    <w:rsid w:val="00057200"/>
    <w:rsid w:val="00057247"/>
    <w:rsid w:val="00057715"/>
    <w:rsid w:val="00057EAF"/>
    <w:rsid w:val="00057F56"/>
    <w:rsid w:val="000608C1"/>
    <w:rsid w:val="00060F6A"/>
    <w:rsid w:val="00061C8B"/>
    <w:rsid w:val="000620B2"/>
    <w:rsid w:val="00062194"/>
    <w:rsid w:val="000621E1"/>
    <w:rsid w:val="0006223D"/>
    <w:rsid w:val="00063261"/>
    <w:rsid w:val="00063F13"/>
    <w:rsid w:val="00066758"/>
    <w:rsid w:val="000668C2"/>
    <w:rsid w:val="00066A2B"/>
    <w:rsid w:val="00066ABA"/>
    <w:rsid w:val="00066EC8"/>
    <w:rsid w:val="00067A6F"/>
    <w:rsid w:val="00070782"/>
    <w:rsid w:val="00070BDD"/>
    <w:rsid w:val="00070C17"/>
    <w:rsid w:val="000712FC"/>
    <w:rsid w:val="00071C3E"/>
    <w:rsid w:val="00071CC1"/>
    <w:rsid w:val="00072256"/>
    <w:rsid w:val="00072468"/>
    <w:rsid w:val="0007249A"/>
    <w:rsid w:val="00072610"/>
    <w:rsid w:val="00072689"/>
    <w:rsid w:val="000730A4"/>
    <w:rsid w:val="0007325F"/>
    <w:rsid w:val="000735F7"/>
    <w:rsid w:val="000743D9"/>
    <w:rsid w:val="00074605"/>
    <w:rsid w:val="0007528C"/>
    <w:rsid w:val="00075687"/>
    <w:rsid w:val="00075834"/>
    <w:rsid w:val="000759DB"/>
    <w:rsid w:val="00075FE3"/>
    <w:rsid w:val="0007681C"/>
    <w:rsid w:val="00080AD0"/>
    <w:rsid w:val="00080CB0"/>
    <w:rsid w:val="00080D0E"/>
    <w:rsid w:val="00080FFD"/>
    <w:rsid w:val="00081102"/>
    <w:rsid w:val="00081A08"/>
    <w:rsid w:val="00083128"/>
    <w:rsid w:val="00083581"/>
    <w:rsid w:val="00083C63"/>
    <w:rsid w:val="00083FCD"/>
    <w:rsid w:val="0008456E"/>
    <w:rsid w:val="00084618"/>
    <w:rsid w:val="0008485D"/>
    <w:rsid w:val="00085385"/>
    <w:rsid w:val="000859BD"/>
    <w:rsid w:val="000868E9"/>
    <w:rsid w:val="00086BB3"/>
    <w:rsid w:val="00086DA7"/>
    <w:rsid w:val="00086DE1"/>
    <w:rsid w:val="00087A08"/>
    <w:rsid w:val="00087CB5"/>
    <w:rsid w:val="00090209"/>
    <w:rsid w:val="000907DC"/>
    <w:rsid w:val="00090F7B"/>
    <w:rsid w:val="00090F7C"/>
    <w:rsid w:val="00091079"/>
    <w:rsid w:val="00091988"/>
    <w:rsid w:val="00091A44"/>
    <w:rsid w:val="00091EA9"/>
    <w:rsid w:val="000922E5"/>
    <w:rsid w:val="000923C0"/>
    <w:rsid w:val="00092985"/>
    <w:rsid w:val="00093125"/>
    <w:rsid w:val="000933DD"/>
    <w:rsid w:val="000937C0"/>
    <w:rsid w:val="00093EE6"/>
    <w:rsid w:val="00094031"/>
    <w:rsid w:val="0009425D"/>
    <w:rsid w:val="000943A4"/>
    <w:rsid w:val="000943B2"/>
    <w:rsid w:val="00094E09"/>
    <w:rsid w:val="00094EE7"/>
    <w:rsid w:val="000967FE"/>
    <w:rsid w:val="000968C9"/>
    <w:rsid w:val="00096B67"/>
    <w:rsid w:val="00097774"/>
    <w:rsid w:val="00097D14"/>
    <w:rsid w:val="000A0AE1"/>
    <w:rsid w:val="000A0E98"/>
    <w:rsid w:val="000A1729"/>
    <w:rsid w:val="000A18F7"/>
    <w:rsid w:val="000A1CDA"/>
    <w:rsid w:val="000A28B2"/>
    <w:rsid w:val="000A299E"/>
    <w:rsid w:val="000A2A3B"/>
    <w:rsid w:val="000A38E6"/>
    <w:rsid w:val="000A3A74"/>
    <w:rsid w:val="000A46B1"/>
    <w:rsid w:val="000A4D0D"/>
    <w:rsid w:val="000A4FEB"/>
    <w:rsid w:val="000A51D1"/>
    <w:rsid w:val="000A5236"/>
    <w:rsid w:val="000A58CF"/>
    <w:rsid w:val="000A5C2C"/>
    <w:rsid w:val="000A5DCE"/>
    <w:rsid w:val="000A61BF"/>
    <w:rsid w:val="000A687F"/>
    <w:rsid w:val="000A6A33"/>
    <w:rsid w:val="000A6D29"/>
    <w:rsid w:val="000A6D82"/>
    <w:rsid w:val="000A77B6"/>
    <w:rsid w:val="000A79C2"/>
    <w:rsid w:val="000A7CD5"/>
    <w:rsid w:val="000A7FB3"/>
    <w:rsid w:val="000B015E"/>
    <w:rsid w:val="000B02AA"/>
    <w:rsid w:val="000B059B"/>
    <w:rsid w:val="000B0F0C"/>
    <w:rsid w:val="000B1049"/>
    <w:rsid w:val="000B1068"/>
    <w:rsid w:val="000B2519"/>
    <w:rsid w:val="000B25DA"/>
    <w:rsid w:val="000B2934"/>
    <w:rsid w:val="000B2BA0"/>
    <w:rsid w:val="000B31AF"/>
    <w:rsid w:val="000B330D"/>
    <w:rsid w:val="000B33E9"/>
    <w:rsid w:val="000B40F1"/>
    <w:rsid w:val="000B48CA"/>
    <w:rsid w:val="000B498D"/>
    <w:rsid w:val="000B5058"/>
    <w:rsid w:val="000B54A6"/>
    <w:rsid w:val="000B5A31"/>
    <w:rsid w:val="000B63D1"/>
    <w:rsid w:val="000B6DC6"/>
    <w:rsid w:val="000B6E96"/>
    <w:rsid w:val="000B785E"/>
    <w:rsid w:val="000B7CAD"/>
    <w:rsid w:val="000C01E1"/>
    <w:rsid w:val="000C026F"/>
    <w:rsid w:val="000C0A2D"/>
    <w:rsid w:val="000C1522"/>
    <w:rsid w:val="000C1FBD"/>
    <w:rsid w:val="000C2405"/>
    <w:rsid w:val="000C2946"/>
    <w:rsid w:val="000C29AD"/>
    <w:rsid w:val="000C2E8F"/>
    <w:rsid w:val="000C3FB3"/>
    <w:rsid w:val="000C4031"/>
    <w:rsid w:val="000C530D"/>
    <w:rsid w:val="000C5466"/>
    <w:rsid w:val="000C5B79"/>
    <w:rsid w:val="000C5F7B"/>
    <w:rsid w:val="000C6F22"/>
    <w:rsid w:val="000C73D0"/>
    <w:rsid w:val="000D043B"/>
    <w:rsid w:val="000D0E6E"/>
    <w:rsid w:val="000D19CC"/>
    <w:rsid w:val="000D1E07"/>
    <w:rsid w:val="000D1FF7"/>
    <w:rsid w:val="000D22EC"/>
    <w:rsid w:val="000D290D"/>
    <w:rsid w:val="000D32F1"/>
    <w:rsid w:val="000D360F"/>
    <w:rsid w:val="000D38BB"/>
    <w:rsid w:val="000D45B7"/>
    <w:rsid w:val="000D4CF6"/>
    <w:rsid w:val="000D5441"/>
    <w:rsid w:val="000D595C"/>
    <w:rsid w:val="000D59A4"/>
    <w:rsid w:val="000D7200"/>
    <w:rsid w:val="000D7AB8"/>
    <w:rsid w:val="000D7BEC"/>
    <w:rsid w:val="000D7F69"/>
    <w:rsid w:val="000E0CE1"/>
    <w:rsid w:val="000E1122"/>
    <w:rsid w:val="000E1191"/>
    <w:rsid w:val="000E1D63"/>
    <w:rsid w:val="000E23F6"/>
    <w:rsid w:val="000E2520"/>
    <w:rsid w:val="000E2B24"/>
    <w:rsid w:val="000E3EE1"/>
    <w:rsid w:val="000E3FB5"/>
    <w:rsid w:val="000E43B2"/>
    <w:rsid w:val="000E489D"/>
    <w:rsid w:val="000E4929"/>
    <w:rsid w:val="000E5318"/>
    <w:rsid w:val="000E5F47"/>
    <w:rsid w:val="000E6016"/>
    <w:rsid w:val="000E612A"/>
    <w:rsid w:val="000E6894"/>
    <w:rsid w:val="000E6BF9"/>
    <w:rsid w:val="000E7117"/>
    <w:rsid w:val="000E7217"/>
    <w:rsid w:val="000E7F01"/>
    <w:rsid w:val="000F08EF"/>
    <w:rsid w:val="000F0983"/>
    <w:rsid w:val="000F0BA5"/>
    <w:rsid w:val="000F0D2C"/>
    <w:rsid w:val="000F3AB8"/>
    <w:rsid w:val="000F3E09"/>
    <w:rsid w:val="000F46ED"/>
    <w:rsid w:val="000F478D"/>
    <w:rsid w:val="000F49F1"/>
    <w:rsid w:val="000F4AA6"/>
    <w:rsid w:val="000F53C7"/>
    <w:rsid w:val="000F5701"/>
    <w:rsid w:val="000F5DF8"/>
    <w:rsid w:val="000F60BE"/>
    <w:rsid w:val="000F69F3"/>
    <w:rsid w:val="000F6A41"/>
    <w:rsid w:val="000F75F8"/>
    <w:rsid w:val="000F78FB"/>
    <w:rsid w:val="000F7F5C"/>
    <w:rsid w:val="0010001E"/>
    <w:rsid w:val="00100D44"/>
    <w:rsid w:val="001019BB"/>
    <w:rsid w:val="00101A44"/>
    <w:rsid w:val="00101A4C"/>
    <w:rsid w:val="00101EBA"/>
    <w:rsid w:val="001022D1"/>
    <w:rsid w:val="001027ED"/>
    <w:rsid w:val="001028E3"/>
    <w:rsid w:val="00102C3F"/>
    <w:rsid w:val="00102C67"/>
    <w:rsid w:val="00102CD1"/>
    <w:rsid w:val="0010306E"/>
    <w:rsid w:val="00103553"/>
    <w:rsid w:val="0010371B"/>
    <w:rsid w:val="001037B2"/>
    <w:rsid w:val="00103847"/>
    <w:rsid w:val="00104049"/>
    <w:rsid w:val="001042D6"/>
    <w:rsid w:val="001047DE"/>
    <w:rsid w:val="001047EA"/>
    <w:rsid w:val="00105109"/>
    <w:rsid w:val="0010513A"/>
    <w:rsid w:val="001054AE"/>
    <w:rsid w:val="001054D5"/>
    <w:rsid w:val="00105621"/>
    <w:rsid w:val="00105AFA"/>
    <w:rsid w:val="0010650A"/>
    <w:rsid w:val="00107701"/>
    <w:rsid w:val="00107C90"/>
    <w:rsid w:val="00107D60"/>
    <w:rsid w:val="0011002F"/>
    <w:rsid w:val="00110093"/>
    <w:rsid w:val="0011068B"/>
    <w:rsid w:val="00110943"/>
    <w:rsid w:val="0011107F"/>
    <w:rsid w:val="00112AAC"/>
    <w:rsid w:val="00113141"/>
    <w:rsid w:val="00113294"/>
    <w:rsid w:val="00113FE0"/>
    <w:rsid w:val="001141D7"/>
    <w:rsid w:val="00114266"/>
    <w:rsid w:val="0011429A"/>
    <w:rsid w:val="00114906"/>
    <w:rsid w:val="00114F15"/>
    <w:rsid w:val="00115638"/>
    <w:rsid w:val="00115B74"/>
    <w:rsid w:val="001162DF"/>
    <w:rsid w:val="0011635D"/>
    <w:rsid w:val="0011723C"/>
    <w:rsid w:val="001174B9"/>
    <w:rsid w:val="00117C55"/>
    <w:rsid w:val="00120877"/>
    <w:rsid w:val="00120CC3"/>
    <w:rsid w:val="00121150"/>
    <w:rsid w:val="00121749"/>
    <w:rsid w:val="001218EF"/>
    <w:rsid w:val="0012324F"/>
    <w:rsid w:val="00123BB8"/>
    <w:rsid w:val="00124AD9"/>
    <w:rsid w:val="00124AFE"/>
    <w:rsid w:val="00124D14"/>
    <w:rsid w:val="00125A06"/>
    <w:rsid w:val="001262DF"/>
    <w:rsid w:val="0012691C"/>
    <w:rsid w:val="00126D40"/>
    <w:rsid w:val="001275B1"/>
    <w:rsid w:val="00127796"/>
    <w:rsid w:val="00127BEB"/>
    <w:rsid w:val="00130398"/>
    <w:rsid w:val="001305A1"/>
    <w:rsid w:val="001305BD"/>
    <w:rsid w:val="00130679"/>
    <w:rsid w:val="001306FE"/>
    <w:rsid w:val="00130C55"/>
    <w:rsid w:val="00130E78"/>
    <w:rsid w:val="00131791"/>
    <w:rsid w:val="00131AD2"/>
    <w:rsid w:val="00131B54"/>
    <w:rsid w:val="00131C3B"/>
    <w:rsid w:val="00131EE2"/>
    <w:rsid w:val="00132137"/>
    <w:rsid w:val="00132476"/>
    <w:rsid w:val="00132C31"/>
    <w:rsid w:val="00133155"/>
    <w:rsid w:val="00133869"/>
    <w:rsid w:val="00133A2E"/>
    <w:rsid w:val="00133C52"/>
    <w:rsid w:val="00133C9D"/>
    <w:rsid w:val="00134A2A"/>
    <w:rsid w:val="00134F9C"/>
    <w:rsid w:val="00135054"/>
    <w:rsid w:val="00135D67"/>
    <w:rsid w:val="00136432"/>
    <w:rsid w:val="001365EA"/>
    <w:rsid w:val="0013737A"/>
    <w:rsid w:val="00137611"/>
    <w:rsid w:val="00137F28"/>
    <w:rsid w:val="00141A49"/>
    <w:rsid w:val="0014225A"/>
    <w:rsid w:val="00142530"/>
    <w:rsid w:val="00142993"/>
    <w:rsid w:val="00142A59"/>
    <w:rsid w:val="00142FB1"/>
    <w:rsid w:val="001437D2"/>
    <w:rsid w:val="0014453A"/>
    <w:rsid w:val="00145B0C"/>
    <w:rsid w:val="00145CAE"/>
    <w:rsid w:val="001469FA"/>
    <w:rsid w:val="00146C76"/>
    <w:rsid w:val="00146D1E"/>
    <w:rsid w:val="0014767D"/>
    <w:rsid w:val="001478E1"/>
    <w:rsid w:val="00150184"/>
    <w:rsid w:val="00150454"/>
    <w:rsid w:val="001504EB"/>
    <w:rsid w:val="001508EE"/>
    <w:rsid w:val="00150E23"/>
    <w:rsid w:val="0015123A"/>
    <w:rsid w:val="001515A2"/>
    <w:rsid w:val="001522CD"/>
    <w:rsid w:val="00152420"/>
    <w:rsid w:val="001526BC"/>
    <w:rsid w:val="001530C3"/>
    <w:rsid w:val="001532EA"/>
    <w:rsid w:val="00153572"/>
    <w:rsid w:val="001547CF"/>
    <w:rsid w:val="00154A2E"/>
    <w:rsid w:val="00154A60"/>
    <w:rsid w:val="00155494"/>
    <w:rsid w:val="001557F2"/>
    <w:rsid w:val="00155DB5"/>
    <w:rsid w:val="00156199"/>
    <w:rsid w:val="00156CB0"/>
    <w:rsid w:val="00156FF0"/>
    <w:rsid w:val="001571E7"/>
    <w:rsid w:val="00157434"/>
    <w:rsid w:val="0015752B"/>
    <w:rsid w:val="001575B7"/>
    <w:rsid w:val="001578C3"/>
    <w:rsid w:val="00157B17"/>
    <w:rsid w:val="00157FFE"/>
    <w:rsid w:val="0016017B"/>
    <w:rsid w:val="00160297"/>
    <w:rsid w:val="0016033F"/>
    <w:rsid w:val="00160450"/>
    <w:rsid w:val="00160853"/>
    <w:rsid w:val="00160930"/>
    <w:rsid w:val="0016151F"/>
    <w:rsid w:val="0016177A"/>
    <w:rsid w:val="0016190D"/>
    <w:rsid w:val="00161EAB"/>
    <w:rsid w:val="00162201"/>
    <w:rsid w:val="001622DA"/>
    <w:rsid w:val="00163652"/>
    <w:rsid w:val="001639FD"/>
    <w:rsid w:val="00163F09"/>
    <w:rsid w:val="0016473C"/>
    <w:rsid w:val="00164DB4"/>
    <w:rsid w:val="00165292"/>
    <w:rsid w:val="001654DE"/>
    <w:rsid w:val="00165FC9"/>
    <w:rsid w:val="0016636F"/>
    <w:rsid w:val="00166523"/>
    <w:rsid w:val="00166833"/>
    <w:rsid w:val="00166A21"/>
    <w:rsid w:val="001670FC"/>
    <w:rsid w:val="0016749F"/>
    <w:rsid w:val="001674B5"/>
    <w:rsid w:val="00167BBA"/>
    <w:rsid w:val="00167C16"/>
    <w:rsid w:val="0017011A"/>
    <w:rsid w:val="001703A5"/>
    <w:rsid w:val="001704A4"/>
    <w:rsid w:val="00170979"/>
    <w:rsid w:val="00171540"/>
    <w:rsid w:val="00171578"/>
    <w:rsid w:val="001720ED"/>
    <w:rsid w:val="0017295F"/>
    <w:rsid w:val="001744C3"/>
    <w:rsid w:val="00174FED"/>
    <w:rsid w:val="001752C4"/>
    <w:rsid w:val="00176050"/>
    <w:rsid w:val="001766A5"/>
    <w:rsid w:val="00176C4B"/>
    <w:rsid w:val="001771B3"/>
    <w:rsid w:val="0017728D"/>
    <w:rsid w:val="001773BF"/>
    <w:rsid w:val="001775D5"/>
    <w:rsid w:val="001776B6"/>
    <w:rsid w:val="00177A3A"/>
    <w:rsid w:val="00180794"/>
    <w:rsid w:val="0018085B"/>
    <w:rsid w:val="001809FA"/>
    <w:rsid w:val="00180DD5"/>
    <w:rsid w:val="001818EE"/>
    <w:rsid w:val="00181EBD"/>
    <w:rsid w:val="00181FDC"/>
    <w:rsid w:val="001825C9"/>
    <w:rsid w:val="00182B89"/>
    <w:rsid w:val="00182C6E"/>
    <w:rsid w:val="00183673"/>
    <w:rsid w:val="0018392D"/>
    <w:rsid w:val="00183A39"/>
    <w:rsid w:val="00183EE4"/>
    <w:rsid w:val="00183F99"/>
    <w:rsid w:val="001841B8"/>
    <w:rsid w:val="00184D48"/>
    <w:rsid w:val="00184FCC"/>
    <w:rsid w:val="001855A4"/>
    <w:rsid w:val="0018668F"/>
    <w:rsid w:val="00186B4C"/>
    <w:rsid w:val="00186CD8"/>
    <w:rsid w:val="00187A9B"/>
    <w:rsid w:val="00187CDC"/>
    <w:rsid w:val="0019006F"/>
    <w:rsid w:val="0019072D"/>
    <w:rsid w:val="001909CC"/>
    <w:rsid w:val="00191223"/>
    <w:rsid w:val="0019134C"/>
    <w:rsid w:val="00191B34"/>
    <w:rsid w:val="00191C5C"/>
    <w:rsid w:val="00191D64"/>
    <w:rsid w:val="00191F62"/>
    <w:rsid w:val="0019210C"/>
    <w:rsid w:val="0019255A"/>
    <w:rsid w:val="00192C42"/>
    <w:rsid w:val="00192EB8"/>
    <w:rsid w:val="00193017"/>
    <w:rsid w:val="00193159"/>
    <w:rsid w:val="00193DD4"/>
    <w:rsid w:val="00193F27"/>
    <w:rsid w:val="00194938"/>
    <w:rsid w:val="00194EDB"/>
    <w:rsid w:val="00194EE3"/>
    <w:rsid w:val="001952DD"/>
    <w:rsid w:val="001957B5"/>
    <w:rsid w:val="00195947"/>
    <w:rsid w:val="00195E6E"/>
    <w:rsid w:val="00196085"/>
    <w:rsid w:val="001965CD"/>
    <w:rsid w:val="00196645"/>
    <w:rsid w:val="00196903"/>
    <w:rsid w:val="001975C4"/>
    <w:rsid w:val="001975D0"/>
    <w:rsid w:val="001A03AE"/>
    <w:rsid w:val="001A068A"/>
    <w:rsid w:val="001A092F"/>
    <w:rsid w:val="001A13A9"/>
    <w:rsid w:val="001A164D"/>
    <w:rsid w:val="001A1AA8"/>
    <w:rsid w:val="001A1AF3"/>
    <w:rsid w:val="001A2D9E"/>
    <w:rsid w:val="001A3E6B"/>
    <w:rsid w:val="001A3F2A"/>
    <w:rsid w:val="001A3F82"/>
    <w:rsid w:val="001A4D2A"/>
    <w:rsid w:val="001A5423"/>
    <w:rsid w:val="001A56FD"/>
    <w:rsid w:val="001A6B79"/>
    <w:rsid w:val="001A7031"/>
    <w:rsid w:val="001A74CD"/>
    <w:rsid w:val="001B0314"/>
    <w:rsid w:val="001B03A6"/>
    <w:rsid w:val="001B0A1B"/>
    <w:rsid w:val="001B1260"/>
    <w:rsid w:val="001B2A63"/>
    <w:rsid w:val="001B2C58"/>
    <w:rsid w:val="001B2D0B"/>
    <w:rsid w:val="001B3269"/>
    <w:rsid w:val="001B344A"/>
    <w:rsid w:val="001B345E"/>
    <w:rsid w:val="001B4273"/>
    <w:rsid w:val="001B462A"/>
    <w:rsid w:val="001B531F"/>
    <w:rsid w:val="001B54B8"/>
    <w:rsid w:val="001B5DDA"/>
    <w:rsid w:val="001B64A7"/>
    <w:rsid w:val="001B7365"/>
    <w:rsid w:val="001B775D"/>
    <w:rsid w:val="001B79CC"/>
    <w:rsid w:val="001B7E60"/>
    <w:rsid w:val="001B7E73"/>
    <w:rsid w:val="001C094B"/>
    <w:rsid w:val="001C1DF0"/>
    <w:rsid w:val="001C1E6A"/>
    <w:rsid w:val="001C1FC1"/>
    <w:rsid w:val="001C1FDB"/>
    <w:rsid w:val="001C2806"/>
    <w:rsid w:val="001C2D6A"/>
    <w:rsid w:val="001C385C"/>
    <w:rsid w:val="001C3B36"/>
    <w:rsid w:val="001C3DD0"/>
    <w:rsid w:val="001C4823"/>
    <w:rsid w:val="001C5BF9"/>
    <w:rsid w:val="001C7365"/>
    <w:rsid w:val="001C78DB"/>
    <w:rsid w:val="001C78EE"/>
    <w:rsid w:val="001D0518"/>
    <w:rsid w:val="001D07CB"/>
    <w:rsid w:val="001D07F7"/>
    <w:rsid w:val="001D0BA9"/>
    <w:rsid w:val="001D1952"/>
    <w:rsid w:val="001D2237"/>
    <w:rsid w:val="001D2E25"/>
    <w:rsid w:val="001D3153"/>
    <w:rsid w:val="001D34C4"/>
    <w:rsid w:val="001D3527"/>
    <w:rsid w:val="001D41EF"/>
    <w:rsid w:val="001D41FE"/>
    <w:rsid w:val="001D4578"/>
    <w:rsid w:val="001D4641"/>
    <w:rsid w:val="001D4654"/>
    <w:rsid w:val="001D488D"/>
    <w:rsid w:val="001D4A18"/>
    <w:rsid w:val="001D70C7"/>
    <w:rsid w:val="001D72EA"/>
    <w:rsid w:val="001D7B4E"/>
    <w:rsid w:val="001D7C77"/>
    <w:rsid w:val="001E0501"/>
    <w:rsid w:val="001E135B"/>
    <w:rsid w:val="001E1E1B"/>
    <w:rsid w:val="001E1EF3"/>
    <w:rsid w:val="001E2279"/>
    <w:rsid w:val="001E2561"/>
    <w:rsid w:val="001E2DA0"/>
    <w:rsid w:val="001E2E40"/>
    <w:rsid w:val="001E2FDE"/>
    <w:rsid w:val="001E32EE"/>
    <w:rsid w:val="001E434C"/>
    <w:rsid w:val="001E4A44"/>
    <w:rsid w:val="001E50D0"/>
    <w:rsid w:val="001E5E0D"/>
    <w:rsid w:val="001E66A2"/>
    <w:rsid w:val="001E693F"/>
    <w:rsid w:val="001E6BF0"/>
    <w:rsid w:val="001E6C58"/>
    <w:rsid w:val="001E6D3D"/>
    <w:rsid w:val="001E7769"/>
    <w:rsid w:val="001E7BC2"/>
    <w:rsid w:val="001E7EFC"/>
    <w:rsid w:val="001F001F"/>
    <w:rsid w:val="001F0175"/>
    <w:rsid w:val="001F0B1D"/>
    <w:rsid w:val="001F1DD6"/>
    <w:rsid w:val="001F2ACB"/>
    <w:rsid w:val="001F2DA0"/>
    <w:rsid w:val="001F3555"/>
    <w:rsid w:val="001F3994"/>
    <w:rsid w:val="001F3CA3"/>
    <w:rsid w:val="001F4393"/>
    <w:rsid w:val="001F45CC"/>
    <w:rsid w:val="001F4924"/>
    <w:rsid w:val="001F4988"/>
    <w:rsid w:val="001F52D2"/>
    <w:rsid w:val="001F5494"/>
    <w:rsid w:val="001F552F"/>
    <w:rsid w:val="001F5A70"/>
    <w:rsid w:val="001F6103"/>
    <w:rsid w:val="001F7528"/>
    <w:rsid w:val="001F76F5"/>
    <w:rsid w:val="001F7858"/>
    <w:rsid w:val="001F7DFE"/>
    <w:rsid w:val="00201431"/>
    <w:rsid w:val="00201624"/>
    <w:rsid w:val="002018B7"/>
    <w:rsid w:val="00201B3F"/>
    <w:rsid w:val="00201E98"/>
    <w:rsid w:val="002024C9"/>
    <w:rsid w:val="00202515"/>
    <w:rsid w:val="00202BC8"/>
    <w:rsid w:val="00202C64"/>
    <w:rsid w:val="002035B9"/>
    <w:rsid w:val="00203A96"/>
    <w:rsid w:val="00203F08"/>
    <w:rsid w:val="00204C1C"/>
    <w:rsid w:val="00205102"/>
    <w:rsid w:val="00205315"/>
    <w:rsid w:val="00205905"/>
    <w:rsid w:val="00205E7D"/>
    <w:rsid w:val="0020611D"/>
    <w:rsid w:val="002064E6"/>
    <w:rsid w:val="002067DE"/>
    <w:rsid w:val="00207547"/>
    <w:rsid w:val="0020757C"/>
    <w:rsid w:val="002103C1"/>
    <w:rsid w:val="00210DE1"/>
    <w:rsid w:val="002114E2"/>
    <w:rsid w:val="00211F62"/>
    <w:rsid w:val="00212199"/>
    <w:rsid w:val="00212843"/>
    <w:rsid w:val="00212F92"/>
    <w:rsid w:val="002131DB"/>
    <w:rsid w:val="00213A95"/>
    <w:rsid w:val="00213E80"/>
    <w:rsid w:val="0021411B"/>
    <w:rsid w:val="00214858"/>
    <w:rsid w:val="00215061"/>
    <w:rsid w:val="00215DEE"/>
    <w:rsid w:val="0021696E"/>
    <w:rsid w:val="002170CF"/>
    <w:rsid w:val="00217FB3"/>
    <w:rsid w:val="002204E6"/>
    <w:rsid w:val="00220C15"/>
    <w:rsid w:val="002214BC"/>
    <w:rsid w:val="002216C7"/>
    <w:rsid w:val="002219D2"/>
    <w:rsid w:val="00221F37"/>
    <w:rsid w:val="0022213B"/>
    <w:rsid w:val="0022249E"/>
    <w:rsid w:val="002228AE"/>
    <w:rsid w:val="00223162"/>
    <w:rsid w:val="00223F28"/>
    <w:rsid w:val="0022429B"/>
    <w:rsid w:val="002244D9"/>
    <w:rsid w:val="00224551"/>
    <w:rsid w:val="00224837"/>
    <w:rsid w:val="00224D17"/>
    <w:rsid w:val="0022549F"/>
    <w:rsid w:val="002255DD"/>
    <w:rsid w:val="002259D9"/>
    <w:rsid w:val="00225A79"/>
    <w:rsid w:val="00225B3F"/>
    <w:rsid w:val="00226054"/>
    <w:rsid w:val="00226129"/>
    <w:rsid w:val="00226970"/>
    <w:rsid w:val="0022712E"/>
    <w:rsid w:val="0022769D"/>
    <w:rsid w:val="00227903"/>
    <w:rsid w:val="00227CBC"/>
    <w:rsid w:val="00231128"/>
    <w:rsid w:val="00231492"/>
    <w:rsid w:val="00231A1B"/>
    <w:rsid w:val="00231ED9"/>
    <w:rsid w:val="00231FCE"/>
    <w:rsid w:val="002322B2"/>
    <w:rsid w:val="00232CF6"/>
    <w:rsid w:val="00233356"/>
    <w:rsid w:val="00233D54"/>
    <w:rsid w:val="00234A8A"/>
    <w:rsid w:val="0023523D"/>
    <w:rsid w:val="002355CB"/>
    <w:rsid w:val="00235AB5"/>
    <w:rsid w:val="0024022C"/>
    <w:rsid w:val="002407B9"/>
    <w:rsid w:val="0024082F"/>
    <w:rsid w:val="002416EC"/>
    <w:rsid w:val="00241B47"/>
    <w:rsid w:val="00241D43"/>
    <w:rsid w:val="00241D62"/>
    <w:rsid w:val="002420F8"/>
    <w:rsid w:val="00242180"/>
    <w:rsid w:val="00242662"/>
    <w:rsid w:val="00242B02"/>
    <w:rsid w:val="002430B5"/>
    <w:rsid w:val="002432F5"/>
    <w:rsid w:val="00243454"/>
    <w:rsid w:val="00243462"/>
    <w:rsid w:val="002434AB"/>
    <w:rsid w:val="0024382B"/>
    <w:rsid w:val="0024398C"/>
    <w:rsid w:val="00243C30"/>
    <w:rsid w:val="00244D85"/>
    <w:rsid w:val="00244EAE"/>
    <w:rsid w:val="002456D1"/>
    <w:rsid w:val="00245899"/>
    <w:rsid w:val="00245C4B"/>
    <w:rsid w:val="002461A4"/>
    <w:rsid w:val="002477C3"/>
    <w:rsid w:val="00247A49"/>
    <w:rsid w:val="00247CC5"/>
    <w:rsid w:val="00247F19"/>
    <w:rsid w:val="00247F4E"/>
    <w:rsid w:val="00250543"/>
    <w:rsid w:val="00250767"/>
    <w:rsid w:val="00251671"/>
    <w:rsid w:val="00251A4F"/>
    <w:rsid w:val="002520DC"/>
    <w:rsid w:val="00252316"/>
    <w:rsid w:val="00252AF8"/>
    <w:rsid w:val="00252CDC"/>
    <w:rsid w:val="00253665"/>
    <w:rsid w:val="00254343"/>
    <w:rsid w:val="00254ABA"/>
    <w:rsid w:val="002556B0"/>
    <w:rsid w:val="00256389"/>
    <w:rsid w:val="00256939"/>
    <w:rsid w:val="002572A1"/>
    <w:rsid w:val="002576EE"/>
    <w:rsid w:val="00260125"/>
    <w:rsid w:val="00260380"/>
    <w:rsid w:val="00260523"/>
    <w:rsid w:val="002606E1"/>
    <w:rsid w:val="00260D63"/>
    <w:rsid w:val="00261161"/>
    <w:rsid w:val="002618A3"/>
    <w:rsid w:val="00261CFA"/>
    <w:rsid w:val="00261D42"/>
    <w:rsid w:val="00261EC3"/>
    <w:rsid w:val="0026269E"/>
    <w:rsid w:val="00262E1A"/>
    <w:rsid w:val="002633BC"/>
    <w:rsid w:val="00263D7D"/>
    <w:rsid w:val="00264A2E"/>
    <w:rsid w:val="00264FD4"/>
    <w:rsid w:val="00265649"/>
    <w:rsid w:val="0026575B"/>
    <w:rsid w:val="00265ABC"/>
    <w:rsid w:val="00265BDB"/>
    <w:rsid w:val="00266987"/>
    <w:rsid w:val="00266A8C"/>
    <w:rsid w:val="00266C7A"/>
    <w:rsid w:val="00266F8E"/>
    <w:rsid w:val="00267AA2"/>
    <w:rsid w:val="00267D9A"/>
    <w:rsid w:val="00271C3A"/>
    <w:rsid w:val="0027229A"/>
    <w:rsid w:val="002722FE"/>
    <w:rsid w:val="002723D3"/>
    <w:rsid w:val="00272952"/>
    <w:rsid w:val="002737A8"/>
    <w:rsid w:val="00273E59"/>
    <w:rsid w:val="00274259"/>
    <w:rsid w:val="00274305"/>
    <w:rsid w:val="0027445B"/>
    <w:rsid w:val="00275457"/>
    <w:rsid w:val="00275704"/>
    <w:rsid w:val="0027599E"/>
    <w:rsid w:val="00275EAC"/>
    <w:rsid w:val="0027714F"/>
    <w:rsid w:val="002778B1"/>
    <w:rsid w:val="0028001C"/>
    <w:rsid w:val="00280142"/>
    <w:rsid w:val="00280278"/>
    <w:rsid w:val="00280461"/>
    <w:rsid w:val="002807B8"/>
    <w:rsid w:val="00280AFF"/>
    <w:rsid w:val="0028101E"/>
    <w:rsid w:val="00282030"/>
    <w:rsid w:val="002820F1"/>
    <w:rsid w:val="00282408"/>
    <w:rsid w:val="00282737"/>
    <w:rsid w:val="0028288F"/>
    <w:rsid w:val="0028292B"/>
    <w:rsid w:val="00283907"/>
    <w:rsid w:val="00283BD3"/>
    <w:rsid w:val="00283E24"/>
    <w:rsid w:val="00283E47"/>
    <w:rsid w:val="00284FAE"/>
    <w:rsid w:val="00285400"/>
    <w:rsid w:val="0028577C"/>
    <w:rsid w:val="00285BA7"/>
    <w:rsid w:val="00285C96"/>
    <w:rsid w:val="0028653E"/>
    <w:rsid w:val="002869E9"/>
    <w:rsid w:val="002869FA"/>
    <w:rsid w:val="00287132"/>
    <w:rsid w:val="00287D97"/>
    <w:rsid w:val="002900F8"/>
    <w:rsid w:val="00290BBD"/>
    <w:rsid w:val="002910ED"/>
    <w:rsid w:val="002911F8"/>
    <w:rsid w:val="0029179A"/>
    <w:rsid w:val="00291AD2"/>
    <w:rsid w:val="002920F8"/>
    <w:rsid w:val="00292106"/>
    <w:rsid w:val="002921DE"/>
    <w:rsid w:val="002922A6"/>
    <w:rsid w:val="002927EF"/>
    <w:rsid w:val="002931F3"/>
    <w:rsid w:val="00293478"/>
    <w:rsid w:val="002939CA"/>
    <w:rsid w:val="00293B37"/>
    <w:rsid w:val="00294553"/>
    <w:rsid w:val="00294E3F"/>
    <w:rsid w:val="00294EDA"/>
    <w:rsid w:val="00295736"/>
    <w:rsid w:val="0029615C"/>
    <w:rsid w:val="002962CD"/>
    <w:rsid w:val="00296960"/>
    <w:rsid w:val="00296FC7"/>
    <w:rsid w:val="002A208D"/>
    <w:rsid w:val="002A210A"/>
    <w:rsid w:val="002A267E"/>
    <w:rsid w:val="002A294A"/>
    <w:rsid w:val="002A387A"/>
    <w:rsid w:val="002A407F"/>
    <w:rsid w:val="002A4A82"/>
    <w:rsid w:val="002A60DC"/>
    <w:rsid w:val="002A673C"/>
    <w:rsid w:val="002A698C"/>
    <w:rsid w:val="002A7312"/>
    <w:rsid w:val="002A74AD"/>
    <w:rsid w:val="002A7651"/>
    <w:rsid w:val="002A7DE3"/>
    <w:rsid w:val="002A7FD7"/>
    <w:rsid w:val="002B01FF"/>
    <w:rsid w:val="002B08D7"/>
    <w:rsid w:val="002B0A0C"/>
    <w:rsid w:val="002B1AF4"/>
    <w:rsid w:val="002B1B74"/>
    <w:rsid w:val="002B1C73"/>
    <w:rsid w:val="002B21B7"/>
    <w:rsid w:val="002B2457"/>
    <w:rsid w:val="002B260B"/>
    <w:rsid w:val="002B2FF7"/>
    <w:rsid w:val="002B30B2"/>
    <w:rsid w:val="002B31AF"/>
    <w:rsid w:val="002B51DA"/>
    <w:rsid w:val="002B564C"/>
    <w:rsid w:val="002B565C"/>
    <w:rsid w:val="002B56AA"/>
    <w:rsid w:val="002B649E"/>
    <w:rsid w:val="002B653B"/>
    <w:rsid w:val="002B6BB7"/>
    <w:rsid w:val="002B6BE1"/>
    <w:rsid w:val="002B6C76"/>
    <w:rsid w:val="002B711F"/>
    <w:rsid w:val="002C0021"/>
    <w:rsid w:val="002C0C2D"/>
    <w:rsid w:val="002C1149"/>
    <w:rsid w:val="002C18E0"/>
    <w:rsid w:val="002C2963"/>
    <w:rsid w:val="002C2EE7"/>
    <w:rsid w:val="002C30BB"/>
    <w:rsid w:val="002C3C98"/>
    <w:rsid w:val="002C425B"/>
    <w:rsid w:val="002C4A43"/>
    <w:rsid w:val="002C4FD8"/>
    <w:rsid w:val="002C5048"/>
    <w:rsid w:val="002C5136"/>
    <w:rsid w:val="002C5BD5"/>
    <w:rsid w:val="002C6010"/>
    <w:rsid w:val="002C6646"/>
    <w:rsid w:val="002C69CB"/>
    <w:rsid w:val="002C6FAF"/>
    <w:rsid w:val="002C7334"/>
    <w:rsid w:val="002C78ED"/>
    <w:rsid w:val="002C7BCF"/>
    <w:rsid w:val="002C7C7E"/>
    <w:rsid w:val="002C7D7E"/>
    <w:rsid w:val="002D09A0"/>
    <w:rsid w:val="002D0AAA"/>
    <w:rsid w:val="002D0DDC"/>
    <w:rsid w:val="002D1536"/>
    <w:rsid w:val="002D23C0"/>
    <w:rsid w:val="002D317B"/>
    <w:rsid w:val="002D3513"/>
    <w:rsid w:val="002D35AF"/>
    <w:rsid w:val="002D3BED"/>
    <w:rsid w:val="002D43BF"/>
    <w:rsid w:val="002D4AF0"/>
    <w:rsid w:val="002D4C7A"/>
    <w:rsid w:val="002D4D89"/>
    <w:rsid w:val="002D4DC1"/>
    <w:rsid w:val="002D4EC7"/>
    <w:rsid w:val="002D5CDD"/>
    <w:rsid w:val="002D5FEE"/>
    <w:rsid w:val="002D6C52"/>
    <w:rsid w:val="002D6D04"/>
    <w:rsid w:val="002D773D"/>
    <w:rsid w:val="002D7E7B"/>
    <w:rsid w:val="002E057F"/>
    <w:rsid w:val="002E173D"/>
    <w:rsid w:val="002E1E3C"/>
    <w:rsid w:val="002E250A"/>
    <w:rsid w:val="002E2C98"/>
    <w:rsid w:val="002E3700"/>
    <w:rsid w:val="002E38F5"/>
    <w:rsid w:val="002E3A65"/>
    <w:rsid w:val="002E412A"/>
    <w:rsid w:val="002E4784"/>
    <w:rsid w:val="002E4CDC"/>
    <w:rsid w:val="002E50C0"/>
    <w:rsid w:val="002E531B"/>
    <w:rsid w:val="002E5FEF"/>
    <w:rsid w:val="002E6612"/>
    <w:rsid w:val="002E6DE6"/>
    <w:rsid w:val="002E71A2"/>
    <w:rsid w:val="002E73BD"/>
    <w:rsid w:val="002E750F"/>
    <w:rsid w:val="002E7787"/>
    <w:rsid w:val="002E7B92"/>
    <w:rsid w:val="002F05B8"/>
    <w:rsid w:val="002F06CF"/>
    <w:rsid w:val="002F0CFD"/>
    <w:rsid w:val="002F12AC"/>
    <w:rsid w:val="002F147C"/>
    <w:rsid w:val="002F16AE"/>
    <w:rsid w:val="002F1784"/>
    <w:rsid w:val="002F1CE3"/>
    <w:rsid w:val="002F229E"/>
    <w:rsid w:val="002F2417"/>
    <w:rsid w:val="002F270B"/>
    <w:rsid w:val="002F2BBF"/>
    <w:rsid w:val="002F3680"/>
    <w:rsid w:val="002F371A"/>
    <w:rsid w:val="002F38BB"/>
    <w:rsid w:val="002F4B96"/>
    <w:rsid w:val="002F4D98"/>
    <w:rsid w:val="002F6243"/>
    <w:rsid w:val="002F7318"/>
    <w:rsid w:val="00300291"/>
    <w:rsid w:val="00300635"/>
    <w:rsid w:val="0030064C"/>
    <w:rsid w:val="0030145C"/>
    <w:rsid w:val="00301F52"/>
    <w:rsid w:val="003025E8"/>
    <w:rsid w:val="00302787"/>
    <w:rsid w:val="003029B6"/>
    <w:rsid w:val="0030398A"/>
    <w:rsid w:val="00303E47"/>
    <w:rsid w:val="00304223"/>
    <w:rsid w:val="00304992"/>
    <w:rsid w:val="00304EFF"/>
    <w:rsid w:val="00305E1E"/>
    <w:rsid w:val="003060C0"/>
    <w:rsid w:val="0030626F"/>
    <w:rsid w:val="00306AE4"/>
    <w:rsid w:val="00306D46"/>
    <w:rsid w:val="0030722D"/>
    <w:rsid w:val="0030726E"/>
    <w:rsid w:val="003072FE"/>
    <w:rsid w:val="003106AA"/>
    <w:rsid w:val="00310D18"/>
    <w:rsid w:val="00311281"/>
    <w:rsid w:val="00312192"/>
    <w:rsid w:val="00312EE8"/>
    <w:rsid w:val="00313521"/>
    <w:rsid w:val="00313B2A"/>
    <w:rsid w:val="00313C8A"/>
    <w:rsid w:val="0031429D"/>
    <w:rsid w:val="0031569B"/>
    <w:rsid w:val="00316220"/>
    <w:rsid w:val="00316685"/>
    <w:rsid w:val="003167C4"/>
    <w:rsid w:val="00316A16"/>
    <w:rsid w:val="00316ACB"/>
    <w:rsid w:val="0031727D"/>
    <w:rsid w:val="00317720"/>
    <w:rsid w:val="00317E38"/>
    <w:rsid w:val="0032027C"/>
    <w:rsid w:val="003207E9"/>
    <w:rsid w:val="0032097B"/>
    <w:rsid w:val="00321910"/>
    <w:rsid w:val="00321BC5"/>
    <w:rsid w:val="00322302"/>
    <w:rsid w:val="00322B68"/>
    <w:rsid w:val="0032323F"/>
    <w:rsid w:val="00323421"/>
    <w:rsid w:val="00323466"/>
    <w:rsid w:val="0032379C"/>
    <w:rsid w:val="00323D71"/>
    <w:rsid w:val="00324B6F"/>
    <w:rsid w:val="0032506B"/>
    <w:rsid w:val="0032554A"/>
    <w:rsid w:val="003258AA"/>
    <w:rsid w:val="00325AA8"/>
    <w:rsid w:val="00326B4C"/>
    <w:rsid w:val="00326F2C"/>
    <w:rsid w:val="003305D7"/>
    <w:rsid w:val="00330A83"/>
    <w:rsid w:val="00330C7F"/>
    <w:rsid w:val="00330DB5"/>
    <w:rsid w:val="00330E7E"/>
    <w:rsid w:val="003315A6"/>
    <w:rsid w:val="0033229B"/>
    <w:rsid w:val="0033233F"/>
    <w:rsid w:val="00332A06"/>
    <w:rsid w:val="00332A75"/>
    <w:rsid w:val="00332B90"/>
    <w:rsid w:val="003339B6"/>
    <w:rsid w:val="0033444E"/>
    <w:rsid w:val="0033458B"/>
    <w:rsid w:val="00334679"/>
    <w:rsid w:val="00335715"/>
    <w:rsid w:val="003359DE"/>
    <w:rsid w:val="00337538"/>
    <w:rsid w:val="00337616"/>
    <w:rsid w:val="00337E5D"/>
    <w:rsid w:val="003404D4"/>
    <w:rsid w:val="00341BA1"/>
    <w:rsid w:val="00341FBC"/>
    <w:rsid w:val="003423A3"/>
    <w:rsid w:val="0034290A"/>
    <w:rsid w:val="00342C39"/>
    <w:rsid w:val="00342E68"/>
    <w:rsid w:val="00342EFB"/>
    <w:rsid w:val="00343618"/>
    <w:rsid w:val="003437C4"/>
    <w:rsid w:val="00343C44"/>
    <w:rsid w:val="00343D8B"/>
    <w:rsid w:val="00344209"/>
    <w:rsid w:val="0034473E"/>
    <w:rsid w:val="00344D34"/>
    <w:rsid w:val="00344FA0"/>
    <w:rsid w:val="00344FFC"/>
    <w:rsid w:val="00345058"/>
    <w:rsid w:val="0034563D"/>
    <w:rsid w:val="003456E1"/>
    <w:rsid w:val="0034588B"/>
    <w:rsid w:val="00346145"/>
    <w:rsid w:val="0034624C"/>
    <w:rsid w:val="003462C3"/>
    <w:rsid w:val="00346BC8"/>
    <w:rsid w:val="00346D52"/>
    <w:rsid w:val="00347745"/>
    <w:rsid w:val="003478E1"/>
    <w:rsid w:val="00350028"/>
    <w:rsid w:val="003501B2"/>
    <w:rsid w:val="00350F74"/>
    <w:rsid w:val="0035129D"/>
    <w:rsid w:val="003514F9"/>
    <w:rsid w:val="00352056"/>
    <w:rsid w:val="003521EB"/>
    <w:rsid w:val="003536EC"/>
    <w:rsid w:val="003539E5"/>
    <w:rsid w:val="00353C51"/>
    <w:rsid w:val="00354067"/>
    <w:rsid w:val="0035434A"/>
    <w:rsid w:val="00354C29"/>
    <w:rsid w:val="0035501A"/>
    <w:rsid w:val="00355B58"/>
    <w:rsid w:val="0035674E"/>
    <w:rsid w:val="00357C0E"/>
    <w:rsid w:val="00357F64"/>
    <w:rsid w:val="003603BC"/>
    <w:rsid w:val="00361153"/>
    <w:rsid w:val="003617E0"/>
    <w:rsid w:val="00361A29"/>
    <w:rsid w:val="003624A5"/>
    <w:rsid w:val="003624CC"/>
    <w:rsid w:val="0036346C"/>
    <w:rsid w:val="00363612"/>
    <w:rsid w:val="0036374D"/>
    <w:rsid w:val="00364700"/>
    <w:rsid w:val="003648F6"/>
    <w:rsid w:val="00365385"/>
    <w:rsid w:val="00365686"/>
    <w:rsid w:val="00365DB4"/>
    <w:rsid w:val="00365FF9"/>
    <w:rsid w:val="0036619E"/>
    <w:rsid w:val="0036625A"/>
    <w:rsid w:val="00366559"/>
    <w:rsid w:val="003670FF"/>
    <w:rsid w:val="00367554"/>
    <w:rsid w:val="00367762"/>
    <w:rsid w:val="003677D3"/>
    <w:rsid w:val="00367804"/>
    <w:rsid w:val="00367ACC"/>
    <w:rsid w:val="00370F3E"/>
    <w:rsid w:val="0037128C"/>
    <w:rsid w:val="00371ABA"/>
    <w:rsid w:val="00371C82"/>
    <w:rsid w:val="00371E46"/>
    <w:rsid w:val="00372708"/>
    <w:rsid w:val="00373812"/>
    <w:rsid w:val="00373A29"/>
    <w:rsid w:val="0037415E"/>
    <w:rsid w:val="003749DD"/>
    <w:rsid w:val="00374F76"/>
    <w:rsid w:val="0037577E"/>
    <w:rsid w:val="00376C5F"/>
    <w:rsid w:val="00376E53"/>
    <w:rsid w:val="00376E84"/>
    <w:rsid w:val="00377010"/>
    <w:rsid w:val="0037709A"/>
    <w:rsid w:val="00377B26"/>
    <w:rsid w:val="003801ED"/>
    <w:rsid w:val="003805D6"/>
    <w:rsid w:val="003807B7"/>
    <w:rsid w:val="00381022"/>
    <w:rsid w:val="00381380"/>
    <w:rsid w:val="003816F4"/>
    <w:rsid w:val="00381779"/>
    <w:rsid w:val="00381833"/>
    <w:rsid w:val="00381AF3"/>
    <w:rsid w:val="00381D26"/>
    <w:rsid w:val="00382146"/>
    <w:rsid w:val="00382D5D"/>
    <w:rsid w:val="00383561"/>
    <w:rsid w:val="00383742"/>
    <w:rsid w:val="0038418F"/>
    <w:rsid w:val="0038426E"/>
    <w:rsid w:val="00384506"/>
    <w:rsid w:val="00384949"/>
    <w:rsid w:val="00386D5C"/>
    <w:rsid w:val="003879CE"/>
    <w:rsid w:val="00387EEB"/>
    <w:rsid w:val="003906AF"/>
    <w:rsid w:val="00390A2D"/>
    <w:rsid w:val="00390F69"/>
    <w:rsid w:val="0039104A"/>
    <w:rsid w:val="0039123C"/>
    <w:rsid w:val="00391551"/>
    <w:rsid w:val="003915F0"/>
    <w:rsid w:val="00391D67"/>
    <w:rsid w:val="0039237C"/>
    <w:rsid w:val="00392A17"/>
    <w:rsid w:val="00392B97"/>
    <w:rsid w:val="00392D22"/>
    <w:rsid w:val="0039353D"/>
    <w:rsid w:val="00393A27"/>
    <w:rsid w:val="00394390"/>
    <w:rsid w:val="003943DF"/>
    <w:rsid w:val="00395C6B"/>
    <w:rsid w:val="00396386"/>
    <w:rsid w:val="00396849"/>
    <w:rsid w:val="00396B72"/>
    <w:rsid w:val="00397001"/>
    <w:rsid w:val="003A0885"/>
    <w:rsid w:val="003A08DC"/>
    <w:rsid w:val="003A0B9C"/>
    <w:rsid w:val="003A1DFE"/>
    <w:rsid w:val="003A2A37"/>
    <w:rsid w:val="003A49F8"/>
    <w:rsid w:val="003A5251"/>
    <w:rsid w:val="003A579A"/>
    <w:rsid w:val="003A5C7F"/>
    <w:rsid w:val="003A633F"/>
    <w:rsid w:val="003A63B1"/>
    <w:rsid w:val="003A689F"/>
    <w:rsid w:val="003A69AF"/>
    <w:rsid w:val="003A72A3"/>
    <w:rsid w:val="003A77D9"/>
    <w:rsid w:val="003B0926"/>
    <w:rsid w:val="003B0C8B"/>
    <w:rsid w:val="003B0D81"/>
    <w:rsid w:val="003B129F"/>
    <w:rsid w:val="003B1D55"/>
    <w:rsid w:val="003B1ED3"/>
    <w:rsid w:val="003B28A1"/>
    <w:rsid w:val="003B305E"/>
    <w:rsid w:val="003B3396"/>
    <w:rsid w:val="003B34A5"/>
    <w:rsid w:val="003B3C03"/>
    <w:rsid w:val="003B3C66"/>
    <w:rsid w:val="003B3CFD"/>
    <w:rsid w:val="003B4112"/>
    <w:rsid w:val="003B4367"/>
    <w:rsid w:val="003B501B"/>
    <w:rsid w:val="003B5B05"/>
    <w:rsid w:val="003B5BCC"/>
    <w:rsid w:val="003B5E17"/>
    <w:rsid w:val="003B5EBB"/>
    <w:rsid w:val="003B68A0"/>
    <w:rsid w:val="003B7434"/>
    <w:rsid w:val="003B7ACF"/>
    <w:rsid w:val="003C03B0"/>
    <w:rsid w:val="003C0B50"/>
    <w:rsid w:val="003C0DE5"/>
    <w:rsid w:val="003C183A"/>
    <w:rsid w:val="003C1B11"/>
    <w:rsid w:val="003C1B1C"/>
    <w:rsid w:val="003C298B"/>
    <w:rsid w:val="003C2A7A"/>
    <w:rsid w:val="003C3BF7"/>
    <w:rsid w:val="003C3CA0"/>
    <w:rsid w:val="003C4533"/>
    <w:rsid w:val="003C5313"/>
    <w:rsid w:val="003C5714"/>
    <w:rsid w:val="003C5A31"/>
    <w:rsid w:val="003C63BD"/>
    <w:rsid w:val="003C6413"/>
    <w:rsid w:val="003C658B"/>
    <w:rsid w:val="003C6EAD"/>
    <w:rsid w:val="003D05D4"/>
    <w:rsid w:val="003D0C8F"/>
    <w:rsid w:val="003D0E57"/>
    <w:rsid w:val="003D1638"/>
    <w:rsid w:val="003D225B"/>
    <w:rsid w:val="003D25CB"/>
    <w:rsid w:val="003D2D97"/>
    <w:rsid w:val="003D2EDA"/>
    <w:rsid w:val="003D36AD"/>
    <w:rsid w:val="003D3F8A"/>
    <w:rsid w:val="003D41FA"/>
    <w:rsid w:val="003D4244"/>
    <w:rsid w:val="003D42DE"/>
    <w:rsid w:val="003D472E"/>
    <w:rsid w:val="003D4B7C"/>
    <w:rsid w:val="003D4DDB"/>
    <w:rsid w:val="003D5DB9"/>
    <w:rsid w:val="003D6DCD"/>
    <w:rsid w:val="003D74C0"/>
    <w:rsid w:val="003E02B1"/>
    <w:rsid w:val="003E1393"/>
    <w:rsid w:val="003E1450"/>
    <w:rsid w:val="003E234C"/>
    <w:rsid w:val="003E35E1"/>
    <w:rsid w:val="003E44D0"/>
    <w:rsid w:val="003E45DF"/>
    <w:rsid w:val="003E4A48"/>
    <w:rsid w:val="003E4F2C"/>
    <w:rsid w:val="003E51D7"/>
    <w:rsid w:val="003E6A27"/>
    <w:rsid w:val="003E7381"/>
    <w:rsid w:val="003E78AA"/>
    <w:rsid w:val="003E7C1A"/>
    <w:rsid w:val="003E7E6A"/>
    <w:rsid w:val="003F01FE"/>
    <w:rsid w:val="003F076C"/>
    <w:rsid w:val="003F1066"/>
    <w:rsid w:val="003F1762"/>
    <w:rsid w:val="003F1BBC"/>
    <w:rsid w:val="003F2723"/>
    <w:rsid w:val="003F27E6"/>
    <w:rsid w:val="003F289C"/>
    <w:rsid w:val="003F3078"/>
    <w:rsid w:val="003F3628"/>
    <w:rsid w:val="003F52DB"/>
    <w:rsid w:val="003F55FC"/>
    <w:rsid w:val="003F5754"/>
    <w:rsid w:val="003F600F"/>
    <w:rsid w:val="003F63E2"/>
    <w:rsid w:val="003F6593"/>
    <w:rsid w:val="003F6B67"/>
    <w:rsid w:val="003F6D53"/>
    <w:rsid w:val="003F6E18"/>
    <w:rsid w:val="003F6F5C"/>
    <w:rsid w:val="003F7238"/>
    <w:rsid w:val="003F7B3F"/>
    <w:rsid w:val="0040060C"/>
    <w:rsid w:val="00400786"/>
    <w:rsid w:val="00400BAF"/>
    <w:rsid w:val="00400C98"/>
    <w:rsid w:val="0040126B"/>
    <w:rsid w:val="004012DF"/>
    <w:rsid w:val="004013C4"/>
    <w:rsid w:val="00401C43"/>
    <w:rsid w:val="00402254"/>
    <w:rsid w:val="004028E1"/>
    <w:rsid w:val="00403775"/>
    <w:rsid w:val="004039FF"/>
    <w:rsid w:val="00403CC1"/>
    <w:rsid w:val="004044D8"/>
    <w:rsid w:val="00404576"/>
    <w:rsid w:val="00406451"/>
    <w:rsid w:val="004069C1"/>
    <w:rsid w:val="0040729D"/>
    <w:rsid w:val="004073EB"/>
    <w:rsid w:val="0040777B"/>
    <w:rsid w:val="00407841"/>
    <w:rsid w:val="00407AD2"/>
    <w:rsid w:val="00410491"/>
    <w:rsid w:val="00411BC0"/>
    <w:rsid w:val="0041236F"/>
    <w:rsid w:val="004123A3"/>
    <w:rsid w:val="004123EC"/>
    <w:rsid w:val="00412C29"/>
    <w:rsid w:val="00413026"/>
    <w:rsid w:val="00414178"/>
    <w:rsid w:val="0041526B"/>
    <w:rsid w:val="00415505"/>
    <w:rsid w:val="00415F36"/>
    <w:rsid w:val="004164E3"/>
    <w:rsid w:val="004167B4"/>
    <w:rsid w:val="0041799F"/>
    <w:rsid w:val="00417A61"/>
    <w:rsid w:val="0042055E"/>
    <w:rsid w:val="00420F9C"/>
    <w:rsid w:val="00422089"/>
    <w:rsid w:val="004234D2"/>
    <w:rsid w:val="00423F6E"/>
    <w:rsid w:val="00423FAA"/>
    <w:rsid w:val="00424033"/>
    <w:rsid w:val="0042443A"/>
    <w:rsid w:val="00424447"/>
    <w:rsid w:val="00424487"/>
    <w:rsid w:val="004247DD"/>
    <w:rsid w:val="00425116"/>
    <w:rsid w:val="00425887"/>
    <w:rsid w:val="004259D3"/>
    <w:rsid w:val="00425BD4"/>
    <w:rsid w:val="00425FBB"/>
    <w:rsid w:val="004265EA"/>
    <w:rsid w:val="00426C9D"/>
    <w:rsid w:val="00426D18"/>
    <w:rsid w:val="00426EB0"/>
    <w:rsid w:val="00427033"/>
    <w:rsid w:val="00427563"/>
    <w:rsid w:val="00427D80"/>
    <w:rsid w:val="00430037"/>
    <w:rsid w:val="004301E2"/>
    <w:rsid w:val="00430479"/>
    <w:rsid w:val="00430552"/>
    <w:rsid w:val="004309F3"/>
    <w:rsid w:val="00431081"/>
    <w:rsid w:val="0043113E"/>
    <w:rsid w:val="004328CD"/>
    <w:rsid w:val="00432C64"/>
    <w:rsid w:val="00432ED7"/>
    <w:rsid w:val="00432ED9"/>
    <w:rsid w:val="00433967"/>
    <w:rsid w:val="00433DAE"/>
    <w:rsid w:val="00433E2D"/>
    <w:rsid w:val="0043426D"/>
    <w:rsid w:val="004349D5"/>
    <w:rsid w:val="00434D84"/>
    <w:rsid w:val="00435A2B"/>
    <w:rsid w:val="00435EB4"/>
    <w:rsid w:val="00436420"/>
    <w:rsid w:val="0043651C"/>
    <w:rsid w:val="00436E7E"/>
    <w:rsid w:val="00437B8B"/>
    <w:rsid w:val="00440302"/>
    <w:rsid w:val="00440836"/>
    <w:rsid w:val="00440854"/>
    <w:rsid w:val="00440C94"/>
    <w:rsid w:val="004410AF"/>
    <w:rsid w:val="00441C24"/>
    <w:rsid w:val="004423C8"/>
    <w:rsid w:val="004428B2"/>
    <w:rsid w:val="00442F83"/>
    <w:rsid w:val="0044303C"/>
    <w:rsid w:val="004438A4"/>
    <w:rsid w:val="00443A2C"/>
    <w:rsid w:val="00443C11"/>
    <w:rsid w:val="00443DAD"/>
    <w:rsid w:val="00443FE9"/>
    <w:rsid w:val="00444063"/>
    <w:rsid w:val="00444526"/>
    <w:rsid w:val="00446108"/>
    <w:rsid w:val="00446722"/>
    <w:rsid w:val="00446E62"/>
    <w:rsid w:val="004470B1"/>
    <w:rsid w:val="004474DF"/>
    <w:rsid w:val="004474F2"/>
    <w:rsid w:val="004476AE"/>
    <w:rsid w:val="0045012F"/>
    <w:rsid w:val="004508D1"/>
    <w:rsid w:val="00451455"/>
    <w:rsid w:val="00451B53"/>
    <w:rsid w:val="00451C35"/>
    <w:rsid w:val="00452355"/>
    <w:rsid w:val="00452E87"/>
    <w:rsid w:val="00452F08"/>
    <w:rsid w:val="00452FE5"/>
    <w:rsid w:val="0045309A"/>
    <w:rsid w:val="004542D1"/>
    <w:rsid w:val="00454AE1"/>
    <w:rsid w:val="00454BFF"/>
    <w:rsid w:val="00455521"/>
    <w:rsid w:val="00455833"/>
    <w:rsid w:val="00455C9F"/>
    <w:rsid w:val="00455DE0"/>
    <w:rsid w:val="00456C61"/>
    <w:rsid w:val="00457A9B"/>
    <w:rsid w:val="00460123"/>
    <w:rsid w:val="00460773"/>
    <w:rsid w:val="00460C14"/>
    <w:rsid w:val="004610C2"/>
    <w:rsid w:val="0046115F"/>
    <w:rsid w:val="00461D5E"/>
    <w:rsid w:val="00462843"/>
    <w:rsid w:val="00462A5B"/>
    <w:rsid w:val="00462AD9"/>
    <w:rsid w:val="0046330B"/>
    <w:rsid w:val="00463434"/>
    <w:rsid w:val="00464952"/>
    <w:rsid w:val="00465267"/>
    <w:rsid w:val="004652A5"/>
    <w:rsid w:val="00465B27"/>
    <w:rsid w:val="00465F96"/>
    <w:rsid w:val="004660D8"/>
    <w:rsid w:val="00467303"/>
    <w:rsid w:val="00467890"/>
    <w:rsid w:val="00470CDA"/>
    <w:rsid w:val="00471DB3"/>
    <w:rsid w:val="004732E9"/>
    <w:rsid w:val="00473495"/>
    <w:rsid w:val="00473686"/>
    <w:rsid w:val="00473E23"/>
    <w:rsid w:val="00473FE3"/>
    <w:rsid w:val="00474690"/>
    <w:rsid w:val="0047492B"/>
    <w:rsid w:val="00475402"/>
    <w:rsid w:val="0047568B"/>
    <w:rsid w:val="004756F9"/>
    <w:rsid w:val="004760C4"/>
    <w:rsid w:val="004761CC"/>
    <w:rsid w:val="0047716F"/>
    <w:rsid w:val="00477B3F"/>
    <w:rsid w:val="00477DD2"/>
    <w:rsid w:val="00480504"/>
    <w:rsid w:val="004806AE"/>
    <w:rsid w:val="00480F61"/>
    <w:rsid w:val="00481057"/>
    <w:rsid w:val="004818D1"/>
    <w:rsid w:val="004818F3"/>
    <w:rsid w:val="00482047"/>
    <w:rsid w:val="0048223B"/>
    <w:rsid w:val="0048230F"/>
    <w:rsid w:val="004823F8"/>
    <w:rsid w:val="004832B0"/>
    <w:rsid w:val="00483358"/>
    <w:rsid w:val="00483744"/>
    <w:rsid w:val="004838CC"/>
    <w:rsid w:val="00483B1E"/>
    <w:rsid w:val="004842C4"/>
    <w:rsid w:val="0048472A"/>
    <w:rsid w:val="00484BDE"/>
    <w:rsid w:val="00484C40"/>
    <w:rsid w:val="00485508"/>
    <w:rsid w:val="00485833"/>
    <w:rsid w:val="00486C11"/>
    <w:rsid w:val="00487074"/>
    <w:rsid w:val="0048743C"/>
    <w:rsid w:val="00487B43"/>
    <w:rsid w:val="00487B82"/>
    <w:rsid w:val="00487C50"/>
    <w:rsid w:val="00487E60"/>
    <w:rsid w:val="00487FDA"/>
    <w:rsid w:val="00490111"/>
    <w:rsid w:val="004912D5"/>
    <w:rsid w:val="00491422"/>
    <w:rsid w:val="00491803"/>
    <w:rsid w:val="00491FEC"/>
    <w:rsid w:val="0049201C"/>
    <w:rsid w:val="004920EA"/>
    <w:rsid w:val="0049239F"/>
    <w:rsid w:val="004923D3"/>
    <w:rsid w:val="00492450"/>
    <w:rsid w:val="00493E71"/>
    <w:rsid w:val="0049492B"/>
    <w:rsid w:val="00495274"/>
    <w:rsid w:val="00495E2A"/>
    <w:rsid w:val="00495EE9"/>
    <w:rsid w:val="00496525"/>
    <w:rsid w:val="00496C44"/>
    <w:rsid w:val="0049708F"/>
    <w:rsid w:val="00497387"/>
    <w:rsid w:val="00497607"/>
    <w:rsid w:val="00497A40"/>
    <w:rsid w:val="004A0095"/>
    <w:rsid w:val="004A0C08"/>
    <w:rsid w:val="004A0CD1"/>
    <w:rsid w:val="004A116A"/>
    <w:rsid w:val="004A1361"/>
    <w:rsid w:val="004A13E0"/>
    <w:rsid w:val="004A1DDB"/>
    <w:rsid w:val="004A28EF"/>
    <w:rsid w:val="004A2905"/>
    <w:rsid w:val="004A31AF"/>
    <w:rsid w:val="004A3D75"/>
    <w:rsid w:val="004A57C5"/>
    <w:rsid w:val="004A60BA"/>
    <w:rsid w:val="004A63F2"/>
    <w:rsid w:val="004A71AD"/>
    <w:rsid w:val="004A78D7"/>
    <w:rsid w:val="004A7B33"/>
    <w:rsid w:val="004B079A"/>
    <w:rsid w:val="004B0A42"/>
    <w:rsid w:val="004B0FC8"/>
    <w:rsid w:val="004B1571"/>
    <w:rsid w:val="004B15EE"/>
    <w:rsid w:val="004B16DD"/>
    <w:rsid w:val="004B36DC"/>
    <w:rsid w:val="004B3FF2"/>
    <w:rsid w:val="004B4B37"/>
    <w:rsid w:val="004B4C80"/>
    <w:rsid w:val="004B5640"/>
    <w:rsid w:val="004B56EB"/>
    <w:rsid w:val="004B59FA"/>
    <w:rsid w:val="004B5A1C"/>
    <w:rsid w:val="004B60BB"/>
    <w:rsid w:val="004B64A0"/>
    <w:rsid w:val="004B661F"/>
    <w:rsid w:val="004B6B30"/>
    <w:rsid w:val="004B6CC8"/>
    <w:rsid w:val="004B759C"/>
    <w:rsid w:val="004B7715"/>
    <w:rsid w:val="004C1BA8"/>
    <w:rsid w:val="004C1FC2"/>
    <w:rsid w:val="004C2C4F"/>
    <w:rsid w:val="004C2F8A"/>
    <w:rsid w:val="004C34DA"/>
    <w:rsid w:val="004C35BE"/>
    <w:rsid w:val="004C42A4"/>
    <w:rsid w:val="004C4559"/>
    <w:rsid w:val="004C4BF4"/>
    <w:rsid w:val="004C4DA9"/>
    <w:rsid w:val="004C5B06"/>
    <w:rsid w:val="004C5B36"/>
    <w:rsid w:val="004C6034"/>
    <w:rsid w:val="004C6134"/>
    <w:rsid w:val="004C6E67"/>
    <w:rsid w:val="004C6EF4"/>
    <w:rsid w:val="004C713D"/>
    <w:rsid w:val="004D12BD"/>
    <w:rsid w:val="004D1403"/>
    <w:rsid w:val="004D207C"/>
    <w:rsid w:val="004D2105"/>
    <w:rsid w:val="004D22C0"/>
    <w:rsid w:val="004D249D"/>
    <w:rsid w:val="004D3765"/>
    <w:rsid w:val="004D4BBF"/>
    <w:rsid w:val="004D4D57"/>
    <w:rsid w:val="004D4DFC"/>
    <w:rsid w:val="004D5304"/>
    <w:rsid w:val="004D5777"/>
    <w:rsid w:val="004D58A4"/>
    <w:rsid w:val="004D5E98"/>
    <w:rsid w:val="004D6850"/>
    <w:rsid w:val="004D6BB0"/>
    <w:rsid w:val="004D79C4"/>
    <w:rsid w:val="004D7A73"/>
    <w:rsid w:val="004D7BB4"/>
    <w:rsid w:val="004D7CE4"/>
    <w:rsid w:val="004E02C4"/>
    <w:rsid w:val="004E0513"/>
    <w:rsid w:val="004E0CDB"/>
    <w:rsid w:val="004E1B81"/>
    <w:rsid w:val="004E2E25"/>
    <w:rsid w:val="004E2E75"/>
    <w:rsid w:val="004E314F"/>
    <w:rsid w:val="004E34B7"/>
    <w:rsid w:val="004E4B7D"/>
    <w:rsid w:val="004E4CF8"/>
    <w:rsid w:val="004E4D8F"/>
    <w:rsid w:val="004E5D52"/>
    <w:rsid w:val="004E631A"/>
    <w:rsid w:val="004E6365"/>
    <w:rsid w:val="004E6A9E"/>
    <w:rsid w:val="004E6BCC"/>
    <w:rsid w:val="004E6DBD"/>
    <w:rsid w:val="004E7735"/>
    <w:rsid w:val="004E7845"/>
    <w:rsid w:val="004F05A8"/>
    <w:rsid w:val="004F0A3B"/>
    <w:rsid w:val="004F1240"/>
    <w:rsid w:val="004F18DB"/>
    <w:rsid w:val="004F1BC6"/>
    <w:rsid w:val="004F26FD"/>
    <w:rsid w:val="004F2A4E"/>
    <w:rsid w:val="004F4472"/>
    <w:rsid w:val="004F45F5"/>
    <w:rsid w:val="004F4838"/>
    <w:rsid w:val="004F4EB2"/>
    <w:rsid w:val="004F5172"/>
    <w:rsid w:val="004F5C6D"/>
    <w:rsid w:val="004F6A6F"/>
    <w:rsid w:val="004F770B"/>
    <w:rsid w:val="004F7B74"/>
    <w:rsid w:val="0050057C"/>
    <w:rsid w:val="005007D6"/>
    <w:rsid w:val="00500822"/>
    <w:rsid w:val="00502845"/>
    <w:rsid w:val="005028D1"/>
    <w:rsid w:val="00502A90"/>
    <w:rsid w:val="00502B6B"/>
    <w:rsid w:val="0050329D"/>
    <w:rsid w:val="00503362"/>
    <w:rsid w:val="00503FF5"/>
    <w:rsid w:val="0050410B"/>
    <w:rsid w:val="005044C6"/>
    <w:rsid w:val="005050E9"/>
    <w:rsid w:val="005051F0"/>
    <w:rsid w:val="00505659"/>
    <w:rsid w:val="00505AA4"/>
    <w:rsid w:val="00505CC6"/>
    <w:rsid w:val="005060D7"/>
    <w:rsid w:val="005061A6"/>
    <w:rsid w:val="00506363"/>
    <w:rsid w:val="005065BD"/>
    <w:rsid w:val="00507060"/>
    <w:rsid w:val="00507249"/>
    <w:rsid w:val="0051023F"/>
    <w:rsid w:val="00510350"/>
    <w:rsid w:val="005109F2"/>
    <w:rsid w:val="00510CC5"/>
    <w:rsid w:val="00510E08"/>
    <w:rsid w:val="00511332"/>
    <w:rsid w:val="00511818"/>
    <w:rsid w:val="005119C2"/>
    <w:rsid w:val="0051202B"/>
    <w:rsid w:val="00512651"/>
    <w:rsid w:val="005126E3"/>
    <w:rsid w:val="00512F11"/>
    <w:rsid w:val="0051308D"/>
    <w:rsid w:val="0051363D"/>
    <w:rsid w:val="00513D08"/>
    <w:rsid w:val="005156DA"/>
    <w:rsid w:val="00515D5E"/>
    <w:rsid w:val="00516F05"/>
    <w:rsid w:val="005178AD"/>
    <w:rsid w:val="00517BC7"/>
    <w:rsid w:val="00520C8F"/>
    <w:rsid w:val="00521045"/>
    <w:rsid w:val="00521186"/>
    <w:rsid w:val="0052143F"/>
    <w:rsid w:val="00521FE4"/>
    <w:rsid w:val="00523216"/>
    <w:rsid w:val="00523E2D"/>
    <w:rsid w:val="00524E12"/>
    <w:rsid w:val="00525221"/>
    <w:rsid w:val="00525B16"/>
    <w:rsid w:val="00525DBE"/>
    <w:rsid w:val="00525F27"/>
    <w:rsid w:val="00526362"/>
    <w:rsid w:val="005273DF"/>
    <w:rsid w:val="00527685"/>
    <w:rsid w:val="00527DD7"/>
    <w:rsid w:val="00530CA1"/>
    <w:rsid w:val="005310EB"/>
    <w:rsid w:val="005315DD"/>
    <w:rsid w:val="00531EAE"/>
    <w:rsid w:val="00532F3B"/>
    <w:rsid w:val="005333D8"/>
    <w:rsid w:val="00533C1A"/>
    <w:rsid w:val="00534143"/>
    <w:rsid w:val="005344F2"/>
    <w:rsid w:val="00534FD8"/>
    <w:rsid w:val="0053508B"/>
    <w:rsid w:val="005352DF"/>
    <w:rsid w:val="00535E94"/>
    <w:rsid w:val="00536721"/>
    <w:rsid w:val="00536739"/>
    <w:rsid w:val="0053691C"/>
    <w:rsid w:val="00536C91"/>
    <w:rsid w:val="00536D75"/>
    <w:rsid w:val="00537239"/>
    <w:rsid w:val="005372D5"/>
    <w:rsid w:val="00537D26"/>
    <w:rsid w:val="00540D19"/>
    <w:rsid w:val="0054111C"/>
    <w:rsid w:val="00541612"/>
    <w:rsid w:val="0054185B"/>
    <w:rsid w:val="00541C44"/>
    <w:rsid w:val="00543124"/>
    <w:rsid w:val="00543698"/>
    <w:rsid w:val="00543B84"/>
    <w:rsid w:val="00544007"/>
    <w:rsid w:val="00544E32"/>
    <w:rsid w:val="00545DDA"/>
    <w:rsid w:val="0054690F"/>
    <w:rsid w:val="00546ED4"/>
    <w:rsid w:val="005472F9"/>
    <w:rsid w:val="00547358"/>
    <w:rsid w:val="005478B6"/>
    <w:rsid w:val="00547F50"/>
    <w:rsid w:val="0055061B"/>
    <w:rsid w:val="00550682"/>
    <w:rsid w:val="00550920"/>
    <w:rsid w:val="00550E40"/>
    <w:rsid w:val="00551405"/>
    <w:rsid w:val="00551D88"/>
    <w:rsid w:val="00552C3D"/>
    <w:rsid w:val="0055303E"/>
    <w:rsid w:val="0055316C"/>
    <w:rsid w:val="005532B0"/>
    <w:rsid w:val="005538C4"/>
    <w:rsid w:val="0055429F"/>
    <w:rsid w:val="005546A4"/>
    <w:rsid w:val="00555044"/>
    <w:rsid w:val="005561EA"/>
    <w:rsid w:val="00556477"/>
    <w:rsid w:val="00556484"/>
    <w:rsid w:val="00557B2E"/>
    <w:rsid w:val="00557DF9"/>
    <w:rsid w:val="00560093"/>
    <w:rsid w:val="00560C1F"/>
    <w:rsid w:val="00561DF6"/>
    <w:rsid w:val="00562569"/>
    <w:rsid w:val="00563891"/>
    <w:rsid w:val="00563BC4"/>
    <w:rsid w:val="00563D5E"/>
    <w:rsid w:val="00563FD7"/>
    <w:rsid w:val="005648F9"/>
    <w:rsid w:val="00564AB6"/>
    <w:rsid w:val="00564C49"/>
    <w:rsid w:val="005651B6"/>
    <w:rsid w:val="00566A91"/>
    <w:rsid w:val="00567231"/>
    <w:rsid w:val="00567F49"/>
    <w:rsid w:val="00570152"/>
    <w:rsid w:val="00570376"/>
    <w:rsid w:val="00571016"/>
    <w:rsid w:val="00571C1C"/>
    <w:rsid w:val="00572104"/>
    <w:rsid w:val="005723CB"/>
    <w:rsid w:val="00572FE2"/>
    <w:rsid w:val="005734FC"/>
    <w:rsid w:val="00573A9C"/>
    <w:rsid w:val="00575DD9"/>
    <w:rsid w:val="00575F90"/>
    <w:rsid w:val="005762B2"/>
    <w:rsid w:val="005763D3"/>
    <w:rsid w:val="00576487"/>
    <w:rsid w:val="00576513"/>
    <w:rsid w:val="005766AC"/>
    <w:rsid w:val="00577F30"/>
    <w:rsid w:val="00580B6D"/>
    <w:rsid w:val="00580D86"/>
    <w:rsid w:val="00581042"/>
    <w:rsid w:val="00581F8D"/>
    <w:rsid w:val="0058287F"/>
    <w:rsid w:val="00582900"/>
    <w:rsid w:val="005841C9"/>
    <w:rsid w:val="00584800"/>
    <w:rsid w:val="00584908"/>
    <w:rsid w:val="0058585F"/>
    <w:rsid w:val="00585BA7"/>
    <w:rsid w:val="00585FA4"/>
    <w:rsid w:val="0058644E"/>
    <w:rsid w:val="0058717F"/>
    <w:rsid w:val="00587F24"/>
    <w:rsid w:val="00587FDF"/>
    <w:rsid w:val="00590188"/>
    <w:rsid w:val="005904C3"/>
    <w:rsid w:val="00590535"/>
    <w:rsid w:val="005917A5"/>
    <w:rsid w:val="0059206F"/>
    <w:rsid w:val="0059210B"/>
    <w:rsid w:val="00592638"/>
    <w:rsid w:val="0059296D"/>
    <w:rsid w:val="00592CCB"/>
    <w:rsid w:val="00592D00"/>
    <w:rsid w:val="005937BE"/>
    <w:rsid w:val="00593A56"/>
    <w:rsid w:val="00593CA0"/>
    <w:rsid w:val="00594716"/>
    <w:rsid w:val="00594AFE"/>
    <w:rsid w:val="00594FA1"/>
    <w:rsid w:val="0059512F"/>
    <w:rsid w:val="005951F9"/>
    <w:rsid w:val="00595635"/>
    <w:rsid w:val="00595B81"/>
    <w:rsid w:val="0059619C"/>
    <w:rsid w:val="005962E7"/>
    <w:rsid w:val="0059664A"/>
    <w:rsid w:val="005966D9"/>
    <w:rsid w:val="005968D9"/>
    <w:rsid w:val="00596B1A"/>
    <w:rsid w:val="00596DFF"/>
    <w:rsid w:val="00597ABA"/>
    <w:rsid w:val="005A017C"/>
    <w:rsid w:val="005A0887"/>
    <w:rsid w:val="005A08A3"/>
    <w:rsid w:val="005A0A3D"/>
    <w:rsid w:val="005A0EE0"/>
    <w:rsid w:val="005A127A"/>
    <w:rsid w:val="005A2111"/>
    <w:rsid w:val="005A232D"/>
    <w:rsid w:val="005A24B2"/>
    <w:rsid w:val="005A2C76"/>
    <w:rsid w:val="005A4647"/>
    <w:rsid w:val="005A4CFC"/>
    <w:rsid w:val="005A60B8"/>
    <w:rsid w:val="005A615D"/>
    <w:rsid w:val="005A6DF6"/>
    <w:rsid w:val="005A7AD3"/>
    <w:rsid w:val="005A7C27"/>
    <w:rsid w:val="005A7F0A"/>
    <w:rsid w:val="005B0EF7"/>
    <w:rsid w:val="005B2497"/>
    <w:rsid w:val="005B2687"/>
    <w:rsid w:val="005B324E"/>
    <w:rsid w:val="005B3481"/>
    <w:rsid w:val="005B5016"/>
    <w:rsid w:val="005B52E5"/>
    <w:rsid w:val="005B5768"/>
    <w:rsid w:val="005B5A58"/>
    <w:rsid w:val="005B66B5"/>
    <w:rsid w:val="005B6777"/>
    <w:rsid w:val="005B7296"/>
    <w:rsid w:val="005C091A"/>
    <w:rsid w:val="005C0B3F"/>
    <w:rsid w:val="005C0FD5"/>
    <w:rsid w:val="005C27D3"/>
    <w:rsid w:val="005C2830"/>
    <w:rsid w:val="005C2CCC"/>
    <w:rsid w:val="005C2F8B"/>
    <w:rsid w:val="005C3BDB"/>
    <w:rsid w:val="005C3C19"/>
    <w:rsid w:val="005C40A0"/>
    <w:rsid w:val="005C410D"/>
    <w:rsid w:val="005C5114"/>
    <w:rsid w:val="005C5AFC"/>
    <w:rsid w:val="005C5B0B"/>
    <w:rsid w:val="005C5B82"/>
    <w:rsid w:val="005C6746"/>
    <w:rsid w:val="005C71DA"/>
    <w:rsid w:val="005C72F0"/>
    <w:rsid w:val="005C743E"/>
    <w:rsid w:val="005C7442"/>
    <w:rsid w:val="005C7B57"/>
    <w:rsid w:val="005C7CD5"/>
    <w:rsid w:val="005D057F"/>
    <w:rsid w:val="005D1187"/>
    <w:rsid w:val="005D17C1"/>
    <w:rsid w:val="005D23FE"/>
    <w:rsid w:val="005D2D97"/>
    <w:rsid w:val="005D30E3"/>
    <w:rsid w:val="005D3250"/>
    <w:rsid w:val="005D35CB"/>
    <w:rsid w:val="005D3BE4"/>
    <w:rsid w:val="005D5203"/>
    <w:rsid w:val="005D6594"/>
    <w:rsid w:val="005D6622"/>
    <w:rsid w:val="005D6C58"/>
    <w:rsid w:val="005D6C76"/>
    <w:rsid w:val="005D70D5"/>
    <w:rsid w:val="005D74A8"/>
    <w:rsid w:val="005E0858"/>
    <w:rsid w:val="005E0CD9"/>
    <w:rsid w:val="005E0EDE"/>
    <w:rsid w:val="005E1016"/>
    <w:rsid w:val="005E1BDA"/>
    <w:rsid w:val="005E21BC"/>
    <w:rsid w:val="005E23FF"/>
    <w:rsid w:val="005E25BB"/>
    <w:rsid w:val="005E30D0"/>
    <w:rsid w:val="005E3963"/>
    <w:rsid w:val="005E4181"/>
    <w:rsid w:val="005E48AD"/>
    <w:rsid w:val="005E53F1"/>
    <w:rsid w:val="005E5A5A"/>
    <w:rsid w:val="005E5C8A"/>
    <w:rsid w:val="005E5CD5"/>
    <w:rsid w:val="005E5CD9"/>
    <w:rsid w:val="005E6076"/>
    <w:rsid w:val="005E6720"/>
    <w:rsid w:val="005E7DC4"/>
    <w:rsid w:val="005E7E13"/>
    <w:rsid w:val="005F0A36"/>
    <w:rsid w:val="005F0DE7"/>
    <w:rsid w:val="005F0E65"/>
    <w:rsid w:val="005F104F"/>
    <w:rsid w:val="005F1507"/>
    <w:rsid w:val="005F16D8"/>
    <w:rsid w:val="005F175E"/>
    <w:rsid w:val="005F1784"/>
    <w:rsid w:val="005F191B"/>
    <w:rsid w:val="005F1A8B"/>
    <w:rsid w:val="005F1BB3"/>
    <w:rsid w:val="005F1C37"/>
    <w:rsid w:val="005F2383"/>
    <w:rsid w:val="005F23C4"/>
    <w:rsid w:val="005F2C9A"/>
    <w:rsid w:val="005F31FB"/>
    <w:rsid w:val="005F3294"/>
    <w:rsid w:val="005F3A11"/>
    <w:rsid w:val="005F3B14"/>
    <w:rsid w:val="005F41C2"/>
    <w:rsid w:val="005F447E"/>
    <w:rsid w:val="005F5054"/>
    <w:rsid w:val="005F52DC"/>
    <w:rsid w:val="005F63F6"/>
    <w:rsid w:val="005F689E"/>
    <w:rsid w:val="005F73B2"/>
    <w:rsid w:val="005F7762"/>
    <w:rsid w:val="006003E2"/>
    <w:rsid w:val="00600A73"/>
    <w:rsid w:val="00600C68"/>
    <w:rsid w:val="0060140D"/>
    <w:rsid w:val="00601B13"/>
    <w:rsid w:val="00601D8D"/>
    <w:rsid w:val="00602617"/>
    <w:rsid w:val="00602D4D"/>
    <w:rsid w:val="00603928"/>
    <w:rsid w:val="00603A0F"/>
    <w:rsid w:val="00603E3C"/>
    <w:rsid w:val="006044F0"/>
    <w:rsid w:val="00604647"/>
    <w:rsid w:val="006046C9"/>
    <w:rsid w:val="00604CD5"/>
    <w:rsid w:val="0060505F"/>
    <w:rsid w:val="006050A7"/>
    <w:rsid w:val="00605647"/>
    <w:rsid w:val="00605C4A"/>
    <w:rsid w:val="00605DD1"/>
    <w:rsid w:val="00605FBA"/>
    <w:rsid w:val="0060675B"/>
    <w:rsid w:val="006067CF"/>
    <w:rsid w:val="006069C5"/>
    <w:rsid w:val="00606D68"/>
    <w:rsid w:val="006070F3"/>
    <w:rsid w:val="006100CF"/>
    <w:rsid w:val="0061077A"/>
    <w:rsid w:val="00610809"/>
    <w:rsid w:val="0061081B"/>
    <w:rsid w:val="0061128C"/>
    <w:rsid w:val="006116BF"/>
    <w:rsid w:val="00611C42"/>
    <w:rsid w:val="00611C51"/>
    <w:rsid w:val="00611CAE"/>
    <w:rsid w:val="006129E7"/>
    <w:rsid w:val="00613BBA"/>
    <w:rsid w:val="006145A1"/>
    <w:rsid w:val="006148C6"/>
    <w:rsid w:val="006149BD"/>
    <w:rsid w:val="00614B3B"/>
    <w:rsid w:val="0061540C"/>
    <w:rsid w:val="006156FA"/>
    <w:rsid w:val="00616221"/>
    <w:rsid w:val="006162AE"/>
    <w:rsid w:val="0061662A"/>
    <w:rsid w:val="00617371"/>
    <w:rsid w:val="006173FC"/>
    <w:rsid w:val="00617514"/>
    <w:rsid w:val="0061753A"/>
    <w:rsid w:val="006179CD"/>
    <w:rsid w:val="00617E12"/>
    <w:rsid w:val="0062088A"/>
    <w:rsid w:val="006209CD"/>
    <w:rsid w:val="00621117"/>
    <w:rsid w:val="00621F6B"/>
    <w:rsid w:val="00622C86"/>
    <w:rsid w:val="0062363B"/>
    <w:rsid w:val="00623680"/>
    <w:rsid w:val="0062370F"/>
    <w:rsid w:val="0062386E"/>
    <w:rsid w:val="006238F1"/>
    <w:rsid w:val="00623B99"/>
    <w:rsid w:val="00623C0C"/>
    <w:rsid w:val="00624259"/>
    <w:rsid w:val="006247B2"/>
    <w:rsid w:val="006249B4"/>
    <w:rsid w:val="00625616"/>
    <w:rsid w:val="006258F5"/>
    <w:rsid w:val="006258F6"/>
    <w:rsid w:val="00625A8B"/>
    <w:rsid w:val="00625C15"/>
    <w:rsid w:val="00625C56"/>
    <w:rsid w:val="006262F4"/>
    <w:rsid w:val="0062630A"/>
    <w:rsid w:val="00626FE2"/>
    <w:rsid w:val="00627AEB"/>
    <w:rsid w:val="00627BA7"/>
    <w:rsid w:val="00627BCC"/>
    <w:rsid w:val="00630248"/>
    <w:rsid w:val="00630E98"/>
    <w:rsid w:val="006310D7"/>
    <w:rsid w:val="00632140"/>
    <w:rsid w:val="006325D2"/>
    <w:rsid w:val="00632635"/>
    <w:rsid w:val="00632816"/>
    <w:rsid w:val="0063298C"/>
    <w:rsid w:val="00633B62"/>
    <w:rsid w:val="00633D8E"/>
    <w:rsid w:val="0063569A"/>
    <w:rsid w:val="006363BC"/>
    <w:rsid w:val="006369BA"/>
    <w:rsid w:val="00636A22"/>
    <w:rsid w:val="00637124"/>
    <w:rsid w:val="006372C3"/>
    <w:rsid w:val="00637584"/>
    <w:rsid w:val="00637E5F"/>
    <w:rsid w:val="00637FF7"/>
    <w:rsid w:val="006409BF"/>
    <w:rsid w:val="00641209"/>
    <w:rsid w:val="006414C9"/>
    <w:rsid w:val="00641520"/>
    <w:rsid w:val="00641AB6"/>
    <w:rsid w:val="006432E1"/>
    <w:rsid w:val="006437C2"/>
    <w:rsid w:val="00643BBC"/>
    <w:rsid w:val="00643FC3"/>
    <w:rsid w:val="0064434C"/>
    <w:rsid w:val="006443B9"/>
    <w:rsid w:val="006443E3"/>
    <w:rsid w:val="00644D06"/>
    <w:rsid w:val="00644D4E"/>
    <w:rsid w:val="00644E8B"/>
    <w:rsid w:val="00645036"/>
    <w:rsid w:val="006456A2"/>
    <w:rsid w:val="0064570A"/>
    <w:rsid w:val="00645F49"/>
    <w:rsid w:val="0064619E"/>
    <w:rsid w:val="006461C1"/>
    <w:rsid w:val="006468AD"/>
    <w:rsid w:val="00646904"/>
    <w:rsid w:val="00646E40"/>
    <w:rsid w:val="00650A3C"/>
    <w:rsid w:val="00650FAF"/>
    <w:rsid w:val="006516D4"/>
    <w:rsid w:val="00651A1C"/>
    <w:rsid w:val="00651F16"/>
    <w:rsid w:val="006527B3"/>
    <w:rsid w:val="0065295C"/>
    <w:rsid w:val="00652FAE"/>
    <w:rsid w:val="0065325C"/>
    <w:rsid w:val="006534B6"/>
    <w:rsid w:val="00653F96"/>
    <w:rsid w:val="006542AA"/>
    <w:rsid w:val="006549B8"/>
    <w:rsid w:val="006549F1"/>
    <w:rsid w:val="00654B20"/>
    <w:rsid w:val="00655A9F"/>
    <w:rsid w:val="00656A64"/>
    <w:rsid w:val="00656B20"/>
    <w:rsid w:val="00656DD6"/>
    <w:rsid w:val="00657959"/>
    <w:rsid w:val="00657CB4"/>
    <w:rsid w:val="006624C0"/>
    <w:rsid w:val="00662FEC"/>
    <w:rsid w:val="00663192"/>
    <w:rsid w:val="00663293"/>
    <w:rsid w:val="00664602"/>
    <w:rsid w:val="00664AAE"/>
    <w:rsid w:val="00664EBF"/>
    <w:rsid w:val="006650C0"/>
    <w:rsid w:val="00665298"/>
    <w:rsid w:val="00665341"/>
    <w:rsid w:val="00665B63"/>
    <w:rsid w:val="00665D20"/>
    <w:rsid w:val="00666110"/>
    <w:rsid w:val="006661E7"/>
    <w:rsid w:val="0066652E"/>
    <w:rsid w:val="00667A55"/>
    <w:rsid w:val="00667A6A"/>
    <w:rsid w:val="0067056A"/>
    <w:rsid w:val="0067079C"/>
    <w:rsid w:val="00670C1B"/>
    <w:rsid w:val="00671779"/>
    <w:rsid w:val="00671BB0"/>
    <w:rsid w:val="00672B58"/>
    <w:rsid w:val="00674D90"/>
    <w:rsid w:val="0067541B"/>
    <w:rsid w:val="006764C2"/>
    <w:rsid w:val="006769B4"/>
    <w:rsid w:val="00676D0D"/>
    <w:rsid w:val="00676FF7"/>
    <w:rsid w:val="00677636"/>
    <w:rsid w:val="00677D1C"/>
    <w:rsid w:val="006804B7"/>
    <w:rsid w:val="0068060C"/>
    <w:rsid w:val="00681451"/>
    <w:rsid w:val="00682523"/>
    <w:rsid w:val="00682709"/>
    <w:rsid w:val="00682A89"/>
    <w:rsid w:val="00683337"/>
    <w:rsid w:val="006833D7"/>
    <w:rsid w:val="0068343A"/>
    <w:rsid w:val="00683516"/>
    <w:rsid w:val="00683C09"/>
    <w:rsid w:val="0068427A"/>
    <w:rsid w:val="0068458C"/>
    <w:rsid w:val="00684F11"/>
    <w:rsid w:val="00686321"/>
    <w:rsid w:val="00686652"/>
    <w:rsid w:val="0068669A"/>
    <w:rsid w:val="00686DC8"/>
    <w:rsid w:val="00687344"/>
    <w:rsid w:val="006877D4"/>
    <w:rsid w:val="006877FA"/>
    <w:rsid w:val="00687895"/>
    <w:rsid w:val="00687EBB"/>
    <w:rsid w:val="006906F2"/>
    <w:rsid w:val="00691413"/>
    <w:rsid w:val="0069186A"/>
    <w:rsid w:val="00691A94"/>
    <w:rsid w:val="00691C3D"/>
    <w:rsid w:val="0069296E"/>
    <w:rsid w:val="006937FA"/>
    <w:rsid w:val="00693FF2"/>
    <w:rsid w:val="006940D5"/>
    <w:rsid w:val="00694578"/>
    <w:rsid w:val="00694CE5"/>
    <w:rsid w:val="00695B80"/>
    <w:rsid w:val="00696B4A"/>
    <w:rsid w:val="00696F73"/>
    <w:rsid w:val="00697526"/>
    <w:rsid w:val="006A0E00"/>
    <w:rsid w:val="006A148D"/>
    <w:rsid w:val="006A15EF"/>
    <w:rsid w:val="006A17CD"/>
    <w:rsid w:val="006A207C"/>
    <w:rsid w:val="006A3006"/>
    <w:rsid w:val="006A3CB3"/>
    <w:rsid w:val="006A3DCA"/>
    <w:rsid w:val="006A40D1"/>
    <w:rsid w:val="006A440C"/>
    <w:rsid w:val="006A45AE"/>
    <w:rsid w:val="006A4BA9"/>
    <w:rsid w:val="006A5324"/>
    <w:rsid w:val="006A53B0"/>
    <w:rsid w:val="006A55E2"/>
    <w:rsid w:val="006A59E2"/>
    <w:rsid w:val="006A5ACD"/>
    <w:rsid w:val="006A5F7F"/>
    <w:rsid w:val="006A72C3"/>
    <w:rsid w:val="006A75D6"/>
    <w:rsid w:val="006B0D79"/>
    <w:rsid w:val="006B1014"/>
    <w:rsid w:val="006B1AB8"/>
    <w:rsid w:val="006B21B3"/>
    <w:rsid w:val="006B2839"/>
    <w:rsid w:val="006B2AB9"/>
    <w:rsid w:val="006B2F3C"/>
    <w:rsid w:val="006B2FDE"/>
    <w:rsid w:val="006B30DD"/>
    <w:rsid w:val="006B33D8"/>
    <w:rsid w:val="006B494F"/>
    <w:rsid w:val="006B4C60"/>
    <w:rsid w:val="006B5456"/>
    <w:rsid w:val="006B5554"/>
    <w:rsid w:val="006B55D0"/>
    <w:rsid w:val="006B56D5"/>
    <w:rsid w:val="006B612B"/>
    <w:rsid w:val="006B64B5"/>
    <w:rsid w:val="006B6BD4"/>
    <w:rsid w:val="006B6E31"/>
    <w:rsid w:val="006C02D8"/>
    <w:rsid w:val="006C0F76"/>
    <w:rsid w:val="006C1B3D"/>
    <w:rsid w:val="006C1D26"/>
    <w:rsid w:val="006C2644"/>
    <w:rsid w:val="006C265A"/>
    <w:rsid w:val="006C35A9"/>
    <w:rsid w:val="006C39C2"/>
    <w:rsid w:val="006C3BDF"/>
    <w:rsid w:val="006C4288"/>
    <w:rsid w:val="006C4D8D"/>
    <w:rsid w:val="006C4E2E"/>
    <w:rsid w:val="006C50A4"/>
    <w:rsid w:val="006C5382"/>
    <w:rsid w:val="006C58C0"/>
    <w:rsid w:val="006C5DCC"/>
    <w:rsid w:val="006C6821"/>
    <w:rsid w:val="006C6F4E"/>
    <w:rsid w:val="006C7E53"/>
    <w:rsid w:val="006D00E1"/>
    <w:rsid w:val="006D0235"/>
    <w:rsid w:val="006D10CB"/>
    <w:rsid w:val="006D1771"/>
    <w:rsid w:val="006D18E5"/>
    <w:rsid w:val="006D1F8F"/>
    <w:rsid w:val="006D23F4"/>
    <w:rsid w:val="006D2BC1"/>
    <w:rsid w:val="006D3285"/>
    <w:rsid w:val="006D3353"/>
    <w:rsid w:val="006D358F"/>
    <w:rsid w:val="006D3BD0"/>
    <w:rsid w:val="006D3EB7"/>
    <w:rsid w:val="006D401C"/>
    <w:rsid w:val="006D422C"/>
    <w:rsid w:val="006D4940"/>
    <w:rsid w:val="006D499C"/>
    <w:rsid w:val="006D4F92"/>
    <w:rsid w:val="006D5530"/>
    <w:rsid w:val="006D566E"/>
    <w:rsid w:val="006D5C45"/>
    <w:rsid w:val="006D6761"/>
    <w:rsid w:val="006D6867"/>
    <w:rsid w:val="006D6AE1"/>
    <w:rsid w:val="006D6B8E"/>
    <w:rsid w:val="006D7042"/>
    <w:rsid w:val="006D7837"/>
    <w:rsid w:val="006E006F"/>
    <w:rsid w:val="006E086F"/>
    <w:rsid w:val="006E1B9F"/>
    <w:rsid w:val="006E358A"/>
    <w:rsid w:val="006E3799"/>
    <w:rsid w:val="006E4028"/>
    <w:rsid w:val="006E4189"/>
    <w:rsid w:val="006E48FF"/>
    <w:rsid w:val="006E4998"/>
    <w:rsid w:val="006E4EFA"/>
    <w:rsid w:val="006E573D"/>
    <w:rsid w:val="006E5E49"/>
    <w:rsid w:val="006E63EE"/>
    <w:rsid w:val="006E6745"/>
    <w:rsid w:val="006E71C2"/>
    <w:rsid w:val="006E7346"/>
    <w:rsid w:val="006E736C"/>
    <w:rsid w:val="006E7CA0"/>
    <w:rsid w:val="006E7FD4"/>
    <w:rsid w:val="006F101A"/>
    <w:rsid w:val="006F1364"/>
    <w:rsid w:val="006F15E0"/>
    <w:rsid w:val="006F25A9"/>
    <w:rsid w:val="006F2E50"/>
    <w:rsid w:val="006F36A6"/>
    <w:rsid w:val="006F38FF"/>
    <w:rsid w:val="006F3AA0"/>
    <w:rsid w:val="006F3C08"/>
    <w:rsid w:val="006F3EF1"/>
    <w:rsid w:val="006F3F77"/>
    <w:rsid w:val="006F4241"/>
    <w:rsid w:val="006F49D0"/>
    <w:rsid w:val="006F4D7D"/>
    <w:rsid w:val="006F54F3"/>
    <w:rsid w:val="006F5672"/>
    <w:rsid w:val="006F598B"/>
    <w:rsid w:val="006F5D41"/>
    <w:rsid w:val="006F5F0A"/>
    <w:rsid w:val="006F648D"/>
    <w:rsid w:val="006F6C0A"/>
    <w:rsid w:val="006F6C8F"/>
    <w:rsid w:val="006F7836"/>
    <w:rsid w:val="006F7E3D"/>
    <w:rsid w:val="007009DC"/>
    <w:rsid w:val="00701A9A"/>
    <w:rsid w:val="00701C2F"/>
    <w:rsid w:val="00702F3D"/>
    <w:rsid w:val="00702FCC"/>
    <w:rsid w:val="00703EF5"/>
    <w:rsid w:val="0070402A"/>
    <w:rsid w:val="00704CED"/>
    <w:rsid w:val="00705360"/>
    <w:rsid w:val="00705A9D"/>
    <w:rsid w:val="00705B99"/>
    <w:rsid w:val="00706398"/>
    <w:rsid w:val="00706466"/>
    <w:rsid w:val="00706A01"/>
    <w:rsid w:val="00706CC7"/>
    <w:rsid w:val="00706EB2"/>
    <w:rsid w:val="0070757F"/>
    <w:rsid w:val="00707F64"/>
    <w:rsid w:val="0071017E"/>
    <w:rsid w:val="007101BD"/>
    <w:rsid w:val="00710794"/>
    <w:rsid w:val="007108BA"/>
    <w:rsid w:val="00710C52"/>
    <w:rsid w:val="007112F1"/>
    <w:rsid w:val="007114E0"/>
    <w:rsid w:val="007119A7"/>
    <w:rsid w:val="00712223"/>
    <w:rsid w:val="007131BF"/>
    <w:rsid w:val="007136A4"/>
    <w:rsid w:val="00713B93"/>
    <w:rsid w:val="0071434F"/>
    <w:rsid w:val="007149E2"/>
    <w:rsid w:val="00714C7B"/>
    <w:rsid w:val="00715219"/>
    <w:rsid w:val="0071546D"/>
    <w:rsid w:val="007155AF"/>
    <w:rsid w:val="0071574F"/>
    <w:rsid w:val="007162C8"/>
    <w:rsid w:val="00716D2D"/>
    <w:rsid w:val="00716E86"/>
    <w:rsid w:val="007171C3"/>
    <w:rsid w:val="00717859"/>
    <w:rsid w:val="007203B1"/>
    <w:rsid w:val="00720846"/>
    <w:rsid w:val="00720C19"/>
    <w:rsid w:val="00720CB7"/>
    <w:rsid w:val="00721353"/>
    <w:rsid w:val="007217C7"/>
    <w:rsid w:val="007221FE"/>
    <w:rsid w:val="007225E7"/>
    <w:rsid w:val="00722FF3"/>
    <w:rsid w:val="00723E64"/>
    <w:rsid w:val="00724548"/>
    <w:rsid w:val="007246CF"/>
    <w:rsid w:val="0072508D"/>
    <w:rsid w:val="0072591A"/>
    <w:rsid w:val="00725EEC"/>
    <w:rsid w:val="00725FD6"/>
    <w:rsid w:val="00726157"/>
    <w:rsid w:val="00726236"/>
    <w:rsid w:val="007265B4"/>
    <w:rsid w:val="00726BF2"/>
    <w:rsid w:val="00726F69"/>
    <w:rsid w:val="00726F9C"/>
    <w:rsid w:val="00726FB3"/>
    <w:rsid w:val="007305EF"/>
    <w:rsid w:val="0073063E"/>
    <w:rsid w:val="00730B68"/>
    <w:rsid w:val="007317B9"/>
    <w:rsid w:val="00731955"/>
    <w:rsid w:val="007330FA"/>
    <w:rsid w:val="007331C2"/>
    <w:rsid w:val="007336C4"/>
    <w:rsid w:val="00733715"/>
    <w:rsid w:val="00734027"/>
    <w:rsid w:val="00734051"/>
    <w:rsid w:val="00734B14"/>
    <w:rsid w:val="00734C54"/>
    <w:rsid w:val="00734D8E"/>
    <w:rsid w:val="00735011"/>
    <w:rsid w:val="0073536E"/>
    <w:rsid w:val="007354A6"/>
    <w:rsid w:val="00735604"/>
    <w:rsid w:val="00735911"/>
    <w:rsid w:val="00735CA0"/>
    <w:rsid w:val="00736CFD"/>
    <w:rsid w:val="00736FD3"/>
    <w:rsid w:val="007401F7"/>
    <w:rsid w:val="00740BC7"/>
    <w:rsid w:val="00740CD9"/>
    <w:rsid w:val="007419F4"/>
    <w:rsid w:val="00741A86"/>
    <w:rsid w:val="00741D85"/>
    <w:rsid w:val="00741FC2"/>
    <w:rsid w:val="007421DF"/>
    <w:rsid w:val="007425A9"/>
    <w:rsid w:val="00743361"/>
    <w:rsid w:val="0074407E"/>
    <w:rsid w:val="00744605"/>
    <w:rsid w:val="00745903"/>
    <w:rsid w:val="007459B1"/>
    <w:rsid w:val="0074617E"/>
    <w:rsid w:val="0074622E"/>
    <w:rsid w:val="0074637C"/>
    <w:rsid w:val="007466DC"/>
    <w:rsid w:val="00746A35"/>
    <w:rsid w:val="00746CF4"/>
    <w:rsid w:val="00747DF0"/>
    <w:rsid w:val="00747E26"/>
    <w:rsid w:val="00747E28"/>
    <w:rsid w:val="0075022D"/>
    <w:rsid w:val="00750343"/>
    <w:rsid w:val="007504FE"/>
    <w:rsid w:val="007508EA"/>
    <w:rsid w:val="00750C64"/>
    <w:rsid w:val="007513EE"/>
    <w:rsid w:val="00751AB1"/>
    <w:rsid w:val="00751D77"/>
    <w:rsid w:val="0075291D"/>
    <w:rsid w:val="00752CB7"/>
    <w:rsid w:val="00752D34"/>
    <w:rsid w:val="0075389E"/>
    <w:rsid w:val="00754043"/>
    <w:rsid w:val="007543A7"/>
    <w:rsid w:val="00754506"/>
    <w:rsid w:val="0075464A"/>
    <w:rsid w:val="00754A9A"/>
    <w:rsid w:val="00754AC4"/>
    <w:rsid w:val="00754D54"/>
    <w:rsid w:val="00754E3C"/>
    <w:rsid w:val="00755296"/>
    <w:rsid w:val="007557DC"/>
    <w:rsid w:val="00755B32"/>
    <w:rsid w:val="00756122"/>
    <w:rsid w:val="007571E4"/>
    <w:rsid w:val="007576CB"/>
    <w:rsid w:val="00757850"/>
    <w:rsid w:val="00757A67"/>
    <w:rsid w:val="007603BC"/>
    <w:rsid w:val="00760C74"/>
    <w:rsid w:val="00760E1E"/>
    <w:rsid w:val="00761ACD"/>
    <w:rsid w:val="0076282A"/>
    <w:rsid w:val="00763AB8"/>
    <w:rsid w:val="00763B71"/>
    <w:rsid w:val="00763E58"/>
    <w:rsid w:val="007640CF"/>
    <w:rsid w:val="0076418C"/>
    <w:rsid w:val="00764253"/>
    <w:rsid w:val="00764F56"/>
    <w:rsid w:val="00765F80"/>
    <w:rsid w:val="007667E0"/>
    <w:rsid w:val="00766CB8"/>
    <w:rsid w:val="00766DAF"/>
    <w:rsid w:val="0076734D"/>
    <w:rsid w:val="0076764D"/>
    <w:rsid w:val="007676A3"/>
    <w:rsid w:val="00767750"/>
    <w:rsid w:val="00767BA7"/>
    <w:rsid w:val="00767D26"/>
    <w:rsid w:val="0077066B"/>
    <w:rsid w:val="0077094A"/>
    <w:rsid w:val="00770C3F"/>
    <w:rsid w:val="007711AF"/>
    <w:rsid w:val="007712D4"/>
    <w:rsid w:val="007712FF"/>
    <w:rsid w:val="007715DF"/>
    <w:rsid w:val="007717EB"/>
    <w:rsid w:val="00771BD8"/>
    <w:rsid w:val="00771D46"/>
    <w:rsid w:val="00771F63"/>
    <w:rsid w:val="007721C1"/>
    <w:rsid w:val="0077254A"/>
    <w:rsid w:val="00772653"/>
    <w:rsid w:val="0077347E"/>
    <w:rsid w:val="007740AF"/>
    <w:rsid w:val="00774CCC"/>
    <w:rsid w:val="0077521C"/>
    <w:rsid w:val="00775924"/>
    <w:rsid w:val="007767E3"/>
    <w:rsid w:val="00777F48"/>
    <w:rsid w:val="00780281"/>
    <w:rsid w:val="00780333"/>
    <w:rsid w:val="00780E5B"/>
    <w:rsid w:val="007811E3"/>
    <w:rsid w:val="0078126F"/>
    <w:rsid w:val="0078169D"/>
    <w:rsid w:val="00781A02"/>
    <w:rsid w:val="00781BF8"/>
    <w:rsid w:val="00781E97"/>
    <w:rsid w:val="0078263B"/>
    <w:rsid w:val="007828F0"/>
    <w:rsid w:val="00782FD1"/>
    <w:rsid w:val="00783005"/>
    <w:rsid w:val="0078424A"/>
    <w:rsid w:val="00784F0D"/>
    <w:rsid w:val="0078637C"/>
    <w:rsid w:val="0078648F"/>
    <w:rsid w:val="0078697C"/>
    <w:rsid w:val="00787A43"/>
    <w:rsid w:val="007904C7"/>
    <w:rsid w:val="00790F59"/>
    <w:rsid w:val="00791078"/>
    <w:rsid w:val="00791240"/>
    <w:rsid w:val="007912AC"/>
    <w:rsid w:val="007916D8"/>
    <w:rsid w:val="00791774"/>
    <w:rsid w:val="00791DAB"/>
    <w:rsid w:val="00792987"/>
    <w:rsid w:val="00792B69"/>
    <w:rsid w:val="00793886"/>
    <w:rsid w:val="00793E03"/>
    <w:rsid w:val="00793F03"/>
    <w:rsid w:val="00794852"/>
    <w:rsid w:val="00794C9F"/>
    <w:rsid w:val="00795818"/>
    <w:rsid w:val="007958FC"/>
    <w:rsid w:val="007959EB"/>
    <w:rsid w:val="00795AF8"/>
    <w:rsid w:val="00795D24"/>
    <w:rsid w:val="00796167"/>
    <w:rsid w:val="00797B6A"/>
    <w:rsid w:val="00797B88"/>
    <w:rsid w:val="007A0A32"/>
    <w:rsid w:val="007A0FDE"/>
    <w:rsid w:val="007A2178"/>
    <w:rsid w:val="007A227D"/>
    <w:rsid w:val="007A2717"/>
    <w:rsid w:val="007A2C76"/>
    <w:rsid w:val="007A3047"/>
    <w:rsid w:val="007A3213"/>
    <w:rsid w:val="007A3277"/>
    <w:rsid w:val="007A419E"/>
    <w:rsid w:val="007A5894"/>
    <w:rsid w:val="007A5B4E"/>
    <w:rsid w:val="007A5B56"/>
    <w:rsid w:val="007A66A0"/>
    <w:rsid w:val="007A68CC"/>
    <w:rsid w:val="007A73AC"/>
    <w:rsid w:val="007A7453"/>
    <w:rsid w:val="007B09E8"/>
    <w:rsid w:val="007B1851"/>
    <w:rsid w:val="007B2468"/>
    <w:rsid w:val="007B2AAA"/>
    <w:rsid w:val="007B3381"/>
    <w:rsid w:val="007B3588"/>
    <w:rsid w:val="007B3A47"/>
    <w:rsid w:val="007B3EE1"/>
    <w:rsid w:val="007B4211"/>
    <w:rsid w:val="007B4988"/>
    <w:rsid w:val="007B4E66"/>
    <w:rsid w:val="007B51F1"/>
    <w:rsid w:val="007B59C3"/>
    <w:rsid w:val="007B6045"/>
    <w:rsid w:val="007B60BA"/>
    <w:rsid w:val="007B6D30"/>
    <w:rsid w:val="007B6FA9"/>
    <w:rsid w:val="007B755C"/>
    <w:rsid w:val="007B7C38"/>
    <w:rsid w:val="007B7C5A"/>
    <w:rsid w:val="007C0957"/>
    <w:rsid w:val="007C0B38"/>
    <w:rsid w:val="007C1452"/>
    <w:rsid w:val="007C155F"/>
    <w:rsid w:val="007C18B5"/>
    <w:rsid w:val="007C1C76"/>
    <w:rsid w:val="007C1D93"/>
    <w:rsid w:val="007C1E5F"/>
    <w:rsid w:val="007C21A5"/>
    <w:rsid w:val="007C239E"/>
    <w:rsid w:val="007C2449"/>
    <w:rsid w:val="007C28FD"/>
    <w:rsid w:val="007C2C0C"/>
    <w:rsid w:val="007C355C"/>
    <w:rsid w:val="007C35CD"/>
    <w:rsid w:val="007C4402"/>
    <w:rsid w:val="007C4421"/>
    <w:rsid w:val="007C488A"/>
    <w:rsid w:val="007C49C0"/>
    <w:rsid w:val="007C4DAE"/>
    <w:rsid w:val="007C50C1"/>
    <w:rsid w:val="007C52AA"/>
    <w:rsid w:val="007C5CDC"/>
    <w:rsid w:val="007C5D5E"/>
    <w:rsid w:val="007C62B9"/>
    <w:rsid w:val="007C65A7"/>
    <w:rsid w:val="007C7089"/>
    <w:rsid w:val="007C7CCE"/>
    <w:rsid w:val="007D023E"/>
    <w:rsid w:val="007D06FC"/>
    <w:rsid w:val="007D0D76"/>
    <w:rsid w:val="007D0EFF"/>
    <w:rsid w:val="007D13BF"/>
    <w:rsid w:val="007D17FB"/>
    <w:rsid w:val="007D1FA2"/>
    <w:rsid w:val="007D2040"/>
    <w:rsid w:val="007D20EE"/>
    <w:rsid w:val="007D264B"/>
    <w:rsid w:val="007D2655"/>
    <w:rsid w:val="007D2E3F"/>
    <w:rsid w:val="007D2F8C"/>
    <w:rsid w:val="007D32EB"/>
    <w:rsid w:val="007D3404"/>
    <w:rsid w:val="007D3540"/>
    <w:rsid w:val="007D4131"/>
    <w:rsid w:val="007D42EC"/>
    <w:rsid w:val="007D47F7"/>
    <w:rsid w:val="007D4911"/>
    <w:rsid w:val="007D4CA9"/>
    <w:rsid w:val="007D4F1C"/>
    <w:rsid w:val="007D57B5"/>
    <w:rsid w:val="007D5813"/>
    <w:rsid w:val="007D6756"/>
    <w:rsid w:val="007D67F0"/>
    <w:rsid w:val="007D6B1E"/>
    <w:rsid w:val="007D6F31"/>
    <w:rsid w:val="007E004C"/>
    <w:rsid w:val="007E1573"/>
    <w:rsid w:val="007E1A6E"/>
    <w:rsid w:val="007E1C93"/>
    <w:rsid w:val="007E1D06"/>
    <w:rsid w:val="007E1FCB"/>
    <w:rsid w:val="007E23C0"/>
    <w:rsid w:val="007E27ED"/>
    <w:rsid w:val="007E29A0"/>
    <w:rsid w:val="007E29A1"/>
    <w:rsid w:val="007E2B44"/>
    <w:rsid w:val="007E31FD"/>
    <w:rsid w:val="007E3B7D"/>
    <w:rsid w:val="007E41D3"/>
    <w:rsid w:val="007E4380"/>
    <w:rsid w:val="007E597D"/>
    <w:rsid w:val="007E6012"/>
    <w:rsid w:val="007E6651"/>
    <w:rsid w:val="007E6708"/>
    <w:rsid w:val="007E69FE"/>
    <w:rsid w:val="007E7168"/>
    <w:rsid w:val="007E7940"/>
    <w:rsid w:val="007E7AF7"/>
    <w:rsid w:val="007E7CFB"/>
    <w:rsid w:val="007E7E4E"/>
    <w:rsid w:val="007F067D"/>
    <w:rsid w:val="007F0CB4"/>
    <w:rsid w:val="007F1C4A"/>
    <w:rsid w:val="007F1FA1"/>
    <w:rsid w:val="007F1FE1"/>
    <w:rsid w:val="007F21C7"/>
    <w:rsid w:val="007F2279"/>
    <w:rsid w:val="007F22E7"/>
    <w:rsid w:val="007F232F"/>
    <w:rsid w:val="007F25CC"/>
    <w:rsid w:val="007F2C75"/>
    <w:rsid w:val="007F4DD3"/>
    <w:rsid w:val="007F5393"/>
    <w:rsid w:val="007F55DF"/>
    <w:rsid w:val="007F65E5"/>
    <w:rsid w:val="007F6727"/>
    <w:rsid w:val="007F6B74"/>
    <w:rsid w:val="007F6BCD"/>
    <w:rsid w:val="007F719B"/>
    <w:rsid w:val="007F7B98"/>
    <w:rsid w:val="0080013D"/>
    <w:rsid w:val="0080098E"/>
    <w:rsid w:val="00800A1C"/>
    <w:rsid w:val="00801499"/>
    <w:rsid w:val="008019A6"/>
    <w:rsid w:val="0080223F"/>
    <w:rsid w:val="00802438"/>
    <w:rsid w:val="008025BF"/>
    <w:rsid w:val="00803532"/>
    <w:rsid w:val="00804812"/>
    <w:rsid w:val="00804D71"/>
    <w:rsid w:val="008050CD"/>
    <w:rsid w:val="0080587E"/>
    <w:rsid w:val="008059DB"/>
    <w:rsid w:val="008062AD"/>
    <w:rsid w:val="008067C9"/>
    <w:rsid w:val="008069FE"/>
    <w:rsid w:val="00806B56"/>
    <w:rsid w:val="00807B57"/>
    <w:rsid w:val="00807E71"/>
    <w:rsid w:val="008103E3"/>
    <w:rsid w:val="008108E0"/>
    <w:rsid w:val="00810919"/>
    <w:rsid w:val="00810CC4"/>
    <w:rsid w:val="00810D7C"/>
    <w:rsid w:val="00813908"/>
    <w:rsid w:val="00813D4A"/>
    <w:rsid w:val="00814E72"/>
    <w:rsid w:val="00815B43"/>
    <w:rsid w:val="00815D37"/>
    <w:rsid w:val="008164A8"/>
    <w:rsid w:val="00816876"/>
    <w:rsid w:val="00816A5E"/>
    <w:rsid w:val="00816A83"/>
    <w:rsid w:val="00816B5F"/>
    <w:rsid w:val="00816CCC"/>
    <w:rsid w:val="00817281"/>
    <w:rsid w:val="00820734"/>
    <w:rsid w:val="00820B38"/>
    <w:rsid w:val="00820C5A"/>
    <w:rsid w:val="00820C87"/>
    <w:rsid w:val="00820ED2"/>
    <w:rsid w:val="0082100C"/>
    <w:rsid w:val="00821575"/>
    <w:rsid w:val="00821962"/>
    <w:rsid w:val="008226AD"/>
    <w:rsid w:val="00822F1E"/>
    <w:rsid w:val="008251E3"/>
    <w:rsid w:val="008252C3"/>
    <w:rsid w:val="00825545"/>
    <w:rsid w:val="00825C48"/>
    <w:rsid w:val="00825FD9"/>
    <w:rsid w:val="00826055"/>
    <w:rsid w:val="008269D0"/>
    <w:rsid w:val="00826DDC"/>
    <w:rsid w:val="0082773C"/>
    <w:rsid w:val="00830574"/>
    <w:rsid w:val="00830D01"/>
    <w:rsid w:val="00830E33"/>
    <w:rsid w:val="008310FC"/>
    <w:rsid w:val="008318D3"/>
    <w:rsid w:val="00831EC6"/>
    <w:rsid w:val="008322C3"/>
    <w:rsid w:val="00832C31"/>
    <w:rsid w:val="00832C6B"/>
    <w:rsid w:val="00832CE0"/>
    <w:rsid w:val="00832E24"/>
    <w:rsid w:val="00833C6B"/>
    <w:rsid w:val="00833E4F"/>
    <w:rsid w:val="00833E70"/>
    <w:rsid w:val="008340F0"/>
    <w:rsid w:val="00834939"/>
    <w:rsid w:val="008356A1"/>
    <w:rsid w:val="008367E5"/>
    <w:rsid w:val="00836D37"/>
    <w:rsid w:val="00837AEE"/>
    <w:rsid w:val="00837CA9"/>
    <w:rsid w:val="0084012A"/>
    <w:rsid w:val="00840489"/>
    <w:rsid w:val="00840943"/>
    <w:rsid w:val="00840A47"/>
    <w:rsid w:val="00840C9B"/>
    <w:rsid w:val="008419E8"/>
    <w:rsid w:val="00841F4D"/>
    <w:rsid w:val="00841F9E"/>
    <w:rsid w:val="00842259"/>
    <w:rsid w:val="00842530"/>
    <w:rsid w:val="00843029"/>
    <w:rsid w:val="00843738"/>
    <w:rsid w:val="008439FA"/>
    <w:rsid w:val="00843B2C"/>
    <w:rsid w:val="00844338"/>
    <w:rsid w:val="00844B5F"/>
    <w:rsid w:val="00845432"/>
    <w:rsid w:val="008458BF"/>
    <w:rsid w:val="00846315"/>
    <w:rsid w:val="00846B0C"/>
    <w:rsid w:val="0084707D"/>
    <w:rsid w:val="00847F53"/>
    <w:rsid w:val="00850339"/>
    <w:rsid w:val="00850B2A"/>
    <w:rsid w:val="00850B80"/>
    <w:rsid w:val="00850E4A"/>
    <w:rsid w:val="00851330"/>
    <w:rsid w:val="00851676"/>
    <w:rsid w:val="00851B32"/>
    <w:rsid w:val="00851FE6"/>
    <w:rsid w:val="00852E68"/>
    <w:rsid w:val="0085333E"/>
    <w:rsid w:val="008541DB"/>
    <w:rsid w:val="0085481C"/>
    <w:rsid w:val="0085483C"/>
    <w:rsid w:val="00855178"/>
    <w:rsid w:val="008559E7"/>
    <w:rsid w:val="0085610E"/>
    <w:rsid w:val="008567F8"/>
    <w:rsid w:val="00856ACC"/>
    <w:rsid w:val="00857A22"/>
    <w:rsid w:val="00857B97"/>
    <w:rsid w:val="00857C52"/>
    <w:rsid w:val="00860241"/>
    <w:rsid w:val="0086052B"/>
    <w:rsid w:val="008613D6"/>
    <w:rsid w:val="00861CC5"/>
    <w:rsid w:val="00861E3C"/>
    <w:rsid w:val="00862BBF"/>
    <w:rsid w:val="008637EB"/>
    <w:rsid w:val="008644F7"/>
    <w:rsid w:val="00864634"/>
    <w:rsid w:val="00864636"/>
    <w:rsid w:val="00864B1E"/>
    <w:rsid w:val="00865217"/>
    <w:rsid w:val="0086545A"/>
    <w:rsid w:val="00865627"/>
    <w:rsid w:val="008663EA"/>
    <w:rsid w:val="008664AF"/>
    <w:rsid w:val="00867065"/>
    <w:rsid w:val="008673A9"/>
    <w:rsid w:val="00867A0A"/>
    <w:rsid w:val="00870198"/>
    <w:rsid w:val="008718FF"/>
    <w:rsid w:val="00871984"/>
    <w:rsid w:val="008724AE"/>
    <w:rsid w:val="00872A16"/>
    <w:rsid w:val="00872C09"/>
    <w:rsid w:val="00873B23"/>
    <w:rsid w:val="00873FE3"/>
    <w:rsid w:val="00874015"/>
    <w:rsid w:val="00876D56"/>
    <w:rsid w:val="00876EF9"/>
    <w:rsid w:val="008775EC"/>
    <w:rsid w:val="00877871"/>
    <w:rsid w:val="00877D75"/>
    <w:rsid w:val="008804AF"/>
    <w:rsid w:val="0088090D"/>
    <w:rsid w:val="00881920"/>
    <w:rsid w:val="00881AE3"/>
    <w:rsid w:val="00881AF5"/>
    <w:rsid w:val="008823F3"/>
    <w:rsid w:val="00883079"/>
    <w:rsid w:val="00883A80"/>
    <w:rsid w:val="00883C3F"/>
    <w:rsid w:val="00884644"/>
    <w:rsid w:val="00884F1A"/>
    <w:rsid w:val="008850C2"/>
    <w:rsid w:val="00885553"/>
    <w:rsid w:val="00885712"/>
    <w:rsid w:val="00885A2E"/>
    <w:rsid w:val="0088623E"/>
    <w:rsid w:val="00886269"/>
    <w:rsid w:val="00887366"/>
    <w:rsid w:val="00887490"/>
    <w:rsid w:val="008902CC"/>
    <w:rsid w:val="00890766"/>
    <w:rsid w:val="008912B3"/>
    <w:rsid w:val="00892E25"/>
    <w:rsid w:val="0089396E"/>
    <w:rsid w:val="00893B66"/>
    <w:rsid w:val="00894105"/>
    <w:rsid w:val="008942AB"/>
    <w:rsid w:val="0089463D"/>
    <w:rsid w:val="00894A92"/>
    <w:rsid w:val="00894D27"/>
    <w:rsid w:val="00894E49"/>
    <w:rsid w:val="00894E64"/>
    <w:rsid w:val="00895009"/>
    <w:rsid w:val="008950ED"/>
    <w:rsid w:val="00895214"/>
    <w:rsid w:val="00895956"/>
    <w:rsid w:val="00895B63"/>
    <w:rsid w:val="008960AB"/>
    <w:rsid w:val="00896965"/>
    <w:rsid w:val="008970A6"/>
    <w:rsid w:val="008971A5"/>
    <w:rsid w:val="008971FE"/>
    <w:rsid w:val="00897DDB"/>
    <w:rsid w:val="008A034D"/>
    <w:rsid w:val="008A0693"/>
    <w:rsid w:val="008A08B3"/>
    <w:rsid w:val="008A20CE"/>
    <w:rsid w:val="008A211F"/>
    <w:rsid w:val="008A28B9"/>
    <w:rsid w:val="008A2D66"/>
    <w:rsid w:val="008A3039"/>
    <w:rsid w:val="008A31DF"/>
    <w:rsid w:val="008A34EC"/>
    <w:rsid w:val="008A3794"/>
    <w:rsid w:val="008A38F9"/>
    <w:rsid w:val="008A4258"/>
    <w:rsid w:val="008A4FE0"/>
    <w:rsid w:val="008A507E"/>
    <w:rsid w:val="008A54A7"/>
    <w:rsid w:val="008A5F04"/>
    <w:rsid w:val="008A630C"/>
    <w:rsid w:val="008A6DE7"/>
    <w:rsid w:val="008A70BC"/>
    <w:rsid w:val="008A7155"/>
    <w:rsid w:val="008A735E"/>
    <w:rsid w:val="008A7777"/>
    <w:rsid w:val="008A7CC1"/>
    <w:rsid w:val="008B00F4"/>
    <w:rsid w:val="008B0416"/>
    <w:rsid w:val="008B0546"/>
    <w:rsid w:val="008B063B"/>
    <w:rsid w:val="008B08F6"/>
    <w:rsid w:val="008B0C29"/>
    <w:rsid w:val="008B10DC"/>
    <w:rsid w:val="008B12D3"/>
    <w:rsid w:val="008B1C52"/>
    <w:rsid w:val="008B2552"/>
    <w:rsid w:val="008B25A3"/>
    <w:rsid w:val="008B2FDA"/>
    <w:rsid w:val="008B30FF"/>
    <w:rsid w:val="008B37E9"/>
    <w:rsid w:val="008B3A04"/>
    <w:rsid w:val="008B4432"/>
    <w:rsid w:val="008B4DC0"/>
    <w:rsid w:val="008B5CB6"/>
    <w:rsid w:val="008B609B"/>
    <w:rsid w:val="008B6A41"/>
    <w:rsid w:val="008B71C4"/>
    <w:rsid w:val="008B7349"/>
    <w:rsid w:val="008B76F6"/>
    <w:rsid w:val="008C03C5"/>
    <w:rsid w:val="008C052E"/>
    <w:rsid w:val="008C0B7C"/>
    <w:rsid w:val="008C101F"/>
    <w:rsid w:val="008C12CF"/>
    <w:rsid w:val="008C12DA"/>
    <w:rsid w:val="008C1483"/>
    <w:rsid w:val="008C1733"/>
    <w:rsid w:val="008C17A2"/>
    <w:rsid w:val="008C17E0"/>
    <w:rsid w:val="008C1AB8"/>
    <w:rsid w:val="008C20EC"/>
    <w:rsid w:val="008C219E"/>
    <w:rsid w:val="008C25AB"/>
    <w:rsid w:val="008C2701"/>
    <w:rsid w:val="008C2AEF"/>
    <w:rsid w:val="008C2BCB"/>
    <w:rsid w:val="008C2D48"/>
    <w:rsid w:val="008C33D1"/>
    <w:rsid w:val="008C3710"/>
    <w:rsid w:val="008C449F"/>
    <w:rsid w:val="008C4528"/>
    <w:rsid w:val="008C5992"/>
    <w:rsid w:val="008C5E1D"/>
    <w:rsid w:val="008C6704"/>
    <w:rsid w:val="008C6DA7"/>
    <w:rsid w:val="008D0382"/>
    <w:rsid w:val="008D066C"/>
    <w:rsid w:val="008D067F"/>
    <w:rsid w:val="008D0B94"/>
    <w:rsid w:val="008D0DBB"/>
    <w:rsid w:val="008D19F4"/>
    <w:rsid w:val="008D2412"/>
    <w:rsid w:val="008D257A"/>
    <w:rsid w:val="008D36E5"/>
    <w:rsid w:val="008D3867"/>
    <w:rsid w:val="008D3E95"/>
    <w:rsid w:val="008D4D86"/>
    <w:rsid w:val="008D594C"/>
    <w:rsid w:val="008D67B7"/>
    <w:rsid w:val="008D6960"/>
    <w:rsid w:val="008D7506"/>
    <w:rsid w:val="008D7933"/>
    <w:rsid w:val="008D7B03"/>
    <w:rsid w:val="008E079F"/>
    <w:rsid w:val="008E0A65"/>
    <w:rsid w:val="008E0B57"/>
    <w:rsid w:val="008E0D3B"/>
    <w:rsid w:val="008E1764"/>
    <w:rsid w:val="008E1A44"/>
    <w:rsid w:val="008E1F2A"/>
    <w:rsid w:val="008E2FCC"/>
    <w:rsid w:val="008E331F"/>
    <w:rsid w:val="008E34C2"/>
    <w:rsid w:val="008E3AD3"/>
    <w:rsid w:val="008E4405"/>
    <w:rsid w:val="008E45C5"/>
    <w:rsid w:val="008E4D5D"/>
    <w:rsid w:val="008E5341"/>
    <w:rsid w:val="008E5617"/>
    <w:rsid w:val="008E5E72"/>
    <w:rsid w:val="008E5FD7"/>
    <w:rsid w:val="008E6145"/>
    <w:rsid w:val="008E63A8"/>
    <w:rsid w:val="008E69D7"/>
    <w:rsid w:val="008E6B31"/>
    <w:rsid w:val="008E6E61"/>
    <w:rsid w:val="008E7394"/>
    <w:rsid w:val="008E79BC"/>
    <w:rsid w:val="008E7AE1"/>
    <w:rsid w:val="008E7C70"/>
    <w:rsid w:val="008F034A"/>
    <w:rsid w:val="008F0B1A"/>
    <w:rsid w:val="008F0D5F"/>
    <w:rsid w:val="008F0EAF"/>
    <w:rsid w:val="008F11EB"/>
    <w:rsid w:val="008F1554"/>
    <w:rsid w:val="008F168C"/>
    <w:rsid w:val="008F20D9"/>
    <w:rsid w:val="008F2655"/>
    <w:rsid w:val="008F273A"/>
    <w:rsid w:val="008F394F"/>
    <w:rsid w:val="008F43D2"/>
    <w:rsid w:val="008F461A"/>
    <w:rsid w:val="008F4A63"/>
    <w:rsid w:val="008F5489"/>
    <w:rsid w:val="008F6009"/>
    <w:rsid w:val="008F612C"/>
    <w:rsid w:val="008F6A02"/>
    <w:rsid w:val="008F72E0"/>
    <w:rsid w:val="008F7323"/>
    <w:rsid w:val="008F7BFA"/>
    <w:rsid w:val="0090009D"/>
    <w:rsid w:val="0090042E"/>
    <w:rsid w:val="009004FA"/>
    <w:rsid w:val="00901559"/>
    <w:rsid w:val="009017DA"/>
    <w:rsid w:val="00901ED2"/>
    <w:rsid w:val="009022CA"/>
    <w:rsid w:val="0090337B"/>
    <w:rsid w:val="00904059"/>
    <w:rsid w:val="0090428F"/>
    <w:rsid w:val="00904721"/>
    <w:rsid w:val="00906344"/>
    <w:rsid w:val="00906D1B"/>
    <w:rsid w:val="00906FBF"/>
    <w:rsid w:val="00907065"/>
    <w:rsid w:val="00907A97"/>
    <w:rsid w:val="009104B6"/>
    <w:rsid w:val="00910508"/>
    <w:rsid w:val="00911716"/>
    <w:rsid w:val="00911885"/>
    <w:rsid w:val="00911992"/>
    <w:rsid w:val="00911C7C"/>
    <w:rsid w:val="009121D9"/>
    <w:rsid w:val="00912623"/>
    <w:rsid w:val="00912676"/>
    <w:rsid w:val="00912949"/>
    <w:rsid w:val="00912C72"/>
    <w:rsid w:val="009137E0"/>
    <w:rsid w:val="00913927"/>
    <w:rsid w:val="00913FBE"/>
    <w:rsid w:val="00914410"/>
    <w:rsid w:val="00914812"/>
    <w:rsid w:val="0091482C"/>
    <w:rsid w:val="009149BC"/>
    <w:rsid w:val="009152B2"/>
    <w:rsid w:val="00915567"/>
    <w:rsid w:val="009157B7"/>
    <w:rsid w:val="00916940"/>
    <w:rsid w:val="00916DF4"/>
    <w:rsid w:val="00916F66"/>
    <w:rsid w:val="009176D7"/>
    <w:rsid w:val="00917B4B"/>
    <w:rsid w:val="00917E83"/>
    <w:rsid w:val="009204D6"/>
    <w:rsid w:val="009209EB"/>
    <w:rsid w:val="00920E69"/>
    <w:rsid w:val="00920EDE"/>
    <w:rsid w:val="009214CA"/>
    <w:rsid w:val="00922339"/>
    <w:rsid w:val="00922351"/>
    <w:rsid w:val="009241A8"/>
    <w:rsid w:val="009241E3"/>
    <w:rsid w:val="00924A7F"/>
    <w:rsid w:val="00925632"/>
    <w:rsid w:val="00926E24"/>
    <w:rsid w:val="00927141"/>
    <w:rsid w:val="0092795B"/>
    <w:rsid w:val="0092796B"/>
    <w:rsid w:val="00927C91"/>
    <w:rsid w:val="00927D24"/>
    <w:rsid w:val="00930028"/>
    <w:rsid w:val="009309DA"/>
    <w:rsid w:val="00930A3E"/>
    <w:rsid w:val="00930C75"/>
    <w:rsid w:val="0093120F"/>
    <w:rsid w:val="0093157B"/>
    <w:rsid w:val="009317A1"/>
    <w:rsid w:val="009317B8"/>
    <w:rsid w:val="00931BBD"/>
    <w:rsid w:val="00931E8A"/>
    <w:rsid w:val="00931F1C"/>
    <w:rsid w:val="009323F8"/>
    <w:rsid w:val="009327C4"/>
    <w:rsid w:val="00933E1C"/>
    <w:rsid w:val="00933F6D"/>
    <w:rsid w:val="0093412B"/>
    <w:rsid w:val="009346ED"/>
    <w:rsid w:val="00934C2B"/>
    <w:rsid w:val="00934E1A"/>
    <w:rsid w:val="009354F9"/>
    <w:rsid w:val="009359F6"/>
    <w:rsid w:val="009363F1"/>
    <w:rsid w:val="00936776"/>
    <w:rsid w:val="00936CAB"/>
    <w:rsid w:val="00936CE9"/>
    <w:rsid w:val="00937378"/>
    <w:rsid w:val="00937E59"/>
    <w:rsid w:val="009401D5"/>
    <w:rsid w:val="00940239"/>
    <w:rsid w:val="0094050A"/>
    <w:rsid w:val="00940700"/>
    <w:rsid w:val="009420C6"/>
    <w:rsid w:val="0094279E"/>
    <w:rsid w:val="00943199"/>
    <w:rsid w:val="009438D6"/>
    <w:rsid w:val="00943974"/>
    <w:rsid w:val="00943A09"/>
    <w:rsid w:val="00943A3C"/>
    <w:rsid w:val="00945AEF"/>
    <w:rsid w:val="00945B12"/>
    <w:rsid w:val="00945EE0"/>
    <w:rsid w:val="009461A1"/>
    <w:rsid w:val="00946A7F"/>
    <w:rsid w:val="00946B04"/>
    <w:rsid w:val="00946BF8"/>
    <w:rsid w:val="009473F9"/>
    <w:rsid w:val="009479AC"/>
    <w:rsid w:val="00947BF9"/>
    <w:rsid w:val="00950F45"/>
    <w:rsid w:val="00951141"/>
    <w:rsid w:val="00951386"/>
    <w:rsid w:val="00952E3C"/>
    <w:rsid w:val="009530A0"/>
    <w:rsid w:val="009538A1"/>
    <w:rsid w:val="009545A7"/>
    <w:rsid w:val="009548E5"/>
    <w:rsid w:val="00954C9C"/>
    <w:rsid w:val="00954E89"/>
    <w:rsid w:val="00955154"/>
    <w:rsid w:val="00955267"/>
    <w:rsid w:val="0095563A"/>
    <w:rsid w:val="009560E2"/>
    <w:rsid w:val="0095645D"/>
    <w:rsid w:val="00957175"/>
    <w:rsid w:val="00957999"/>
    <w:rsid w:val="00957DED"/>
    <w:rsid w:val="00957F01"/>
    <w:rsid w:val="0096074C"/>
    <w:rsid w:val="00960A6C"/>
    <w:rsid w:val="00960F70"/>
    <w:rsid w:val="00961730"/>
    <w:rsid w:val="00961972"/>
    <w:rsid w:val="00961C09"/>
    <w:rsid w:val="00962249"/>
    <w:rsid w:val="00962330"/>
    <w:rsid w:val="009638CC"/>
    <w:rsid w:val="00963E41"/>
    <w:rsid w:val="009640FA"/>
    <w:rsid w:val="009648AA"/>
    <w:rsid w:val="00964B9E"/>
    <w:rsid w:val="009669D2"/>
    <w:rsid w:val="00967229"/>
    <w:rsid w:val="00967516"/>
    <w:rsid w:val="00970059"/>
    <w:rsid w:val="0097016A"/>
    <w:rsid w:val="00971820"/>
    <w:rsid w:val="00971F8E"/>
    <w:rsid w:val="00972AE2"/>
    <w:rsid w:val="00972C85"/>
    <w:rsid w:val="0097369E"/>
    <w:rsid w:val="00973FF3"/>
    <w:rsid w:val="0097414B"/>
    <w:rsid w:val="00975068"/>
    <w:rsid w:val="009756ED"/>
    <w:rsid w:val="009775BE"/>
    <w:rsid w:val="00977B36"/>
    <w:rsid w:val="0098089D"/>
    <w:rsid w:val="00980AF3"/>
    <w:rsid w:val="00980E07"/>
    <w:rsid w:val="00980FCC"/>
    <w:rsid w:val="00981014"/>
    <w:rsid w:val="0098144F"/>
    <w:rsid w:val="00981A2D"/>
    <w:rsid w:val="00981C1E"/>
    <w:rsid w:val="00981F48"/>
    <w:rsid w:val="00983B62"/>
    <w:rsid w:val="00983E91"/>
    <w:rsid w:val="009842A0"/>
    <w:rsid w:val="00984F8B"/>
    <w:rsid w:val="00985079"/>
    <w:rsid w:val="009856D7"/>
    <w:rsid w:val="0098625C"/>
    <w:rsid w:val="00986FCF"/>
    <w:rsid w:val="00987A56"/>
    <w:rsid w:val="00987B00"/>
    <w:rsid w:val="00987E28"/>
    <w:rsid w:val="00990B59"/>
    <w:rsid w:val="00990D7B"/>
    <w:rsid w:val="0099152C"/>
    <w:rsid w:val="00992722"/>
    <w:rsid w:val="00992EDA"/>
    <w:rsid w:val="009936AD"/>
    <w:rsid w:val="00993EBC"/>
    <w:rsid w:val="00994572"/>
    <w:rsid w:val="009948C2"/>
    <w:rsid w:val="00994C75"/>
    <w:rsid w:val="00994D65"/>
    <w:rsid w:val="00994D92"/>
    <w:rsid w:val="00995264"/>
    <w:rsid w:val="009953A3"/>
    <w:rsid w:val="00995600"/>
    <w:rsid w:val="009959B0"/>
    <w:rsid w:val="00995D17"/>
    <w:rsid w:val="00995D95"/>
    <w:rsid w:val="00996510"/>
    <w:rsid w:val="00996C71"/>
    <w:rsid w:val="0099718C"/>
    <w:rsid w:val="009974A4"/>
    <w:rsid w:val="00997902"/>
    <w:rsid w:val="009A01EA"/>
    <w:rsid w:val="009A0AF9"/>
    <w:rsid w:val="009A0D34"/>
    <w:rsid w:val="009A1424"/>
    <w:rsid w:val="009A1A03"/>
    <w:rsid w:val="009A1E13"/>
    <w:rsid w:val="009A228A"/>
    <w:rsid w:val="009A26DD"/>
    <w:rsid w:val="009A288D"/>
    <w:rsid w:val="009A28BC"/>
    <w:rsid w:val="009A2913"/>
    <w:rsid w:val="009A2F1D"/>
    <w:rsid w:val="009A400B"/>
    <w:rsid w:val="009A468B"/>
    <w:rsid w:val="009A4A6C"/>
    <w:rsid w:val="009A4D2E"/>
    <w:rsid w:val="009A5565"/>
    <w:rsid w:val="009A5A85"/>
    <w:rsid w:val="009A6527"/>
    <w:rsid w:val="009A6837"/>
    <w:rsid w:val="009A6F68"/>
    <w:rsid w:val="009A73A7"/>
    <w:rsid w:val="009B005E"/>
    <w:rsid w:val="009B0C17"/>
    <w:rsid w:val="009B0DB8"/>
    <w:rsid w:val="009B0F5D"/>
    <w:rsid w:val="009B1055"/>
    <w:rsid w:val="009B10DD"/>
    <w:rsid w:val="009B1BB3"/>
    <w:rsid w:val="009B20B6"/>
    <w:rsid w:val="009B222D"/>
    <w:rsid w:val="009B2EB2"/>
    <w:rsid w:val="009B3384"/>
    <w:rsid w:val="009B3976"/>
    <w:rsid w:val="009B4360"/>
    <w:rsid w:val="009B43C6"/>
    <w:rsid w:val="009B4452"/>
    <w:rsid w:val="009B512D"/>
    <w:rsid w:val="009B5248"/>
    <w:rsid w:val="009B52D0"/>
    <w:rsid w:val="009B5C2E"/>
    <w:rsid w:val="009B6112"/>
    <w:rsid w:val="009B657F"/>
    <w:rsid w:val="009B6A48"/>
    <w:rsid w:val="009B7248"/>
    <w:rsid w:val="009C04AB"/>
    <w:rsid w:val="009C0A45"/>
    <w:rsid w:val="009C0CE3"/>
    <w:rsid w:val="009C155B"/>
    <w:rsid w:val="009C1714"/>
    <w:rsid w:val="009C1EC0"/>
    <w:rsid w:val="009C1EDF"/>
    <w:rsid w:val="009C28EE"/>
    <w:rsid w:val="009C2CF9"/>
    <w:rsid w:val="009C2D4E"/>
    <w:rsid w:val="009C2F4E"/>
    <w:rsid w:val="009C329D"/>
    <w:rsid w:val="009C32D8"/>
    <w:rsid w:val="009C33DE"/>
    <w:rsid w:val="009C373E"/>
    <w:rsid w:val="009C6C59"/>
    <w:rsid w:val="009C6E55"/>
    <w:rsid w:val="009C728F"/>
    <w:rsid w:val="009C7EF5"/>
    <w:rsid w:val="009D0A23"/>
    <w:rsid w:val="009D0D8C"/>
    <w:rsid w:val="009D0DC4"/>
    <w:rsid w:val="009D0EE4"/>
    <w:rsid w:val="009D12B6"/>
    <w:rsid w:val="009D12D3"/>
    <w:rsid w:val="009D1836"/>
    <w:rsid w:val="009D1849"/>
    <w:rsid w:val="009D20EE"/>
    <w:rsid w:val="009D2FA9"/>
    <w:rsid w:val="009D3075"/>
    <w:rsid w:val="009D3D4F"/>
    <w:rsid w:val="009D46D7"/>
    <w:rsid w:val="009D47C9"/>
    <w:rsid w:val="009D4813"/>
    <w:rsid w:val="009D5554"/>
    <w:rsid w:val="009D5918"/>
    <w:rsid w:val="009D5CC9"/>
    <w:rsid w:val="009E025C"/>
    <w:rsid w:val="009E09F6"/>
    <w:rsid w:val="009E1104"/>
    <w:rsid w:val="009E1335"/>
    <w:rsid w:val="009E1395"/>
    <w:rsid w:val="009E2036"/>
    <w:rsid w:val="009E2488"/>
    <w:rsid w:val="009E25EC"/>
    <w:rsid w:val="009E2F78"/>
    <w:rsid w:val="009E2FA9"/>
    <w:rsid w:val="009E3469"/>
    <w:rsid w:val="009E34A9"/>
    <w:rsid w:val="009E3A66"/>
    <w:rsid w:val="009E3B68"/>
    <w:rsid w:val="009E4065"/>
    <w:rsid w:val="009E4168"/>
    <w:rsid w:val="009E458E"/>
    <w:rsid w:val="009E477B"/>
    <w:rsid w:val="009E4880"/>
    <w:rsid w:val="009E4D8A"/>
    <w:rsid w:val="009E574B"/>
    <w:rsid w:val="009E58FA"/>
    <w:rsid w:val="009E69F6"/>
    <w:rsid w:val="009E6A4B"/>
    <w:rsid w:val="009E7525"/>
    <w:rsid w:val="009E75C2"/>
    <w:rsid w:val="009E7F5B"/>
    <w:rsid w:val="009E7FA5"/>
    <w:rsid w:val="009E7FDF"/>
    <w:rsid w:val="009F05B3"/>
    <w:rsid w:val="009F09A2"/>
    <w:rsid w:val="009F1106"/>
    <w:rsid w:val="009F2094"/>
    <w:rsid w:val="009F21A3"/>
    <w:rsid w:val="009F2270"/>
    <w:rsid w:val="009F2661"/>
    <w:rsid w:val="009F2B0C"/>
    <w:rsid w:val="009F2B98"/>
    <w:rsid w:val="009F2EA7"/>
    <w:rsid w:val="009F3416"/>
    <w:rsid w:val="009F343F"/>
    <w:rsid w:val="009F3E9A"/>
    <w:rsid w:val="009F486D"/>
    <w:rsid w:val="009F4CDC"/>
    <w:rsid w:val="009F4E75"/>
    <w:rsid w:val="009F51CE"/>
    <w:rsid w:val="009F59C4"/>
    <w:rsid w:val="009F5B70"/>
    <w:rsid w:val="009F5E19"/>
    <w:rsid w:val="009F6836"/>
    <w:rsid w:val="009F6AE9"/>
    <w:rsid w:val="009F7062"/>
    <w:rsid w:val="009F7CDF"/>
    <w:rsid w:val="00A00109"/>
    <w:rsid w:val="00A00351"/>
    <w:rsid w:val="00A016FD"/>
    <w:rsid w:val="00A0211D"/>
    <w:rsid w:val="00A02F33"/>
    <w:rsid w:val="00A03016"/>
    <w:rsid w:val="00A03A2C"/>
    <w:rsid w:val="00A03A94"/>
    <w:rsid w:val="00A0485C"/>
    <w:rsid w:val="00A04A02"/>
    <w:rsid w:val="00A04A36"/>
    <w:rsid w:val="00A0550C"/>
    <w:rsid w:val="00A055A2"/>
    <w:rsid w:val="00A056D0"/>
    <w:rsid w:val="00A05CBC"/>
    <w:rsid w:val="00A0650E"/>
    <w:rsid w:val="00A06528"/>
    <w:rsid w:val="00A0709B"/>
    <w:rsid w:val="00A076D4"/>
    <w:rsid w:val="00A07B32"/>
    <w:rsid w:val="00A100D8"/>
    <w:rsid w:val="00A10E3F"/>
    <w:rsid w:val="00A11050"/>
    <w:rsid w:val="00A11166"/>
    <w:rsid w:val="00A11184"/>
    <w:rsid w:val="00A113B8"/>
    <w:rsid w:val="00A117E0"/>
    <w:rsid w:val="00A1190D"/>
    <w:rsid w:val="00A11A82"/>
    <w:rsid w:val="00A11E6C"/>
    <w:rsid w:val="00A12477"/>
    <w:rsid w:val="00A13740"/>
    <w:rsid w:val="00A13753"/>
    <w:rsid w:val="00A139E0"/>
    <w:rsid w:val="00A13B84"/>
    <w:rsid w:val="00A13C14"/>
    <w:rsid w:val="00A13F49"/>
    <w:rsid w:val="00A1466B"/>
    <w:rsid w:val="00A14A40"/>
    <w:rsid w:val="00A1501C"/>
    <w:rsid w:val="00A15119"/>
    <w:rsid w:val="00A16D9E"/>
    <w:rsid w:val="00A16DC2"/>
    <w:rsid w:val="00A17279"/>
    <w:rsid w:val="00A1763C"/>
    <w:rsid w:val="00A17D31"/>
    <w:rsid w:val="00A21015"/>
    <w:rsid w:val="00A2198A"/>
    <w:rsid w:val="00A21BF6"/>
    <w:rsid w:val="00A21C60"/>
    <w:rsid w:val="00A22507"/>
    <w:rsid w:val="00A229CC"/>
    <w:rsid w:val="00A22B92"/>
    <w:rsid w:val="00A22CB3"/>
    <w:rsid w:val="00A22E37"/>
    <w:rsid w:val="00A23C08"/>
    <w:rsid w:val="00A24C67"/>
    <w:rsid w:val="00A24DD0"/>
    <w:rsid w:val="00A25959"/>
    <w:rsid w:val="00A26764"/>
    <w:rsid w:val="00A26A94"/>
    <w:rsid w:val="00A276A4"/>
    <w:rsid w:val="00A27AD0"/>
    <w:rsid w:val="00A3049F"/>
    <w:rsid w:val="00A313B2"/>
    <w:rsid w:val="00A313C2"/>
    <w:rsid w:val="00A317F7"/>
    <w:rsid w:val="00A31A6B"/>
    <w:rsid w:val="00A31D92"/>
    <w:rsid w:val="00A33134"/>
    <w:rsid w:val="00A334C0"/>
    <w:rsid w:val="00A33A85"/>
    <w:rsid w:val="00A35169"/>
    <w:rsid w:val="00A359E2"/>
    <w:rsid w:val="00A35B65"/>
    <w:rsid w:val="00A35C8E"/>
    <w:rsid w:val="00A36089"/>
    <w:rsid w:val="00A36107"/>
    <w:rsid w:val="00A3695C"/>
    <w:rsid w:val="00A37763"/>
    <w:rsid w:val="00A37CD0"/>
    <w:rsid w:val="00A40089"/>
    <w:rsid w:val="00A402D6"/>
    <w:rsid w:val="00A4172B"/>
    <w:rsid w:val="00A41786"/>
    <w:rsid w:val="00A419FF"/>
    <w:rsid w:val="00A421AB"/>
    <w:rsid w:val="00A42937"/>
    <w:rsid w:val="00A4329B"/>
    <w:rsid w:val="00A4391B"/>
    <w:rsid w:val="00A443FB"/>
    <w:rsid w:val="00A44509"/>
    <w:rsid w:val="00A4515D"/>
    <w:rsid w:val="00A4533B"/>
    <w:rsid w:val="00A45437"/>
    <w:rsid w:val="00A45ABD"/>
    <w:rsid w:val="00A4635F"/>
    <w:rsid w:val="00A473BF"/>
    <w:rsid w:val="00A47E91"/>
    <w:rsid w:val="00A500A2"/>
    <w:rsid w:val="00A5012A"/>
    <w:rsid w:val="00A502D6"/>
    <w:rsid w:val="00A502D7"/>
    <w:rsid w:val="00A50896"/>
    <w:rsid w:val="00A51629"/>
    <w:rsid w:val="00A51747"/>
    <w:rsid w:val="00A51999"/>
    <w:rsid w:val="00A51AAE"/>
    <w:rsid w:val="00A51BA6"/>
    <w:rsid w:val="00A5207F"/>
    <w:rsid w:val="00A52154"/>
    <w:rsid w:val="00A525CD"/>
    <w:rsid w:val="00A52694"/>
    <w:rsid w:val="00A52706"/>
    <w:rsid w:val="00A52A1B"/>
    <w:rsid w:val="00A537E2"/>
    <w:rsid w:val="00A53A24"/>
    <w:rsid w:val="00A53C18"/>
    <w:rsid w:val="00A557B4"/>
    <w:rsid w:val="00A55878"/>
    <w:rsid w:val="00A560CF"/>
    <w:rsid w:val="00A56F3B"/>
    <w:rsid w:val="00A5712F"/>
    <w:rsid w:val="00A57C95"/>
    <w:rsid w:val="00A6024B"/>
    <w:rsid w:val="00A6044D"/>
    <w:rsid w:val="00A60FB0"/>
    <w:rsid w:val="00A61476"/>
    <w:rsid w:val="00A61B08"/>
    <w:rsid w:val="00A61C3C"/>
    <w:rsid w:val="00A6228A"/>
    <w:rsid w:val="00A62638"/>
    <w:rsid w:val="00A62D2A"/>
    <w:rsid w:val="00A63850"/>
    <w:rsid w:val="00A645A8"/>
    <w:rsid w:val="00A645E7"/>
    <w:rsid w:val="00A64CB3"/>
    <w:rsid w:val="00A651BF"/>
    <w:rsid w:val="00A65B17"/>
    <w:rsid w:val="00A66DEA"/>
    <w:rsid w:val="00A6758C"/>
    <w:rsid w:val="00A70153"/>
    <w:rsid w:val="00A702E8"/>
    <w:rsid w:val="00A707B2"/>
    <w:rsid w:val="00A70B70"/>
    <w:rsid w:val="00A70CD7"/>
    <w:rsid w:val="00A711DC"/>
    <w:rsid w:val="00A71FF0"/>
    <w:rsid w:val="00A73862"/>
    <w:rsid w:val="00A748B3"/>
    <w:rsid w:val="00A74DB0"/>
    <w:rsid w:val="00A74EFD"/>
    <w:rsid w:val="00A7537B"/>
    <w:rsid w:val="00A75990"/>
    <w:rsid w:val="00A76396"/>
    <w:rsid w:val="00A7659F"/>
    <w:rsid w:val="00A76BA2"/>
    <w:rsid w:val="00A7715D"/>
    <w:rsid w:val="00A77163"/>
    <w:rsid w:val="00A77941"/>
    <w:rsid w:val="00A77B6C"/>
    <w:rsid w:val="00A8010E"/>
    <w:rsid w:val="00A80710"/>
    <w:rsid w:val="00A81441"/>
    <w:rsid w:val="00A81820"/>
    <w:rsid w:val="00A82609"/>
    <w:rsid w:val="00A8277B"/>
    <w:rsid w:val="00A8296D"/>
    <w:rsid w:val="00A82A4C"/>
    <w:rsid w:val="00A82D5B"/>
    <w:rsid w:val="00A82E98"/>
    <w:rsid w:val="00A83609"/>
    <w:rsid w:val="00A83AC2"/>
    <w:rsid w:val="00A83BA9"/>
    <w:rsid w:val="00A841DE"/>
    <w:rsid w:val="00A849A3"/>
    <w:rsid w:val="00A84A69"/>
    <w:rsid w:val="00A84CFF"/>
    <w:rsid w:val="00A84EC1"/>
    <w:rsid w:val="00A853E4"/>
    <w:rsid w:val="00A85454"/>
    <w:rsid w:val="00A85E69"/>
    <w:rsid w:val="00A8671C"/>
    <w:rsid w:val="00A87EDA"/>
    <w:rsid w:val="00A900AD"/>
    <w:rsid w:val="00A9066F"/>
    <w:rsid w:val="00A90699"/>
    <w:rsid w:val="00A91EF2"/>
    <w:rsid w:val="00A923FF"/>
    <w:rsid w:val="00A92594"/>
    <w:rsid w:val="00A9279A"/>
    <w:rsid w:val="00A93342"/>
    <w:rsid w:val="00A93828"/>
    <w:rsid w:val="00A9385F"/>
    <w:rsid w:val="00A93FF8"/>
    <w:rsid w:val="00A9406E"/>
    <w:rsid w:val="00A94E81"/>
    <w:rsid w:val="00A95295"/>
    <w:rsid w:val="00A95790"/>
    <w:rsid w:val="00A96ABD"/>
    <w:rsid w:val="00A97365"/>
    <w:rsid w:val="00A97E1D"/>
    <w:rsid w:val="00AA08EE"/>
    <w:rsid w:val="00AA0CE0"/>
    <w:rsid w:val="00AA0E30"/>
    <w:rsid w:val="00AA1175"/>
    <w:rsid w:val="00AA13D8"/>
    <w:rsid w:val="00AA17A7"/>
    <w:rsid w:val="00AA2811"/>
    <w:rsid w:val="00AA2FCF"/>
    <w:rsid w:val="00AA32BB"/>
    <w:rsid w:val="00AA496A"/>
    <w:rsid w:val="00AA53B3"/>
    <w:rsid w:val="00AA5981"/>
    <w:rsid w:val="00AA619F"/>
    <w:rsid w:val="00AA6248"/>
    <w:rsid w:val="00AA6657"/>
    <w:rsid w:val="00AB0E00"/>
    <w:rsid w:val="00AB0E71"/>
    <w:rsid w:val="00AB1193"/>
    <w:rsid w:val="00AB175D"/>
    <w:rsid w:val="00AB1C71"/>
    <w:rsid w:val="00AB2718"/>
    <w:rsid w:val="00AB2B31"/>
    <w:rsid w:val="00AB407C"/>
    <w:rsid w:val="00AB417F"/>
    <w:rsid w:val="00AB44F1"/>
    <w:rsid w:val="00AB4545"/>
    <w:rsid w:val="00AB457C"/>
    <w:rsid w:val="00AB5236"/>
    <w:rsid w:val="00AB5284"/>
    <w:rsid w:val="00AB6398"/>
    <w:rsid w:val="00AB73D7"/>
    <w:rsid w:val="00AC02EF"/>
    <w:rsid w:val="00AC0E2E"/>
    <w:rsid w:val="00AC0F1D"/>
    <w:rsid w:val="00AC16A7"/>
    <w:rsid w:val="00AC19A1"/>
    <w:rsid w:val="00AC2024"/>
    <w:rsid w:val="00AC3623"/>
    <w:rsid w:val="00AC3C03"/>
    <w:rsid w:val="00AC3E23"/>
    <w:rsid w:val="00AC4480"/>
    <w:rsid w:val="00AC44E9"/>
    <w:rsid w:val="00AC4752"/>
    <w:rsid w:val="00AC4F2D"/>
    <w:rsid w:val="00AC5561"/>
    <w:rsid w:val="00AC5640"/>
    <w:rsid w:val="00AC6711"/>
    <w:rsid w:val="00AC6926"/>
    <w:rsid w:val="00AC7848"/>
    <w:rsid w:val="00AC7A20"/>
    <w:rsid w:val="00AD09D8"/>
    <w:rsid w:val="00AD0F63"/>
    <w:rsid w:val="00AD0FC9"/>
    <w:rsid w:val="00AD0FE3"/>
    <w:rsid w:val="00AD10D7"/>
    <w:rsid w:val="00AD1994"/>
    <w:rsid w:val="00AD3AC4"/>
    <w:rsid w:val="00AD460E"/>
    <w:rsid w:val="00AD4D08"/>
    <w:rsid w:val="00AD4E2A"/>
    <w:rsid w:val="00AD7438"/>
    <w:rsid w:val="00AD758E"/>
    <w:rsid w:val="00AD77EC"/>
    <w:rsid w:val="00AD78E1"/>
    <w:rsid w:val="00AD7B0E"/>
    <w:rsid w:val="00AD7CDB"/>
    <w:rsid w:val="00AD7D90"/>
    <w:rsid w:val="00AD7E8A"/>
    <w:rsid w:val="00AD7FB5"/>
    <w:rsid w:val="00AE0044"/>
    <w:rsid w:val="00AE0366"/>
    <w:rsid w:val="00AE1994"/>
    <w:rsid w:val="00AE1E48"/>
    <w:rsid w:val="00AE1EA1"/>
    <w:rsid w:val="00AE3225"/>
    <w:rsid w:val="00AE3FCA"/>
    <w:rsid w:val="00AE40F0"/>
    <w:rsid w:val="00AE48AD"/>
    <w:rsid w:val="00AE576E"/>
    <w:rsid w:val="00AE5F5E"/>
    <w:rsid w:val="00AE636D"/>
    <w:rsid w:val="00AE6BA8"/>
    <w:rsid w:val="00AE6EEF"/>
    <w:rsid w:val="00AE72CE"/>
    <w:rsid w:val="00AE74B4"/>
    <w:rsid w:val="00AE74E3"/>
    <w:rsid w:val="00AE7819"/>
    <w:rsid w:val="00AE7EB5"/>
    <w:rsid w:val="00AF09EC"/>
    <w:rsid w:val="00AF118B"/>
    <w:rsid w:val="00AF152D"/>
    <w:rsid w:val="00AF1ADC"/>
    <w:rsid w:val="00AF20E4"/>
    <w:rsid w:val="00AF28EA"/>
    <w:rsid w:val="00AF2A42"/>
    <w:rsid w:val="00AF2B5D"/>
    <w:rsid w:val="00AF2E67"/>
    <w:rsid w:val="00AF3002"/>
    <w:rsid w:val="00AF39FA"/>
    <w:rsid w:val="00AF3A90"/>
    <w:rsid w:val="00AF3AB2"/>
    <w:rsid w:val="00AF3ED0"/>
    <w:rsid w:val="00AF3FBF"/>
    <w:rsid w:val="00AF43DF"/>
    <w:rsid w:val="00AF4692"/>
    <w:rsid w:val="00AF4751"/>
    <w:rsid w:val="00AF53FC"/>
    <w:rsid w:val="00AF55D4"/>
    <w:rsid w:val="00AF5600"/>
    <w:rsid w:val="00AF65CB"/>
    <w:rsid w:val="00AF65D1"/>
    <w:rsid w:val="00AF671D"/>
    <w:rsid w:val="00AF6B0C"/>
    <w:rsid w:val="00AF719C"/>
    <w:rsid w:val="00AF746E"/>
    <w:rsid w:val="00AF7B02"/>
    <w:rsid w:val="00B002A5"/>
    <w:rsid w:val="00B00BB0"/>
    <w:rsid w:val="00B01047"/>
    <w:rsid w:val="00B011AF"/>
    <w:rsid w:val="00B01BB6"/>
    <w:rsid w:val="00B01CEB"/>
    <w:rsid w:val="00B029EF"/>
    <w:rsid w:val="00B03169"/>
    <w:rsid w:val="00B03561"/>
    <w:rsid w:val="00B0374F"/>
    <w:rsid w:val="00B03A41"/>
    <w:rsid w:val="00B03F1C"/>
    <w:rsid w:val="00B0448E"/>
    <w:rsid w:val="00B04BAB"/>
    <w:rsid w:val="00B05701"/>
    <w:rsid w:val="00B05BF9"/>
    <w:rsid w:val="00B06367"/>
    <w:rsid w:val="00B064E1"/>
    <w:rsid w:val="00B06604"/>
    <w:rsid w:val="00B066E2"/>
    <w:rsid w:val="00B07238"/>
    <w:rsid w:val="00B072DB"/>
    <w:rsid w:val="00B077D6"/>
    <w:rsid w:val="00B07A80"/>
    <w:rsid w:val="00B1032E"/>
    <w:rsid w:val="00B1078A"/>
    <w:rsid w:val="00B108C4"/>
    <w:rsid w:val="00B10ED9"/>
    <w:rsid w:val="00B1183C"/>
    <w:rsid w:val="00B1209D"/>
    <w:rsid w:val="00B12A21"/>
    <w:rsid w:val="00B12A7B"/>
    <w:rsid w:val="00B13737"/>
    <w:rsid w:val="00B13A3E"/>
    <w:rsid w:val="00B13D14"/>
    <w:rsid w:val="00B141C4"/>
    <w:rsid w:val="00B1442A"/>
    <w:rsid w:val="00B144DF"/>
    <w:rsid w:val="00B15492"/>
    <w:rsid w:val="00B154EF"/>
    <w:rsid w:val="00B15913"/>
    <w:rsid w:val="00B15B86"/>
    <w:rsid w:val="00B16B0A"/>
    <w:rsid w:val="00B17222"/>
    <w:rsid w:val="00B1756F"/>
    <w:rsid w:val="00B17DBD"/>
    <w:rsid w:val="00B20C5B"/>
    <w:rsid w:val="00B20DC9"/>
    <w:rsid w:val="00B21FE1"/>
    <w:rsid w:val="00B224A4"/>
    <w:rsid w:val="00B23DE9"/>
    <w:rsid w:val="00B242F5"/>
    <w:rsid w:val="00B2437A"/>
    <w:rsid w:val="00B2452F"/>
    <w:rsid w:val="00B249ED"/>
    <w:rsid w:val="00B24C7F"/>
    <w:rsid w:val="00B250CE"/>
    <w:rsid w:val="00B258B7"/>
    <w:rsid w:val="00B258DD"/>
    <w:rsid w:val="00B26389"/>
    <w:rsid w:val="00B26448"/>
    <w:rsid w:val="00B2667C"/>
    <w:rsid w:val="00B266C4"/>
    <w:rsid w:val="00B26BC7"/>
    <w:rsid w:val="00B26FB1"/>
    <w:rsid w:val="00B27437"/>
    <w:rsid w:val="00B27ED3"/>
    <w:rsid w:val="00B30013"/>
    <w:rsid w:val="00B307F6"/>
    <w:rsid w:val="00B3097E"/>
    <w:rsid w:val="00B30FCF"/>
    <w:rsid w:val="00B3104B"/>
    <w:rsid w:val="00B31864"/>
    <w:rsid w:val="00B31B9D"/>
    <w:rsid w:val="00B31EC2"/>
    <w:rsid w:val="00B3279E"/>
    <w:rsid w:val="00B32CF5"/>
    <w:rsid w:val="00B3302C"/>
    <w:rsid w:val="00B336C5"/>
    <w:rsid w:val="00B33AA0"/>
    <w:rsid w:val="00B33EA8"/>
    <w:rsid w:val="00B3403B"/>
    <w:rsid w:val="00B345E4"/>
    <w:rsid w:val="00B34B64"/>
    <w:rsid w:val="00B353F4"/>
    <w:rsid w:val="00B3552E"/>
    <w:rsid w:val="00B35AC0"/>
    <w:rsid w:val="00B35E5C"/>
    <w:rsid w:val="00B35FDE"/>
    <w:rsid w:val="00B36C2A"/>
    <w:rsid w:val="00B37694"/>
    <w:rsid w:val="00B37CF4"/>
    <w:rsid w:val="00B41094"/>
    <w:rsid w:val="00B412A3"/>
    <w:rsid w:val="00B4160A"/>
    <w:rsid w:val="00B41A80"/>
    <w:rsid w:val="00B41B09"/>
    <w:rsid w:val="00B41EA1"/>
    <w:rsid w:val="00B41EF5"/>
    <w:rsid w:val="00B425BB"/>
    <w:rsid w:val="00B4299B"/>
    <w:rsid w:val="00B440FF"/>
    <w:rsid w:val="00B44276"/>
    <w:rsid w:val="00B4441F"/>
    <w:rsid w:val="00B44F3D"/>
    <w:rsid w:val="00B45728"/>
    <w:rsid w:val="00B45CD0"/>
    <w:rsid w:val="00B462A9"/>
    <w:rsid w:val="00B4659A"/>
    <w:rsid w:val="00B46F54"/>
    <w:rsid w:val="00B46FDA"/>
    <w:rsid w:val="00B472CF"/>
    <w:rsid w:val="00B4756B"/>
    <w:rsid w:val="00B4764C"/>
    <w:rsid w:val="00B501A5"/>
    <w:rsid w:val="00B50239"/>
    <w:rsid w:val="00B506CB"/>
    <w:rsid w:val="00B5100C"/>
    <w:rsid w:val="00B516BD"/>
    <w:rsid w:val="00B5181B"/>
    <w:rsid w:val="00B5230E"/>
    <w:rsid w:val="00B5253C"/>
    <w:rsid w:val="00B52907"/>
    <w:rsid w:val="00B52995"/>
    <w:rsid w:val="00B52CDE"/>
    <w:rsid w:val="00B52F6C"/>
    <w:rsid w:val="00B5316F"/>
    <w:rsid w:val="00B53AC1"/>
    <w:rsid w:val="00B53CA9"/>
    <w:rsid w:val="00B540D0"/>
    <w:rsid w:val="00B54124"/>
    <w:rsid w:val="00B5512B"/>
    <w:rsid w:val="00B5515E"/>
    <w:rsid w:val="00B55794"/>
    <w:rsid w:val="00B55930"/>
    <w:rsid w:val="00B559CC"/>
    <w:rsid w:val="00B55D42"/>
    <w:rsid w:val="00B56426"/>
    <w:rsid w:val="00B5700E"/>
    <w:rsid w:val="00B5740E"/>
    <w:rsid w:val="00B57629"/>
    <w:rsid w:val="00B5785F"/>
    <w:rsid w:val="00B57860"/>
    <w:rsid w:val="00B601B0"/>
    <w:rsid w:val="00B60869"/>
    <w:rsid w:val="00B60AD0"/>
    <w:rsid w:val="00B60B87"/>
    <w:rsid w:val="00B610F1"/>
    <w:rsid w:val="00B61837"/>
    <w:rsid w:val="00B61988"/>
    <w:rsid w:val="00B61ADF"/>
    <w:rsid w:val="00B6276D"/>
    <w:rsid w:val="00B62A59"/>
    <w:rsid w:val="00B62AA4"/>
    <w:rsid w:val="00B62B1D"/>
    <w:rsid w:val="00B62F30"/>
    <w:rsid w:val="00B6325A"/>
    <w:rsid w:val="00B63381"/>
    <w:rsid w:val="00B63BE7"/>
    <w:rsid w:val="00B64840"/>
    <w:rsid w:val="00B64899"/>
    <w:rsid w:val="00B648FA"/>
    <w:rsid w:val="00B64C89"/>
    <w:rsid w:val="00B65E10"/>
    <w:rsid w:val="00B667BD"/>
    <w:rsid w:val="00B67223"/>
    <w:rsid w:val="00B6729E"/>
    <w:rsid w:val="00B672EA"/>
    <w:rsid w:val="00B67455"/>
    <w:rsid w:val="00B67F69"/>
    <w:rsid w:val="00B7040D"/>
    <w:rsid w:val="00B70520"/>
    <w:rsid w:val="00B7061A"/>
    <w:rsid w:val="00B707DA"/>
    <w:rsid w:val="00B70AFC"/>
    <w:rsid w:val="00B70EC1"/>
    <w:rsid w:val="00B70EEE"/>
    <w:rsid w:val="00B71450"/>
    <w:rsid w:val="00B71801"/>
    <w:rsid w:val="00B72298"/>
    <w:rsid w:val="00B72822"/>
    <w:rsid w:val="00B74044"/>
    <w:rsid w:val="00B74599"/>
    <w:rsid w:val="00B74DB7"/>
    <w:rsid w:val="00B75299"/>
    <w:rsid w:val="00B75780"/>
    <w:rsid w:val="00B7638F"/>
    <w:rsid w:val="00B76CA3"/>
    <w:rsid w:val="00B77176"/>
    <w:rsid w:val="00B77CCA"/>
    <w:rsid w:val="00B77E06"/>
    <w:rsid w:val="00B80170"/>
    <w:rsid w:val="00B8088D"/>
    <w:rsid w:val="00B809DE"/>
    <w:rsid w:val="00B80ABF"/>
    <w:rsid w:val="00B80BAB"/>
    <w:rsid w:val="00B80EA2"/>
    <w:rsid w:val="00B82839"/>
    <w:rsid w:val="00B82A58"/>
    <w:rsid w:val="00B845F3"/>
    <w:rsid w:val="00B849CA"/>
    <w:rsid w:val="00B84AFE"/>
    <w:rsid w:val="00B84BA6"/>
    <w:rsid w:val="00B84E07"/>
    <w:rsid w:val="00B84E53"/>
    <w:rsid w:val="00B855A9"/>
    <w:rsid w:val="00B85D6D"/>
    <w:rsid w:val="00B860E1"/>
    <w:rsid w:val="00B86D7F"/>
    <w:rsid w:val="00B87070"/>
    <w:rsid w:val="00B8770D"/>
    <w:rsid w:val="00B9023C"/>
    <w:rsid w:val="00B90ACB"/>
    <w:rsid w:val="00B90E3F"/>
    <w:rsid w:val="00B91B8B"/>
    <w:rsid w:val="00B91F39"/>
    <w:rsid w:val="00B9219A"/>
    <w:rsid w:val="00B92762"/>
    <w:rsid w:val="00B92C70"/>
    <w:rsid w:val="00B92E45"/>
    <w:rsid w:val="00B92F9A"/>
    <w:rsid w:val="00B93D53"/>
    <w:rsid w:val="00B9474B"/>
    <w:rsid w:val="00B9519F"/>
    <w:rsid w:val="00B95363"/>
    <w:rsid w:val="00B95711"/>
    <w:rsid w:val="00B96135"/>
    <w:rsid w:val="00B9692E"/>
    <w:rsid w:val="00B973ED"/>
    <w:rsid w:val="00B9755E"/>
    <w:rsid w:val="00B9769A"/>
    <w:rsid w:val="00B97E3D"/>
    <w:rsid w:val="00BA0519"/>
    <w:rsid w:val="00BA08E0"/>
    <w:rsid w:val="00BA09CF"/>
    <w:rsid w:val="00BA0C56"/>
    <w:rsid w:val="00BA14F4"/>
    <w:rsid w:val="00BA22CE"/>
    <w:rsid w:val="00BA2312"/>
    <w:rsid w:val="00BA2DA5"/>
    <w:rsid w:val="00BA2DAA"/>
    <w:rsid w:val="00BA2FFC"/>
    <w:rsid w:val="00BA310C"/>
    <w:rsid w:val="00BA3490"/>
    <w:rsid w:val="00BA3D43"/>
    <w:rsid w:val="00BA47D9"/>
    <w:rsid w:val="00BA4B59"/>
    <w:rsid w:val="00BA50D0"/>
    <w:rsid w:val="00BA5B84"/>
    <w:rsid w:val="00BA5D3E"/>
    <w:rsid w:val="00BA6576"/>
    <w:rsid w:val="00BA6B5D"/>
    <w:rsid w:val="00BA7799"/>
    <w:rsid w:val="00BA7A00"/>
    <w:rsid w:val="00BB0290"/>
    <w:rsid w:val="00BB047B"/>
    <w:rsid w:val="00BB19D5"/>
    <w:rsid w:val="00BB2D78"/>
    <w:rsid w:val="00BB2DE6"/>
    <w:rsid w:val="00BB33C6"/>
    <w:rsid w:val="00BB35F7"/>
    <w:rsid w:val="00BB3CF9"/>
    <w:rsid w:val="00BB4404"/>
    <w:rsid w:val="00BB4544"/>
    <w:rsid w:val="00BB4A22"/>
    <w:rsid w:val="00BB505F"/>
    <w:rsid w:val="00BB57D2"/>
    <w:rsid w:val="00BB645C"/>
    <w:rsid w:val="00BB682D"/>
    <w:rsid w:val="00BB6EBD"/>
    <w:rsid w:val="00BB711A"/>
    <w:rsid w:val="00BB781E"/>
    <w:rsid w:val="00BB78A9"/>
    <w:rsid w:val="00BC0D3D"/>
    <w:rsid w:val="00BC1D41"/>
    <w:rsid w:val="00BC1EF5"/>
    <w:rsid w:val="00BC2814"/>
    <w:rsid w:val="00BC2F46"/>
    <w:rsid w:val="00BC3509"/>
    <w:rsid w:val="00BC359C"/>
    <w:rsid w:val="00BC37FD"/>
    <w:rsid w:val="00BC4033"/>
    <w:rsid w:val="00BC44CD"/>
    <w:rsid w:val="00BC4615"/>
    <w:rsid w:val="00BC4A60"/>
    <w:rsid w:val="00BC4D97"/>
    <w:rsid w:val="00BC6515"/>
    <w:rsid w:val="00BC68DE"/>
    <w:rsid w:val="00BC6A7C"/>
    <w:rsid w:val="00BC6E10"/>
    <w:rsid w:val="00BC75B3"/>
    <w:rsid w:val="00BC76B6"/>
    <w:rsid w:val="00BC7967"/>
    <w:rsid w:val="00BD0039"/>
    <w:rsid w:val="00BD0BC2"/>
    <w:rsid w:val="00BD0F15"/>
    <w:rsid w:val="00BD18DB"/>
    <w:rsid w:val="00BD2D3A"/>
    <w:rsid w:val="00BD3911"/>
    <w:rsid w:val="00BD3926"/>
    <w:rsid w:val="00BD3EF3"/>
    <w:rsid w:val="00BD422C"/>
    <w:rsid w:val="00BD45DE"/>
    <w:rsid w:val="00BD48CA"/>
    <w:rsid w:val="00BD4D69"/>
    <w:rsid w:val="00BD4F0D"/>
    <w:rsid w:val="00BD53D8"/>
    <w:rsid w:val="00BD547C"/>
    <w:rsid w:val="00BD5795"/>
    <w:rsid w:val="00BD5F56"/>
    <w:rsid w:val="00BD5F72"/>
    <w:rsid w:val="00BD5FF8"/>
    <w:rsid w:val="00BD67CE"/>
    <w:rsid w:val="00BD67F4"/>
    <w:rsid w:val="00BD7203"/>
    <w:rsid w:val="00BD7DBB"/>
    <w:rsid w:val="00BE0359"/>
    <w:rsid w:val="00BE0769"/>
    <w:rsid w:val="00BE0E00"/>
    <w:rsid w:val="00BE17ED"/>
    <w:rsid w:val="00BE1BE6"/>
    <w:rsid w:val="00BE1E6A"/>
    <w:rsid w:val="00BE2048"/>
    <w:rsid w:val="00BE22EB"/>
    <w:rsid w:val="00BE2364"/>
    <w:rsid w:val="00BE2433"/>
    <w:rsid w:val="00BE311C"/>
    <w:rsid w:val="00BE3A73"/>
    <w:rsid w:val="00BE3BE2"/>
    <w:rsid w:val="00BE42F8"/>
    <w:rsid w:val="00BE4701"/>
    <w:rsid w:val="00BE49DD"/>
    <w:rsid w:val="00BE516C"/>
    <w:rsid w:val="00BE5453"/>
    <w:rsid w:val="00BE697C"/>
    <w:rsid w:val="00BE6A1F"/>
    <w:rsid w:val="00BE6B80"/>
    <w:rsid w:val="00BE6CB4"/>
    <w:rsid w:val="00BE71C4"/>
    <w:rsid w:val="00BE740C"/>
    <w:rsid w:val="00BF0784"/>
    <w:rsid w:val="00BF08E4"/>
    <w:rsid w:val="00BF0BEA"/>
    <w:rsid w:val="00BF0CAC"/>
    <w:rsid w:val="00BF0FA6"/>
    <w:rsid w:val="00BF1145"/>
    <w:rsid w:val="00BF1204"/>
    <w:rsid w:val="00BF21CD"/>
    <w:rsid w:val="00BF2B12"/>
    <w:rsid w:val="00BF3199"/>
    <w:rsid w:val="00BF323E"/>
    <w:rsid w:val="00BF3291"/>
    <w:rsid w:val="00BF3DD4"/>
    <w:rsid w:val="00BF43FF"/>
    <w:rsid w:val="00BF472D"/>
    <w:rsid w:val="00BF477B"/>
    <w:rsid w:val="00BF4E66"/>
    <w:rsid w:val="00BF5811"/>
    <w:rsid w:val="00BF783E"/>
    <w:rsid w:val="00C00020"/>
    <w:rsid w:val="00C000D6"/>
    <w:rsid w:val="00C005EA"/>
    <w:rsid w:val="00C0075C"/>
    <w:rsid w:val="00C00E2B"/>
    <w:rsid w:val="00C023E6"/>
    <w:rsid w:val="00C02AC9"/>
    <w:rsid w:val="00C02FCE"/>
    <w:rsid w:val="00C030F3"/>
    <w:rsid w:val="00C0387B"/>
    <w:rsid w:val="00C03BB9"/>
    <w:rsid w:val="00C042AF"/>
    <w:rsid w:val="00C0438A"/>
    <w:rsid w:val="00C04431"/>
    <w:rsid w:val="00C04483"/>
    <w:rsid w:val="00C04586"/>
    <w:rsid w:val="00C04651"/>
    <w:rsid w:val="00C046D9"/>
    <w:rsid w:val="00C04B3F"/>
    <w:rsid w:val="00C05DFD"/>
    <w:rsid w:val="00C0611B"/>
    <w:rsid w:val="00C061E3"/>
    <w:rsid w:val="00C06484"/>
    <w:rsid w:val="00C06652"/>
    <w:rsid w:val="00C06A6E"/>
    <w:rsid w:val="00C1041A"/>
    <w:rsid w:val="00C11DD4"/>
    <w:rsid w:val="00C11E8F"/>
    <w:rsid w:val="00C12395"/>
    <w:rsid w:val="00C12CC6"/>
    <w:rsid w:val="00C12D4C"/>
    <w:rsid w:val="00C12E0B"/>
    <w:rsid w:val="00C1365C"/>
    <w:rsid w:val="00C13909"/>
    <w:rsid w:val="00C13A28"/>
    <w:rsid w:val="00C13C12"/>
    <w:rsid w:val="00C1412F"/>
    <w:rsid w:val="00C146AA"/>
    <w:rsid w:val="00C148B6"/>
    <w:rsid w:val="00C14A29"/>
    <w:rsid w:val="00C14FAA"/>
    <w:rsid w:val="00C1533F"/>
    <w:rsid w:val="00C1534B"/>
    <w:rsid w:val="00C153EF"/>
    <w:rsid w:val="00C156E2"/>
    <w:rsid w:val="00C1578F"/>
    <w:rsid w:val="00C15A4C"/>
    <w:rsid w:val="00C15C1E"/>
    <w:rsid w:val="00C15D78"/>
    <w:rsid w:val="00C161FA"/>
    <w:rsid w:val="00C1633E"/>
    <w:rsid w:val="00C167B7"/>
    <w:rsid w:val="00C167EF"/>
    <w:rsid w:val="00C16A17"/>
    <w:rsid w:val="00C2087A"/>
    <w:rsid w:val="00C21317"/>
    <w:rsid w:val="00C21417"/>
    <w:rsid w:val="00C2154B"/>
    <w:rsid w:val="00C21D7D"/>
    <w:rsid w:val="00C22053"/>
    <w:rsid w:val="00C224E4"/>
    <w:rsid w:val="00C23B6C"/>
    <w:rsid w:val="00C24834"/>
    <w:rsid w:val="00C256B6"/>
    <w:rsid w:val="00C257BB"/>
    <w:rsid w:val="00C260D8"/>
    <w:rsid w:val="00C26401"/>
    <w:rsid w:val="00C2698C"/>
    <w:rsid w:val="00C26AB8"/>
    <w:rsid w:val="00C26CC3"/>
    <w:rsid w:val="00C27526"/>
    <w:rsid w:val="00C27641"/>
    <w:rsid w:val="00C2779F"/>
    <w:rsid w:val="00C278C4"/>
    <w:rsid w:val="00C30DF3"/>
    <w:rsid w:val="00C31D06"/>
    <w:rsid w:val="00C325C2"/>
    <w:rsid w:val="00C3333D"/>
    <w:rsid w:val="00C33E22"/>
    <w:rsid w:val="00C346C7"/>
    <w:rsid w:val="00C3493F"/>
    <w:rsid w:val="00C34965"/>
    <w:rsid w:val="00C34CE8"/>
    <w:rsid w:val="00C34DE4"/>
    <w:rsid w:val="00C34E6B"/>
    <w:rsid w:val="00C350D7"/>
    <w:rsid w:val="00C35188"/>
    <w:rsid w:val="00C35414"/>
    <w:rsid w:val="00C354BE"/>
    <w:rsid w:val="00C35711"/>
    <w:rsid w:val="00C35787"/>
    <w:rsid w:val="00C35F73"/>
    <w:rsid w:val="00C363CB"/>
    <w:rsid w:val="00C369A6"/>
    <w:rsid w:val="00C371C6"/>
    <w:rsid w:val="00C379EE"/>
    <w:rsid w:val="00C40427"/>
    <w:rsid w:val="00C40754"/>
    <w:rsid w:val="00C410A9"/>
    <w:rsid w:val="00C42ADF"/>
    <w:rsid w:val="00C43002"/>
    <w:rsid w:val="00C43462"/>
    <w:rsid w:val="00C43A04"/>
    <w:rsid w:val="00C43D35"/>
    <w:rsid w:val="00C440E1"/>
    <w:rsid w:val="00C447D7"/>
    <w:rsid w:val="00C4491D"/>
    <w:rsid w:val="00C44B45"/>
    <w:rsid w:val="00C459FC"/>
    <w:rsid w:val="00C47166"/>
    <w:rsid w:val="00C471F7"/>
    <w:rsid w:val="00C47C97"/>
    <w:rsid w:val="00C47D69"/>
    <w:rsid w:val="00C47F83"/>
    <w:rsid w:val="00C506A7"/>
    <w:rsid w:val="00C50D6A"/>
    <w:rsid w:val="00C51476"/>
    <w:rsid w:val="00C51493"/>
    <w:rsid w:val="00C5226B"/>
    <w:rsid w:val="00C5231C"/>
    <w:rsid w:val="00C524FB"/>
    <w:rsid w:val="00C53079"/>
    <w:rsid w:val="00C53A18"/>
    <w:rsid w:val="00C546A2"/>
    <w:rsid w:val="00C5474A"/>
    <w:rsid w:val="00C54D46"/>
    <w:rsid w:val="00C550C1"/>
    <w:rsid w:val="00C55A45"/>
    <w:rsid w:val="00C55BC5"/>
    <w:rsid w:val="00C55CD1"/>
    <w:rsid w:val="00C55CFF"/>
    <w:rsid w:val="00C55DDF"/>
    <w:rsid w:val="00C5621D"/>
    <w:rsid w:val="00C56D13"/>
    <w:rsid w:val="00C572A4"/>
    <w:rsid w:val="00C575F9"/>
    <w:rsid w:val="00C57CB4"/>
    <w:rsid w:val="00C605F1"/>
    <w:rsid w:val="00C60B44"/>
    <w:rsid w:val="00C60E62"/>
    <w:rsid w:val="00C6112F"/>
    <w:rsid w:val="00C61617"/>
    <w:rsid w:val="00C622A5"/>
    <w:rsid w:val="00C62E8C"/>
    <w:rsid w:val="00C62F08"/>
    <w:rsid w:val="00C62F60"/>
    <w:rsid w:val="00C62FDE"/>
    <w:rsid w:val="00C63960"/>
    <w:rsid w:val="00C649B2"/>
    <w:rsid w:val="00C655A0"/>
    <w:rsid w:val="00C65D07"/>
    <w:rsid w:val="00C65DCC"/>
    <w:rsid w:val="00C66968"/>
    <w:rsid w:val="00C67359"/>
    <w:rsid w:val="00C675FA"/>
    <w:rsid w:val="00C6795B"/>
    <w:rsid w:val="00C70197"/>
    <w:rsid w:val="00C70513"/>
    <w:rsid w:val="00C70797"/>
    <w:rsid w:val="00C70F3D"/>
    <w:rsid w:val="00C71AC6"/>
    <w:rsid w:val="00C71E52"/>
    <w:rsid w:val="00C737CF"/>
    <w:rsid w:val="00C73CF6"/>
    <w:rsid w:val="00C73D39"/>
    <w:rsid w:val="00C742B8"/>
    <w:rsid w:val="00C745C7"/>
    <w:rsid w:val="00C7473E"/>
    <w:rsid w:val="00C74B2C"/>
    <w:rsid w:val="00C74C87"/>
    <w:rsid w:val="00C74D39"/>
    <w:rsid w:val="00C75613"/>
    <w:rsid w:val="00C75A15"/>
    <w:rsid w:val="00C77002"/>
    <w:rsid w:val="00C770EA"/>
    <w:rsid w:val="00C77159"/>
    <w:rsid w:val="00C77B53"/>
    <w:rsid w:val="00C80333"/>
    <w:rsid w:val="00C80A44"/>
    <w:rsid w:val="00C80E86"/>
    <w:rsid w:val="00C80F19"/>
    <w:rsid w:val="00C817CA"/>
    <w:rsid w:val="00C82459"/>
    <w:rsid w:val="00C824FF"/>
    <w:rsid w:val="00C82AF0"/>
    <w:rsid w:val="00C82D52"/>
    <w:rsid w:val="00C83197"/>
    <w:rsid w:val="00C83372"/>
    <w:rsid w:val="00C83569"/>
    <w:rsid w:val="00C836FC"/>
    <w:rsid w:val="00C83988"/>
    <w:rsid w:val="00C83D0D"/>
    <w:rsid w:val="00C8426A"/>
    <w:rsid w:val="00C85CE3"/>
    <w:rsid w:val="00C85FF1"/>
    <w:rsid w:val="00C86B3E"/>
    <w:rsid w:val="00C86B99"/>
    <w:rsid w:val="00C87148"/>
    <w:rsid w:val="00C872B6"/>
    <w:rsid w:val="00C90A64"/>
    <w:rsid w:val="00C910EA"/>
    <w:rsid w:val="00C91F6C"/>
    <w:rsid w:val="00C92134"/>
    <w:rsid w:val="00C925A5"/>
    <w:rsid w:val="00C92A40"/>
    <w:rsid w:val="00C92D17"/>
    <w:rsid w:val="00C9336B"/>
    <w:rsid w:val="00C943C7"/>
    <w:rsid w:val="00C9462D"/>
    <w:rsid w:val="00C9475C"/>
    <w:rsid w:val="00C9487E"/>
    <w:rsid w:val="00C948E6"/>
    <w:rsid w:val="00C94A5A"/>
    <w:rsid w:val="00C94E83"/>
    <w:rsid w:val="00C95BF9"/>
    <w:rsid w:val="00C95D2F"/>
    <w:rsid w:val="00C95D6E"/>
    <w:rsid w:val="00C96C24"/>
    <w:rsid w:val="00C979CD"/>
    <w:rsid w:val="00C97BB8"/>
    <w:rsid w:val="00C97E86"/>
    <w:rsid w:val="00CA0377"/>
    <w:rsid w:val="00CA08D7"/>
    <w:rsid w:val="00CA1A67"/>
    <w:rsid w:val="00CA1F95"/>
    <w:rsid w:val="00CA294A"/>
    <w:rsid w:val="00CA3B67"/>
    <w:rsid w:val="00CA4255"/>
    <w:rsid w:val="00CA4C74"/>
    <w:rsid w:val="00CA53A1"/>
    <w:rsid w:val="00CA5801"/>
    <w:rsid w:val="00CA5C29"/>
    <w:rsid w:val="00CA5E1B"/>
    <w:rsid w:val="00CA638E"/>
    <w:rsid w:val="00CA6AEE"/>
    <w:rsid w:val="00CA7175"/>
    <w:rsid w:val="00CA758D"/>
    <w:rsid w:val="00CB01E4"/>
    <w:rsid w:val="00CB02B1"/>
    <w:rsid w:val="00CB0F22"/>
    <w:rsid w:val="00CB1233"/>
    <w:rsid w:val="00CB183A"/>
    <w:rsid w:val="00CB1D05"/>
    <w:rsid w:val="00CB24C6"/>
    <w:rsid w:val="00CB2DAD"/>
    <w:rsid w:val="00CB34C9"/>
    <w:rsid w:val="00CB36FB"/>
    <w:rsid w:val="00CB3D93"/>
    <w:rsid w:val="00CB5CF0"/>
    <w:rsid w:val="00CB5DE2"/>
    <w:rsid w:val="00CB5EA7"/>
    <w:rsid w:val="00CB72CB"/>
    <w:rsid w:val="00CB7C23"/>
    <w:rsid w:val="00CB7E5D"/>
    <w:rsid w:val="00CC0270"/>
    <w:rsid w:val="00CC0884"/>
    <w:rsid w:val="00CC1158"/>
    <w:rsid w:val="00CC144D"/>
    <w:rsid w:val="00CC1519"/>
    <w:rsid w:val="00CC1821"/>
    <w:rsid w:val="00CC207C"/>
    <w:rsid w:val="00CC20E5"/>
    <w:rsid w:val="00CC23EE"/>
    <w:rsid w:val="00CC241D"/>
    <w:rsid w:val="00CC28A4"/>
    <w:rsid w:val="00CC2E51"/>
    <w:rsid w:val="00CC2F36"/>
    <w:rsid w:val="00CC3365"/>
    <w:rsid w:val="00CC46C6"/>
    <w:rsid w:val="00CC4D37"/>
    <w:rsid w:val="00CC520C"/>
    <w:rsid w:val="00CC52A9"/>
    <w:rsid w:val="00CC5B98"/>
    <w:rsid w:val="00CC64A5"/>
    <w:rsid w:val="00CC7062"/>
    <w:rsid w:val="00CC7078"/>
    <w:rsid w:val="00CC73BB"/>
    <w:rsid w:val="00CC755B"/>
    <w:rsid w:val="00CC788C"/>
    <w:rsid w:val="00CC79E2"/>
    <w:rsid w:val="00CD0260"/>
    <w:rsid w:val="00CD0658"/>
    <w:rsid w:val="00CD191C"/>
    <w:rsid w:val="00CD1D2A"/>
    <w:rsid w:val="00CD254C"/>
    <w:rsid w:val="00CD2C87"/>
    <w:rsid w:val="00CD2F4E"/>
    <w:rsid w:val="00CD33F9"/>
    <w:rsid w:val="00CD3BEB"/>
    <w:rsid w:val="00CD3FF4"/>
    <w:rsid w:val="00CD527A"/>
    <w:rsid w:val="00CD548D"/>
    <w:rsid w:val="00CD60AB"/>
    <w:rsid w:val="00CD65CF"/>
    <w:rsid w:val="00CD666A"/>
    <w:rsid w:val="00CD66C2"/>
    <w:rsid w:val="00CD7039"/>
    <w:rsid w:val="00CD70C6"/>
    <w:rsid w:val="00CD7131"/>
    <w:rsid w:val="00CD7659"/>
    <w:rsid w:val="00CD7A50"/>
    <w:rsid w:val="00CE1EE3"/>
    <w:rsid w:val="00CE23B4"/>
    <w:rsid w:val="00CE260D"/>
    <w:rsid w:val="00CE347A"/>
    <w:rsid w:val="00CE3A3F"/>
    <w:rsid w:val="00CE3FA9"/>
    <w:rsid w:val="00CE4345"/>
    <w:rsid w:val="00CE44FD"/>
    <w:rsid w:val="00CE4508"/>
    <w:rsid w:val="00CE46EA"/>
    <w:rsid w:val="00CE55A5"/>
    <w:rsid w:val="00CE5E09"/>
    <w:rsid w:val="00CE62C5"/>
    <w:rsid w:val="00CE69A4"/>
    <w:rsid w:val="00CE69DD"/>
    <w:rsid w:val="00CE7062"/>
    <w:rsid w:val="00CE7265"/>
    <w:rsid w:val="00CE7BE0"/>
    <w:rsid w:val="00CF04EA"/>
    <w:rsid w:val="00CF1056"/>
    <w:rsid w:val="00CF11D8"/>
    <w:rsid w:val="00CF20A2"/>
    <w:rsid w:val="00CF24C9"/>
    <w:rsid w:val="00CF284B"/>
    <w:rsid w:val="00CF31A5"/>
    <w:rsid w:val="00CF3349"/>
    <w:rsid w:val="00CF3461"/>
    <w:rsid w:val="00CF36CD"/>
    <w:rsid w:val="00CF38C7"/>
    <w:rsid w:val="00CF3C74"/>
    <w:rsid w:val="00CF4977"/>
    <w:rsid w:val="00CF6402"/>
    <w:rsid w:val="00CF7B79"/>
    <w:rsid w:val="00D0067A"/>
    <w:rsid w:val="00D00A99"/>
    <w:rsid w:val="00D011D5"/>
    <w:rsid w:val="00D01227"/>
    <w:rsid w:val="00D02196"/>
    <w:rsid w:val="00D0272D"/>
    <w:rsid w:val="00D031F7"/>
    <w:rsid w:val="00D03BE1"/>
    <w:rsid w:val="00D03CD5"/>
    <w:rsid w:val="00D04E59"/>
    <w:rsid w:val="00D050F5"/>
    <w:rsid w:val="00D0522D"/>
    <w:rsid w:val="00D05B65"/>
    <w:rsid w:val="00D05DD4"/>
    <w:rsid w:val="00D06EA3"/>
    <w:rsid w:val="00D07299"/>
    <w:rsid w:val="00D072CE"/>
    <w:rsid w:val="00D07B2F"/>
    <w:rsid w:val="00D1093F"/>
    <w:rsid w:val="00D1142F"/>
    <w:rsid w:val="00D11ECA"/>
    <w:rsid w:val="00D124B8"/>
    <w:rsid w:val="00D12AEF"/>
    <w:rsid w:val="00D12FC9"/>
    <w:rsid w:val="00D13EBC"/>
    <w:rsid w:val="00D144E3"/>
    <w:rsid w:val="00D14AB0"/>
    <w:rsid w:val="00D14F53"/>
    <w:rsid w:val="00D14F6E"/>
    <w:rsid w:val="00D159FA"/>
    <w:rsid w:val="00D15CC3"/>
    <w:rsid w:val="00D15F89"/>
    <w:rsid w:val="00D163F0"/>
    <w:rsid w:val="00D173C8"/>
    <w:rsid w:val="00D2035C"/>
    <w:rsid w:val="00D20573"/>
    <w:rsid w:val="00D21943"/>
    <w:rsid w:val="00D22A11"/>
    <w:rsid w:val="00D22A28"/>
    <w:rsid w:val="00D23CEA"/>
    <w:rsid w:val="00D23D95"/>
    <w:rsid w:val="00D23DFF"/>
    <w:rsid w:val="00D24265"/>
    <w:rsid w:val="00D24E3A"/>
    <w:rsid w:val="00D24FAE"/>
    <w:rsid w:val="00D2623F"/>
    <w:rsid w:val="00D30477"/>
    <w:rsid w:val="00D305BD"/>
    <w:rsid w:val="00D312BC"/>
    <w:rsid w:val="00D31CCA"/>
    <w:rsid w:val="00D3261A"/>
    <w:rsid w:val="00D3331C"/>
    <w:rsid w:val="00D33339"/>
    <w:rsid w:val="00D33817"/>
    <w:rsid w:val="00D33C4D"/>
    <w:rsid w:val="00D33EAB"/>
    <w:rsid w:val="00D343BC"/>
    <w:rsid w:val="00D34C11"/>
    <w:rsid w:val="00D35D6B"/>
    <w:rsid w:val="00D35ED2"/>
    <w:rsid w:val="00D36A42"/>
    <w:rsid w:val="00D3769C"/>
    <w:rsid w:val="00D37E2D"/>
    <w:rsid w:val="00D37EB9"/>
    <w:rsid w:val="00D4019B"/>
    <w:rsid w:val="00D40B55"/>
    <w:rsid w:val="00D40E5A"/>
    <w:rsid w:val="00D41074"/>
    <w:rsid w:val="00D41E87"/>
    <w:rsid w:val="00D41FCE"/>
    <w:rsid w:val="00D42323"/>
    <w:rsid w:val="00D427E3"/>
    <w:rsid w:val="00D429A3"/>
    <w:rsid w:val="00D42A80"/>
    <w:rsid w:val="00D42EAC"/>
    <w:rsid w:val="00D43189"/>
    <w:rsid w:val="00D434A2"/>
    <w:rsid w:val="00D43789"/>
    <w:rsid w:val="00D437FB"/>
    <w:rsid w:val="00D442A1"/>
    <w:rsid w:val="00D44418"/>
    <w:rsid w:val="00D44AE6"/>
    <w:rsid w:val="00D45005"/>
    <w:rsid w:val="00D451F6"/>
    <w:rsid w:val="00D4534F"/>
    <w:rsid w:val="00D456E9"/>
    <w:rsid w:val="00D45F86"/>
    <w:rsid w:val="00D46196"/>
    <w:rsid w:val="00D462D3"/>
    <w:rsid w:val="00D465CC"/>
    <w:rsid w:val="00D467E8"/>
    <w:rsid w:val="00D4719F"/>
    <w:rsid w:val="00D47C26"/>
    <w:rsid w:val="00D47EB5"/>
    <w:rsid w:val="00D500D7"/>
    <w:rsid w:val="00D5021F"/>
    <w:rsid w:val="00D50504"/>
    <w:rsid w:val="00D50B88"/>
    <w:rsid w:val="00D50CF9"/>
    <w:rsid w:val="00D51BE0"/>
    <w:rsid w:val="00D51D6C"/>
    <w:rsid w:val="00D51E11"/>
    <w:rsid w:val="00D5269F"/>
    <w:rsid w:val="00D529F4"/>
    <w:rsid w:val="00D545B8"/>
    <w:rsid w:val="00D5559F"/>
    <w:rsid w:val="00D55ECD"/>
    <w:rsid w:val="00D5612D"/>
    <w:rsid w:val="00D56711"/>
    <w:rsid w:val="00D56748"/>
    <w:rsid w:val="00D56AFA"/>
    <w:rsid w:val="00D56CC5"/>
    <w:rsid w:val="00D572D3"/>
    <w:rsid w:val="00D57337"/>
    <w:rsid w:val="00D57682"/>
    <w:rsid w:val="00D57850"/>
    <w:rsid w:val="00D60C69"/>
    <w:rsid w:val="00D61009"/>
    <w:rsid w:val="00D613CD"/>
    <w:rsid w:val="00D617C4"/>
    <w:rsid w:val="00D61CF9"/>
    <w:rsid w:val="00D61DB9"/>
    <w:rsid w:val="00D62AD6"/>
    <w:rsid w:val="00D62C40"/>
    <w:rsid w:val="00D63202"/>
    <w:rsid w:val="00D63549"/>
    <w:rsid w:val="00D63B49"/>
    <w:rsid w:val="00D63C23"/>
    <w:rsid w:val="00D63E15"/>
    <w:rsid w:val="00D63F7C"/>
    <w:rsid w:val="00D6451C"/>
    <w:rsid w:val="00D64D50"/>
    <w:rsid w:val="00D64D77"/>
    <w:rsid w:val="00D65D64"/>
    <w:rsid w:val="00D66046"/>
    <w:rsid w:val="00D662E6"/>
    <w:rsid w:val="00D666FD"/>
    <w:rsid w:val="00D66C0F"/>
    <w:rsid w:val="00D66C28"/>
    <w:rsid w:val="00D67C5A"/>
    <w:rsid w:val="00D7127D"/>
    <w:rsid w:val="00D71534"/>
    <w:rsid w:val="00D716E3"/>
    <w:rsid w:val="00D718BF"/>
    <w:rsid w:val="00D71901"/>
    <w:rsid w:val="00D71D8B"/>
    <w:rsid w:val="00D728EA"/>
    <w:rsid w:val="00D72B07"/>
    <w:rsid w:val="00D72F26"/>
    <w:rsid w:val="00D72FE5"/>
    <w:rsid w:val="00D7382B"/>
    <w:rsid w:val="00D74209"/>
    <w:rsid w:val="00D748E1"/>
    <w:rsid w:val="00D74B40"/>
    <w:rsid w:val="00D75A97"/>
    <w:rsid w:val="00D7735A"/>
    <w:rsid w:val="00D77A31"/>
    <w:rsid w:val="00D77F0D"/>
    <w:rsid w:val="00D803EF"/>
    <w:rsid w:val="00D8125F"/>
    <w:rsid w:val="00D8142D"/>
    <w:rsid w:val="00D81822"/>
    <w:rsid w:val="00D82488"/>
    <w:rsid w:val="00D82B00"/>
    <w:rsid w:val="00D83E0D"/>
    <w:rsid w:val="00D84462"/>
    <w:rsid w:val="00D84DC9"/>
    <w:rsid w:val="00D856BF"/>
    <w:rsid w:val="00D856C1"/>
    <w:rsid w:val="00D85867"/>
    <w:rsid w:val="00D85882"/>
    <w:rsid w:val="00D85D20"/>
    <w:rsid w:val="00D8611C"/>
    <w:rsid w:val="00D862D9"/>
    <w:rsid w:val="00D863F0"/>
    <w:rsid w:val="00D86672"/>
    <w:rsid w:val="00D8733F"/>
    <w:rsid w:val="00D877D5"/>
    <w:rsid w:val="00D87942"/>
    <w:rsid w:val="00D901FB"/>
    <w:rsid w:val="00D91176"/>
    <w:rsid w:val="00D9120F"/>
    <w:rsid w:val="00D91D59"/>
    <w:rsid w:val="00D91E94"/>
    <w:rsid w:val="00D92A14"/>
    <w:rsid w:val="00D92F61"/>
    <w:rsid w:val="00D9305A"/>
    <w:rsid w:val="00D93240"/>
    <w:rsid w:val="00D93951"/>
    <w:rsid w:val="00D94214"/>
    <w:rsid w:val="00D946B4"/>
    <w:rsid w:val="00D9652F"/>
    <w:rsid w:val="00D96710"/>
    <w:rsid w:val="00D97129"/>
    <w:rsid w:val="00D97C52"/>
    <w:rsid w:val="00DA0491"/>
    <w:rsid w:val="00DA0867"/>
    <w:rsid w:val="00DA1031"/>
    <w:rsid w:val="00DA1262"/>
    <w:rsid w:val="00DA1C72"/>
    <w:rsid w:val="00DA1D27"/>
    <w:rsid w:val="00DA265B"/>
    <w:rsid w:val="00DA296A"/>
    <w:rsid w:val="00DA3AB2"/>
    <w:rsid w:val="00DA48E6"/>
    <w:rsid w:val="00DA531D"/>
    <w:rsid w:val="00DA5F94"/>
    <w:rsid w:val="00DA625E"/>
    <w:rsid w:val="00DA631C"/>
    <w:rsid w:val="00DA67E4"/>
    <w:rsid w:val="00DA7244"/>
    <w:rsid w:val="00DA73C6"/>
    <w:rsid w:val="00DA7D14"/>
    <w:rsid w:val="00DB0059"/>
    <w:rsid w:val="00DB0165"/>
    <w:rsid w:val="00DB03B4"/>
    <w:rsid w:val="00DB24CF"/>
    <w:rsid w:val="00DB3499"/>
    <w:rsid w:val="00DB3E10"/>
    <w:rsid w:val="00DB4030"/>
    <w:rsid w:val="00DB46FD"/>
    <w:rsid w:val="00DB4889"/>
    <w:rsid w:val="00DB50FB"/>
    <w:rsid w:val="00DB54D7"/>
    <w:rsid w:val="00DB6D53"/>
    <w:rsid w:val="00DB79CF"/>
    <w:rsid w:val="00DB7EE7"/>
    <w:rsid w:val="00DB7EEE"/>
    <w:rsid w:val="00DC08E2"/>
    <w:rsid w:val="00DC1AC4"/>
    <w:rsid w:val="00DC1D94"/>
    <w:rsid w:val="00DC1EC6"/>
    <w:rsid w:val="00DC216D"/>
    <w:rsid w:val="00DC2434"/>
    <w:rsid w:val="00DC2DFA"/>
    <w:rsid w:val="00DC34C5"/>
    <w:rsid w:val="00DC37C4"/>
    <w:rsid w:val="00DC463C"/>
    <w:rsid w:val="00DC50BD"/>
    <w:rsid w:val="00DC5185"/>
    <w:rsid w:val="00DC55BD"/>
    <w:rsid w:val="00DC56AF"/>
    <w:rsid w:val="00DC59B1"/>
    <w:rsid w:val="00DC6327"/>
    <w:rsid w:val="00DC64D4"/>
    <w:rsid w:val="00DC6708"/>
    <w:rsid w:val="00DC6D81"/>
    <w:rsid w:val="00DC713B"/>
    <w:rsid w:val="00DC71A8"/>
    <w:rsid w:val="00DC72AC"/>
    <w:rsid w:val="00DD06F6"/>
    <w:rsid w:val="00DD0F30"/>
    <w:rsid w:val="00DD171C"/>
    <w:rsid w:val="00DD1760"/>
    <w:rsid w:val="00DD26F0"/>
    <w:rsid w:val="00DD2862"/>
    <w:rsid w:val="00DD2BD1"/>
    <w:rsid w:val="00DD2C28"/>
    <w:rsid w:val="00DD3620"/>
    <w:rsid w:val="00DD4220"/>
    <w:rsid w:val="00DD49DE"/>
    <w:rsid w:val="00DD5076"/>
    <w:rsid w:val="00DD549B"/>
    <w:rsid w:val="00DD557C"/>
    <w:rsid w:val="00DD5649"/>
    <w:rsid w:val="00DD594E"/>
    <w:rsid w:val="00DD5F0F"/>
    <w:rsid w:val="00DD6DDD"/>
    <w:rsid w:val="00DD7816"/>
    <w:rsid w:val="00DD7C34"/>
    <w:rsid w:val="00DD7ECD"/>
    <w:rsid w:val="00DD7F21"/>
    <w:rsid w:val="00DE05EE"/>
    <w:rsid w:val="00DE06A0"/>
    <w:rsid w:val="00DE0A8A"/>
    <w:rsid w:val="00DE104C"/>
    <w:rsid w:val="00DE11B3"/>
    <w:rsid w:val="00DE1246"/>
    <w:rsid w:val="00DE1C2A"/>
    <w:rsid w:val="00DE1E6F"/>
    <w:rsid w:val="00DE2411"/>
    <w:rsid w:val="00DE27D9"/>
    <w:rsid w:val="00DE2B18"/>
    <w:rsid w:val="00DE3165"/>
    <w:rsid w:val="00DE390B"/>
    <w:rsid w:val="00DE41E8"/>
    <w:rsid w:val="00DE45C4"/>
    <w:rsid w:val="00DE45D7"/>
    <w:rsid w:val="00DE4CDB"/>
    <w:rsid w:val="00DE51AB"/>
    <w:rsid w:val="00DE5BF1"/>
    <w:rsid w:val="00DE5BFE"/>
    <w:rsid w:val="00DE5C03"/>
    <w:rsid w:val="00DE5E64"/>
    <w:rsid w:val="00DE7FC7"/>
    <w:rsid w:val="00DF000F"/>
    <w:rsid w:val="00DF0CE6"/>
    <w:rsid w:val="00DF1221"/>
    <w:rsid w:val="00DF1844"/>
    <w:rsid w:val="00DF1909"/>
    <w:rsid w:val="00DF1B05"/>
    <w:rsid w:val="00DF1B82"/>
    <w:rsid w:val="00DF201C"/>
    <w:rsid w:val="00DF2761"/>
    <w:rsid w:val="00DF278A"/>
    <w:rsid w:val="00DF2C2B"/>
    <w:rsid w:val="00DF4239"/>
    <w:rsid w:val="00DF4378"/>
    <w:rsid w:val="00DF45A0"/>
    <w:rsid w:val="00DF500C"/>
    <w:rsid w:val="00DF5334"/>
    <w:rsid w:val="00DF534B"/>
    <w:rsid w:val="00DF5859"/>
    <w:rsid w:val="00DF6B23"/>
    <w:rsid w:val="00DF6D80"/>
    <w:rsid w:val="00DF726E"/>
    <w:rsid w:val="00DF7338"/>
    <w:rsid w:val="00DF7670"/>
    <w:rsid w:val="00E0022C"/>
    <w:rsid w:val="00E008F3"/>
    <w:rsid w:val="00E00B2F"/>
    <w:rsid w:val="00E00BB3"/>
    <w:rsid w:val="00E02B7F"/>
    <w:rsid w:val="00E02C14"/>
    <w:rsid w:val="00E0324E"/>
    <w:rsid w:val="00E0369C"/>
    <w:rsid w:val="00E03DCB"/>
    <w:rsid w:val="00E04068"/>
    <w:rsid w:val="00E0455E"/>
    <w:rsid w:val="00E0493A"/>
    <w:rsid w:val="00E0510B"/>
    <w:rsid w:val="00E053C7"/>
    <w:rsid w:val="00E0588C"/>
    <w:rsid w:val="00E058E4"/>
    <w:rsid w:val="00E05EEE"/>
    <w:rsid w:val="00E06243"/>
    <w:rsid w:val="00E06660"/>
    <w:rsid w:val="00E070DA"/>
    <w:rsid w:val="00E077E3"/>
    <w:rsid w:val="00E07938"/>
    <w:rsid w:val="00E10837"/>
    <w:rsid w:val="00E1108D"/>
    <w:rsid w:val="00E115A3"/>
    <w:rsid w:val="00E12971"/>
    <w:rsid w:val="00E13180"/>
    <w:rsid w:val="00E135C6"/>
    <w:rsid w:val="00E135FB"/>
    <w:rsid w:val="00E1366D"/>
    <w:rsid w:val="00E13699"/>
    <w:rsid w:val="00E13A7C"/>
    <w:rsid w:val="00E14D0A"/>
    <w:rsid w:val="00E159E8"/>
    <w:rsid w:val="00E15E93"/>
    <w:rsid w:val="00E164A9"/>
    <w:rsid w:val="00E16543"/>
    <w:rsid w:val="00E16846"/>
    <w:rsid w:val="00E16F46"/>
    <w:rsid w:val="00E16F62"/>
    <w:rsid w:val="00E173FB"/>
    <w:rsid w:val="00E174D1"/>
    <w:rsid w:val="00E176A0"/>
    <w:rsid w:val="00E177E4"/>
    <w:rsid w:val="00E17ABB"/>
    <w:rsid w:val="00E17B07"/>
    <w:rsid w:val="00E17B57"/>
    <w:rsid w:val="00E17EE8"/>
    <w:rsid w:val="00E20807"/>
    <w:rsid w:val="00E21619"/>
    <w:rsid w:val="00E21ABB"/>
    <w:rsid w:val="00E21D81"/>
    <w:rsid w:val="00E21EF1"/>
    <w:rsid w:val="00E22639"/>
    <w:rsid w:val="00E22FD9"/>
    <w:rsid w:val="00E23454"/>
    <w:rsid w:val="00E234D7"/>
    <w:rsid w:val="00E23AD1"/>
    <w:rsid w:val="00E23BAA"/>
    <w:rsid w:val="00E23F9B"/>
    <w:rsid w:val="00E241D7"/>
    <w:rsid w:val="00E24610"/>
    <w:rsid w:val="00E2465B"/>
    <w:rsid w:val="00E24CA7"/>
    <w:rsid w:val="00E24FE8"/>
    <w:rsid w:val="00E2506D"/>
    <w:rsid w:val="00E2599E"/>
    <w:rsid w:val="00E25F6E"/>
    <w:rsid w:val="00E26E8B"/>
    <w:rsid w:val="00E272B8"/>
    <w:rsid w:val="00E30DCE"/>
    <w:rsid w:val="00E310F6"/>
    <w:rsid w:val="00E31241"/>
    <w:rsid w:val="00E3163B"/>
    <w:rsid w:val="00E31BDF"/>
    <w:rsid w:val="00E32371"/>
    <w:rsid w:val="00E32C50"/>
    <w:rsid w:val="00E32E7A"/>
    <w:rsid w:val="00E33122"/>
    <w:rsid w:val="00E331B5"/>
    <w:rsid w:val="00E33D86"/>
    <w:rsid w:val="00E3406A"/>
    <w:rsid w:val="00E341EC"/>
    <w:rsid w:val="00E34406"/>
    <w:rsid w:val="00E3446C"/>
    <w:rsid w:val="00E344EB"/>
    <w:rsid w:val="00E34718"/>
    <w:rsid w:val="00E35162"/>
    <w:rsid w:val="00E35518"/>
    <w:rsid w:val="00E363CF"/>
    <w:rsid w:val="00E3731B"/>
    <w:rsid w:val="00E37898"/>
    <w:rsid w:val="00E3799B"/>
    <w:rsid w:val="00E40F69"/>
    <w:rsid w:val="00E40F8C"/>
    <w:rsid w:val="00E41025"/>
    <w:rsid w:val="00E4118C"/>
    <w:rsid w:val="00E412EE"/>
    <w:rsid w:val="00E4178A"/>
    <w:rsid w:val="00E42105"/>
    <w:rsid w:val="00E424CA"/>
    <w:rsid w:val="00E4297E"/>
    <w:rsid w:val="00E42D4C"/>
    <w:rsid w:val="00E43ACB"/>
    <w:rsid w:val="00E43D76"/>
    <w:rsid w:val="00E43D7B"/>
    <w:rsid w:val="00E441C8"/>
    <w:rsid w:val="00E443DD"/>
    <w:rsid w:val="00E448AA"/>
    <w:rsid w:val="00E44BE0"/>
    <w:rsid w:val="00E453B4"/>
    <w:rsid w:val="00E4572B"/>
    <w:rsid w:val="00E457B3"/>
    <w:rsid w:val="00E4580E"/>
    <w:rsid w:val="00E45A3D"/>
    <w:rsid w:val="00E45E52"/>
    <w:rsid w:val="00E45F9C"/>
    <w:rsid w:val="00E463AD"/>
    <w:rsid w:val="00E467B3"/>
    <w:rsid w:val="00E467DE"/>
    <w:rsid w:val="00E46B41"/>
    <w:rsid w:val="00E46B6E"/>
    <w:rsid w:val="00E47309"/>
    <w:rsid w:val="00E4754D"/>
    <w:rsid w:val="00E479E7"/>
    <w:rsid w:val="00E47E3E"/>
    <w:rsid w:val="00E502F2"/>
    <w:rsid w:val="00E507AC"/>
    <w:rsid w:val="00E51458"/>
    <w:rsid w:val="00E5239F"/>
    <w:rsid w:val="00E528CE"/>
    <w:rsid w:val="00E536C9"/>
    <w:rsid w:val="00E53D48"/>
    <w:rsid w:val="00E54A01"/>
    <w:rsid w:val="00E557DD"/>
    <w:rsid w:val="00E559F1"/>
    <w:rsid w:val="00E55D9F"/>
    <w:rsid w:val="00E56362"/>
    <w:rsid w:val="00E5656E"/>
    <w:rsid w:val="00E56978"/>
    <w:rsid w:val="00E5699B"/>
    <w:rsid w:val="00E56B8B"/>
    <w:rsid w:val="00E56CBE"/>
    <w:rsid w:val="00E56D46"/>
    <w:rsid w:val="00E579A0"/>
    <w:rsid w:val="00E57A02"/>
    <w:rsid w:val="00E6030A"/>
    <w:rsid w:val="00E60DFE"/>
    <w:rsid w:val="00E61B13"/>
    <w:rsid w:val="00E625AA"/>
    <w:rsid w:val="00E62D8D"/>
    <w:rsid w:val="00E63010"/>
    <w:rsid w:val="00E634E7"/>
    <w:rsid w:val="00E63545"/>
    <w:rsid w:val="00E63692"/>
    <w:rsid w:val="00E63946"/>
    <w:rsid w:val="00E64075"/>
    <w:rsid w:val="00E643C1"/>
    <w:rsid w:val="00E647A3"/>
    <w:rsid w:val="00E6513B"/>
    <w:rsid w:val="00E65599"/>
    <w:rsid w:val="00E659CC"/>
    <w:rsid w:val="00E65D89"/>
    <w:rsid w:val="00E6650E"/>
    <w:rsid w:val="00E666FC"/>
    <w:rsid w:val="00E66D27"/>
    <w:rsid w:val="00E6713F"/>
    <w:rsid w:val="00E6790E"/>
    <w:rsid w:val="00E679B1"/>
    <w:rsid w:val="00E70E01"/>
    <w:rsid w:val="00E71A05"/>
    <w:rsid w:val="00E71A5F"/>
    <w:rsid w:val="00E7254B"/>
    <w:rsid w:val="00E736AA"/>
    <w:rsid w:val="00E73758"/>
    <w:rsid w:val="00E73881"/>
    <w:rsid w:val="00E73C73"/>
    <w:rsid w:val="00E74002"/>
    <w:rsid w:val="00E74519"/>
    <w:rsid w:val="00E75137"/>
    <w:rsid w:val="00E752EF"/>
    <w:rsid w:val="00E7586C"/>
    <w:rsid w:val="00E76187"/>
    <w:rsid w:val="00E7694C"/>
    <w:rsid w:val="00E7698A"/>
    <w:rsid w:val="00E770A9"/>
    <w:rsid w:val="00E77A71"/>
    <w:rsid w:val="00E800DC"/>
    <w:rsid w:val="00E80405"/>
    <w:rsid w:val="00E804C8"/>
    <w:rsid w:val="00E80A66"/>
    <w:rsid w:val="00E80FD3"/>
    <w:rsid w:val="00E814F3"/>
    <w:rsid w:val="00E81693"/>
    <w:rsid w:val="00E817F6"/>
    <w:rsid w:val="00E8180F"/>
    <w:rsid w:val="00E81BEF"/>
    <w:rsid w:val="00E82294"/>
    <w:rsid w:val="00E8279B"/>
    <w:rsid w:val="00E82BB9"/>
    <w:rsid w:val="00E82CDE"/>
    <w:rsid w:val="00E82E6B"/>
    <w:rsid w:val="00E82EF3"/>
    <w:rsid w:val="00E835F4"/>
    <w:rsid w:val="00E84A95"/>
    <w:rsid w:val="00E84FFB"/>
    <w:rsid w:val="00E8571A"/>
    <w:rsid w:val="00E86B25"/>
    <w:rsid w:val="00E8765D"/>
    <w:rsid w:val="00E8770A"/>
    <w:rsid w:val="00E87D4F"/>
    <w:rsid w:val="00E87EAD"/>
    <w:rsid w:val="00E90008"/>
    <w:rsid w:val="00E903EB"/>
    <w:rsid w:val="00E904A7"/>
    <w:rsid w:val="00E913E5"/>
    <w:rsid w:val="00E92854"/>
    <w:rsid w:val="00E92AE8"/>
    <w:rsid w:val="00E9333A"/>
    <w:rsid w:val="00E93F68"/>
    <w:rsid w:val="00E94076"/>
    <w:rsid w:val="00E94790"/>
    <w:rsid w:val="00E94981"/>
    <w:rsid w:val="00E9586C"/>
    <w:rsid w:val="00E96086"/>
    <w:rsid w:val="00E96114"/>
    <w:rsid w:val="00E96195"/>
    <w:rsid w:val="00E96462"/>
    <w:rsid w:val="00E96736"/>
    <w:rsid w:val="00E96814"/>
    <w:rsid w:val="00E96F75"/>
    <w:rsid w:val="00E96FE8"/>
    <w:rsid w:val="00E97015"/>
    <w:rsid w:val="00E974A1"/>
    <w:rsid w:val="00E97881"/>
    <w:rsid w:val="00E97FCA"/>
    <w:rsid w:val="00EA0328"/>
    <w:rsid w:val="00EA097D"/>
    <w:rsid w:val="00EA0DF0"/>
    <w:rsid w:val="00EA0FE7"/>
    <w:rsid w:val="00EA15BB"/>
    <w:rsid w:val="00EA15C2"/>
    <w:rsid w:val="00EA1C37"/>
    <w:rsid w:val="00EA1CD6"/>
    <w:rsid w:val="00EA1E30"/>
    <w:rsid w:val="00EA2346"/>
    <w:rsid w:val="00EA25E1"/>
    <w:rsid w:val="00EA3082"/>
    <w:rsid w:val="00EA3BE3"/>
    <w:rsid w:val="00EA3F9A"/>
    <w:rsid w:val="00EA4586"/>
    <w:rsid w:val="00EA475C"/>
    <w:rsid w:val="00EA4869"/>
    <w:rsid w:val="00EA4DC7"/>
    <w:rsid w:val="00EA56CF"/>
    <w:rsid w:val="00EA58F9"/>
    <w:rsid w:val="00EA5C64"/>
    <w:rsid w:val="00EA69EF"/>
    <w:rsid w:val="00EA6BD9"/>
    <w:rsid w:val="00EA711D"/>
    <w:rsid w:val="00EA7A26"/>
    <w:rsid w:val="00EB00EA"/>
    <w:rsid w:val="00EB0E3E"/>
    <w:rsid w:val="00EB0F4C"/>
    <w:rsid w:val="00EB18A0"/>
    <w:rsid w:val="00EB19A8"/>
    <w:rsid w:val="00EB2222"/>
    <w:rsid w:val="00EB2471"/>
    <w:rsid w:val="00EB26BE"/>
    <w:rsid w:val="00EB2892"/>
    <w:rsid w:val="00EB29C3"/>
    <w:rsid w:val="00EB3071"/>
    <w:rsid w:val="00EB38BB"/>
    <w:rsid w:val="00EB3C48"/>
    <w:rsid w:val="00EB3D57"/>
    <w:rsid w:val="00EB489E"/>
    <w:rsid w:val="00EB49EF"/>
    <w:rsid w:val="00EB4E97"/>
    <w:rsid w:val="00EB5727"/>
    <w:rsid w:val="00EB5DE8"/>
    <w:rsid w:val="00EB5DEA"/>
    <w:rsid w:val="00EB5DF4"/>
    <w:rsid w:val="00EB6215"/>
    <w:rsid w:val="00EB6BC5"/>
    <w:rsid w:val="00EB7145"/>
    <w:rsid w:val="00EB7393"/>
    <w:rsid w:val="00EC0D1C"/>
    <w:rsid w:val="00EC1692"/>
    <w:rsid w:val="00EC1A8F"/>
    <w:rsid w:val="00EC223C"/>
    <w:rsid w:val="00EC29BD"/>
    <w:rsid w:val="00EC2ECA"/>
    <w:rsid w:val="00EC33F5"/>
    <w:rsid w:val="00EC3890"/>
    <w:rsid w:val="00EC46BA"/>
    <w:rsid w:val="00EC4E58"/>
    <w:rsid w:val="00EC5848"/>
    <w:rsid w:val="00EC6647"/>
    <w:rsid w:val="00EC6AD1"/>
    <w:rsid w:val="00EC6D07"/>
    <w:rsid w:val="00EC7817"/>
    <w:rsid w:val="00EC7B81"/>
    <w:rsid w:val="00EC7CF5"/>
    <w:rsid w:val="00ED068E"/>
    <w:rsid w:val="00ED18EF"/>
    <w:rsid w:val="00ED1B84"/>
    <w:rsid w:val="00ED2695"/>
    <w:rsid w:val="00ED2B3A"/>
    <w:rsid w:val="00ED2B7D"/>
    <w:rsid w:val="00ED3024"/>
    <w:rsid w:val="00ED4497"/>
    <w:rsid w:val="00ED4D92"/>
    <w:rsid w:val="00ED4E02"/>
    <w:rsid w:val="00ED4EB6"/>
    <w:rsid w:val="00ED4EE4"/>
    <w:rsid w:val="00ED50E0"/>
    <w:rsid w:val="00ED5156"/>
    <w:rsid w:val="00ED5461"/>
    <w:rsid w:val="00ED5675"/>
    <w:rsid w:val="00ED5A91"/>
    <w:rsid w:val="00ED60D2"/>
    <w:rsid w:val="00ED614B"/>
    <w:rsid w:val="00ED6225"/>
    <w:rsid w:val="00ED68B7"/>
    <w:rsid w:val="00ED6AF8"/>
    <w:rsid w:val="00ED7009"/>
    <w:rsid w:val="00ED70D1"/>
    <w:rsid w:val="00ED734A"/>
    <w:rsid w:val="00ED791F"/>
    <w:rsid w:val="00ED7D95"/>
    <w:rsid w:val="00EE16DA"/>
    <w:rsid w:val="00EE21DA"/>
    <w:rsid w:val="00EE2599"/>
    <w:rsid w:val="00EE277F"/>
    <w:rsid w:val="00EE297B"/>
    <w:rsid w:val="00EE2AE1"/>
    <w:rsid w:val="00EE2DE4"/>
    <w:rsid w:val="00EE2E6C"/>
    <w:rsid w:val="00EE2F53"/>
    <w:rsid w:val="00EE3949"/>
    <w:rsid w:val="00EE3FB9"/>
    <w:rsid w:val="00EE4278"/>
    <w:rsid w:val="00EE46E5"/>
    <w:rsid w:val="00EE4792"/>
    <w:rsid w:val="00EE5044"/>
    <w:rsid w:val="00EE536B"/>
    <w:rsid w:val="00EE5491"/>
    <w:rsid w:val="00EE5C30"/>
    <w:rsid w:val="00EE608B"/>
    <w:rsid w:val="00EE6143"/>
    <w:rsid w:val="00EE62A7"/>
    <w:rsid w:val="00EE62BD"/>
    <w:rsid w:val="00EE664D"/>
    <w:rsid w:val="00EE66EE"/>
    <w:rsid w:val="00EE67F7"/>
    <w:rsid w:val="00EE6F6C"/>
    <w:rsid w:val="00EE6FC7"/>
    <w:rsid w:val="00EE7BAA"/>
    <w:rsid w:val="00EF02E6"/>
    <w:rsid w:val="00EF0304"/>
    <w:rsid w:val="00EF0736"/>
    <w:rsid w:val="00EF0E1F"/>
    <w:rsid w:val="00EF1968"/>
    <w:rsid w:val="00EF1CB1"/>
    <w:rsid w:val="00EF1CB6"/>
    <w:rsid w:val="00EF1D01"/>
    <w:rsid w:val="00EF1D29"/>
    <w:rsid w:val="00EF1DD4"/>
    <w:rsid w:val="00EF25FB"/>
    <w:rsid w:val="00EF326F"/>
    <w:rsid w:val="00EF3322"/>
    <w:rsid w:val="00EF3FA4"/>
    <w:rsid w:val="00EF40DB"/>
    <w:rsid w:val="00EF41DA"/>
    <w:rsid w:val="00EF45F4"/>
    <w:rsid w:val="00EF4619"/>
    <w:rsid w:val="00EF4859"/>
    <w:rsid w:val="00EF4C92"/>
    <w:rsid w:val="00EF4EF5"/>
    <w:rsid w:val="00EF4F2B"/>
    <w:rsid w:val="00EF5634"/>
    <w:rsid w:val="00EF56A3"/>
    <w:rsid w:val="00EF5C0A"/>
    <w:rsid w:val="00EF5C9C"/>
    <w:rsid w:val="00EF6052"/>
    <w:rsid w:val="00EF642D"/>
    <w:rsid w:val="00EF6697"/>
    <w:rsid w:val="00EF690D"/>
    <w:rsid w:val="00EF6E45"/>
    <w:rsid w:val="00EF7A79"/>
    <w:rsid w:val="00EF7A91"/>
    <w:rsid w:val="00EF7D9F"/>
    <w:rsid w:val="00F001A0"/>
    <w:rsid w:val="00F00592"/>
    <w:rsid w:val="00F005EB"/>
    <w:rsid w:val="00F00D90"/>
    <w:rsid w:val="00F0102B"/>
    <w:rsid w:val="00F01AEC"/>
    <w:rsid w:val="00F0200E"/>
    <w:rsid w:val="00F027D2"/>
    <w:rsid w:val="00F036B0"/>
    <w:rsid w:val="00F046E8"/>
    <w:rsid w:val="00F05B9A"/>
    <w:rsid w:val="00F05F66"/>
    <w:rsid w:val="00F060EA"/>
    <w:rsid w:val="00F06455"/>
    <w:rsid w:val="00F06E92"/>
    <w:rsid w:val="00F077BD"/>
    <w:rsid w:val="00F07EF7"/>
    <w:rsid w:val="00F102E8"/>
    <w:rsid w:val="00F10619"/>
    <w:rsid w:val="00F10799"/>
    <w:rsid w:val="00F10DC2"/>
    <w:rsid w:val="00F11ED3"/>
    <w:rsid w:val="00F129A3"/>
    <w:rsid w:val="00F12A9E"/>
    <w:rsid w:val="00F133B5"/>
    <w:rsid w:val="00F148EF"/>
    <w:rsid w:val="00F14D58"/>
    <w:rsid w:val="00F151ED"/>
    <w:rsid w:val="00F15262"/>
    <w:rsid w:val="00F154A8"/>
    <w:rsid w:val="00F157EC"/>
    <w:rsid w:val="00F15EFA"/>
    <w:rsid w:val="00F163E6"/>
    <w:rsid w:val="00F16F72"/>
    <w:rsid w:val="00F17457"/>
    <w:rsid w:val="00F178C4"/>
    <w:rsid w:val="00F20466"/>
    <w:rsid w:val="00F20475"/>
    <w:rsid w:val="00F20C0F"/>
    <w:rsid w:val="00F2121F"/>
    <w:rsid w:val="00F21E56"/>
    <w:rsid w:val="00F22706"/>
    <w:rsid w:val="00F2282C"/>
    <w:rsid w:val="00F239A7"/>
    <w:rsid w:val="00F24863"/>
    <w:rsid w:val="00F24A5C"/>
    <w:rsid w:val="00F24F43"/>
    <w:rsid w:val="00F259F6"/>
    <w:rsid w:val="00F27B5C"/>
    <w:rsid w:val="00F27D8B"/>
    <w:rsid w:val="00F27DD0"/>
    <w:rsid w:val="00F27EC5"/>
    <w:rsid w:val="00F30346"/>
    <w:rsid w:val="00F3138E"/>
    <w:rsid w:val="00F319A4"/>
    <w:rsid w:val="00F319F7"/>
    <w:rsid w:val="00F31AEC"/>
    <w:rsid w:val="00F31E70"/>
    <w:rsid w:val="00F32CAF"/>
    <w:rsid w:val="00F32D3C"/>
    <w:rsid w:val="00F335FE"/>
    <w:rsid w:val="00F3414A"/>
    <w:rsid w:val="00F349B0"/>
    <w:rsid w:val="00F35470"/>
    <w:rsid w:val="00F356EB"/>
    <w:rsid w:val="00F3578D"/>
    <w:rsid w:val="00F3586C"/>
    <w:rsid w:val="00F35AFD"/>
    <w:rsid w:val="00F3608B"/>
    <w:rsid w:val="00F36617"/>
    <w:rsid w:val="00F3688A"/>
    <w:rsid w:val="00F376E9"/>
    <w:rsid w:val="00F378FE"/>
    <w:rsid w:val="00F4016F"/>
    <w:rsid w:val="00F4053D"/>
    <w:rsid w:val="00F41E22"/>
    <w:rsid w:val="00F429CC"/>
    <w:rsid w:val="00F42FEC"/>
    <w:rsid w:val="00F436CB"/>
    <w:rsid w:val="00F43FA7"/>
    <w:rsid w:val="00F4415B"/>
    <w:rsid w:val="00F44CBD"/>
    <w:rsid w:val="00F44F1A"/>
    <w:rsid w:val="00F45416"/>
    <w:rsid w:val="00F4639F"/>
    <w:rsid w:val="00F46422"/>
    <w:rsid w:val="00F4681E"/>
    <w:rsid w:val="00F47242"/>
    <w:rsid w:val="00F47C6B"/>
    <w:rsid w:val="00F50748"/>
    <w:rsid w:val="00F51155"/>
    <w:rsid w:val="00F517E6"/>
    <w:rsid w:val="00F5244C"/>
    <w:rsid w:val="00F5321B"/>
    <w:rsid w:val="00F533A5"/>
    <w:rsid w:val="00F53EA0"/>
    <w:rsid w:val="00F54239"/>
    <w:rsid w:val="00F54DE1"/>
    <w:rsid w:val="00F54F18"/>
    <w:rsid w:val="00F56AEB"/>
    <w:rsid w:val="00F5721A"/>
    <w:rsid w:val="00F57229"/>
    <w:rsid w:val="00F57999"/>
    <w:rsid w:val="00F57B8E"/>
    <w:rsid w:val="00F609B0"/>
    <w:rsid w:val="00F6114D"/>
    <w:rsid w:val="00F61262"/>
    <w:rsid w:val="00F61841"/>
    <w:rsid w:val="00F61F2B"/>
    <w:rsid w:val="00F62478"/>
    <w:rsid w:val="00F62864"/>
    <w:rsid w:val="00F6294E"/>
    <w:rsid w:val="00F62CE5"/>
    <w:rsid w:val="00F63575"/>
    <w:rsid w:val="00F64586"/>
    <w:rsid w:val="00F64B7D"/>
    <w:rsid w:val="00F65013"/>
    <w:rsid w:val="00F65108"/>
    <w:rsid w:val="00F65177"/>
    <w:rsid w:val="00F6577C"/>
    <w:rsid w:val="00F666CC"/>
    <w:rsid w:val="00F668CE"/>
    <w:rsid w:val="00F67111"/>
    <w:rsid w:val="00F67243"/>
    <w:rsid w:val="00F67277"/>
    <w:rsid w:val="00F67471"/>
    <w:rsid w:val="00F674E7"/>
    <w:rsid w:val="00F676BE"/>
    <w:rsid w:val="00F6774A"/>
    <w:rsid w:val="00F67934"/>
    <w:rsid w:val="00F67A46"/>
    <w:rsid w:val="00F70375"/>
    <w:rsid w:val="00F70FFA"/>
    <w:rsid w:val="00F71109"/>
    <w:rsid w:val="00F715C5"/>
    <w:rsid w:val="00F72300"/>
    <w:rsid w:val="00F7244D"/>
    <w:rsid w:val="00F72E7A"/>
    <w:rsid w:val="00F73320"/>
    <w:rsid w:val="00F7346F"/>
    <w:rsid w:val="00F73E20"/>
    <w:rsid w:val="00F74947"/>
    <w:rsid w:val="00F74CD7"/>
    <w:rsid w:val="00F74EB9"/>
    <w:rsid w:val="00F75554"/>
    <w:rsid w:val="00F75999"/>
    <w:rsid w:val="00F75BA6"/>
    <w:rsid w:val="00F76E08"/>
    <w:rsid w:val="00F76F5B"/>
    <w:rsid w:val="00F77134"/>
    <w:rsid w:val="00F8011E"/>
    <w:rsid w:val="00F807DA"/>
    <w:rsid w:val="00F808FE"/>
    <w:rsid w:val="00F80DE7"/>
    <w:rsid w:val="00F81C63"/>
    <w:rsid w:val="00F82EE7"/>
    <w:rsid w:val="00F82F59"/>
    <w:rsid w:val="00F836BF"/>
    <w:rsid w:val="00F83C63"/>
    <w:rsid w:val="00F83D61"/>
    <w:rsid w:val="00F84011"/>
    <w:rsid w:val="00F842F0"/>
    <w:rsid w:val="00F84781"/>
    <w:rsid w:val="00F84A1A"/>
    <w:rsid w:val="00F8574B"/>
    <w:rsid w:val="00F8599D"/>
    <w:rsid w:val="00F85D7C"/>
    <w:rsid w:val="00F85E0D"/>
    <w:rsid w:val="00F86941"/>
    <w:rsid w:val="00F86BC9"/>
    <w:rsid w:val="00F87AD6"/>
    <w:rsid w:val="00F87D20"/>
    <w:rsid w:val="00F9110E"/>
    <w:rsid w:val="00F914A4"/>
    <w:rsid w:val="00F91C6C"/>
    <w:rsid w:val="00F91EB9"/>
    <w:rsid w:val="00F922A3"/>
    <w:rsid w:val="00F9270E"/>
    <w:rsid w:val="00F92A04"/>
    <w:rsid w:val="00F92CF9"/>
    <w:rsid w:val="00F93456"/>
    <w:rsid w:val="00F94098"/>
    <w:rsid w:val="00F94130"/>
    <w:rsid w:val="00F94785"/>
    <w:rsid w:val="00F94A17"/>
    <w:rsid w:val="00F94CB3"/>
    <w:rsid w:val="00F94DFA"/>
    <w:rsid w:val="00F9573E"/>
    <w:rsid w:val="00F95DB7"/>
    <w:rsid w:val="00F9621E"/>
    <w:rsid w:val="00F96D63"/>
    <w:rsid w:val="00F97343"/>
    <w:rsid w:val="00F974E6"/>
    <w:rsid w:val="00F97BC2"/>
    <w:rsid w:val="00FA00D9"/>
    <w:rsid w:val="00FA0794"/>
    <w:rsid w:val="00FA0851"/>
    <w:rsid w:val="00FA08E6"/>
    <w:rsid w:val="00FA0CCD"/>
    <w:rsid w:val="00FA15FA"/>
    <w:rsid w:val="00FA190A"/>
    <w:rsid w:val="00FA1CEC"/>
    <w:rsid w:val="00FA2189"/>
    <w:rsid w:val="00FA2331"/>
    <w:rsid w:val="00FA2BEF"/>
    <w:rsid w:val="00FA323E"/>
    <w:rsid w:val="00FA3C71"/>
    <w:rsid w:val="00FA3FD7"/>
    <w:rsid w:val="00FA4485"/>
    <w:rsid w:val="00FA4CE9"/>
    <w:rsid w:val="00FA54CD"/>
    <w:rsid w:val="00FA5D8E"/>
    <w:rsid w:val="00FA685A"/>
    <w:rsid w:val="00FA6873"/>
    <w:rsid w:val="00FA6C26"/>
    <w:rsid w:val="00FA7205"/>
    <w:rsid w:val="00FA7910"/>
    <w:rsid w:val="00FB0212"/>
    <w:rsid w:val="00FB06C6"/>
    <w:rsid w:val="00FB08A6"/>
    <w:rsid w:val="00FB093D"/>
    <w:rsid w:val="00FB0B73"/>
    <w:rsid w:val="00FB0D7D"/>
    <w:rsid w:val="00FB121C"/>
    <w:rsid w:val="00FB17F0"/>
    <w:rsid w:val="00FB180F"/>
    <w:rsid w:val="00FB1B67"/>
    <w:rsid w:val="00FB1D9E"/>
    <w:rsid w:val="00FB21CA"/>
    <w:rsid w:val="00FB2B3F"/>
    <w:rsid w:val="00FB32A4"/>
    <w:rsid w:val="00FB35BA"/>
    <w:rsid w:val="00FB3C88"/>
    <w:rsid w:val="00FB3E48"/>
    <w:rsid w:val="00FB421C"/>
    <w:rsid w:val="00FB4A15"/>
    <w:rsid w:val="00FB4F33"/>
    <w:rsid w:val="00FB5D61"/>
    <w:rsid w:val="00FB68CF"/>
    <w:rsid w:val="00FB74F7"/>
    <w:rsid w:val="00FB7A17"/>
    <w:rsid w:val="00FC014F"/>
    <w:rsid w:val="00FC0E7D"/>
    <w:rsid w:val="00FC1650"/>
    <w:rsid w:val="00FC18EF"/>
    <w:rsid w:val="00FC1AA4"/>
    <w:rsid w:val="00FC207C"/>
    <w:rsid w:val="00FC231D"/>
    <w:rsid w:val="00FC29A0"/>
    <w:rsid w:val="00FC2AC7"/>
    <w:rsid w:val="00FC2BD7"/>
    <w:rsid w:val="00FC3195"/>
    <w:rsid w:val="00FC37E8"/>
    <w:rsid w:val="00FC4236"/>
    <w:rsid w:val="00FC518B"/>
    <w:rsid w:val="00FC5358"/>
    <w:rsid w:val="00FC5704"/>
    <w:rsid w:val="00FC5BC2"/>
    <w:rsid w:val="00FC5EE9"/>
    <w:rsid w:val="00FC6339"/>
    <w:rsid w:val="00FC657E"/>
    <w:rsid w:val="00FC65D4"/>
    <w:rsid w:val="00FC6F58"/>
    <w:rsid w:val="00FC6FD7"/>
    <w:rsid w:val="00FC703A"/>
    <w:rsid w:val="00FC7138"/>
    <w:rsid w:val="00FC7BA7"/>
    <w:rsid w:val="00FC7F86"/>
    <w:rsid w:val="00FD070D"/>
    <w:rsid w:val="00FD0911"/>
    <w:rsid w:val="00FD1CD9"/>
    <w:rsid w:val="00FD1F42"/>
    <w:rsid w:val="00FD2366"/>
    <w:rsid w:val="00FD269E"/>
    <w:rsid w:val="00FD2CBD"/>
    <w:rsid w:val="00FD3126"/>
    <w:rsid w:val="00FD35F8"/>
    <w:rsid w:val="00FD3794"/>
    <w:rsid w:val="00FD3875"/>
    <w:rsid w:val="00FD4878"/>
    <w:rsid w:val="00FD4899"/>
    <w:rsid w:val="00FD4CB4"/>
    <w:rsid w:val="00FD57C1"/>
    <w:rsid w:val="00FD5E98"/>
    <w:rsid w:val="00FD6336"/>
    <w:rsid w:val="00FD6BA7"/>
    <w:rsid w:val="00FD6F42"/>
    <w:rsid w:val="00FD7352"/>
    <w:rsid w:val="00FD7569"/>
    <w:rsid w:val="00FD7BB1"/>
    <w:rsid w:val="00FD7BBE"/>
    <w:rsid w:val="00FE0803"/>
    <w:rsid w:val="00FE1F90"/>
    <w:rsid w:val="00FE23A4"/>
    <w:rsid w:val="00FE2E70"/>
    <w:rsid w:val="00FE3029"/>
    <w:rsid w:val="00FE3898"/>
    <w:rsid w:val="00FE3D6F"/>
    <w:rsid w:val="00FE49AD"/>
    <w:rsid w:val="00FE49DC"/>
    <w:rsid w:val="00FE4BFA"/>
    <w:rsid w:val="00FE4CD1"/>
    <w:rsid w:val="00FE5E3E"/>
    <w:rsid w:val="00FE6F96"/>
    <w:rsid w:val="00FE76C1"/>
    <w:rsid w:val="00FE79DF"/>
    <w:rsid w:val="00FE7CAE"/>
    <w:rsid w:val="00FF0C35"/>
    <w:rsid w:val="00FF1940"/>
    <w:rsid w:val="00FF1FAC"/>
    <w:rsid w:val="00FF210C"/>
    <w:rsid w:val="00FF2690"/>
    <w:rsid w:val="00FF28D1"/>
    <w:rsid w:val="00FF3552"/>
    <w:rsid w:val="00FF3654"/>
    <w:rsid w:val="00FF3A80"/>
    <w:rsid w:val="00FF3F36"/>
    <w:rsid w:val="00FF4794"/>
    <w:rsid w:val="00FF5246"/>
    <w:rsid w:val="00FF52DA"/>
    <w:rsid w:val="00FF5E2E"/>
    <w:rsid w:val="00FF7932"/>
    <w:rsid w:val="00FF7B04"/>
    <w:rsid w:val="00FF7B72"/>
    <w:rsid w:val="089191C8"/>
    <w:rsid w:val="0B5EF415"/>
    <w:rsid w:val="0C100E9A"/>
    <w:rsid w:val="1A16A16A"/>
    <w:rsid w:val="34A9BEE4"/>
    <w:rsid w:val="47947CFD"/>
    <w:rsid w:val="5034B6E2"/>
    <w:rsid w:val="60B247F4"/>
    <w:rsid w:val="61CE48AA"/>
    <w:rsid w:val="6231871A"/>
    <w:rsid w:val="7A340DA6"/>
    <w:rsid w:val="7B483982"/>
    <w:rsid w:val="7DF8D0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42253"/>
  <w15:docId w15:val="{36E66EE2-E0A1-3247-ADC4-2086B7FD0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00000"/>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2816"/>
    <w:pPr>
      <w:spacing w:after="200" w:line="276" w:lineRule="auto"/>
    </w:pPr>
  </w:style>
  <w:style w:type="paragraph" w:styleId="Heading1">
    <w:name w:val="heading 1"/>
    <w:basedOn w:val="Normal"/>
    <w:next w:val="Normal"/>
    <w:link w:val="Heading1Char"/>
    <w:uiPriority w:val="9"/>
    <w:qFormat/>
    <w:rsid w:val="009953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2722"/>
    <w:pPr>
      <w:keepNext/>
      <w:keepLines/>
      <w:spacing w:before="120" w:after="12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CC144D"/>
    <w:pPr>
      <w:keepNext/>
      <w:keepLines/>
      <w:spacing w:before="120" w:after="120" w:line="360" w:lineRule="auto"/>
      <w:outlineLvl w:val="2"/>
    </w:pPr>
    <w:rPr>
      <w:rFonts w:eastAsia="Times New Roman"/>
      <w:b/>
    </w:rPr>
  </w:style>
  <w:style w:type="paragraph" w:styleId="Heading5">
    <w:name w:val="heading 5"/>
    <w:basedOn w:val="Normal"/>
    <w:next w:val="Normal"/>
    <w:link w:val="Heading5Char"/>
    <w:uiPriority w:val="9"/>
    <w:unhideWhenUsed/>
    <w:qFormat/>
    <w:rsid w:val="001B787A"/>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2722"/>
    <w:rPr>
      <w:rFonts w:ascii="Arial" w:eastAsiaTheme="majorEastAsia" w:hAnsi="Arial" w:cs="Arial"/>
      <w:b/>
      <w:bCs/>
    </w:rPr>
  </w:style>
  <w:style w:type="character" w:customStyle="1" w:styleId="Heading5Char">
    <w:name w:val="Heading 5 Char"/>
    <w:basedOn w:val="DefaultParagraphFont"/>
    <w:link w:val="Heading5"/>
    <w:uiPriority w:val="9"/>
    <w:rsid w:val="001B787A"/>
    <w:rPr>
      <w:rFonts w:asciiTheme="majorHAnsi" w:eastAsiaTheme="majorEastAsia" w:hAnsiTheme="majorHAnsi" w:cstheme="majorBidi"/>
      <w:color w:val="1F3763" w:themeColor="accent1" w:themeShade="7F"/>
    </w:rPr>
  </w:style>
  <w:style w:type="paragraph" w:styleId="ListParagraph">
    <w:name w:val="List Paragraph"/>
    <w:basedOn w:val="Normal"/>
    <w:link w:val="ListParagraphChar"/>
    <w:uiPriority w:val="34"/>
    <w:qFormat/>
    <w:rsid w:val="001B787A"/>
    <w:pPr>
      <w:ind w:left="720"/>
      <w:contextualSpacing/>
    </w:pPr>
  </w:style>
  <w:style w:type="paragraph" w:styleId="Header">
    <w:name w:val="header"/>
    <w:basedOn w:val="Normal"/>
    <w:link w:val="HeaderChar"/>
    <w:uiPriority w:val="99"/>
    <w:unhideWhenUsed/>
    <w:rsid w:val="001B78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A"/>
    <w:rPr>
      <w:rFonts w:ascii="Calibri" w:eastAsia="Calibri" w:hAnsi="Calibri" w:cs="Times New Roman"/>
    </w:rPr>
  </w:style>
  <w:style w:type="paragraph" w:styleId="Footer">
    <w:name w:val="footer"/>
    <w:aliases w:val="Dec footnote,C. Footnotes in Decision Templates"/>
    <w:basedOn w:val="Normal"/>
    <w:link w:val="FooterChar"/>
    <w:uiPriority w:val="99"/>
    <w:unhideWhenUsed/>
    <w:qFormat/>
    <w:rsid w:val="001B787A"/>
    <w:pPr>
      <w:tabs>
        <w:tab w:val="center" w:pos="4680"/>
        <w:tab w:val="right" w:pos="9360"/>
      </w:tabs>
      <w:spacing w:after="0" w:line="240" w:lineRule="auto"/>
    </w:pPr>
  </w:style>
  <w:style w:type="character" w:customStyle="1" w:styleId="FooterChar">
    <w:name w:val="Footer Char"/>
    <w:aliases w:val="Dec footnote Char,C. Footnotes in Decision Templates Char"/>
    <w:basedOn w:val="DefaultParagraphFont"/>
    <w:link w:val="Footer"/>
    <w:uiPriority w:val="99"/>
    <w:rsid w:val="001B787A"/>
    <w:rPr>
      <w:rFonts w:ascii="Calibri" w:eastAsia="Calibri" w:hAnsi="Calibri" w:cs="Times New Roman"/>
    </w:rPr>
  </w:style>
  <w:style w:type="character" w:styleId="Strong">
    <w:name w:val="Strong"/>
    <w:basedOn w:val="DefaultParagraphFont"/>
    <w:uiPriority w:val="22"/>
    <w:qFormat/>
    <w:rsid w:val="001B787A"/>
    <w:rPr>
      <w:b/>
      <w:bCs/>
    </w:rPr>
  </w:style>
  <w:style w:type="table" w:styleId="TableGrid">
    <w:name w:val="Table Grid"/>
    <w:basedOn w:val="TableNormal"/>
    <w:uiPriority w:val="59"/>
    <w:rsid w:val="001B787A"/>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0586A"/>
    <w:rPr>
      <w:sz w:val="16"/>
      <w:szCs w:val="16"/>
    </w:rPr>
  </w:style>
  <w:style w:type="paragraph" w:styleId="CommentText">
    <w:name w:val="annotation text"/>
    <w:basedOn w:val="Normal"/>
    <w:link w:val="CommentTextChar"/>
    <w:uiPriority w:val="99"/>
    <w:unhideWhenUsed/>
    <w:rsid w:val="0050586A"/>
    <w:pPr>
      <w:spacing w:line="240" w:lineRule="auto"/>
    </w:pPr>
    <w:rPr>
      <w:sz w:val="20"/>
      <w:szCs w:val="20"/>
    </w:rPr>
  </w:style>
  <w:style w:type="character" w:customStyle="1" w:styleId="CommentTextChar">
    <w:name w:val="Comment Text Char"/>
    <w:basedOn w:val="DefaultParagraphFont"/>
    <w:link w:val="CommentText"/>
    <w:uiPriority w:val="99"/>
    <w:rsid w:val="0050586A"/>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0586A"/>
    <w:rPr>
      <w:b/>
      <w:bCs/>
    </w:rPr>
  </w:style>
  <w:style w:type="character" w:customStyle="1" w:styleId="CommentSubjectChar">
    <w:name w:val="Comment Subject Char"/>
    <w:basedOn w:val="CommentTextChar"/>
    <w:link w:val="CommentSubject"/>
    <w:uiPriority w:val="99"/>
    <w:semiHidden/>
    <w:rsid w:val="0050586A"/>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5058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86A"/>
    <w:rPr>
      <w:rFonts w:ascii="Segoe UI" w:eastAsia="Calibri" w:hAnsi="Segoe UI" w:cs="Segoe UI"/>
      <w:sz w:val="18"/>
      <w:szCs w:val="18"/>
    </w:rPr>
  </w:style>
  <w:style w:type="paragraph" w:styleId="NoSpacing">
    <w:name w:val="No Spacing"/>
    <w:uiPriority w:val="1"/>
    <w:qFormat/>
    <w:rsid w:val="00094BDB"/>
    <w:pPr>
      <w:spacing w:after="0" w:line="240" w:lineRule="auto"/>
    </w:pPr>
    <w:rPr>
      <w:rFonts w:ascii="Calibri" w:eastAsia="Calibri" w:hAnsi="Calibri" w:cs="Times New Roman"/>
    </w:rPr>
  </w:style>
  <w:style w:type="table" w:customStyle="1" w:styleId="TableGrid1">
    <w:name w:val="Table Grid1"/>
    <w:basedOn w:val="TableNormal"/>
    <w:next w:val="TableGrid"/>
    <w:uiPriority w:val="59"/>
    <w:rsid w:val="006D0B77"/>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C144D"/>
    <w:rPr>
      <w:rFonts w:ascii="Arial" w:eastAsia="Times New Roman" w:hAnsi="Arial" w:cs="Arial"/>
      <w:b/>
    </w:rPr>
  </w:style>
  <w:style w:type="paragraph" w:styleId="Revision">
    <w:name w:val="Revision"/>
    <w:hidden/>
    <w:uiPriority w:val="99"/>
    <w:semiHidden/>
    <w:rsid w:val="000E3FB5"/>
    <w:pPr>
      <w:spacing w:after="0" w:line="240" w:lineRule="auto"/>
    </w:pPr>
    <w:rPr>
      <w:rFonts w:ascii="Calibri" w:eastAsia="Calibri" w:hAnsi="Calibri" w:cs="Times New Roman"/>
    </w:rPr>
  </w:style>
  <w:style w:type="paragraph" w:customStyle="1" w:styleId="AutoNumber">
    <w:name w:val="Auto Number"/>
    <w:basedOn w:val="Normal"/>
    <w:rsid w:val="00AB5284"/>
    <w:pPr>
      <w:spacing w:after="0" w:line="360" w:lineRule="auto"/>
      <w:jc w:val="both"/>
    </w:pPr>
    <w:rPr>
      <w:rFonts w:eastAsia="Times New Roman"/>
      <w:sz w:val="24"/>
      <w:szCs w:val="20"/>
      <w:lang w:val="en-GB"/>
    </w:rPr>
  </w:style>
  <w:style w:type="character" w:styleId="PlaceholderText">
    <w:name w:val="Placeholder Text"/>
    <w:basedOn w:val="DefaultParagraphFont"/>
    <w:uiPriority w:val="99"/>
    <w:semiHidden/>
    <w:rsid w:val="00F27DD0"/>
    <w:rPr>
      <w:color w:val="808080"/>
    </w:rPr>
  </w:style>
  <w:style w:type="paragraph" w:styleId="BodyTextIndent2">
    <w:name w:val="Body Text Indent 2"/>
    <w:basedOn w:val="Normal"/>
    <w:link w:val="BodyTextIndent2Char"/>
    <w:semiHidden/>
    <w:rsid w:val="00930028"/>
    <w:pPr>
      <w:spacing w:after="0" w:line="240" w:lineRule="auto"/>
      <w:ind w:left="720" w:hanging="720"/>
    </w:pPr>
    <w:rPr>
      <w:rFonts w:eastAsia="Times New Roman"/>
      <w:b/>
      <w:lang w:eastAsia="en-AU"/>
    </w:rPr>
  </w:style>
  <w:style w:type="character" w:customStyle="1" w:styleId="BodyTextIndent2Char">
    <w:name w:val="Body Text Indent 2 Char"/>
    <w:basedOn w:val="DefaultParagraphFont"/>
    <w:link w:val="BodyTextIndent2"/>
    <w:semiHidden/>
    <w:rsid w:val="00930028"/>
    <w:rPr>
      <w:rFonts w:eastAsia="Times New Roman"/>
      <w:b/>
      <w:lang w:eastAsia="en-AU"/>
    </w:rPr>
  </w:style>
  <w:style w:type="character" w:customStyle="1" w:styleId="Heading1Char">
    <w:name w:val="Heading 1 Char"/>
    <w:basedOn w:val="DefaultParagraphFont"/>
    <w:link w:val="Heading1"/>
    <w:uiPriority w:val="9"/>
    <w:rsid w:val="009953A3"/>
    <w:rPr>
      <w:rFonts w:asciiTheme="majorHAnsi" w:eastAsiaTheme="majorEastAsia" w:hAnsiTheme="majorHAnsi" w:cstheme="majorBidi"/>
      <w:color w:val="2F5496" w:themeColor="accent1" w:themeShade="BF"/>
      <w:sz w:val="32"/>
      <w:szCs w:val="32"/>
    </w:rPr>
  </w:style>
  <w:style w:type="paragraph" w:customStyle="1" w:styleId="default">
    <w:name w:val="default"/>
    <w:basedOn w:val="Normal"/>
    <w:rsid w:val="00B74044"/>
    <w:pPr>
      <w:spacing w:before="100" w:beforeAutospacing="1" w:after="100" w:afterAutospacing="1" w:line="240" w:lineRule="auto"/>
    </w:pPr>
    <w:rPr>
      <w:rFonts w:ascii="Times New Roman" w:hAnsi="Times New Roman" w:cs="Times New Roman"/>
      <w:color w:val="auto"/>
      <w:sz w:val="24"/>
      <w:szCs w:val="24"/>
      <w:lang w:eastAsia="en-AU"/>
    </w:rPr>
  </w:style>
  <w:style w:type="paragraph" w:styleId="Subtitle">
    <w:name w:val="Subtitle"/>
    <w:basedOn w:val="Normal"/>
    <w:link w:val="SubtitleChar"/>
    <w:qFormat/>
    <w:rsid w:val="00643FC3"/>
    <w:pPr>
      <w:spacing w:after="0" w:line="240" w:lineRule="auto"/>
      <w:jc w:val="center"/>
    </w:pPr>
    <w:rPr>
      <w:rFonts w:eastAsia="Times New Roman"/>
      <w:b/>
      <w:sz w:val="28"/>
      <w:lang w:val="en-US" w:eastAsia="en-AU"/>
    </w:rPr>
  </w:style>
  <w:style w:type="character" w:customStyle="1" w:styleId="SubtitleChar">
    <w:name w:val="Subtitle Char"/>
    <w:basedOn w:val="DefaultParagraphFont"/>
    <w:link w:val="Subtitle"/>
    <w:rsid w:val="00643FC3"/>
    <w:rPr>
      <w:rFonts w:eastAsia="Times New Roman"/>
      <w:b/>
      <w:sz w:val="28"/>
      <w:lang w:val="en-US" w:eastAsia="en-AU"/>
    </w:rPr>
  </w:style>
  <w:style w:type="character" w:styleId="Hyperlink">
    <w:name w:val="Hyperlink"/>
    <w:basedOn w:val="DefaultParagraphFont"/>
    <w:uiPriority w:val="99"/>
    <w:unhideWhenUsed/>
    <w:rsid w:val="00851FE6"/>
    <w:rPr>
      <w:color w:val="0563C1" w:themeColor="hyperlink"/>
      <w:u w:val="single"/>
    </w:rPr>
  </w:style>
  <w:style w:type="character" w:customStyle="1" w:styleId="ListParagraphChar">
    <w:name w:val="List Paragraph Char"/>
    <w:basedOn w:val="DefaultParagraphFont"/>
    <w:link w:val="ListParagraph"/>
    <w:uiPriority w:val="34"/>
    <w:rsid w:val="00851FE6"/>
  </w:style>
  <w:style w:type="paragraph" w:styleId="BodyText">
    <w:name w:val="Body Text"/>
    <w:basedOn w:val="Normal"/>
    <w:link w:val="BodyTextChar"/>
    <w:uiPriority w:val="99"/>
    <w:semiHidden/>
    <w:unhideWhenUsed/>
    <w:rsid w:val="00C65DCC"/>
    <w:pPr>
      <w:spacing w:after="120"/>
    </w:pPr>
  </w:style>
  <w:style w:type="character" w:customStyle="1" w:styleId="BodyTextChar">
    <w:name w:val="Body Text Char"/>
    <w:basedOn w:val="DefaultParagraphFont"/>
    <w:link w:val="BodyText"/>
    <w:uiPriority w:val="99"/>
    <w:semiHidden/>
    <w:rsid w:val="00C65DCC"/>
  </w:style>
  <w:style w:type="paragraph" w:customStyle="1" w:styleId="Headinglv1">
    <w:name w:val="Heading lv1"/>
    <w:basedOn w:val="Normal"/>
    <w:link w:val="Headinglv1Char"/>
    <w:qFormat/>
    <w:rsid w:val="007B51F1"/>
    <w:pPr>
      <w:spacing w:after="160" w:line="259" w:lineRule="auto"/>
    </w:pPr>
    <w:rPr>
      <w:rFonts w:cstheme="minorBidi"/>
      <w:b/>
      <w:bCs/>
      <w:color w:val="4472C4" w:themeColor="accent1"/>
      <w:sz w:val="40"/>
      <w:szCs w:val="40"/>
    </w:rPr>
  </w:style>
  <w:style w:type="paragraph" w:customStyle="1" w:styleId="Headinglv2">
    <w:name w:val="Heading lv2"/>
    <w:basedOn w:val="Normal"/>
    <w:link w:val="Headinglv2Char"/>
    <w:qFormat/>
    <w:rsid w:val="007B51F1"/>
    <w:pPr>
      <w:spacing w:before="360" w:after="160" w:line="259" w:lineRule="auto"/>
    </w:pPr>
    <w:rPr>
      <w:rFonts w:cstheme="minorBidi"/>
      <w:color w:val="auto"/>
      <w:sz w:val="32"/>
      <w:szCs w:val="32"/>
    </w:rPr>
  </w:style>
  <w:style w:type="character" w:customStyle="1" w:styleId="Headinglv1Char">
    <w:name w:val="Heading lv1 Char"/>
    <w:basedOn w:val="DefaultParagraphFont"/>
    <w:link w:val="Headinglv1"/>
    <w:rsid w:val="007B51F1"/>
    <w:rPr>
      <w:rFonts w:cstheme="minorBidi"/>
      <w:b/>
      <w:bCs/>
      <w:color w:val="4472C4" w:themeColor="accent1"/>
      <w:sz w:val="40"/>
      <w:szCs w:val="40"/>
    </w:rPr>
  </w:style>
  <w:style w:type="paragraph" w:customStyle="1" w:styleId="Headinglv3">
    <w:name w:val="Heading lv3"/>
    <w:basedOn w:val="Normal"/>
    <w:link w:val="Headinglv3Char"/>
    <w:qFormat/>
    <w:rsid w:val="007B51F1"/>
    <w:pPr>
      <w:spacing w:before="360" w:after="160" w:line="259" w:lineRule="auto"/>
    </w:pPr>
    <w:rPr>
      <w:rFonts w:cstheme="minorBidi"/>
      <w:b/>
      <w:bCs/>
      <w:color w:val="auto"/>
      <w:sz w:val="26"/>
      <w:szCs w:val="28"/>
    </w:rPr>
  </w:style>
  <w:style w:type="character" w:customStyle="1" w:styleId="Headinglv2Char">
    <w:name w:val="Heading lv2 Char"/>
    <w:basedOn w:val="DefaultParagraphFont"/>
    <w:link w:val="Headinglv2"/>
    <w:rsid w:val="007B51F1"/>
    <w:rPr>
      <w:rFonts w:cstheme="minorBidi"/>
      <w:color w:val="auto"/>
      <w:sz w:val="32"/>
      <w:szCs w:val="32"/>
    </w:rPr>
  </w:style>
  <w:style w:type="character" w:customStyle="1" w:styleId="Headinglv3Char">
    <w:name w:val="Heading lv3 Char"/>
    <w:basedOn w:val="DefaultParagraphFont"/>
    <w:link w:val="Headinglv3"/>
    <w:rsid w:val="007B51F1"/>
    <w:rPr>
      <w:rFonts w:cstheme="minorBidi"/>
      <w:b/>
      <w:bCs/>
      <w:color w:val="auto"/>
      <w:sz w:val="26"/>
      <w:szCs w:val="28"/>
    </w:rPr>
  </w:style>
  <w:style w:type="character" w:styleId="FollowedHyperlink">
    <w:name w:val="FollowedHyperlink"/>
    <w:basedOn w:val="DefaultParagraphFont"/>
    <w:uiPriority w:val="99"/>
    <w:semiHidden/>
    <w:unhideWhenUsed/>
    <w:rsid w:val="00E32371"/>
    <w:rPr>
      <w:color w:val="954F72" w:themeColor="followedHyperlink"/>
      <w:u w:val="single"/>
    </w:rPr>
  </w:style>
  <w:style w:type="paragraph" w:customStyle="1" w:styleId="GeneralText">
    <w:name w:val="General Text"/>
    <w:basedOn w:val="Normal"/>
    <w:rsid w:val="00B95363"/>
    <w:pPr>
      <w:spacing w:after="0" w:line="360" w:lineRule="auto"/>
      <w:jc w:val="both"/>
    </w:pPr>
    <w:rPr>
      <w:rFonts w:eastAsia="Times New Roman"/>
      <w:lang w:val="en-GB" w:eastAsia="en-AU"/>
    </w:rPr>
  </w:style>
  <w:style w:type="character" w:styleId="PageNumber">
    <w:name w:val="page number"/>
    <w:basedOn w:val="DefaultParagraphFont"/>
    <w:uiPriority w:val="99"/>
    <w:semiHidden/>
    <w:rsid w:val="008A7155"/>
  </w:style>
  <w:style w:type="paragraph" w:styleId="BodyTextIndent">
    <w:name w:val="Body Text Indent"/>
    <w:basedOn w:val="Normal"/>
    <w:link w:val="BodyTextIndentChar"/>
    <w:uiPriority w:val="99"/>
    <w:semiHidden/>
    <w:unhideWhenUsed/>
    <w:rsid w:val="004E34B7"/>
    <w:pPr>
      <w:spacing w:after="120"/>
      <w:ind w:left="283"/>
    </w:pPr>
  </w:style>
  <w:style w:type="character" w:customStyle="1" w:styleId="BodyTextIndentChar">
    <w:name w:val="Body Text Indent Char"/>
    <w:basedOn w:val="DefaultParagraphFont"/>
    <w:link w:val="BodyTextIndent"/>
    <w:uiPriority w:val="99"/>
    <w:semiHidden/>
    <w:rsid w:val="004E34B7"/>
  </w:style>
  <w:style w:type="paragraph" w:styleId="BodyTextIndent3">
    <w:name w:val="Body Text Indent 3"/>
    <w:basedOn w:val="Normal"/>
    <w:link w:val="BodyTextIndent3Char"/>
    <w:uiPriority w:val="99"/>
    <w:semiHidden/>
    <w:unhideWhenUsed/>
    <w:rsid w:val="004E34B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E34B7"/>
    <w:rPr>
      <w:sz w:val="16"/>
      <w:szCs w:val="16"/>
    </w:rPr>
  </w:style>
  <w:style w:type="paragraph" w:customStyle="1" w:styleId="Generaltext0">
    <w:name w:val="General text"/>
    <w:basedOn w:val="Normal"/>
    <w:rsid w:val="004E34B7"/>
    <w:pPr>
      <w:spacing w:after="0" w:line="360" w:lineRule="auto"/>
      <w:jc w:val="both"/>
    </w:pPr>
    <w:rPr>
      <w:rFonts w:eastAsia="Times New Roman"/>
      <w:lang w:val="en-GB"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89628">
      <w:bodyDiv w:val="1"/>
      <w:marLeft w:val="0"/>
      <w:marRight w:val="0"/>
      <w:marTop w:val="0"/>
      <w:marBottom w:val="0"/>
      <w:divBdr>
        <w:top w:val="none" w:sz="0" w:space="0" w:color="auto"/>
        <w:left w:val="none" w:sz="0" w:space="0" w:color="auto"/>
        <w:bottom w:val="none" w:sz="0" w:space="0" w:color="auto"/>
        <w:right w:val="none" w:sz="0" w:space="0" w:color="auto"/>
      </w:divBdr>
    </w:div>
    <w:div w:id="67491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healthpeoplelegal.com.au/privacy-policy/"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erardwalsh/Library/CloudStorage/OneDrive-Personal/Documents/Custom%20Office%20Templates/Master%20Template2.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F27C72FA51E2478265556C0E709DDE"/>
        <w:category>
          <w:name w:val="General"/>
          <w:gallery w:val="placeholder"/>
        </w:category>
        <w:types>
          <w:type w:val="bbPlcHdr"/>
        </w:types>
        <w:behaviors>
          <w:behavior w:val="content"/>
        </w:behaviors>
        <w:guid w:val="{6B4683FA-5E63-AC4A-83CD-32A00EA09857}"/>
      </w:docPartPr>
      <w:docPartBody>
        <w:p w:rsidR="006933FB" w:rsidRDefault="006933FB">
          <w:pPr>
            <w:pStyle w:val="6AF27C72FA51E2478265556C0E709DDE"/>
          </w:pPr>
          <w:r w:rsidRPr="00D81F05">
            <w:rPr>
              <w:rStyle w:val="PlaceholderText"/>
            </w:rPr>
            <w:t>Click or tap here to enter text.</w:t>
          </w:r>
        </w:p>
      </w:docPartBody>
    </w:docPart>
    <w:docPart>
      <w:docPartPr>
        <w:name w:val="61AFA99BB2394D47B5C8B0640E26B27A"/>
        <w:category>
          <w:name w:val="General"/>
          <w:gallery w:val="placeholder"/>
        </w:category>
        <w:types>
          <w:type w:val="bbPlcHdr"/>
        </w:types>
        <w:behaviors>
          <w:behavior w:val="content"/>
        </w:behaviors>
        <w:guid w:val="{864C0340-9739-2840-A8A5-C62B5513D5AE}"/>
      </w:docPartPr>
      <w:docPartBody>
        <w:p w:rsidR="006933FB" w:rsidRDefault="006933FB">
          <w:pPr>
            <w:pStyle w:val="61AFA99BB2394D47B5C8B0640E26B27A"/>
          </w:pPr>
          <w:r w:rsidRPr="001B7CB3">
            <w:rPr>
              <w:rStyle w:val="PlaceholderText"/>
            </w:rPr>
            <w:t>Choose an item.</w:t>
          </w:r>
        </w:p>
      </w:docPartBody>
    </w:docPart>
    <w:docPart>
      <w:docPartPr>
        <w:name w:val="F6164CAAC9AF604FB4C28B654039581C"/>
        <w:category>
          <w:name w:val="General"/>
          <w:gallery w:val="placeholder"/>
        </w:category>
        <w:types>
          <w:type w:val="bbPlcHdr"/>
        </w:types>
        <w:behaviors>
          <w:behavior w:val="content"/>
        </w:behaviors>
        <w:guid w:val="{9EC47F9C-49DA-5D43-8C20-26CD2AD6798D}"/>
      </w:docPartPr>
      <w:docPartBody>
        <w:p w:rsidR="006933FB" w:rsidRDefault="006933FB">
          <w:pPr>
            <w:pStyle w:val="F6164CAAC9AF604FB4C28B654039581C"/>
          </w:pPr>
          <w:r w:rsidRPr="00D81F05">
            <w:rPr>
              <w:rStyle w:val="PlaceholderText"/>
            </w:rPr>
            <w:t>Click or tap here to enter text.</w:t>
          </w:r>
        </w:p>
      </w:docPartBody>
    </w:docPart>
    <w:docPart>
      <w:docPartPr>
        <w:name w:val="E8D75976AEEC894795FEDEFB8B60FB1E"/>
        <w:category>
          <w:name w:val="General"/>
          <w:gallery w:val="placeholder"/>
        </w:category>
        <w:types>
          <w:type w:val="bbPlcHdr"/>
        </w:types>
        <w:behaviors>
          <w:behavior w:val="content"/>
        </w:behaviors>
        <w:guid w:val="{43087F8C-FABC-5148-B4DE-CD51906AEEE3}"/>
      </w:docPartPr>
      <w:docPartBody>
        <w:p w:rsidR="006933FB" w:rsidRDefault="006933FB">
          <w:pPr>
            <w:pStyle w:val="E8D75976AEEC894795FEDEFB8B60FB1E"/>
          </w:pPr>
          <w:r w:rsidRPr="00D81F05">
            <w:rPr>
              <w:rStyle w:val="PlaceholderText"/>
              <w:rFonts w:eastAsiaTheme="majorEastAsia"/>
            </w:rPr>
            <w:t>Click or tap here to enter text.</w:t>
          </w:r>
        </w:p>
      </w:docPartBody>
    </w:docPart>
    <w:docPart>
      <w:docPartPr>
        <w:name w:val="BBF1934C3D646F4F92E2721CBE0293D8"/>
        <w:category>
          <w:name w:val="General"/>
          <w:gallery w:val="placeholder"/>
        </w:category>
        <w:types>
          <w:type w:val="bbPlcHdr"/>
        </w:types>
        <w:behaviors>
          <w:behavior w:val="content"/>
        </w:behaviors>
        <w:guid w:val="{3C5B1E22-44E8-EE4E-983F-79ADAE7D4FA1}"/>
      </w:docPartPr>
      <w:docPartBody>
        <w:p w:rsidR="006933FB" w:rsidRDefault="006933FB">
          <w:pPr>
            <w:pStyle w:val="BBF1934C3D646F4F92E2721CBE0293D8"/>
          </w:pPr>
          <w:r w:rsidRPr="00753C2E">
            <w:rPr>
              <w:rStyle w:val="PlaceholderText"/>
              <w:rFonts w:eastAsiaTheme="majorEastAsia"/>
            </w:rPr>
            <w:t>Choose an item.</w:t>
          </w:r>
        </w:p>
      </w:docPartBody>
    </w:docPart>
    <w:docPart>
      <w:docPartPr>
        <w:name w:val="A7607C571A20EC46A0913FB22D0A330C"/>
        <w:category>
          <w:name w:val="General"/>
          <w:gallery w:val="placeholder"/>
        </w:category>
        <w:types>
          <w:type w:val="bbPlcHdr"/>
        </w:types>
        <w:behaviors>
          <w:behavior w:val="content"/>
        </w:behaviors>
        <w:guid w:val="{1740FCE6-1E9D-D146-ACCB-7C636FCD7F3F}"/>
      </w:docPartPr>
      <w:docPartBody>
        <w:p w:rsidR="006933FB" w:rsidRDefault="006933FB">
          <w:pPr>
            <w:pStyle w:val="A7607C571A20EC46A0913FB22D0A330C"/>
          </w:pPr>
          <w:r w:rsidRPr="00D81F05">
            <w:rPr>
              <w:rStyle w:val="PlaceholderText"/>
            </w:rPr>
            <w:t>Click or tap here to enter text.</w:t>
          </w:r>
        </w:p>
      </w:docPartBody>
    </w:docPart>
    <w:docPart>
      <w:docPartPr>
        <w:name w:val="6D89CC129E855845A4A8EDC8B8CD4AC4"/>
        <w:category>
          <w:name w:val="General"/>
          <w:gallery w:val="placeholder"/>
        </w:category>
        <w:types>
          <w:type w:val="bbPlcHdr"/>
        </w:types>
        <w:behaviors>
          <w:behavior w:val="content"/>
        </w:behaviors>
        <w:guid w:val="{6B693729-6688-7A45-BB9C-F64C7220B7CE}"/>
      </w:docPartPr>
      <w:docPartBody>
        <w:p w:rsidR="006933FB" w:rsidRDefault="006933FB">
          <w:pPr>
            <w:pStyle w:val="6D89CC129E855845A4A8EDC8B8CD4AC4"/>
          </w:pPr>
          <w:r w:rsidRPr="00D81F05">
            <w:rPr>
              <w:rStyle w:val="PlaceholderText"/>
            </w:rPr>
            <w:t>Click or tap here to enter text.</w:t>
          </w:r>
        </w:p>
      </w:docPartBody>
    </w:docPart>
    <w:docPart>
      <w:docPartPr>
        <w:name w:val="5803C76B8D970A4BBDD8F42999215091"/>
        <w:category>
          <w:name w:val="General"/>
          <w:gallery w:val="placeholder"/>
        </w:category>
        <w:types>
          <w:type w:val="bbPlcHdr"/>
        </w:types>
        <w:behaviors>
          <w:behavior w:val="content"/>
        </w:behaviors>
        <w:guid w:val="{91AD4487-7ABF-1740-B738-74783D202646}"/>
      </w:docPartPr>
      <w:docPartBody>
        <w:p w:rsidR="006933FB" w:rsidRDefault="006933FB">
          <w:pPr>
            <w:pStyle w:val="5803C76B8D970A4BBDD8F42999215091"/>
          </w:pPr>
          <w:r w:rsidRPr="00D81F05">
            <w:rPr>
              <w:rStyle w:val="PlaceholderText"/>
            </w:rPr>
            <w:t>Click or tap here to enter text.</w:t>
          </w:r>
        </w:p>
      </w:docPartBody>
    </w:docPart>
    <w:docPart>
      <w:docPartPr>
        <w:name w:val="40D7E02E1E23D24EBBBD2161718C6978"/>
        <w:category>
          <w:name w:val="General"/>
          <w:gallery w:val="placeholder"/>
        </w:category>
        <w:types>
          <w:type w:val="bbPlcHdr"/>
        </w:types>
        <w:behaviors>
          <w:behavior w:val="content"/>
        </w:behaviors>
        <w:guid w:val="{3FC61C23-3C9F-FA42-B673-AB4466359F4C}"/>
      </w:docPartPr>
      <w:docPartBody>
        <w:p w:rsidR="006933FB" w:rsidRDefault="006933FB">
          <w:pPr>
            <w:pStyle w:val="40D7E02E1E23D24EBBBD2161718C6978"/>
          </w:pPr>
          <w:r w:rsidRPr="00D81F05">
            <w:rPr>
              <w:rStyle w:val="PlaceholderText"/>
            </w:rPr>
            <w:t>Click or tap here to enter text.</w:t>
          </w:r>
        </w:p>
      </w:docPartBody>
    </w:docPart>
    <w:docPart>
      <w:docPartPr>
        <w:name w:val="D1672BA997FAD4459DB6B211180D2A56"/>
        <w:category>
          <w:name w:val="General"/>
          <w:gallery w:val="placeholder"/>
        </w:category>
        <w:types>
          <w:type w:val="bbPlcHdr"/>
        </w:types>
        <w:behaviors>
          <w:behavior w:val="content"/>
        </w:behaviors>
        <w:guid w:val="{DC62F271-F09C-E344-9B1D-45B51435850E}"/>
      </w:docPartPr>
      <w:docPartBody>
        <w:p w:rsidR="006933FB" w:rsidRDefault="006933FB">
          <w:pPr>
            <w:pStyle w:val="D1672BA997FAD4459DB6B211180D2A56"/>
          </w:pPr>
          <w:r w:rsidRPr="00D81F05">
            <w:rPr>
              <w:rStyle w:val="PlaceholderText"/>
            </w:rPr>
            <w:t>Click or tap here to enter text.</w:t>
          </w:r>
        </w:p>
      </w:docPartBody>
    </w:docPart>
    <w:docPart>
      <w:docPartPr>
        <w:name w:val="D748688C536CF84895DCB5EF0179CA1B"/>
        <w:category>
          <w:name w:val="General"/>
          <w:gallery w:val="placeholder"/>
        </w:category>
        <w:types>
          <w:type w:val="bbPlcHdr"/>
        </w:types>
        <w:behaviors>
          <w:behavior w:val="content"/>
        </w:behaviors>
        <w:guid w:val="{652E2BA6-2645-7E42-B23D-E6B9770138F2}"/>
      </w:docPartPr>
      <w:docPartBody>
        <w:p w:rsidR="006933FB" w:rsidRDefault="006933FB">
          <w:pPr>
            <w:pStyle w:val="D748688C536CF84895DCB5EF0179CA1B"/>
          </w:pPr>
          <w:r w:rsidRPr="00D81F05">
            <w:rPr>
              <w:rStyle w:val="PlaceholderText"/>
            </w:rPr>
            <w:t>Click or tap here to enter text.</w:t>
          </w:r>
        </w:p>
      </w:docPartBody>
    </w:docPart>
    <w:docPart>
      <w:docPartPr>
        <w:name w:val="2E03FA7377976742B071AB7A05879568"/>
        <w:category>
          <w:name w:val="General"/>
          <w:gallery w:val="placeholder"/>
        </w:category>
        <w:types>
          <w:type w:val="bbPlcHdr"/>
        </w:types>
        <w:behaviors>
          <w:behavior w:val="content"/>
        </w:behaviors>
        <w:guid w:val="{5D1115A0-E0C7-0F46-961D-449355EE189D}"/>
      </w:docPartPr>
      <w:docPartBody>
        <w:p w:rsidR="006933FB" w:rsidRDefault="006933FB">
          <w:pPr>
            <w:pStyle w:val="2E03FA7377976742B071AB7A05879568"/>
          </w:pPr>
          <w:r w:rsidRPr="00D81F05">
            <w:rPr>
              <w:rStyle w:val="PlaceholderText"/>
            </w:rPr>
            <w:t>Click or tap here to enter text.</w:t>
          </w:r>
        </w:p>
      </w:docPartBody>
    </w:docPart>
    <w:docPart>
      <w:docPartPr>
        <w:name w:val="511972F19928E2419F1638A29458C138"/>
        <w:category>
          <w:name w:val="General"/>
          <w:gallery w:val="placeholder"/>
        </w:category>
        <w:types>
          <w:type w:val="bbPlcHdr"/>
        </w:types>
        <w:behaviors>
          <w:behavior w:val="content"/>
        </w:behaviors>
        <w:guid w:val="{203827D6-8746-1D41-AFFC-368AD9256EB5}"/>
      </w:docPartPr>
      <w:docPartBody>
        <w:p w:rsidR="006933FB" w:rsidRDefault="006933FB">
          <w:pPr>
            <w:pStyle w:val="511972F19928E2419F1638A29458C138"/>
          </w:pPr>
          <w:r w:rsidRPr="00D81F05">
            <w:rPr>
              <w:rStyle w:val="PlaceholderText"/>
            </w:rPr>
            <w:t>Click or tap here to enter text.</w:t>
          </w:r>
        </w:p>
      </w:docPartBody>
    </w:docPart>
    <w:docPart>
      <w:docPartPr>
        <w:name w:val="2986BC5E938C7B4DBFAC3CBB7FD046D2"/>
        <w:category>
          <w:name w:val="General"/>
          <w:gallery w:val="placeholder"/>
        </w:category>
        <w:types>
          <w:type w:val="bbPlcHdr"/>
        </w:types>
        <w:behaviors>
          <w:behavior w:val="content"/>
        </w:behaviors>
        <w:guid w:val="{F101EB02-BFE4-E040-BBCA-6636C293C6F3}"/>
      </w:docPartPr>
      <w:docPartBody>
        <w:p w:rsidR="006933FB" w:rsidRDefault="006933FB">
          <w:pPr>
            <w:pStyle w:val="2986BC5E938C7B4DBFAC3CBB7FD046D2"/>
          </w:pPr>
          <w:r w:rsidRPr="00D81F05">
            <w:rPr>
              <w:rStyle w:val="PlaceholderText"/>
            </w:rPr>
            <w:t>Click or tap here to enter text.</w:t>
          </w:r>
        </w:p>
      </w:docPartBody>
    </w:docPart>
    <w:docPart>
      <w:docPartPr>
        <w:name w:val="8C4A460C52C83447B51FAB8891596684"/>
        <w:category>
          <w:name w:val="General"/>
          <w:gallery w:val="placeholder"/>
        </w:category>
        <w:types>
          <w:type w:val="bbPlcHdr"/>
        </w:types>
        <w:behaviors>
          <w:behavior w:val="content"/>
        </w:behaviors>
        <w:guid w:val="{61DD2490-C476-0847-A8AD-795319A5D60C}"/>
      </w:docPartPr>
      <w:docPartBody>
        <w:p w:rsidR="006933FB" w:rsidRDefault="006933FB">
          <w:pPr>
            <w:pStyle w:val="8C4A460C52C83447B51FAB8891596684"/>
          </w:pPr>
          <w:r w:rsidRPr="00D81F05">
            <w:rPr>
              <w:rStyle w:val="PlaceholderText"/>
            </w:rPr>
            <w:t>Click or tap here to enter text.</w:t>
          </w:r>
        </w:p>
      </w:docPartBody>
    </w:docPart>
    <w:docPart>
      <w:docPartPr>
        <w:name w:val="0646294DD2866749B5B70ED9D2FBBAD5"/>
        <w:category>
          <w:name w:val="General"/>
          <w:gallery w:val="placeholder"/>
        </w:category>
        <w:types>
          <w:type w:val="bbPlcHdr"/>
        </w:types>
        <w:behaviors>
          <w:behavior w:val="content"/>
        </w:behaviors>
        <w:guid w:val="{474C2630-947C-614A-93C3-2A7644995475}"/>
      </w:docPartPr>
      <w:docPartBody>
        <w:p w:rsidR="006933FB" w:rsidRDefault="006933FB">
          <w:pPr>
            <w:pStyle w:val="0646294DD2866749B5B70ED9D2FBBAD5"/>
          </w:pPr>
          <w:r w:rsidRPr="00D81F05">
            <w:rPr>
              <w:rStyle w:val="PlaceholderText"/>
            </w:rPr>
            <w:t>Click or tap here to enter text.</w:t>
          </w:r>
        </w:p>
      </w:docPartBody>
    </w:docPart>
    <w:docPart>
      <w:docPartPr>
        <w:name w:val="4D030073BDC8704B9D655118D7368F10"/>
        <w:category>
          <w:name w:val="General"/>
          <w:gallery w:val="placeholder"/>
        </w:category>
        <w:types>
          <w:type w:val="bbPlcHdr"/>
        </w:types>
        <w:behaviors>
          <w:behavior w:val="content"/>
        </w:behaviors>
        <w:guid w:val="{B55BDAE4-6E4B-5044-AFF9-911AF3805A90}"/>
      </w:docPartPr>
      <w:docPartBody>
        <w:p w:rsidR="006933FB" w:rsidRDefault="006933FB">
          <w:pPr>
            <w:pStyle w:val="4D030073BDC8704B9D655118D7368F10"/>
          </w:pPr>
          <w:r w:rsidRPr="00D81F05">
            <w:rPr>
              <w:rStyle w:val="PlaceholderText"/>
            </w:rPr>
            <w:t>Click or tap here to enter text.</w:t>
          </w:r>
        </w:p>
      </w:docPartBody>
    </w:docPart>
    <w:docPart>
      <w:docPartPr>
        <w:name w:val="032C7EDA759A664D99E6987543C6CDE6"/>
        <w:category>
          <w:name w:val="General"/>
          <w:gallery w:val="placeholder"/>
        </w:category>
        <w:types>
          <w:type w:val="bbPlcHdr"/>
        </w:types>
        <w:behaviors>
          <w:behavior w:val="content"/>
        </w:behaviors>
        <w:guid w:val="{2C61D1AE-5C02-DA46-8F78-2B5E21032464}"/>
      </w:docPartPr>
      <w:docPartBody>
        <w:p w:rsidR="006933FB" w:rsidRDefault="006933FB">
          <w:pPr>
            <w:pStyle w:val="032C7EDA759A664D99E6987543C6CDE6"/>
          </w:pPr>
          <w:r w:rsidRPr="00D81F05">
            <w:rPr>
              <w:rStyle w:val="PlaceholderText"/>
            </w:rPr>
            <w:t>Click or tap here to enter text.</w:t>
          </w:r>
        </w:p>
      </w:docPartBody>
    </w:docPart>
    <w:docPart>
      <w:docPartPr>
        <w:name w:val="8D2131B4A4360D43AC1E4367EAA99AEA"/>
        <w:category>
          <w:name w:val="General"/>
          <w:gallery w:val="placeholder"/>
        </w:category>
        <w:types>
          <w:type w:val="bbPlcHdr"/>
        </w:types>
        <w:behaviors>
          <w:behavior w:val="content"/>
        </w:behaviors>
        <w:guid w:val="{E107C311-7E66-DD43-98D0-C317D7F895A0}"/>
      </w:docPartPr>
      <w:docPartBody>
        <w:p w:rsidR="006933FB" w:rsidRDefault="006933FB">
          <w:pPr>
            <w:pStyle w:val="8D2131B4A4360D43AC1E4367EAA99AEA"/>
          </w:pPr>
          <w:r w:rsidRPr="00D81F05">
            <w:rPr>
              <w:rStyle w:val="PlaceholderText"/>
            </w:rPr>
            <w:t>Click or tap here to enter text.</w:t>
          </w:r>
        </w:p>
      </w:docPartBody>
    </w:docPart>
    <w:docPart>
      <w:docPartPr>
        <w:name w:val="C2CD64C5704ED54DA8C455EBA42ACE1D"/>
        <w:category>
          <w:name w:val="General"/>
          <w:gallery w:val="placeholder"/>
        </w:category>
        <w:types>
          <w:type w:val="bbPlcHdr"/>
        </w:types>
        <w:behaviors>
          <w:behavior w:val="content"/>
        </w:behaviors>
        <w:guid w:val="{8197E3E9-5FCF-624A-A560-80580F005338}"/>
      </w:docPartPr>
      <w:docPartBody>
        <w:p w:rsidR="006933FB" w:rsidRDefault="006933FB">
          <w:pPr>
            <w:pStyle w:val="C2CD64C5704ED54DA8C455EBA42ACE1D"/>
          </w:pPr>
          <w:r w:rsidRPr="00D81F05">
            <w:rPr>
              <w:rStyle w:val="PlaceholderText"/>
            </w:rPr>
            <w:t>Click or tap here to enter text.</w:t>
          </w:r>
        </w:p>
      </w:docPartBody>
    </w:docPart>
    <w:docPart>
      <w:docPartPr>
        <w:name w:val="838AAA56EF36AF448F6BCFAB44ED2FBE"/>
        <w:category>
          <w:name w:val="General"/>
          <w:gallery w:val="placeholder"/>
        </w:category>
        <w:types>
          <w:type w:val="bbPlcHdr"/>
        </w:types>
        <w:behaviors>
          <w:behavior w:val="content"/>
        </w:behaviors>
        <w:guid w:val="{C92C29D5-67C9-2E43-BD43-3015C4CCA6A7}"/>
      </w:docPartPr>
      <w:docPartBody>
        <w:p w:rsidR="006933FB" w:rsidRDefault="006933FB">
          <w:pPr>
            <w:pStyle w:val="838AAA56EF36AF448F6BCFAB44ED2FBE"/>
          </w:pPr>
          <w:r w:rsidRPr="00D81F05">
            <w:rPr>
              <w:rStyle w:val="PlaceholderText"/>
            </w:rPr>
            <w:t>Click or tap here to enter text.</w:t>
          </w:r>
        </w:p>
      </w:docPartBody>
    </w:docPart>
    <w:docPart>
      <w:docPartPr>
        <w:name w:val="E671236C00DA6040B5F717B54CE688C2"/>
        <w:category>
          <w:name w:val="General"/>
          <w:gallery w:val="placeholder"/>
        </w:category>
        <w:types>
          <w:type w:val="bbPlcHdr"/>
        </w:types>
        <w:behaviors>
          <w:behavior w:val="content"/>
        </w:behaviors>
        <w:guid w:val="{92D12EAE-EACC-ED4A-9B94-BD29257E5EAB}"/>
      </w:docPartPr>
      <w:docPartBody>
        <w:p w:rsidR="006933FB" w:rsidRDefault="006933FB">
          <w:pPr>
            <w:pStyle w:val="E671236C00DA6040B5F717B54CE688C2"/>
          </w:pPr>
          <w:r w:rsidRPr="00D81F05">
            <w:rPr>
              <w:rStyle w:val="PlaceholderText"/>
            </w:rPr>
            <w:t>Click or tap here to enter text.</w:t>
          </w:r>
        </w:p>
      </w:docPartBody>
    </w:docPart>
    <w:docPart>
      <w:docPartPr>
        <w:name w:val="DA22C434BFE44542A336CCF8916AAE2E"/>
        <w:category>
          <w:name w:val="General"/>
          <w:gallery w:val="placeholder"/>
        </w:category>
        <w:types>
          <w:type w:val="bbPlcHdr"/>
        </w:types>
        <w:behaviors>
          <w:behavior w:val="content"/>
        </w:behaviors>
        <w:guid w:val="{9ED6FE28-6448-854D-A892-44724CE241F8}"/>
      </w:docPartPr>
      <w:docPartBody>
        <w:p w:rsidR="006933FB" w:rsidRDefault="006933FB">
          <w:pPr>
            <w:pStyle w:val="DA22C434BFE44542A336CCF8916AAE2E"/>
          </w:pPr>
          <w:r w:rsidRPr="00D81F05">
            <w:rPr>
              <w:rStyle w:val="PlaceholderText"/>
            </w:rPr>
            <w:t>Click or tap here to enter text.</w:t>
          </w:r>
        </w:p>
      </w:docPartBody>
    </w:docPart>
    <w:docPart>
      <w:docPartPr>
        <w:name w:val="8D24849A70B99B4FAD33FDDF42495E68"/>
        <w:category>
          <w:name w:val="General"/>
          <w:gallery w:val="placeholder"/>
        </w:category>
        <w:types>
          <w:type w:val="bbPlcHdr"/>
        </w:types>
        <w:behaviors>
          <w:behavior w:val="content"/>
        </w:behaviors>
        <w:guid w:val="{3E5DFF03-18E4-D149-A7A6-CC75828CB69F}"/>
      </w:docPartPr>
      <w:docPartBody>
        <w:p w:rsidR="006933FB" w:rsidRDefault="006933FB">
          <w:pPr>
            <w:pStyle w:val="8D24849A70B99B4FAD33FDDF42495E68"/>
          </w:pPr>
          <w:r w:rsidRPr="00D81F05">
            <w:rPr>
              <w:rStyle w:val="PlaceholderText"/>
            </w:rPr>
            <w:t>Click or tap here to enter text.</w:t>
          </w:r>
        </w:p>
      </w:docPartBody>
    </w:docPart>
    <w:docPart>
      <w:docPartPr>
        <w:name w:val="131BCC78A4FF314E806D176A47AF0087"/>
        <w:category>
          <w:name w:val="General"/>
          <w:gallery w:val="placeholder"/>
        </w:category>
        <w:types>
          <w:type w:val="bbPlcHdr"/>
        </w:types>
        <w:behaviors>
          <w:behavior w:val="content"/>
        </w:behaviors>
        <w:guid w:val="{EA8A9066-DAA7-FD42-8CB9-AD23B31D5C64}"/>
      </w:docPartPr>
      <w:docPartBody>
        <w:p w:rsidR="006933FB" w:rsidRDefault="006933FB">
          <w:pPr>
            <w:pStyle w:val="131BCC78A4FF314E806D176A47AF0087"/>
          </w:pPr>
          <w:r w:rsidRPr="001B7CB3">
            <w:rPr>
              <w:rStyle w:val="PlaceholderText"/>
            </w:rPr>
            <w:t>Choose an item.</w:t>
          </w:r>
        </w:p>
      </w:docPartBody>
    </w:docPart>
    <w:docPart>
      <w:docPartPr>
        <w:name w:val="91F7F0DEF59F1A45A66CFE0323A42CCD"/>
        <w:category>
          <w:name w:val="General"/>
          <w:gallery w:val="placeholder"/>
        </w:category>
        <w:types>
          <w:type w:val="bbPlcHdr"/>
        </w:types>
        <w:behaviors>
          <w:behavior w:val="content"/>
        </w:behaviors>
        <w:guid w:val="{A6442BF6-A045-1C4D-A869-4D54EF25078A}"/>
      </w:docPartPr>
      <w:docPartBody>
        <w:p w:rsidR="006933FB" w:rsidRDefault="006933FB">
          <w:pPr>
            <w:pStyle w:val="91F7F0DEF59F1A45A66CFE0323A42CCD"/>
          </w:pPr>
          <w:r w:rsidRPr="00D81F05">
            <w:rPr>
              <w:rStyle w:val="PlaceholderText"/>
            </w:rPr>
            <w:t>Click or tap here to enter text.</w:t>
          </w:r>
        </w:p>
      </w:docPartBody>
    </w:docPart>
    <w:docPart>
      <w:docPartPr>
        <w:name w:val="5542BE8A2C5BBB409A45566C9462A2C2"/>
        <w:category>
          <w:name w:val="General"/>
          <w:gallery w:val="placeholder"/>
        </w:category>
        <w:types>
          <w:type w:val="bbPlcHdr"/>
        </w:types>
        <w:behaviors>
          <w:behavior w:val="content"/>
        </w:behaviors>
        <w:guid w:val="{B07E34A6-444D-3D46-91BE-6F75BEA26F8F}"/>
      </w:docPartPr>
      <w:docPartBody>
        <w:p w:rsidR="006933FB" w:rsidRDefault="006933FB">
          <w:pPr>
            <w:pStyle w:val="5542BE8A2C5BBB409A45566C9462A2C2"/>
          </w:pPr>
          <w:r w:rsidRPr="00D81F05">
            <w:rPr>
              <w:rStyle w:val="PlaceholderText"/>
            </w:rPr>
            <w:t>Click or tap here to enter text.</w:t>
          </w:r>
        </w:p>
      </w:docPartBody>
    </w:docPart>
    <w:docPart>
      <w:docPartPr>
        <w:name w:val="4D91BEC055D08D4C8373DF8D05BAED3B"/>
        <w:category>
          <w:name w:val="General"/>
          <w:gallery w:val="placeholder"/>
        </w:category>
        <w:types>
          <w:type w:val="bbPlcHdr"/>
        </w:types>
        <w:behaviors>
          <w:behavior w:val="content"/>
        </w:behaviors>
        <w:guid w:val="{AD5F789E-F511-CB4F-B253-64B6855606BB}"/>
      </w:docPartPr>
      <w:docPartBody>
        <w:p w:rsidR="006933FB" w:rsidRDefault="006933FB">
          <w:pPr>
            <w:pStyle w:val="4D91BEC055D08D4C8373DF8D05BAED3B"/>
          </w:pPr>
          <w:r w:rsidRPr="00D81F05">
            <w:rPr>
              <w:rStyle w:val="PlaceholderText"/>
            </w:rPr>
            <w:t>Click or tap here to enter text.</w:t>
          </w:r>
        </w:p>
      </w:docPartBody>
    </w:docPart>
    <w:docPart>
      <w:docPartPr>
        <w:name w:val="7A99DF7C03B06C45B0C0D119BBB045F1"/>
        <w:category>
          <w:name w:val="General"/>
          <w:gallery w:val="placeholder"/>
        </w:category>
        <w:types>
          <w:type w:val="bbPlcHdr"/>
        </w:types>
        <w:behaviors>
          <w:behavior w:val="content"/>
        </w:behaviors>
        <w:guid w:val="{04C7CDDC-3132-2540-81B3-6197A462619C}"/>
      </w:docPartPr>
      <w:docPartBody>
        <w:p w:rsidR="006933FB" w:rsidRDefault="006933FB">
          <w:pPr>
            <w:pStyle w:val="7A99DF7C03B06C45B0C0D119BBB045F1"/>
          </w:pPr>
          <w:r w:rsidRPr="00D81F05">
            <w:rPr>
              <w:rStyle w:val="PlaceholderText"/>
            </w:rPr>
            <w:t>Click or tap here to enter text.</w:t>
          </w:r>
        </w:p>
      </w:docPartBody>
    </w:docPart>
    <w:docPart>
      <w:docPartPr>
        <w:name w:val="8159C1A6A0CC94429FCF757A688B5FDC"/>
        <w:category>
          <w:name w:val="General"/>
          <w:gallery w:val="placeholder"/>
        </w:category>
        <w:types>
          <w:type w:val="bbPlcHdr"/>
        </w:types>
        <w:behaviors>
          <w:behavior w:val="content"/>
        </w:behaviors>
        <w:guid w:val="{37C7EA45-9656-F245-B9D7-8B4CE39D6DE3}"/>
      </w:docPartPr>
      <w:docPartBody>
        <w:p w:rsidR="006933FB" w:rsidRDefault="006933FB">
          <w:pPr>
            <w:pStyle w:val="8159C1A6A0CC94429FCF757A688B5FDC"/>
          </w:pPr>
          <w:r w:rsidRPr="00D81F05">
            <w:rPr>
              <w:rStyle w:val="PlaceholderText"/>
            </w:rPr>
            <w:t>Click or tap here to enter text.</w:t>
          </w:r>
        </w:p>
      </w:docPartBody>
    </w:docPart>
    <w:docPart>
      <w:docPartPr>
        <w:name w:val="3BF818BF7C6A984FA9758CCC863D62BF"/>
        <w:category>
          <w:name w:val="General"/>
          <w:gallery w:val="placeholder"/>
        </w:category>
        <w:types>
          <w:type w:val="bbPlcHdr"/>
        </w:types>
        <w:behaviors>
          <w:behavior w:val="content"/>
        </w:behaviors>
        <w:guid w:val="{13EAB1FC-2D9A-4647-85D3-48C90DC1ED0A}"/>
      </w:docPartPr>
      <w:docPartBody>
        <w:p w:rsidR="006933FB" w:rsidRDefault="006933FB">
          <w:pPr>
            <w:pStyle w:val="3BF818BF7C6A984FA9758CCC863D62BF"/>
          </w:pPr>
          <w:r w:rsidRPr="00D81F05">
            <w:rPr>
              <w:rStyle w:val="PlaceholderText"/>
            </w:rPr>
            <w:t>Click or tap here to enter text.</w:t>
          </w:r>
        </w:p>
      </w:docPartBody>
    </w:docPart>
    <w:docPart>
      <w:docPartPr>
        <w:name w:val="84824CC06ECF384DA41122FF6D6D671E"/>
        <w:category>
          <w:name w:val="General"/>
          <w:gallery w:val="placeholder"/>
        </w:category>
        <w:types>
          <w:type w:val="bbPlcHdr"/>
        </w:types>
        <w:behaviors>
          <w:behavior w:val="content"/>
        </w:behaviors>
        <w:guid w:val="{42BA2400-C80E-5243-BC8B-A5481E126697}"/>
      </w:docPartPr>
      <w:docPartBody>
        <w:p w:rsidR="006933FB" w:rsidRDefault="006933FB">
          <w:pPr>
            <w:pStyle w:val="84824CC06ECF384DA41122FF6D6D671E"/>
          </w:pPr>
          <w:r w:rsidRPr="00D81F05">
            <w:rPr>
              <w:rStyle w:val="PlaceholderText"/>
            </w:rPr>
            <w:t>Click or tap here to enter text.</w:t>
          </w:r>
        </w:p>
      </w:docPartBody>
    </w:docPart>
    <w:docPart>
      <w:docPartPr>
        <w:name w:val="36C2DFDA98481448AE909FD8B2594314"/>
        <w:category>
          <w:name w:val="General"/>
          <w:gallery w:val="placeholder"/>
        </w:category>
        <w:types>
          <w:type w:val="bbPlcHdr"/>
        </w:types>
        <w:behaviors>
          <w:behavior w:val="content"/>
        </w:behaviors>
        <w:guid w:val="{650C61FB-C633-CE4D-8C63-4E0DB502964B}"/>
      </w:docPartPr>
      <w:docPartBody>
        <w:p w:rsidR="006933FB" w:rsidRDefault="006933FB">
          <w:pPr>
            <w:pStyle w:val="36C2DFDA98481448AE909FD8B2594314"/>
          </w:pPr>
          <w:r w:rsidRPr="00D81F05">
            <w:rPr>
              <w:rStyle w:val="PlaceholderText"/>
            </w:rPr>
            <w:t>Click or tap here to enter text.</w:t>
          </w:r>
        </w:p>
      </w:docPartBody>
    </w:docPart>
    <w:docPart>
      <w:docPartPr>
        <w:name w:val="36254A92AED2C740A38C55C0D36B0F2A"/>
        <w:category>
          <w:name w:val="General"/>
          <w:gallery w:val="placeholder"/>
        </w:category>
        <w:types>
          <w:type w:val="bbPlcHdr"/>
        </w:types>
        <w:behaviors>
          <w:behavior w:val="content"/>
        </w:behaviors>
        <w:guid w:val="{5BCB7AD7-78C0-204C-8388-4DE3741FAB01}"/>
      </w:docPartPr>
      <w:docPartBody>
        <w:p w:rsidR="006933FB" w:rsidRDefault="006933FB">
          <w:pPr>
            <w:pStyle w:val="36254A92AED2C740A38C55C0D36B0F2A"/>
          </w:pPr>
          <w:r w:rsidRPr="00D81F05">
            <w:rPr>
              <w:rStyle w:val="PlaceholderText"/>
            </w:rPr>
            <w:t>Click or tap here to enter text.</w:t>
          </w:r>
        </w:p>
      </w:docPartBody>
    </w:docPart>
    <w:docPart>
      <w:docPartPr>
        <w:name w:val="0DB48A0B11F98343AFB98F9B49C6C3BC"/>
        <w:category>
          <w:name w:val="General"/>
          <w:gallery w:val="placeholder"/>
        </w:category>
        <w:types>
          <w:type w:val="bbPlcHdr"/>
        </w:types>
        <w:behaviors>
          <w:behavior w:val="content"/>
        </w:behaviors>
        <w:guid w:val="{35C148EC-702D-0A40-89CA-38F30F9531B4}"/>
      </w:docPartPr>
      <w:docPartBody>
        <w:p w:rsidR="006933FB" w:rsidRDefault="006933FB">
          <w:pPr>
            <w:pStyle w:val="0DB48A0B11F98343AFB98F9B49C6C3BC"/>
          </w:pPr>
          <w:r w:rsidRPr="00D81F05">
            <w:rPr>
              <w:rStyle w:val="PlaceholderText"/>
            </w:rPr>
            <w:t>Click or tap here to enter text.</w:t>
          </w:r>
        </w:p>
      </w:docPartBody>
    </w:docPart>
    <w:docPart>
      <w:docPartPr>
        <w:name w:val="3C1869777029794A8E489A5A05FE93CD"/>
        <w:category>
          <w:name w:val="General"/>
          <w:gallery w:val="placeholder"/>
        </w:category>
        <w:types>
          <w:type w:val="bbPlcHdr"/>
        </w:types>
        <w:behaviors>
          <w:behavior w:val="content"/>
        </w:behaviors>
        <w:guid w:val="{BAC7A3C2-32FA-A546-A4FF-5CF6FE8419E7}"/>
      </w:docPartPr>
      <w:docPartBody>
        <w:p w:rsidR="006933FB" w:rsidRDefault="006933FB">
          <w:pPr>
            <w:pStyle w:val="3C1869777029794A8E489A5A05FE93CD"/>
          </w:pPr>
          <w:r w:rsidRPr="00D81F05">
            <w:rPr>
              <w:rStyle w:val="PlaceholderText"/>
            </w:rPr>
            <w:t>Click or tap here to enter text.</w:t>
          </w:r>
        </w:p>
      </w:docPartBody>
    </w:docPart>
    <w:docPart>
      <w:docPartPr>
        <w:name w:val="111FE2F58DC7954BB1364961983ABB89"/>
        <w:category>
          <w:name w:val="General"/>
          <w:gallery w:val="placeholder"/>
        </w:category>
        <w:types>
          <w:type w:val="bbPlcHdr"/>
        </w:types>
        <w:behaviors>
          <w:behavior w:val="content"/>
        </w:behaviors>
        <w:guid w:val="{2D31CC02-6FD7-FB4E-979F-96F4C34091B1}"/>
      </w:docPartPr>
      <w:docPartBody>
        <w:p w:rsidR="006933FB" w:rsidRDefault="006933FB">
          <w:pPr>
            <w:pStyle w:val="111FE2F58DC7954BB1364961983ABB89"/>
          </w:pPr>
          <w:r w:rsidRPr="00D81F05">
            <w:rPr>
              <w:rStyle w:val="PlaceholderText"/>
            </w:rPr>
            <w:t>Click or tap here to enter text.</w:t>
          </w:r>
        </w:p>
      </w:docPartBody>
    </w:docPart>
    <w:docPart>
      <w:docPartPr>
        <w:name w:val="F29A9A5728E3C2479E6A3D5606E719A5"/>
        <w:category>
          <w:name w:val="General"/>
          <w:gallery w:val="placeholder"/>
        </w:category>
        <w:types>
          <w:type w:val="bbPlcHdr"/>
        </w:types>
        <w:behaviors>
          <w:behavior w:val="content"/>
        </w:behaviors>
        <w:guid w:val="{C6F0AA76-D99F-0642-B20B-699A11769B02}"/>
      </w:docPartPr>
      <w:docPartBody>
        <w:p w:rsidR="006933FB" w:rsidRDefault="006933FB">
          <w:pPr>
            <w:pStyle w:val="F29A9A5728E3C2479E6A3D5606E719A5"/>
          </w:pPr>
          <w:r w:rsidRPr="00D81F05">
            <w:rPr>
              <w:rStyle w:val="PlaceholderText"/>
            </w:rPr>
            <w:t>Click or tap here to enter text.</w:t>
          </w:r>
        </w:p>
      </w:docPartBody>
    </w:docPart>
    <w:docPart>
      <w:docPartPr>
        <w:name w:val="9C03DFE156CB6D48A93CB501B7B50A51"/>
        <w:category>
          <w:name w:val="General"/>
          <w:gallery w:val="placeholder"/>
        </w:category>
        <w:types>
          <w:type w:val="bbPlcHdr"/>
        </w:types>
        <w:behaviors>
          <w:behavior w:val="content"/>
        </w:behaviors>
        <w:guid w:val="{B79109DF-7FFE-FB44-99DA-8660BE17CD2D}"/>
      </w:docPartPr>
      <w:docPartBody>
        <w:p w:rsidR="006933FB" w:rsidRDefault="006933FB">
          <w:pPr>
            <w:pStyle w:val="9C03DFE156CB6D48A93CB501B7B50A51"/>
          </w:pPr>
          <w:r w:rsidRPr="00D81F05">
            <w:rPr>
              <w:rStyle w:val="PlaceholderText"/>
            </w:rPr>
            <w:t>Click or tap here to enter text.</w:t>
          </w:r>
        </w:p>
      </w:docPartBody>
    </w:docPart>
    <w:docPart>
      <w:docPartPr>
        <w:name w:val="795C5DFD596C2947946255B4D8EA31C8"/>
        <w:category>
          <w:name w:val="General"/>
          <w:gallery w:val="placeholder"/>
        </w:category>
        <w:types>
          <w:type w:val="bbPlcHdr"/>
        </w:types>
        <w:behaviors>
          <w:behavior w:val="content"/>
        </w:behaviors>
        <w:guid w:val="{0049547B-8F6F-DB47-AB6B-543384C010AF}"/>
      </w:docPartPr>
      <w:docPartBody>
        <w:p w:rsidR="006933FB" w:rsidRDefault="006933FB">
          <w:pPr>
            <w:pStyle w:val="795C5DFD596C2947946255B4D8EA31C8"/>
          </w:pPr>
          <w:r w:rsidRPr="00D81F05">
            <w:rPr>
              <w:rStyle w:val="PlaceholderText"/>
            </w:rPr>
            <w:t>Click or tap here to enter text.</w:t>
          </w:r>
        </w:p>
      </w:docPartBody>
    </w:docPart>
    <w:docPart>
      <w:docPartPr>
        <w:name w:val="EB419F339229DA46BB279B5BBD519E75"/>
        <w:category>
          <w:name w:val="General"/>
          <w:gallery w:val="placeholder"/>
        </w:category>
        <w:types>
          <w:type w:val="bbPlcHdr"/>
        </w:types>
        <w:behaviors>
          <w:behavior w:val="content"/>
        </w:behaviors>
        <w:guid w:val="{62D21CEB-D54A-4543-A3C5-CED85AFEFF45}"/>
      </w:docPartPr>
      <w:docPartBody>
        <w:p w:rsidR="006933FB" w:rsidRDefault="006933FB">
          <w:pPr>
            <w:pStyle w:val="EB419F339229DA46BB279B5BBD519E75"/>
          </w:pPr>
          <w:r w:rsidRPr="00D81F05">
            <w:rPr>
              <w:rStyle w:val="PlaceholderText"/>
            </w:rPr>
            <w:t>Click or tap here to enter text.</w:t>
          </w:r>
        </w:p>
      </w:docPartBody>
    </w:docPart>
    <w:docPart>
      <w:docPartPr>
        <w:name w:val="EB42A70A2C5F75489089854CEED015D0"/>
        <w:category>
          <w:name w:val="General"/>
          <w:gallery w:val="placeholder"/>
        </w:category>
        <w:types>
          <w:type w:val="bbPlcHdr"/>
        </w:types>
        <w:behaviors>
          <w:behavior w:val="content"/>
        </w:behaviors>
        <w:guid w:val="{3FEF2C89-223D-F341-9892-74BCEA11BF14}"/>
      </w:docPartPr>
      <w:docPartBody>
        <w:p w:rsidR="006933FB" w:rsidRDefault="006933FB">
          <w:pPr>
            <w:pStyle w:val="EB42A70A2C5F75489089854CEED015D0"/>
          </w:pPr>
          <w:r w:rsidRPr="00D81F05">
            <w:rPr>
              <w:rStyle w:val="PlaceholderText"/>
            </w:rPr>
            <w:t>Click or tap here to enter text.</w:t>
          </w:r>
        </w:p>
      </w:docPartBody>
    </w:docPart>
    <w:docPart>
      <w:docPartPr>
        <w:name w:val="C4A4289D4F454A419D07DCC59DB228F1"/>
        <w:category>
          <w:name w:val="General"/>
          <w:gallery w:val="placeholder"/>
        </w:category>
        <w:types>
          <w:type w:val="bbPlcHdr"/>
        </w:types>
        <w:behaviors>
          <w:behavior w:val="content"/>
        </w:behaviors>
        <w:guid w:val="{A1AAC941-E8FF-4943-BC7A-EC5EFB91021E}"/>
      </w:docPartPr>
      <w:docPartBody>
        <w:p w:rsidR="006933FB" w:rsidRDefault="006933FB">
          <w:pPr>
            <w:pStyle w:val="C4A4289D4F454A419D07DCC59DB228F1"/>
          </w:pPr>
          <w:r w:rsidRPr="00D81F05">
            <w:rPr>
              <w:rStyle w:val="PlaceholderText"/>
            </w:rPr>
            <w:t>Click or tap here to enter text.</w:t>
          </w:r>
        </w:p>
      </w:docPartBody>
    </w:docPart>
    <w:docPart>
      <w:docPartPr>
        <w:name w:val="3B29D49C418E1641982DE92B51FF1F85"/>
        <w:category>
          <w:name w:val="General"/>
          <w:gallery w:val="placeholder"/>
        </w:category>
        <w:types>
          <w:type w:val="bbPlcHdr"/>
        </w:types>
        <w:behaviors>
          <w:behavior w:val="content"/>
        </w:behaviors>
        <w:guid w:val="{61567470-B456-FE43-9DCC-7ED59E5215F5}"/>
      </w:docPartPr>
      <w:docPartBody>
        <w:p w:rsidR="006933FB" w:rsidRDefault="006933FB">
          <w:pPr>
            <w:pStyle w:val="3B29D49C418E1641982DE92B51FF1F85"/>
          </w:pPr>
          <w:r w:rsidRPr="00D81F05">
            <w:rPr>
              <w:rStyle w:val="PlaceholderText"/>
            </w:rPr>
            <w:t>Click or tap here to enter text.</w:t>
          </w:r>
        </w:p>
      </w:docPartBody>
    </w:docPart>
    <w:docPart>
      <w:docPartPr>
        <w:name w:val="5E8E8CE35CD478489C547C36B6B15531"/>
        <w:category>
          <w:name w:val="General"/>
          <w:gallery w:val="placeholder"/>
        </w:category>
        <w:types>
          <w:type w:val="bbPlcHdr"/>
        </w:types>
        <w:behaviors>
          <w:behavior w:val="content"/>
        </w:behaviors>
        <w:guid w:val="{D9B94ACD-78EF-5149-935D-42145ECAAEDA}"/>
      </w:docPartPr>
      <w:docPartBody>
        <w:p w:rsidR="006933FB" w:rsidRDefault="006933FB">
          <w:pPr>
            <w:pStyle w:val="5E8E8CE35CD478489C547C36B6B15531"/>
          </w:pPr>
          <w:r w:rsidRPr="00D81F05">
            <w:rPr>
              <w:rStyle w:val="PlaceholderText"/>
            </w:rPr>
            <w:t>Click or tap here to enter text.</w:t>
          </w:r>
        </w:p>
      </w:docPartBody>
    </w:docPart>
    <w:docPart>
      <w:docPartPr>
        <w:name w:val="414AD3F6D10E9A4B8966E75D93381D84"/>
        <w:category>
          <w:name w:val="General"/>
          <w:gallery w:val="placeholder"/>
        </w:category>
        <w:types>
          <w:type w:val="bbPlcHdr"/>
        </w:types>
        <w:behaviors>
          <w:behavior w:val="content"/>
        </w:behaviors>
        <w:guid w:val="{38642429-15FD-5343-A7B6-B502D231C755}"/>
      </w:docPartPr>
      <w:docPartBody>
        <w:p w:rsidR="006933FB" w:rsidRDefault="006933FB">
          <w:pPr>
            <w:pStyle w:val="414AD3F6D10E9A4B8966E75D93381D84"/>
          </w:pPr>
          <w:r w:rsidRPr="00D81F05">
            <w:rPr>
              <w:rStyle w:val="PlaceholderText"/>
            </w:rPr>
            <w:t>Click or tap here to enter text.</w:t>
          </w:r>
        </w:p>
      </w:docPartBody>
    </w:docPart>
    <w:docPart>
      <w:docPartPr>
        <w:name w:val="DBA5C8D8D914024D96D55952FD537189"/>
        <w:category>
          <w:name w:val="General"/>
          <w:gallery w:val="placeholder"/>
        </w:category>
        <w:types>
          <w:type w:val="bbPlcHdr"/>
        </w:types>
        <w:behaviors>
          <w:behavior w:val="content"/>
        </w:behaviors>
        <w:guid w:val="{93BA3ECF-C8EB-7E40-B89C-4C663EEF78C8}"/>
      </w:docPartPr>
      <w:docPartBody>
        <w:p w:rsidR="006933FB" w:rsidRDefault="006933FB">
          <w:pPr>
            <w:pStyle w:val="DBA5C8D8D914024D96D55952FD537189"/>
          </w:pPr>
          <w:r w:rsidRPr="00D81F05">
            <w:rPr>
              <w:rStyle w:val="PlaceholderText"/>
            </w:rPr>
            <w:t>Click or tap here to enter text.</w:t>
          </w:r>
        </w:p>
      </w:docPartBody>
    </w:docPart>
    <w:docPart>
      <w:docPartPr>
        <w:name w:val="793EC664C0E0A149A492DA9FBB57A9B0"/>
        <w:category>
          <w:name w:val="General"/>
          <w:gallery w:val="placeholder"/>
        </w:category>
        <w:types>
          <w:type w:val="bbPlcHdr"/>
        </w:types>
        <w:behaviors>
          <w:behavior w:val="content"/>
        </w:behaviors>
        <w:guid w:val="{D3D38651-CD79-C647-ADE5-7F08B3CFF97B}"/>
      </w:docPartPr>
      <w:docPartBody>
        <w:p w:rsidR="006933FB" w:rsidRDefault="006933FB">
          <w:pPr>
            <w:pStyle w:val="793EC664C0E0A149A492DA9FBB57A9B0"/>
          </w:pPr>
          <w:r w:rsidRPr="00D81F05">
            <w:rPr>
              <w:rStyle w:val="PlaceholderText"/>
            </w:rPr>
            <w:t>Click or tap here to enter text.</w:t>
          </w:r>
        </w:p>
      </w:docPartBody>
    </w:docPart>
    <w:docPart>
      <w:docPartPr>
        <w:name w:val="AE8D41B4B58A9344A4CE72023CAD1055"/>
        <w:category>
          <w:name w:val="General"/>
          <w:gallery w:val="placeholder"/>
        </w:category>
        <w:types>
          <w:type w:val="bbPlcHdr"/>
        </w:types>
        <w:behaviors>
          <w:behavior w:val="content"/>
        </w:behaviors>
        <w:guid w:val="{A2620BEF-A924-7343-BCA1-7C839150CADF}"/>
      </w:docPartPr>
      <w:docPartBody>
        <w:p w:rsidR="006933FB" w:rsidRDefault="006933FB">
          <w:pPr>
            <w:pStyle w:val="AE8D41B4B58A9344A4CE72023CAD1055"/>
          </w:pPr>
          <w:r w:rsidRPr="00D81F05">
            <w:rPr>
              <w:rStyle w:val="PlaceholderText"/>
            </w:rPr>
            <w:t>Click or tap here to enter text.</w:t>
          </w:r>
        </w:p>
      </w:docPartBody>
    </w:docPart>
    <w:docPart>
      <w:docPartPr>
        <w:name w:val="8902269472CAB649A08AD27A8FE9A9FF"/>
        <w:category>
          <w:name w:val="General"/>
          <w:gallery w:val="placeholder"/>
        </w:category>
        <w:types>
          <w:type w:val="bbPlcHdr"/>
        </w:types>
        <w:behaviors>
          <w:behavior w:val="content"/>
        </w:behaviors>
        <w:guid w:val="{C22BF9DB-B456-6847-A177-BF7DD22351C8}"/>
      </w:docPartPr>
      <w:docPartBody>
        <w:p w:rsidR="006933FB" w:rsidRDefault="006933FB">
          <w:pPr>
            <w:pStyle w:val="8902269472CAB649A08AD27A8FE9A9FF"/>
          </w:pPr>
          <w:r w:rsidRPr="00D81F05">
            <w:rPr>
              <w:rStyle w:val="PlaceholderText"/>
            </w:rPr>
            <w:t>Click or tap here to enter text.</w:t>
          </w:r>
        </w:p>
      </w:docPartBody>
    </w:docPart>
    <w:docPart>
      <w:docPartPr>
        <w:name w:val="1E27F6D43A13D944A7C789086DE4B8C5"/>
        <w:category>
          <w:name w:val="General"/>
          <w:gallery w:val="placeholder"/>
        </w:category>
        <w:types>
          <w:type w:val="bbPlcHdr"/>
        </w:types>
        <w:behaviors>
          <w:behavior w:val="content"/>
        </w:behaviors>
        <w:guid w:val="{8182B145-A9E2-5B4F-9BDA-60B89A9C2F28}"/>
      </w:docPartPr>
      <w:docPartBody>
        <w:p w:rsidR="006933FB" w:rsidRDefault="006933FB">
          <w:pPr>
            <w:pStyle w:val="1E27F6D43A13D944A7C789086DE4B8C5"/>
          </w:pPr>
          <w:r w:rsidRPr="00D81F05">
            <w:rPr>
              <w:rStyle w:val="PlaceholderText"/>
            </w:rPr>
            <w:t>Click or tap here to enter text.</w:t>
          </w:r>
        </w:p>
      </w:docPartBody>
    </w:docPart>
    <w:docPart>
      <w:docPartPr>
        <w:name w:val="3BA6E5378B0354488FB7973FC4079814"/>
        <w:category>
          <w:name w:val="General"/>
          <w:gallery w:val="placeholder"/>
        </w:category>
        <w:types>
          <w:type w:val="bbPlcHdr"/>
        </w:types>
        <w:behaviors>
          <w:behavior w:val="content"/>
        </w:behaviors>
        <w:guid w:val="{EED38CBF-1835-5840-847B-417D0B88D10D}"/>
      </w:docPartPr>
      <w:docPartBody>
        <w:p w:rsidR="006933FB" w:rsidRDefault="006933FB">
          <w:pPr>
            <w:pStyle w:val="3BA6E5378B0354488FB7973FC4079814"/>
          </w:pPr>
          <w:r w:rsidRPr="00D81F05">
            <w:rPr>
              <w:rStyle w:val="PlaceholderText"/>
            </w:rPr>
            <w:t>Click or tap here to enter text.</w:t>
          </w:r>
        </w:p>
      </w:docPartBody>
    </w:docPart>
    <w:docPart>
      <w:docPartPr>
        <w:name w:val="86268D0295BBB54CBC6E27B536CF988C"/>
        <w:category>
          <w:name w:val="General"/>
          <w:gallery w:val="placeholder"/>
        </w:category>
        <w:types>
          <w:type w:val="bbPlcHdr"/>
        </w:types>
        <w:behaviors>
          <w:behavior w:val="content"/>
        </w:behaviors>
        <w:guid w:val="{B8655AAD-295A-5144-B821-230973161ACD}"/>
      </w:docPartPr>
      <w:docPartBody>
        <w:p w:rsidR="006933FB" w:rsidRDefault="006933FB">
          <w:pPr>
            <w:pStyle w:val="86268D0295BBB54CBC6E27B536CF988C"/>
          </w:pPr>
          <w:r w:rsidRPr="00D81F05">
            <w:rPr>
              <w:rStyle w:val="PlaceholderText"/>
            </w:rPr>
            <w:t>Click or tap here to enter text.</w:t>
          </w:r>
        </w:p>
      </w:docPartBody>
    </w:docPart>
    <w:docPart>
      <w:docPartPr>
        <w:name w:val="6D062D01F6BB5B4EAD3BA340BEE30F91"/>
        <w:category>
          <w:name w:val="General"/>
          <w:gallery w:val="placeholder"/>
        </w:category>
        <w:types>
          <w:type w:val="bbPlcHdr"/>
        </w:types>
        <w:behaviors>
          <w:behavior w:val="content"/>
        </w:behaviors>
        <w:guid w:val="{C3862ACD-53E4-8948-9E2D-08ACBB5BDEDB}"/>
      </w:docPartPr>
      <w:docPartBody>
        <w:p w:rsidR="006933FB" w:rsidRDefault="006933FB">
          <w:pPr>
            <w:pStyle w:val="6D062D01F6BB5B4EAD3BA340BEE30F91"/>
          </w:pPr>
          <w:r w:rsidRPr="00D81F05">
            <w:rPr>
              <w:rStyle w:val="PlaceholderText"/>
            </w:rPr>
            <w:t>Click or tap here to enter text.</w:t>
          </w:r>
        </w:p>
      </w:docPartBody>
    </w:docPart>
    <w:docPart>
      <w:docPartPr>
        <w:name w:val="2B72A390862C7244A7EAF8E1FFC980BD"/>
        <w:category>
          <w:name w:val="General"/>
          <w:gallery w:val="placeholder"/>
        </w:category>
        <w:types>
          <w:type w:val="bbPlcHdr"/>
        </w:types>
        <w:behaviors>
          <w:behavior w:val="content"/>
        </w:behaviors>
        <w:guid w:val="{A9DF3E1D-265B-2842-8846-8ED39320AF2D}"/>
      </w:docPartPr>
      <w:docPartBody>
        <w:p w:rsidR="006933FB" w:rsidRDefault="006933FB">
          <w:pPr>
            <w:pStyle w:val="2B72A390862C7244A7EAF8E1FFC980BD"/>
          </w:pPr>
          <w:r w:rsidRPr="00D81F05">
            <w:rPr>
              <w:rStyle w:val="PlaceholderText"/>
            </w:rPr>
            <w:t>Click or tap here to enter text.</w:t>
          </w:r>
        </w:p>
      </w:docPartBody>
    </w:docPart>
    <w:docPart>
      <w:docPartPr>
        <w:name w:val="28CB7A5E3D4F2F489E38AC594E1BCEED"/>
        <w:category>
          <w:name w:val="General"/>
          <w:gallery w:val="placeholder"/>
        </w:category>
        <w:types>
          <w:type w:val="bbPlcHdr"/>
        </w:types>
        <w:behaviors>
          <w:behavior w:val="content"/>
        </w:behaviors>
        <w:guid w:val="{1AB2A34C-CA69-7445-9ECA-4969C9ECFA6B}"/>
      </w:docPartPr>
      <w:docPartBody>
        <w:p w:rsidR="006933FB" w:rsidRDefault="006933FB">
          <w:pPr>
            <w:pStyle w:val="28CB7A5E3D4F2F489E38AC594E1BCEED"/>
          </w:pPr>
          <w:r w:rsidRPr="00D81F05">
            <w:rPr>
              <w:rStyle w:val="PlaceholderText"/>
            </w:rPr>
            <w:t>Click or tap here to enter text.</w:t>
          </w:r>
        </w:p>
      </w:docPartBody>
    </w:docPart>
    <w:docPart>
      <w:docPartPr>
        <w:name w:val="6B8ADEFBF1CD2B4B8EC8A33A819E180F"/>
        <w:category>
          <w:name w:val="General"/>
          <w:gallery w:val="placeholder"/>
        </w:category>
        <w:types>
          <w:type w:val="bbPlcHdr"/>
        </w:types>
        <w:behaviors>
          <w:behavior w:val="content"/>
        </w:behaviors>
        <w:guid w:val="{12081CAB-6D74-374E-A49A-B0F767117C4B}"/>
      </w:docPartPr>
      <w:docPartBody>
        <w:p w:rsidR="006933FB" w:rsidRDefault="006933FB">
          <w:pPr>
            <w:pStyle w:val="6B8ADEFBF1CD2B4B8EC8A33A819E180F"/>
          </w:pPr>
          <w:r w:rsidRPr="00D81F05">
            <w:rPr>
              <w:rStyle w:val="PlaceholderText"/>
            </w:rPr>
            <w:t>Click or tap here to enter text.</w:t>
          </w:r>
        </w:p>
      </w:docPartBody>
    </w:docPart>
    <w:docPart>
      <w:docPartPr>
        <w:name w:val="C5887FF8364FA94889A60FEE9A63E14D"/>
        <w:category>
          <w:name w:val="General"/>
          <w:gallery w:val="placeholder"/>
        </w:category>
        <w:types>
          <w:type w:val="bbPlcHdr"/>
        </w:types>
        <w:behaviors>
          <w:behavior w:val="content"/>
        </w:behaviors>
        <w:guid w:val="{E1C61382-6F65-0B47-BDA2-9D0B8D3820A2}"/>
      </w:docPartPr>
      <w:docPartBody>
        <w:p w:rsidR="006933FB" w:rsidRDefault="006933FB">
          <w:pPr>
            <w:pStyle w:val="C5887FF8364FA94889A60FEE9A63E14D"/>
          </w:pPr>
          <w:r w:rsidRPr="00D81F05">
            <w:rPr>
              <w:rStyle w:val="PlaceholderText"/>
            </w:rPr>
            <w:t>Click or tap here to enter text.</w:t>
          </w:r>
        </w:p>
      </w:docPartBody>
    </w:docPart>
    <w:docPart>
      <w:docPartPr>
        <w:name w:val="40BFBF55B37168449687F2D977757722"/>
        <w:category>
          <w:name w:val="General"/>
          <w:gallery w:val="placeholder"/>
        </w:category>
        <w:types>
          <w:type w:val="bbPlcHdr"/>
        </w:types>
        <w:behaviors>
          <w:behavior w:val="content"/>
        </w:behaviors>
        <w:guid w:val="{82C0EA9F-B75F-4340-A936-7F058F2BD01E}"/>
      </w:docPartPr>
      <w:docPartBody>
        <w:p w:rsidR="006933FB" w:rsidRDefault="006933FB">
          <w:pPr>
            <w:pStyle w:val="40BFBF55B37168449687F2D977757722"/>
          </w:pPr>
          <w:r w:rsidRPr="00D81F05">
            <w:rPr>
              <w:rStyle w:val="PlaceholderText"/>
            </w:rPr>
            <w:t>Click or tap here to enter text.</w:t>
          </w:r>
        </w:p>
      </w:docPartBody>
    </w:docPart>
    <w:docPart>
      <w:docPartPr>
        <w:name w:val="CAD9C32A0ABBC249A8D98F40791511F1"/>
        <w:category>
          <w:name w:val="General"/>
          <w:gallery w:val="placeholder"/>
        </w:category>
        <w:types>
          <w:type w:val="bbPlcHdr"/>
        </w:types>
        <w:behaviors>
          <w:behavior w:val="content"/>
        </w:behaviors>
        <w:guid w:val="{CA824CEB-5CC7-B14E-8F81-2A6B880AFB09}"/>
      </w:docPartPr>
      <w:docPartBody>
        <w:p w:rsidR="006933FB" w:rsidRDefault="006933FB">
          <w:pPr>
            <w:pStyle w:val="CAD9C32A0ABBC249A8D98F40791511F1"/>
          </w:pPr>
          <w:r w:rsidRPr="00D81F05">
            <w:rPr>
              <w:rStyle w:val="PlaceholderText"/>
            </w:rPr>
            <w:t>Click or tap here to enter text.</w:t>
          </w:r>
        </w:p>
      </w:docPartBody>
    </w:docPart>
    <w:docPart>
      <w:docPartPr>
        <w:name w:val="7264A50892A2AE42B93FDFA24B45B855"/>
        <w:category>
          <w:name w:val="General"/>
          <w:gallery w:val="placeholder"/>
        </w:category>
        <w:types>
          <w:type w:val="bbPlcHdr"/>
        </w:types>
        <w:behaviors>
          <w:behavior w:val="content"/>
        </w:behaviors>
        <w:guid w:val="{182877AB-7D4A-9740-8860-755D8FA9AFE6}"/>
      </w:docPartPr>
      <w:docPartBody>
        <w:p w:rsidR="006933FB" w:rsidRDefault="006933FB">
          <w:pPr>
            <w:pStyle w:val="7264A50892A2AE42B93FDFA24B45B855"/>
          </w:pPr>
          <w:r w:rsidRPr="00D81F05">
            <w:rPr>
              <w:rStyle w:val="PlaceholderText"/>
            </w:rPr>
            <w:t>Click or tap here to enter text.</w:t>
          </w:r>
        </w:p>
      </w:docPartBody>
    </w:docPart>
    <w:docPart>
      <w:docPartPr>
        <w:name w:val="E6E383D7AF149F42B0168BE048E3F57B"/>
        <w:category>
          <w:name w:val="General"/>
          <w:gallery w:val="placeholder"/>
        </w:category>
        <w:types>
          <w:type w:val="bbPlcHdr"/>
        </w:types>
        <w:behaviors>
          <w:behavior w:val="content"/>
        </w:behaviors>
        <w:guid w:val="{B53AAEB8-EF97-7543-8AED-ABB2534B138E}"/>
      </w:docPartPr>
      <w:docPartBody>
        <w:p w:rsidR="006933FB" w:rsidRDefault="006933FB">
          <w:pPr>
            <w:pStyle w:val="E6E383D7AF149F42B0168BE048E3F57B"/>
          </w:pPr>
          <w:r w:rsidRPr="00D81F05">
            <w:rPr>
              <w:rStyle w:val="PlaceholderText"/>
            </w:rPr>
            <w:t>Click or tap here to enter text.</w:t>
          </w:r>
        </w:p>
      </w:docPartBody>
    </w:docPart>
    <w:docPart>
      <w:docPartPr>
        <w:name w:val="E01ADC47E8611448B16B7792E0D516E5"/>
        <w:category>
          <w:name w:val="General"/>
          <w:gallery w:val="placeholder"/>
        </w:category>
        <w:types>
          <w:type w:val="bbPlcHdr"/>
        </w:types>
        <w:behaviors>
          <w:behavior w:val="content"/>
        </w:behaviors>
        <w:guid w:val="{F3A3BCFB-CB9C-8D4B-BC2D-22A74362D404}"/>
      </w:docPartPr>
      <w:docPartBody>
        <w:p w:rsidR="006933FB" w:rsidRDefault="006933FB">
          <w:pPr>
            <w:pStyle w:val="E01ADC47E8611448B16B7792E0D516E5"/>
          </w:pPr>
          <w:r w:rsidRPr="00D81F05">
            <w:rPr>
              <w:rStyle w:val="PlaceholderText"/>
            </w:rPr>
            <w:t>Click or tap here to enter text.</w:t>
          </w:r>
        </w:p>
      </w:docPartBody>
    </w:docPart>
    <w:docPart>
      <w:docPartPr>
        <w:name w:val="E8BDFEE3F171AB489B3F7DBA63A27619"/>
        <w:category>
          <w:name w:val="General"/>
          <w:gallery w:val="placeholder"/>
        </w:category>
        <w:types>
          <w:type w:val="bbPlcHdr"/>
        </w:types>
        <w:behaviors>
          <w:behavior w:val="content"/>
        </w:behaviors>
        <w:guid w:val="{B5744158-BE13-3E42-84E3-30DFE8FADB8D}"/>
      </w:docPartPr>
      <w:docPartBody>
        <w:p w:rsidR="006933FB" w:rsidRDefault="006933FB">
          <w:pPr>
            <w:pStyle w:val="E8BDFEE3F171AB489B3F7DBA63A27619"/>
          </w:pPr>
          <w:r w:rsidRPr="00D81F05">
            <w:rPr>
              <w:rStyle w:val="PlaceholderText"/>
            </w:rPr>
            <w:t>Click or tap here to enter text.</w:t>
          </w:r>
        </w:p>
      </w:docPartBody>
    </w:docPart>
    <w:docPart>
      <w:docPartPr>
        <w:name w:val="3F283EACE1D7F84B89D0A3D09B569C84"/>
        <w:category>
          <w:name w:val="General"/>
          <w:gallery w:val="placeholder"/>
        </w:category>
        <w:types>
          <w:type w:val="bbPlcHdr"/>
        </w:types>
        <w:behaviors>
          <w:behavior w:val="content"/>
        </w:behaviors>
        <w:guid w:val="{B8380691-3CF4-E94A-AB99-A1DE8D012913}"/>
      </w:docPartPr>
      <w:docPartBody>
        <w:p w:rsidR="006933FB" w:rsidRDefault="006933FB">
          <w:pPr>
            <w:pStyle w:val="3F283EACE1D7F84B89D0A3D09B569C84"/>
          </w:pPr>
          <w:r w:rsidRPr="00D81F05">
            <w:rPr>
              <w:rStyle w:val="PlaceholderText"/>
            </w:rPr>
            <w:t>Click or tap here to enter text.</w:t>
          </w:r>
        </w:p>
      </w:docPartBody>
    </w:docPart>
    <w:docPart>
      <w:docPartPr>
        <w:name w:val="56E036AB237EFB47B5BAC2CDF633359C"/>
        <w:category>
          <w:name w:val="General"/>
          <w:gallery w:val="placeholder"/>
        </w:category>
        <w:types>
          <w:type w:val="bbPlcHdr"/>
        </w:types>
        <w:behaviors>
          <w:behavior w:val="content"/>
        </w:behaviors>
        <w:guid w:val="{3A70492E-E478-B54A-B13E-19BFFC1054DD}"/>
      </w:docPartPr>
      <w:docPartBody>
        <w:p w:rsidR="006933FB" w:rsidRDefault="006933FB">
          <w:pPr>
            <w:pStyle w:val="56E036AB237EFB47B5BAC2CDF633359C"/>
          </w:pPr>
          <w:r w:rsidRPr="00D81F05">
            <w:rPr>
              <w:rStyle w:val="PlaceholderText"/>
            </w:rPr>
            <w:t>Click or tap here to enter text.</w:t>
          </w:r>
        </w:p>
      </w:docPartBody>
    </w:docPart>
    <w:docPart>
      <w:docPartPr>
        <w:name w:val="DDF59D5D284E4746AB0154936D5221F3"/>
        <w:category>
          <w:name w:val="General"/>
          <w:gallery w:val="placeholder"/>
        </w:category>
        <w:types>
          <w:type w:val="bbPlcHdr"/>
        </w:types>
        <w:behaviors>
          <w:behavior w:val="content"/>
        </w:behaviors>
        <w:guid w:val="{62253F2E-8B8A-9344-B2F4-4433A4A60490}"/>
      </w:docPartPr>
      <w:docPartBody>
        <w:p w:rsidR="006933FB" w:rsidRDefault="006933FB">
          <w:pPr>
            <w:pStyle w:val="DDF59D5D284E4746AB0154936D5221F3"/>
          </w:pPr>
          <w:r w:rsidRPr="00D81F05">
            <w:rPr>
              <w:rStyle w:val="PlaceholderText"/>
            </w:rPr>
            <w:t>Click or tap here to enter text.</w:t>
          </w:r>
        </w:p>
      </w:docPartBody>
    </w:docPart>
    <w:docPart>
      <w:docPartPr>
        <w:name w:val="DF2458DB3E709A489BEF49AF2739F850"/>
        <w:category>
          <w:name w:val="General"/>
          <w:gallery w:val="placeholder"/>
        </w:category>
        <w:types>
          <w:type w:val="bbPlcHdr"/>
        </w:types>
        <w:behaviors>
          <w:behavior w:val="content"/>
        </w:behaviors>
        <w:guid w:val="{2902FB03-006A-614B-B0A4-BED8641D6257}"/>
      </w:docPartPr>
      <w:docPartBody>
        <w:p w:rsidR="006933FB" w:rsidRDefault="006933FB">
          <w:pPr>
            <w:pStyle w:val="DF2458DB3E709A489BEF49AF2739F850"/>
          </w:pPr>
          <w:r w:rsidRPr="00D81F05">
            <w:rPr>
              <w:rStyle w:val="PlaceholderText"/>
            </w:rPr>
            <w:t>Click or tap here to enter text.</w:t>
          </w:r>
        </w:p>
      </w:docPartBody>
    </w:docPart>
    <w:docPart>
      <w:docPartPr>
        <w:name w:val="C6E2C9B120031342A840770D7F66E261"/>
        <w:category>
          <w:name w:val="General"/>
          <w:gallery w:val="placeholder"/>
        </w:category>
        <w:types>
          <w:type w:val="bbPlcHdr"/>
        </w:types>
        <w:behaviors>
          <w:behavior w:val="content"/>
        </w:behaviors>
        <w:guid w:val="{F66955E8-AFCD-514F-AF62-B37E0D37EDC0}"/>
      </w:docPartPr>
      <w:docPartBody>
        <w:p w:rsidR="006933FB" w:rsidRDefault="006933FB">
          <w:pPr>
            <w:pStyle w:val="C6E2C9B120031342A840770D7F66E261"/>
          </w:pPr>
          <w:r w:rsidRPr="00D81F05">
            <w:rPr>
              <w:rStyle w:val="PlaceholderText"/>
            </w:rPr>
            <w:t>Click or tap here to enter text.</w:t>
          </w:r>
        </w:p>
      </w:docPartBody>
    </w:docPart>
    <w:docPart>
      <w:docPartPr>
        <w:name w:val="43FDBC496783474C855BE5AD4617735E"/>
        <w:category>
          <w:name w:val="General"/>
          <w:gallery w:val="placeholder"/>
        </w:category>
        <w:types>
          <w:type w:val="bbPlcHdr"/>
        </w:types>
        <w:behaviors>
          <w:behavior w:val="content"/>
        </w:behaviors>
        <w:guid w:val="{8ADD562D-A025-9C43-AC5A-23E3E91FFDA6}"/>
      </w:docPartPr>
      <w:docPartBody>
        <w:p w:rsidR="006933FB" w:rsidRDefault="006933FB">
          <w:pPr>
            <w:pStyle w:val="43FDBC496783474C855BE5AD4617735E"/>
          </w:pPr>
          <w:r w:rsidRPr="00D81F05">
            <w:rPr>
              <w:rStyle w:val="PlaceholderText"/>
            </w:rPr>
            <w:t>Click or tap here to enter text.</w:t>
          </w:r>
        </w:p>
      </w:docPartBody>
    </w:docPart>
    <w:docPart>
      <w:docPartPr>
        <w:name w:val="75212E85619D45468DF1EDB3A323844C"/>
        <w:category>
          <w:name w:val="General"/>
          <w:gallery w:val="placeholder"/>
        </w:category>
        <w:types>
          <w:type w:val="bbPlcHdr"/>
        </w:types>
        <w:behaviors>
          <w:behavior w:val="content"/>
        </w:behaviors>
        <w:guid w:val="{A3354120-A9C8-7B4E-B902-51599825A645}"/>
      </w:docPartPr>
      <w:docPartBody>
        <w:p w:rsidR="006933FB" w:rsidRDefault="006933FB">
          <w:pPr>
            <w:pStyle w:val="75212E85619D45468DF1EDB3A323844C"/>
          </w:pPr>
          <w:r w:rsidRPr="00D81F05">
            <w:rPr>
              <w:rStyle w:val="PlaceholderText"/>
            </w:rPr>
            <w:t>Click or tap here to enter text.</w:t>
          </w:r>
        </w:p>
      </w:docPartBody>
    </w:docPart>
    <w:docPart>
      <w:docPartPr>
        <w:name w:val="EABE2CED1C1C4E44AD99B27FA4F3BC6A"/>
        <w:category>
          <w:name w:val="General"/>
          <w:gallery w:val="placeholder"/>
        </w:category>
        <w:types>
          <w:type w:val="bbPlcHdr"/>
        </w:types>
        <w:behaviors>
          <w:behavior w:val="content"/>
        </w:behaviors>
        <w:guid w:val="{7099CBAF-E63D-174B-AB51-E5C8E634271E}"/>
      </w:docPartPr>
      <w:docPartBody>
        <w:p w:rsidR="006933FB" w:rsidRDefault="006933FB">
          <w:pPr>
            <w:pStyle w:val="EABE2CED1C1C4E44AD99B27FA4F3BC6A"/>
          </w:pPr>
          <w:r w:rsidRPr="00D81F05">
            <w:rPr>
              <w:rStyle w:val="PlaceholderText"/>
            </w:rPr>
            <w:t>Click or tap here to enter text.</w:t>
          </w:r>
        </w:p>
      </w:docPartBody>
    </w:docPart>
    <w:docPart>
      <w:docPartPr>
        <w:name w:val="33C422EBCE2D0D4CBA0CFC71E5D3AA9F"/>
        <w:category>
          <w:name w:val="General"/>
          <w:gallery w:val="placeholder"/>
        </w:category>
        <w:types>
          <w:type w:val="bbPlcHdr"/>
        </w:types>
        <w:behaviors>
          <w:behavior w:val="content"/>
        </w:behaviors>
        <w:guid w:val="{E7681449-6325-5246-B304-1150B1544A1E}"/>
      </w:docPartPr>
      <w:docPartBody>
        <w:p w:rsidR="006933FB" w:rsidRDefault="006933FB">
          <w:pPr>
            <w:pStyle w:val="33C422EBCE2D0D4CBA0CFC71E5D3AA9F"/>
          </w:pPr>
          <w:r w:rsidRPr="00D81F05">
            <w:rPr>
              <w:rStyle w:val="PlaceholderText"/>
            </w:rPr>
            <w:t>Click or tap here to enter text.</w:t>
          </w:r>
        </w:p>
      </w:docPartBody>
    </w:docPart>
    <w:docPart>
      <w:docPartPr>
        <w:name w:val="DBF4463850BB414697EE5F4FBCCF1210"/>
        <w:category>
          <w:name w:val="General"/>
          <w:gallery w:val="placeholder"/>
        </w:category>
        <w:types>
          <w:type w:val="bbPlcHdr"/>
        </w:types>
        <w:behaviors>
          <w:behavior w:val="content"/>
        </w:behaviors>
        <w:guid w:val="{45C2FB66-0EDC-5D45-91D2-B5CD60726649}"/>
      </w:docPartPr>
      <w:docPartBody>
        <w:p w:rsidR="006933FB" w:rsidRDefault="006933FB">
          <w:pPr>
            <w:pStyle w:val="DBF4463850BB414697EE5F4FBCCF1210"/>
          </w:pPr>
          <w:r w:rsidRPr="00D81F05">
            <w:rPr>
              <w:rStyle w:val="PlaceholderText"/>
            </w:rPr>
            <w:t>Click or tap here to enter text.</w:t>
          </w:r>
        </w:p>
      </w:docPartBody>
    </w:docPart>
    <w:docPart>
      <w:docPartPr>
        <w:name w:val="375239D777540642B7A430CBB8C4421C"/>
        <w:category>
          <w:name w:val="General"/>
          <w:gallery w:val="placeholder"/>
        </w:category>
        <w:types>
          <w:type w:val="bbPlcHdr"/>
        </w:types>
        <w:behaviors>
          <w:behavior w:val="content"/>
        </w:behaviors>
        <w:guid w:val="{99093BE3-CE70-C74D-B5A9-549B197F3592}"/>
      </w:docPartPr>
      <w:docPartBody>
        <w:p w:rsidR="006933FB" w:rsidRDefault="006933FB">
          <w:pPr>
            <w:pStyle w:val="375239D777540642B7A430CBB8C4421C"/>
          </w:pPr>
          <w:r w:rsidRPr="00D81F05">
            <w:rPr>
              <w:rStyle w:val="PlaceholderText"/>
            </w:rPr>
            <w:t>Click or tap here to enter text.</w:t>
          </w:r>
        </w:p>
      </w:docPartBody>
    </w:docPart>
    <w:docPart>
      <w:docPartPr>
        <w:name w:val="3A54BD4D07E81B418625CAB15BA160BD"/>
        <w:category>
          <w:name w:val="General"/>
          <w:gallery w:val="placeholder"/>
        </w:category>
        <w:types>
          <w:type w:val="bbPlcHdr"/>
        </w:types>
        <w:behaviors>
          <w:behavior w:val="content"/>
        </w:behaviors>
        <w:guid w:val="{D9497E42-CE1B-B440-BDBC-785311C770B6}"/>
      </w:docPartPr>
      <w:docPartBody>
        <w:p w:rsidR="006933FB" w:rsidRDefault="006933FB">
          <w:pPr>
            <w:pStyle w:val="3A54BD4D07E81B418625CAB15BA160BD"/>
          </w:pPr>
          <w:r w:rsidRPr="00D81F05">
            <w:rPr>
              <w:rStyle w:val="PlaceholderText"/>
            </w:rPr>
            <w:t>Click or tap here to enter text.</w:t>
          </w:r>
        </w:p>
      </w:docPartBody>
    </w:docPart>
    <w:docPart>
      <w:docPartPr>
        <w:name w:val="EBBC90ADE1F9764A849F03351CC7E26B"/>
        <w:category>
          <w:name w:val="General"/>
          <w:gallery w:val="placeholder"/>
        </w:category>
        <w:types>
          <w:type w:val="bbPlcHdr"/>
        </w:types>
        <w:behaviors>
          <w:behavior w:val="content"/>
        </w:behaviors>
        <w:guid w:val="{23FCFF04-F7A9-C848-8D87-9345C92A0FE5}"/>
      </w:docPartPr>
      <w:docPartBody>
        <w:p w:rsidR="006933FB" w:rsidRDefault="006933FB">
          <w:pPr>
            <w:pStyle w:val="EBBC90ADE1F9764A849F03351CC7E26B"/>
          </w:pPr>
          <w:r w:rsidRPr="00D81F05">
            <w:rPr>
              <w:rStyle w:val="PlaceholderText"/>
            </w:rPr>
            <w:t>Click or tap here to enter text.</w:t>
          </w:r>
        </w:p>
      </w:docPartBody>
    </w:docPart>
    <w:docPart>
      <w:docPartPr>
        <w:name w:val="17F74E917A069B4DB643F90840C44DFC"/>
        <w:category>
          <w:name w:val="General"/>
          <w:gallery w:val="placeholder"/>
        </w:category>
        <w:types>
          <w:type w:val="bbPlcHdr"/>
        </w:types>
        <w:behaviors>
          <w:behavior w:val="content"/>
        </w:behaviors>
        <w:guid w:val="{667AB2A7-2096-9D45-A587-56A7594F4B0B}"/>
      </w:docPartPr>
      <w:docPartBody>
        <w:p w:rsidR="006933FB" w:rsidRDefault="006933FB">
          <w:pPr>
            <w:pStyle w:val="17F74E917A069B4DB643F90840C44DFC"/>
          </w:pPr>
          <w:r w:rsidRPr="00D81F05">
            <w:rPr>
              <w:rStyle w:val="PlaceholderText"/>
            </w:rPr>
            <w:t>Click or tap here to enter text.</w:t>
          </w:r>
        </w:p>
      </w:docPartBody>
    </w:docPart>
    <w:docPart>
      <w:docPartPr>
        <w:name w:val="73F589C5B791F5408DB448E5E8337605"/>
        <w:category>
          <w:name w:val="General"/>
          <w:gallery w:val="placeholder"/>
        </w:category>
        <w:types>
          <w:type w:val="bbPlcHdr"/>
        </w:types>
        <w:behaviors>
          <w:behavior w:val="content"/>
        </w:behaviors>
        <w:guid w:val="{45ECD72B-2247-4847-9E2C-F3C4E08F72F1}"/>
      </w:docPartPr>
      <w:docPartBody>
        <w:p w:rsidR="006933FB" w:rsidRDefault="006933FB">
          <w:pPr>
            <w:pStyle w:val="73F589C5B791F5408DB448E5E8337605"/>
          </w:pPr>
          <w:r w:rsidRPr="00D81F05">
            <w:rPr>
              <w:rStyle w:val="PlaceholderText"/>
            </w:rPr>
            <w:t>Click or tap here to enter text.</w:t>
          </w:r>
        </w:p>
      </w:docPartBody>
    </w:docPart>
    <w:docPart>
      <w:docPartPr>
        <w:name w:val="2794215BEE217140AB9F183849F7EA69"/>
        <w:category>
          <w:name w:val="General"/>
          <w:gallery w:val="placeholder"/>
        </w:category>
        <w:types>
          <w:type w:val="bbPlcHdr"/>
        </w:types>
        <w:behaviors>
          <w:behavior w:val="content"/>
        </w:behaviors>
        <w:guid w:val="{B5D9C97F-5CE8-EB49-BE01-7BC1E013C4A7}"/>
      </w:docPartPr>
      <w:docPartBody>
        <w:p w:rsidR="006933FB" w:rsidRDefault="006933FB">
          <w:pPr>
            <w:pStyle w:val="2794215BEE217140AB9F183849F7EA69"/>
          </w:pPr>
          <w:r w:rsidRPr="00D81F05">
            <w:rPr>
              <w:rStyle w:val="PlaceholderText"/>
            </w:rPr>
            <w:t>Click or tap here to enter text.</w:t>
          </w:r>
        </w:p>
      </w:docPartBody>
    </w:docPart>
    <w:docPart>
      <w:docPartPr>
        <w:name w:val="A77124197CC33F44B320AD74147C960D"/>
        <w:category>
          <w:name w:val="General"/>
          <w:gallery w:val="placeholder"/>
        </w:category>
        <w:types>
          <w:type w:val="bbPlcHdr"/>
        </w:types>
        <w:behaviors>
          <w:behavior w:val="content"/>
        </w:behaviors>
        <w:guid w:val="{888F4A3C-6639-9749-92D8-618997723965}"/>
      </w:docPartPr>
      <w:docPartBody>
        <w:p w:rsidR="006933FB" w:rsidRDefault="006933FB">
          <w:pPr>
            <w:pStyle w:val="A77124197CC33F44B320AD74147C960D"/>
          </w:pPr>
          <w:r w:rsidRPr="00D81F05">
            <w:rPr>
              <w:rStyle w:val="PlaceholderText"/>
            </w:rPr>
            <w:t>Click or tap here to enter text.</w:t>
          </w:r>
        </w:p>
      </w:docPartBody>
    </w:docPart>
    <w:docPart>
      <w:docPartPr>
        <w:name w:val="4EFCB93CF60CD9479A51E3AC740B5A0D"/>
        <w:category>
          <w:name w:val="General"/>
          <w:gallery w:val="placeholder"/>
        </w:category>
        <w:types>
          <w:type w:val="bbPlcHdr"/>
        </w:types>
        <w:behaviors>
          <w:behavior w:val="content"/>
        </w:behaviors>
        <w:guid w:val="{FCA0350B-2B1F-2C41-9304-B9A44103F511}"/>
      </w:docPartPr>
      <w:docPartBody>
        <w:p w:rsidR="006933FB" w:rsidRDefault="006933FB">
          <w:pPr>
            <w:pStyle w:val="4EFCB93CF60CD9479A51E3AC740B5A0D"/>
          </w:pPr>
          <w:r w:rsidRPr="00D81F05">
            <w:rPr>
              <w:rStyle w:val="PlaceholderText"/>
            </w:rPr>
            <w:t>Click or tap here to enter text.</w:t>
          </w:r>
        </w:p>
      </w:docPartBody>
    </w:docPart>
    <w:docPart>
      <w:docPartPr>
        <w:name w:val="C100A37AD9C88545B0BA1002AC6BB6A8"/>
        <w:category>
          <w:name w:val="General"/>
          <w:gallery w:val="placeholder"/>
        </w:category>
        <w:types>
          <w:type w:val="bbPlcHdr"/>
        </w:types>
        <w:behaviors>
          <w:behavior w:val="content"/>
        </w:behaviors>
        <w:guid w:val="{C0630855-30BF-324A-B7C2-7A41A5D9A9CB}"/>
      </w:docPartPr>
      <w:docPartBody>
        <w:p w:rsidR="006933FB" w:rsidRDefault="006933FB">
          <w:pPr>
            <w:pStyle w:val="C100A37AD9C88545B0BA1002AC6BB6A8"/>
          </w:pPr>
          <w:r w:rsidRPr="00D81F05">
            <w:rPr>
              <w:rStyle w:val="PlaceholderText"/>
            </w:rPr>
            <w:t>Click or tap here to enter text.</w:t>
          </w:r>
        </w:p>
      </w:docPartBody>
    </w:docPart>
    <w:docPart>
      <w:docPartPr>
        <w:name w:val="2CBC07A179F88F46BE8DC884B632F307"/>
        <w:category>
          <w:name w:val="General"/>
          <w:gallery w:val="placeholder"/>
        </w:category>
        <w:types>
          <w:type w:val="bbPlcHdr"/>
        </w:types>
        <w:behaviors>
          <w:behavior w:val="content"/>
        </w:behaviors>
        <w:guid w:val="{806A458B-A415-EB44-93B5-B3EC67B5F8DF}"/>
      </w:docPartPr>
      <w:docPartBody>
        <w:p w:rsidR="006933FB" w:rsidRDefault="006933FB">
          <w:pPr>
            <w:pStyle w:val="2CBC07A179F88F46BE8DC884B632F307"/>
          </w:pPr>
          <w:r w:rsidRPr="00D81F05">
            <w:rPr>
              <w:rStyle w:val="PlaceholderText"/>
            </w:rPr>
            <w:t>Click or tap here to enter text.</w:t>
          </w:r>
        </w:p>
      </w:docPartBody>
    </w:docPart>
    <w:docPart>
      <w:docPartPr>
        <w:name w:val="B63D4A5098CB9941A895D0347F2636D4"/>
        <w:category>
          <w:name w:val="General"/>
          <w:gallery w:val="placeholder"/>
        </w:category>
        <w:types>
          <w:type w:val="bbPlcHdr"/>
        </w:types>
        <w:behaviors>
          <w:behavior w:val="content"/>
        </w:behaviors>
        <w:guid w:val="{FF15C145-5220-464E-BBF7-7F7DF56CFCF8}"/>
      </w:docPartPr>
      <w:docPartBody>
        <w:p w:rsidR="006933FB" w:rsidRDefault="006933FB">
          <w:pPr>
            <w:pStyle w:val="B63D4A5098CB9941A895D0347F2636D4"/>
          </w:pPr>
          <w:r w:rsidRPr="00D81F05">
            <w:rPr>
              <w:rStyle w:val="PlaceholderText"/>
            </w:rPr>
            <w:t>Click or tap here to enter text.</w:t>
          </w:r>
        </w:p>
      </w:docPartBody>
    </w:docPart>
    <w:docPart>
      <w:docPartPr>
        <w:name w:val="B1538EF77E6459448977AB5FDBB00057"/>
        <w:category>
          <w:name w:val="General"/>
          <w:gallery w:val="placeholder"/>
        </w:category>
        <w:types>
          <w:type w:val="bbPlcHdr"/>
        </w:types>
        <w:behaviors>
          <w:behavior w:val="content"/>
        </w:behaviors>
        <w:guid w:val="{D374D75A-D000-2A45-B085-3F8F0190C5C7}"/>
      </w:docPartPr>
      <w:docPartBody>
        <w:p w:rsidR="006933FB" w:rsidRDefault="006933FB">
          <w:pPr>
            <w:pStyle w:val="B1538EF77E6459448977AB5FDBB00057"/>
          </w:pPr>
          <w:r w:rsidRPr="00D81F05">
            <w:rPr>
              <w:rStyle w:val="PlaceholderText"/>
            </w:rPr>
            <w:t>Click or tap here to enter text.</w:t>
          </w:r>
        </w:p>
      </w:docPartBody>
    </w:docPart>
    <w:docPart>
      <w:docPartPr>
        <w:name w:val="86053DAC63FD154E86E63CFA5DB35F23"/>
        <w:category>
          <w:name w:val="General"/>
          <w:gallery w:val="placeholder"/>
        </w:category>
        <w:types>
          <w:type w:val="bbPlcHdr"/>
        </w:types>
        <w:behaviors>
          <w:behavior w:val="content"/>
        </w:behaviors>
        <w:guid w:val="{B2E27702-8136-D14C-BD2D-039FAC2E4416}"/>
      </w:docPartPr>
      <w:docPartBody>
        <w:p w:rsidR="006933FB" w:rsidRDefault="006933FB">
          <w:pPr>
            <w:pStyle w:val="86053DAC63FD154E86E63CFA5DB35F23"/>
          </w:pPr>
          <w:r w:rsidRPr="00D81F05">
            <w:rPr>
              <w:rStyle w:val="PlaceholderText"/>
            </w:rPr>
            <w:t>Click or tap here to enter text.</w:t>
          </w:r>
        </w:p>
      </w:docPartBody>
    </w:docPart>
    <w:docPart>
      <w:docPartPr>
        <w:name w:val="57B10FBB33A7E84587E506EB45294EA6"/>
        <w:category>
          <w:name w:val="General"/>
          <w:gallery w:val="placeholder"/>
        </w:category>
        <w:types>
          <w:type w:val="bbPlcHdr"/>
        </w:types>
        <w:behaviors>
          <w:behavior w:val="content"/>
        </w:behaviors>
        <w:guid w:val="{854E806C-D26F-064A-8020-E6A0289CF0FE}"/>
      </w:docPartPr>
      <w:docPartBody>
        <w:p w:rsidR="006933FB" w:rsidRDefault="006933FB">
          <w:pPr>
            <w:pStyle w:val="57B10FBB33A7E84587E506EB45294EA6"/>
          </w:pPr>
          <w:r w:rsidRPr="00D81F05">
            <w:rPr>
              <w:rStyle w:val="PlaceholderText"/>
            </w:rPr>
            <w:t>Click or tap here to enter text.</w:t>
          </w:r>
        </w:p>
      </w:docPartBody>
    </w:docPart>
    <w:docPart>
      <w:docPartPr>
        <w:name w:val="09C8E345C2B54F4FA61EE176D8A36CA2"/>
        <w:category>
          <w:name w:val="General"/>
          <w:gallery w:val="placeholder"/>
        </w:category>
        <w:types>
          <w:type w:val="bbPlcHdr"/>
        </w:types>
        <w:behaviors>
          <w:behavior w:val="content"/>
        </w:behaviors>
        <w:guid w:val="{BA443F5F-E473-F14E-A30A-B02D25EFF1CA}"/>
      </w:docPartPr>
      <w:docPartBody>
        <w:p w:rsidR="006933FB" w:rsidRDefault="006933FB">
          <w:pPr>
            <w:pStyle w:val="09C8E345C2B54F4FA61EE176D8A36CA2"/>
          </w:pPr>
          <w:r w:rsidRPr="00CC0353">
            <w:rPr>
              <w:rStyle w:val="PlaceholderText"/>
            </w:rPr>
            <w:t>Choose an item.</w:t>
          </w:r>
        </w:p>
      </w:docPartBody>
    </w:docPart>
    <w:docPart>
      <w:docPartPr>
        <w:name w:val="450C19B47294F44F9A1443AA5F9F70EB"/>
        <w:category>
          <w:name w:val="General"/>
          <w:gallery w:val="placeholder"/>
        </w:category>
        <w:types>
          <w:type w:val="bbPlcHdr"/>
        </w:types>
        <w:behaviors>
          <w:behavior w:val="content"/>
        </w:behaviors>
        <w:guid w:val="{3B3D7018-587F-2540-883E-2C96E26B7AD9}"/>
      </w:docPartPr>
      <w:docPartBody>
        <w:p w:rsidR="006933FB" w:rsidRDefault="006933FB">
          <w:pPr>
            <w:pStyle w:val="450C19B47294F44F9A1443AA5F9F70EB"/>
          </w:pPr>
          <w:r w:rsidRPr="00D81F05">
            <w:rPr>
              <w:rStyle w:val="PlaceholderText"/>
            </w:rPr>
            <w:t>Click or tap here to enter text.</w:t>
          </w:r>
        </w:p>
      </w:docPartBody>
    </w:docPart>
    <w:docPart>
      <w:docPartPr>
        <w:name w:val="CE901BB64811A24397D8C4971CA06E94"/>
        <w:category>
          <w:name w:val="General"/>
          <w:gallery w:val="placeholder"/>
        </w:category>
        <w:types>
          <w:type w:val="bbPlcHdr"/>
        </w:types>
        <w:behaviors>
          <w:behavior w:val="content"/>
        </w:behaviors>
        <w:guid w:val="{C9002FE0-78EF-1D45-B3B3-83A7B2A5639B}"/>
      </w:docPartPr>
      <w:docPartBody>
        <w:p w:rsidR="006933FB" w:rsidRDefault="006933FB">
          <w:pPr>
            <w:pStyle w:val="CE901BB64811A24397D8C4971CA06E94"/>
          </w:pPr>
          <w:r w:rsidRPr="00D81F05">
            <w:rPr>
              <w:rStyle w:val="PlaceholderText"/>
            </w:rPr>
            <w:t>Click or tap here to enter text.</w:t>
          </w:r>
        </w:p>
      </w:docPartBody>
    </w:docPart>
    <w:docPart>
      <w:docPartPr>
        <w:name w:val="40A11A0AC7211048A1CC18EEEA177876"/>
        <w:category>
          <w:name w:val="General"/>
          <w:gallery w:val="placeholder"/>
        </w:category>
        <w:types>
          <w:type w:val="bbPlcHdr"/>
        </w:types>
        <w:behaviors>
          <w:behavior w:val="content"/>
        </w:behaviors>
        <w:guid w:val="{BEB2A078-F0E3-0C4D-A4A9-B21CC3BE0934}"/>
      </w:docPartPr>
      <w:docPartBody>
        <w:p w:rsidR="006933FB" w:rsidRDefault="006933FB">
          <w:pPr>
            <w:pStyle w:val="40A11A0AC7211048A1CC18EEEA177876"/>
          </w:pPr>
          <w:r w:rsidRPr="00D81F05">
            <w:rPr>
              <w:rStyle w:val="PlaceholderText"/>
            </w:rPr>
            <w:t>Click or tap here to enter text.</w:t>
          </w:r>
        </w:p>
      </w:docPartBody>
    </w:docPart>
    <w:docPart>
      <w:docPartPr>
        <w:name w:val="FA2D63A5ABBD9542AF1F266CBF2E126D"/>
        <w:category>
          <w:name w:val="General"/>
          <w:gallery w:val="placeholder"/>
        </w:category>
        <w:types>
          <w:type w:val="bbPlcHdr"/>
        </w:types>
        <w:behaviors>
          <w:behavior w:val="content"/>
        </w:behaviors>
        <w:guid w:val="{FF505906-F73C-FE46-82C7-C18CBF1F7319}"/>
      </w:docPartPr>
      <w:docPartBody>
        <w:p w:rsidR="006933FB" w:rsidRDefault="006933FB">
          <w:pPr>
            <w:pStyle w:val="FA2D63A5ABBD9542AF1F266CBF2E126D"/>
          </w:pPr>
          <w:r w:rsidRPr="00D81F05">
            <w:rPr>
              <w:rStyle w:val="PlaceholderText"/>
            </w:rPr>
            <w:t>Click or tap here to enter text.</w:t>
          </w:r>
        </w:p>
      </w:docPartBody>
    </w:docPart>
    <w:docPart>
      <w:docPartPr>
        <w:name w:val="8909E0952D43BC47851B2100BC4426D2"/>
        <w:category>
          <w:name w:val="General"/>
          <w:gallery w:val="placeholder"/>
        </w:category>
        <w:types>
          <w:type w:val="bbPlcHdr"/>
        </w:types>
        <w:behaviors>
          <w:behavior w:val="content"/>
        </w:behaviors>
        <w:guid w:val="{89772F48-F2CB-B24D-ACC8-EFFF3DF5B472}"/>
      </w:docPartPr>
      <w:docPartBody>
        <w:p w:rsidR="006933FB" w:rsidRDefault="006933FB">
          <w:pPr>
            <w:pStyle w:val="8909E0952D43BC47851B2100BC4426D2"/>
          </w:pPr>
          <w:r w:rsidRPr="00753C2E">
            <w:rPr>
              <w:rStyle w:val="PlaceholderText"/>
            </w:rPr>
            <w:t>Choose an item.</w:t>
          </w:r>
        </w:p>
      </w:docPartBody>
    </w:docPart>
    <w:docPart>
      <w:docPartPr>
        <w:name w:val="E27C74C965F53E4A86F8D19228946CC7"/>
        <w:category>
          <w:name w:val="General"/>
          <w:gallery w:val="placeholder"/>
        </w:category>
        <w:types>
          <w:type w:val="bbPlcHdr"/>
        </w:types>
        <w:behaviors>
          <w:behavior w:val="content"/>
        </w:behaviors>
        <w:guid w:val="{D875D606-56F4-764B-9A5F-D03AEC34D6BC}"/>
      </w:docPartPr>
      <w:docPartBody>
        <w:p w:rsidR="006933FB" w:rsidRDefault="006933FB">
          <w:pPr>
            <w:pStyle w:val="E27C74C965F53E4A86F8D19228946CC7"/>
          </w:pPr>
          <w:r w:rsidRPr="00753C2E">
            <w:rPr>
              <w:rStyle w:val="PlaceholderText"/>
            </w:rPr>
            <w:t>Choose an item.</w:t>
          </w:r>
        </w:p>
      </w:docPartBody>
    </w:docPart>
    <w:docPart>
      <w:docPartPr>
        <w:name w:val="EEA9C9E8EA388544BAC1A4D6379348C7"/>
        <w:category>
          <w:name w:val="General"/>
          <w:gallery w:val="placeholder"/>
        </w:category>
        <w:types>
          <w:type w:val="bbPlcHdr"/>
        </w:types>
        <w:behaviors>
          <w:behavior w:val="content"/>
        </w:behaviors>
        <w:guid w:val="{86AF4ECF-D1FA-C646-BFF9-C52E8569D56B}"/>
      </w:docPartPr>
      <w:docPartBody>
        <w:p w:rsidR="006933FB" w:rsidRDefault="006933FB">
          <w:pPr>
            <w:pStyle w:val="EEA9C9E8EA388544BAC1A4D6379348C7"/>
          </w:pPr>
          <w:r w:rsidRPr="00D81F05">
            <w:rPr>
              <w:rStyle w:val="PlaceholderText"/>
            </w:rPr>
            <w:t>Click or tap here to enter text.</w:t>
          </w:r>
        </w:p>
      </w:docPartBody>
    </w:docPart>
    <w:docPart>
      <w:docPartPr>
        <w:name w:val="21849F5A6D860342822814AEA7AA14D8"/>
        <w:category>
          <w:name w:val="General"/>
          <w:gallery w:val="placeholder"/>
        </w:category>
        <w:types>
          <w:type w:val="bbPlcHdr"/>
        </w:types>
        <w:behaviors>
          <w:behavior w:val="content"/>
        </w:behaviors>
        <w:guid w:val="{429F8573-367B-674D-B1AD-5A4B855FED99}"/>
      </w:docPartPr>
      <w:docPartBody>
        <w:p w:rsidR="006933FB" w:rsidRDefault="006933FB">
          <w:pPr>
            <w:pStyle w:val="21849F5A6D860342822814AEA7AA14D8"/>
          </w:pPr>
          <w:r w:rsidRPr="00D81F05">
            <w:rPr>
              <w:rStyle w:val="PlaceholderText"/>
            </w:rPr>
            <w:t>Click or tap here to enter text.</w:t>
          </w:r>
        </w:p>
      </w:docPartBody>
    </w:docPart>
    <w:docPart>
      <w:docPartPr>
        <w:name w:val="ABE1CFF165D89C4B84D0B14864488096"/>
        <w:category>
          <w:name w:val="General"/>
          <w:gallery w:val="placeholder"/>
        </w:category>
        <w:types>
          <w:type w:val="bbPlcHdr"/>
        </w:types>
        <w:behaviors>
          <w:behavior w:val="content"/>
        </w:behaviors>
        <w:guid w:val="{63C491BC-DA0B-D844-8E1C-762DDD208B32}"/>
      </w:docPartPr>
      <w:docPartBody>
        <w:p w:rsidR="006933FB" w:rsidRDefault="006933FB">
          <w:pPr>
            <w:pStyle w:val="ABE1CFF165D89C4B84D0B14864488096"/>
          </w:pPr>
          <w:r w:rsidRPr="00D81F05">
            <w:rPr>
              <w:rStyle w:val="PlaceholderText"/>
            </w:rPr>
            <w:t>Click or tap here to enter text.</w:t>
          </w:r>
        </w:p>
      </w:docPartBody>
    </w:docPart>
    <w:docPart>
      <w:docPartPr>
        <w:name w:val="D7146D0A6A67264389E8D8072C9AC6F9"/>
        <w:category>
          <w:name w:val="General"/>
          <w:gallery w:val="placeholder"/>
        </w:category>
        <w:types>
          <w:type w:val="bbPlcHdr"/>
        </w:types>
        <w:behaviors>
          <w:behavior w:val="content"/>
        </w:behaviors>
        <w:guid w:val="{29894123-5FAC-1B47-9F77-AAAEEA7638F3}"/>
      </w:docPartPr>
      <w:docPartBody>
        <w:p w:rsidR="006933FB" w:rsidRDefault="006933FB">
          <w:pPr>
            <w:pStyle w:val="D7146D0A6A67264389E8D8072C9AC6F9"/>
          </w:pPr>
          <w:r w:rsidRPr="00D81F05">
            <w:rPr>
              <w:rStyle w:val="PlaceholderText"/>
            </w:rPr>
            <w:t>Click or tap here to enter text.</w:t>
          </w:r>
        </w:p>
      </w:docPartBody>
    </w:docPart>
    <w:docPart>
      <w:docPartPr>
        <w:name w:val="0CD5B5532F8EAA4894DA09F82FCEA27F"/>
        <w:category>
          <w:name w:val="General"/>
          <w:gallery w:val="placeholder"/>
        </w:category>
        <w:types>
          <w:type w:val="bbPlcHdr"/>
        </w:types>
        <w:behaviors>
          <w:behavior w:val="content"/>
        </w:behaviors>
        <w:guid w:val="{D866E544-812F-B149-8188-784D1E7C7857}"/>
      </w:docPartPr>
      <w:docPartBody>
        <w:p w:rsidR="006933FB" w:rsidRDefault="006933FB">
          <w:pPr>
            <w:pStyle w:val="0CD5B5532F8EAA4894DA09F82FCEA27F"/>
          </w:pPr>
          <w:r w:rsidRPr="00D81F05">
            <w:rPr>
              <w:rStyle w:val="PlaceholderText"/>
            </w:rPr>
            <w:t>Click or tap here to enter text.</w:t>
          </w:r>
        </w:p>
      </w:docPartBody>
    </w:docPart>
    <w:docPart>
      <w:docPartPr>
        <w:name w:val="B33F9AD61192BF419E20CA6302FEA7FA"/>
        <w:category>
          <w:name w:val="General"/>
          <w:gallery w:val="placeholder"/>
        </w:category>
        <w:types>
          <w:type w:val="bbPlcHdr"/>
        </w:types>
        <w:behaviors>
          <w:behavior w:val="content"/>
        </w:behaviors>
        <w:guid w:val="{A9A3879E-209B-2949-8612-E43166B2C03E}"/>
      </w:docPartPr>
      <w:docPartBody>
        <w:p w:rsidR="006933FB" w:rsidRDefault="006933FB">
          <w:pPr>
            <w:pStyle w:val="B33F9AD61192BF419E20CA6302FEA7FA"/>
          </w:pPr>
          <w:r w:rsidRPr="00D81F05">
            <w:rPr>
              <w:rStyle w:val="PlaceholderText"/>
            </w:rPr>
            <w:t>Click or tap here to enter text.</w:t>
          </w:r>
        </w:p>
      </w:docPartBody>
    </w:docPart>
    <w:docPart>
      <w:docPartPr>
        <w:name w:val="E64CB456DBE0054C98569E85944F8FF6"/>
        <w:category>
          <w:name w:val="General"/>
          <w:gallery w:val="placeholder"/>
        </w:category>
        <w:types>
          <w:type w:val="bbPlcHdr"/>
        </w:types>
        <w:behaviors>
          <w:behavior w:val="content"/>
        </w:behaviors>
        <w:guid w:val="{67A717BF-4EAF-374C-A786-ACE8054850AF}"/>
      </w:docPartPr>
      <w:docPartBody>
        <w:p w:rsidR="006933FB" w:rsidRDefault="006933FB">
          <w:pPr>
            <w:pStyle w:val="E64CB456DBE0054C98569E85944F8FF6"/>
          </w:pPr>
          <w:r w:rsidRPr="00D81F05">
            <w:rPr>
              <w:rStyle w:val="PlaceholderText"/>
            </w:rPr>
            <w:t>Click or tap here to enter text.</w:t>
          </w:r>
        </w:p>
      </w:docPartBody>
    </w:docPart>
    <w:docPart>
      <w:docPartPr>
        <w:name w:val="F7BAE0BDC435FE418FD888D9678AAEF4"/>
        <w:category>
          <w:name w:val="General"/>
          <w:gallery w:val="placeholder"/>
        </w:category>
        <w:types>
          <w:type w:val="bbPlcHdr"/>
        </w:types>
        <w:behaviors>
          <w:behavior w:val="content"/>
        </w:behaviors>
        <w:guid w:val="{DB343D95-E907-3E40-9C18-E83C82C289E4}"/>
      </w:docPartPr>
      <w:docPartBody>
        <w:p w:rsidR="006933FB" w:rsidRDefault="006933FB">
          <w:pPr>
            <w:pStyle w:val="F7BAE0BDC435FE418FD888D9678AAEF4"/>
          </w:pPr>
          <w:r w:rsidRPr="00D81F05">
            <w:rPr>
              <w:rStyle w:val="PlaceholderText"/>
            </w:rPr>
            <w:t>Click or tap here to enter text.</w:t>
          </w:r>
        </w:p>
      </w:docPartBody>
    </w:docPart>
    <w:docPart>
      <w:docPartPr>
        <w:name w:val="3613DC53BEABB247884A65A150EBEF88"/>
        <w:category>
          <w:name w:val="General"/>
          <w:gallery w:val="placeholder"/>
        </w:category>
        <w:types>
          <w:type w:val="bbPlcHdr"/>
        </w:types>
        <w:behaviors>
          <w:behavior w:val="content"/>
        </w:behaviors>
        <w:guid w:val="{E2A16D34-17CF-194B-9587-03BA6FCFA460}"/>
      </w:docPartPr>
      <w:docPartBody>
        <w:p w:rsidR="006933FB" w:rsidRDefault="006933FB">
          <w:pPr>
            <w:pStyle w:val="3613DC53BEABB247884A65A150EBEF88"/>
          </w:pPr>
          <w:r w:rsidRPr="00D81F05">
            <w:rPr>
              <w:rStyle w:val="PlaceholderText"/>
            </w:rPr>
            <w:t>Click or tap here to enter text.</w:t>
          </w:r>
        </w:p>
      </w:docPartBody>
    </w:docPart>
    <w:docPart>
      <w:docPartPr>
        <w:name w:val="6CE615F23364694786F81CCE9F76365D"/>
        <w:category>
          <w:name w:val="General"/>
          <w:gallery w:val="placeholder"/>
        </w:category>
        <w:types>
          <w:type w:val="bbPlcHdr"/>
        </w:types>
        <w:behaviors>
          <w:behavior w:val="content"/>
        </w:behaviors>
        <w:guid w:val="{520A8869-13E7-3E45-8C32-5FACAB0E6E89}"/>
      </w:docPartPr>
      <w:docPartBody>
        <w:p w:rsidR="006933FB" w:rsidRDefault="006933FB">
          <w:pPr>
            <w:pStyle w:val="6CE615F23364694786F81CCE9F76365D"/>
          </w:pPr>
          <w:r w:rsidRPr="00D81F05">
            <w:rPr>
              <w:rStyle w:val="PlaceholderText"/>
            </w:rPr>
            <w:t>Click or tap here to enter text.</w:t>
          </w:r>
        </w:p>
      </w:docPartBody>
    </w:docPart>
    <w:docPart>
      <w:docPartPr>
        <w:name w:val="9F7C8FF30EE34E499B81348A7BD392DB"/>
        <w:category>
          <w:name w:val="General"/>
          <w:gallery w:val="placeholder"/>
        </w:category>
        <w:types>
          <w:type w:val="bbPlcHdr"/>
        </w:types>
        <w:behaviors>
          <w:behavior w:val="content"/>
        </w:behaviors>
        <w:guid w:val="{11AED35A-568D-8F4B-9E64-CBFA2EF101EF}"/>
      </w:docPartPr>
      <w:docPartBody>
        <w:p w:rsidR="006933FB" w:rsidRDefault="006933FB">
          <w:pPr>
            <w:pStyle w:val="9F7C8FF30EE34E499B81348A7BD392DB"/>
          </w:pPr>
          <w:r w:rsidRPr="00D81F05">
            <w:rPr>
              <w:rStyle w:val="PlaceholderText"/>
            </w:rPr>
            <w:t>Click or tap here to enter text.</w:t>
          </w:r>
        </w:p>
      </w:docPartBody>
    </w:docPart>
    <w:docPart>
      <w:docPartPr>
        <w:name w:val="1421F1E0B0E5D94EB0945B40694EA58B"/>
        <w:category>
          <w:name w:val="General"/>
          <w:gallery w:val="placeholder"/>
        </w:category>
        <w:types>
          <w:type w:val="bbPlcHdr"/>
        </w:types>
        <w:behaviors>
          <w:behavior w:val="content"/>
        </w:behaviors>
        <w:guid w:val="{A92A9EDA-E0BD-CC40-B402-9792709DD282}"/>
      </w:docPartPr>
      <w:docPartBody>
        <w:p w:rsidR="006933FB" w:rsidRDefault="006933FB">
          <w:pPr>
            <w:pStyle w:val="1421F1E0B0E5D94EB0945B40694EA58B"/>
          </w:pPr>
          <w:r w:rsidRPr="00D81F05">
            <w:rPr>
              <w:rStyle w:val="PlaceholderText"/>
            </w:rPr>
            <w:t>Click or tap here to enter text.</w:t>
          </w:r>
        </w:p>
      </w:docPartBody>
    </w:docPart>
    <w:docPart>
      <w:docPartPr>
        <w:name w:val="CCD82D5DBF263245BC785E8E1732F11E"/>
        <w:category>
          <w:name w:val="General"/>
          <w:gallery w:val="placeholder"/>
        </w:category>
        <w:types>
          <w:type w:val="bbPlcHdr"/>
        </w:types>
        <w:behaviors>
          <w:behavior w:val="content"/>
        </w:behaviors>
        <w:guid w:val="{8B235999-C1CF-A647-A89E-2355B7C62458}"/>
      </w:docPartPr>
      <w:docPartBody>
        <w:p w:rsidR="006933FB" w:rsidRDefault="006933FB">
          <w:pPr>
            <w:pStyle w:val="CCD82D5DBF263245BC785E8E1732F11E"/>
          </w:pPr>
          <w:r w:rsidRPr="00D81F05">
            <w:rPr>
              <w:rStyle w:val="PlaceholderText"/>
            </w:rPr>
            <w:t>Click or tap here to enter text.</w:t>
          </w:r>
        </w:p>
      </w:docPartBody>
    </w:docPart>
    <w:docPart>
      <w:docPartPr>
        <w:name w:val="130F266C22FFC54D81B967765C8935C1"/>
        <w:category>
          <w:name w:val="General"/>
          <w:gallery w:val="placeholder"/>
        </w:category>
        <w:types>
          <w:type w:val="bbPlcHdr"/>
        </w:types>
        <w:behaviors>
          <w:behavior w:val="content"/>
        </w:behaviors>
        <w:guid w:val="{0485C361-8443-4D42-9852-87512FF870BF}"/>
      </w:docPartPr>
      <w:docPartBody>
        <w:p w:rsidR="006933FB" w:rsidRDefault="006933FB">
          <w:pPr>
            <w:pStyle w:val="130F266C22FFC54D81B967765C8935C1"/>
          </w:pPr>
          <w:r w:rsidRPr="00D81F05">
            <w:rPr>
              <w:rStyle w:val="PlaceholderText"/>
            </w:rPr>
            <w:t>Click or tap here to enter text.</w:t>
          </w:r>
        </w:p>
      </w:docPartBody>
    </w:docPart>
    <w:docPart>
      <w:docPartPr>
        <w:name w:val="098053DA3E76544B9612D202B11F98F2"/>
        <w:category>
          <w:name w:val="General"/>
          <w:gallery w:val="placeholder"/>
        </w:category>
        <w:types>
          <w:type w:val="bbPlcHdr"/>
        </w:types>
        <w:behaviors>
          <w:behavior w:val="content"/>
        </w:behaviors>
        <w:guid w:val="{CA06BF3C-8EF5-E449-B36F-B06508528795}"/>
      </w:docPartPr>
      <w:docPartBody>
        <w:p w:rsidR="006933FB" w:rsidRDefault="006933FB">
          <w:pPr>
            <w:pStyle w:val="098053DA3E76544B9612D202B11F98F2"/>
          </w:pPr>
          <w:r w:rsidRPr="00D81F05">
            <w:rPr>
              <w:rStyle w:val="PlaceholderText"/>
            </w:rPr>
            <w:t>Click or tap here to enter text.</w:t>
          </w:r>
        </w:p>
      </w:docPartBody>
    </w:docPart>
    <w:docPart>
      <w:docPartPr>
        <w:name w:val="CFB37B7BFBE0164DAD791B3E53D62B3E"/>
        <w:category>
          <w:name w:val="General"/>
          <w:gallery w:val="placeholder"/>
        </w:category>
        <w:types>
          <w:type w:val="bbPlcHdr"/>
        </w:types>
        <w:behaviors>
          <w:behavior w:val="content"/>
        </w:behaviors>
        <w:guid w:val="{0EA427BC-0BC4-1346-B50B-0F385546FAE5}"/>
      </w:docPartPr>
      <w:docPartBody>
        <w:p w:rsidR="006933FB" w:rsidRDefault="006933FB">
          <w:pPr>
            <w:pStyle w:val="CFB37B7BFBE0164DAD791B3E53D62B3E"/>
          </w:pPr>
          <w:r w:rsidRPr="00D81F05">
            <w:rPr>
              <w:rStyle w:val="PlaceholderText"/>
            </w:rPr>
            <w:t>Click or tap here to enter text.</w:t>
          </w:r>
        </w:p>
      </w:docPartBody>
    </w:docPart>
    <w:docPart>
      <w:docPartPr>
        <w:name w:val="DB001732F5F17C4EB6240C61791E6B20"/>
        <w:category>
          <w:name w:val="General"/>
          <w:gallery w:val="placeholder"/>
        </w:category>
        <w:types>
          <w:type w:val="bbPlcHdr"/>
        </w:types>
        <w:behaviors>
          <w:behavior w:val="content"/>
        </w:behaviors>
        <w:guid w:val="{819B9FD0-733E-FF4B-AABE-2B23C9FEEC9C}"/>
      </w:docPartPr>
      <w:docPartBody>
        <w:p w:rsidR="006933FB" w:rsidRDefault="006933FB">
          <w:pPr>
            <w:pStyle w:val="DB001732F5F17C4EB6240C61791E6B20"/>
          </w:pPr>
          <w:r w:rsidRPr="00D81F05">
            <w:rPr>
              <w:rStyle w:val="PlaceholderText"/>
            </w:rPr>
            <w:t>Click or tap here to enter text.</w:t>
          </w:r>
        </w:p>
      </w:docPartBody>
    </w:docPart>
    <w:docPart>
      <w:docPartPr>
        <w:name w:val="37F2D74C410BA249A6D33B0E1EC6ED76"/>
        <w:category>
          <w:name w:val="General"/>
          <w:gallery w:val="placeholder"/>
        </w:category>
        <w:types>
          <w:type w:val="bbPlcHdr"/>
        </w:types>
        <w:behaviors>
          <w:behavior w:val="content"/>
        </w:behaviors>
        <w:guid w:val="{187334E5-00CE-C149-94D7-7D373DDC97BA}"/>
      </w:docPartPr>
      <w:docPartBody>
        <w:p w:rsidR="006933FB" w:rsidRDefault="006933FB">
          <w:pPr>
            <w:pStyle w:val="37F2D74C410BA249A6D33B0E1EC6ED76"/>
          </w:pPr>
          <w:r w:rsidRPr="00D81F05">
            <w:rPr>
              <w:rStyle w:val="PlaceholderText"/>
            </w:rPr>
            <w:t>Click or tap here to enter text.</w:t>
          </w:r>
        </w:p>
      </w:docPartBody>
    </w:docPart>
    <w:docPart>
      <w:docPartPr>
        <w:name w:val="B78C08D31C066F42A71621BC5D48BF97"/>
        <w:category>
          <w:name w:val="General"/>
          <w:gallery w:val="placeholder"/>
        </w:category>
        <w:types>
          <w:type w:val="bbPlcHdr"/>
        </w:types>
        <w:behaviors>
          <w:behavior w:val="content"/>
        </w:behaviors>
        <w:guid w:val="{77E435BE-DDA1-7942-917D-1E0EE7698644}"/>
      </w:docPartPr>
      <w:docPartBody>
        <w:p w:rsidR="006933FB" w:rsidRDefault="006933FB">
          <w:pPr>
            <w:pStyle w:val="B78C08D31C066F42A71621BC5D48BF97"/>
          </w:pPr>
          <w:r w:rsidRPr="00D81F05">
            <w:rPr>
              <w:rStyle w:val="PlaceholderText"/>
            </w:rPr>
            <w:t>Click or tap here to enter text.</w:t>
          </w:r>
        </w:p>
      </w:docPartBody>
    </w:docPart>
    <w:docPart>
      <w:docPartPr>
        <w:name w:val="558CC37180B1E2459F5377870FAC5BC3"/>
        <w:category>
          <w:name w:val="General"/>
          <w:gallery w:val="placeholder"/>
        </w:category>
        <w:types>
          <w:type w:val="bbPlcHdr"/>
        </w:types>
        <w:behaviors>
          <w:behavior w:val="content"/>
        </w:behaviors>
        <w:guid w:val="{60D7A41C-DE8D-4D42-B362-8B2556A383CD}"/>
      </w:docPartPr>
      <w:docPartBody>
        <w:p w:rsidR="006933FB" w:rsidRDefault="006933FB">
          <w:pPr>
            <w:pStyle w:val="558CC37180B1E2459F5377870FAC5BC3"/>
          </w:pPr>
          <w:r w:rsidRPr="00D81F05">
            <w:rPr>
              <w:rStyle w:val="PlaceholderText"/>
            </w:rPr>
            <w:t>Click or tap here to enter text.</w:t>
          </w:r>
        </w:p>
      </w:docPartBody>
    </w:docPart>
    <w:docPart>
      <w:docPartPr>
        <w:name w:val="DBA8155B962C7C468DAB96543B373DB3"/>
        <w:category>
          <w:name w:val="General"/>
          <w:gallery w:val="placeholder"/>
        </w:category>
        <w:types>
          <w:type w:val="bbPlcHdr"/>
        </w:types>
        <w:behaviors>
          <w:behavior w:val="content"/>
        </w:behaviors>
        <w:guid w:val="{05272A6A-EB06-1B46-8AB5-AD85092EEA96}"/>
      </w:docPartPr>
      <w:docPartBody>
        <w:p w:rsidR="006933FB" w:rsidRDefault="006933FB">
          <w:pPr>
            <w:pStyle w:val="DBA8155B962C7C468DAB96543B373DB3"/>
          </w:pPr>
          <w:r w:rsidRPr="00D81F05">
            <w:rPr>
              <w:rStyle w:val="PlaceholderText"/>
            </w:rPr>
            <w:t>Click or tap here to enter text.</w:t>
          </w:r>
        </w:p>
      </w:docPartBody>
    </w:docPart>
    <w:docPart>
      <w:docPartPr>
        <w:name w:val="07374D2256A6E44DAA27276E2DE2261B"/>
        <w:category>
          <w:name w:val="General"/>
          <w:gallery w:val="placeholder"/>
        </w:category>
        <w:types>
          <w:type w:val="bbPlcHdr"/>
        </w:types>
        <w:behaviors>
          <w:behavior w:val="content"/>
        </w:behaviors>
        <w:guid w:val="{7B30B675-5751-4A44-A42F-F270A173967C}"/>
      </w:docPartPr>
      <w:docPartBody>
        <w:p w:rsidR="006933FB" w:rsidRDefault="006933FB">
          <w:pPr>
            <w:pStyle w:val="07374D2256A6E44DAA27276E2DE2261B"/>
          </w:pPr>
          <w:r w:rsidRPr="00D81F05">
            <w:rPr>
              <w:rStyle w:val="PlaceholderText"/>
            </w:rPr>
            <w:t>Click or tap here to enter text.</w:t>
          </w:r>
        </w:p>
      </w:docPartBody>
    </w:docPart>
    <w:docPart>
      <w:docPartPr>
        <w:name w:val="63396D6036F9F544B29C0714FCBF0C86"/>
        <w:category>
          <w:name w:val="General"/>
          <w:gallery w:val="placeholder"/>
        </w:category>
        <w:types>
          <w:type w:val="bbPlcHdr"/>
        </w:types>
        <w:behaviors>
          <w:behavior w:val="content"/>
        </w:behaviors>
        <w:guid w:val="{6D00B44D-BB0C-3D44-B234-B3E23BCEA4D4}"/>
      </w:docPartPr>
      <w:docPartBody>
        <w:p w:rsidR="006933FB" w:rsidRDefault="006933FB">
          <w:pPr>
            <w:pStyle w:val="63396D6036F9F544B29C0714FCBF0C86"/>
          </w:pPr>
          <w:r w:rsidRPr="00D81F05">
            <w:rPr>
              <w:rStyle w:val="PlaceholderText"/>
            </w:rPr>
            <w:t>Click or tap here to enter text.</w:t>
          </w:r>
        </w:p>
      </w:docPartBody>
    </w:docPart>
    <w:docPart>
      <w:docPartPr>
        <w:name w:val="AA1F0FB8D0D4EE4B9CD69A7218321785"/>
        <w:category>
          <w:name w:val="General"/>
          <w:gallery w:val="placeholder"/>
        </w:category>
        <w:types>
          <w:type w:val="bbPlcHdr"/>
        </w:types>
        <w:behaviors>
          <w:behavior w:val="content"/>
        </w:behaviors>
        <w:guid w:val="{729AE3F1-A981-7A4F-A7CB-00A5CAAA39B7}"/>
      </w:docPartPr>
      <w:docPartBody>
        <w:p w:rsidR="006933FB" w:rsidRDefault="006933FB">
          <w:pPr>
            <w:pStyle w:val="AA1F0FB8D0D4EE4B9CD69A7218321785"/>
          </w:pPr>
          <w:r w:rsidRPr="00D81F05">
            <w:rPr>
              <w:rStyle w:val="PlaceholderText"/>
            </w:rPr>
            <w:t>Click or tap here to enter text.</w:t>
          </w:r>
        </w:p>
      </w:docPartBody>
    </w:docPart>
    <w:docPart>
      <w:docPartPr>
        <w:name w:val="72A5AD4F7EAC0D4DACBB0EAF558EB1F0"/>
        <w:category>
          <w:name w:val="General"/>
          <w:gallery w:val="placeholder"/>
        </w:category>
        <w:types>
          <w:type w:val="bbPlcHdr"/>
        </w:types>
        <w:behaviors>
          <w:behavior w:val="content"/>
        </w:behaviors>
        <w:guid w:val="{038211B0-DA66-6B4A-8BC5-2E23ABE943FA}"/>
      </w:docPartPr>
      <w:docPartBody>
        <w:p w:rsidR="006933FB" w:rsidRDefault="006933FB">
          <w:pPr>
            <w:pStyle w:val="72A5AD4F7EAC0D4DACBB0EAF558EB1F0"/>
          </w:pPr>
          <w:r w:rsidRPr="00D81F05">
            <w:rPr>
              <w:rStyle w:val="PlaceholderText"/>
            </w:rPr>
            <w:t>Click or tap here to enter text.</w:t>
          </w:r>
        </w:p>
      </w:docPartBody>
    </w:docPart>
    <w:docPart>
      <w:docPartPr>
        <w:name w:val="CBC9DF27238C094AAE888098CA29F581"/>
        <w:category>
          <w:name w:val="General"/>
          <w:gallery w:val="placeholder"/>
        </w:category>
        <w:types>
          <w:type w:val="bbPlcHdr"/>
        </w:types>
        <w:behaviors>
          <w:behavior w:val="content"/>
        </w:behaviors>
        <w:guid w:val="{B4C0AA4B-C3A6-904D-8FBB-10548172B1AD}"/>
      </w:docPartPr>
      <w:docPartBody>
        <w:p w:rsidR="006933FB" w:rsidRDefault="006933FB">
          <w:pPr>
            <w:pStyle w:val="CBC9DF27238C094AAE888098CA29F581"/>
          </w:pPr>
          <w:r w:rsidRPr="00D81F05">
            <w:rPr>
              <w:rStyle w:val="PlaceholderText"/>
            </w:rPr>
            <w:t>Click or tap here to enter text.</w:t>
          </w:r>
        </w:p>
      </w:docPartBody>
    </w:docPart>
    <w:docPart>
      <w:docPartPr>
        <w:name w:val="FF0FC23D8A775C4FBB08E7A1740AA529"/>
        <w:category>
          <w:name w:val="General"/>
          <w:gallery w:val="placeholder"/>
        </w:category>
        <w:types>
          <w:type w:val="bbPlcHdr"/>
        </w:types>
        <w:behaviors>
          <w:behavior w:val="content"/>
        </w:behaviors>
        <w:guid w:val="{3531F740-B285-FE4F-9821-3A311F7CC026}"/>
      </w:docPartPr>
      <w:docPartBody>
        <w:p w:rsidR="006933FB" w:rsidRDefault="006933FB">
          <w:pPr>
            <w:pStyle w:val="FF0FC23D8A775C4FBB08E7A1740AA529"/>
          </w:pPr>
          <w:r w:rsidRPr="00D81F05">
            <w:rPr>
              <w:rStyle w:val="PlaceholderText"/>
            </w:rPr>
            <w:t>Click or tap here to enter text.</w:t>
          </w:r>
        </w:p>
      </w:docPartBody>
    </w:docPart>
    <w:docPart>
      <w:docPartPr>
        <w:name w:val="4225EE0ED7E5B94CB31087E1CF22CC13"/>
        <w:category>
          <w:name w:val="General"/>
          <w:gallery w:val="placeholder"/>
        </w:category>
        <w:types>
          <w:type w:val="bbPlcHdr"/>
        </w:types>
        <w:behaviors>
          <w:behavior w:val="content"/>
        </w:behaviors>
        <w:guid w:val="{3CC04F24-780E-394E-89B3-942A6DEF5A57}"/>
      </w:docPartPr>
      <w:docPartBody>
        <w:p w:rsidR="006933FB" w:rsidRDefault="006933FB">
          <w:pPr>
            <w:pStyle w:val="4225EE0ED7E5B94CB31087E1CF22CC13"/>
          </w:pPr>
          <w:r w:rsidRPr="00D81F05">
            <w:rPr>
              <w:rStyle w:val="PlaceholderText"/>
            </w:rPr>
            <w:t>Click or tap here to enter text.</w:t>
          </w:r>
        </w:p>
      </w:docPartBody>
    </w:docPart>
    <w:docPart>
      <w:docPartPr>
        <w:name w:val="48A41F7962AE3E47BD91E75983E6DF77"/>
        <w:category>
          <w:name w:val="General"/>
          <w:gallery w:val="placeholder"/>
        </w:category>
        <w:types>
          <w:type w:val="bbPlcHdr"/>
        </w:types>
        <w:behaviors>
          <w:behavior w:val="content"/>
        </w:behaviors>
        <w:guid w:val="{3F84A323-4185-0941-A70F-1E25FD637670}"/>
      </w:docPartPr>
      <w:docPartBody>
        <w:p w:rsidR="006933FB" w:rsidRDefault="006933FB">
          <w:pPr>
            <w:pStyle w:val="48A41F7962AE3E47BD91E75983E6DF77"/>
          </w:pPr>
          <w:r w:rsidRPr="00D81F05">
            <w:rPr>
              <w:rStyle w:val="PlaceholderText"/>
            </w:rPr>
            <w:t>Click or tap here to enter text.</w:t>
          </w:r>
        </w:p>
      </w:docPartBody>
    </w:docPart>
    <w:docPart>
      <w:docPartPr>
        <w:name w:val="B5E415848164564FA57B3114E99AE76D"/>
        <w:category>
          <w:name w:val="General"/>
          <w:gallery w:val="placeholder"/>
        </w:category>
        <w:types>
          <w:type w:val="bbPlcHdr"/>
        </w:types>
        <w:behaviors>
          <w:behavior w:val="content"/>
        </w:behaviors>
        <w:guid w:val="{8A80016F-C443-8544-A8B8-4C171614BA41}"/>
      </w:docPartPr>
      <w:docPartBody>
        <w:p w:rsidR="006933FB" w:rsidRDefault="006933FB">
          <w:pPr>
            <w:pStyle w:val="B5E415848164564FA57B3114E99AE76D"/>
          </w:pPr>
          <w:r w:rsidRPr="00D81F05">
            <w:rPr>
              <w:rStyle w:val="PlaceholderText"/>
            </w:rPr>
            <w:t>Click or tap here to enter text.</w:t>
          </w:r>
        </w:p>
      </w:docPartBody>
    </w:docPart>
    <w:docPart>
      <w:docPartPr>
        <w:name w:val="F94AA5561B650F45906C08691D46B359"/>
        <w:category>
          <w:name w:val="General"/>
          <w:gallery w:val="placeholder"/>
        </w:category>
        <w:types>
          <w:type w:val="bbPlcHdr"/>
        </w:types>
        <w:behaviors>
          <w:behavior w:val="content"/>
        </w:behaviors>
        <w:guid w:val="{740ED9B0-A530-9F49-8D4F-5951EF057557}"/>
      </w:docPartPr>
      <w:docPartBody>
        <w:p w:rsidR="006933FB" w:rsidRDefault="006933FB">
          <w:pPr>
            <w:pStyle w:val="F94AA5561B650F45906C08691D46B359"/>
          </w:pPr>
          <w:r w:rsidRPr="00D81F05">
            <w:rPr>
              <w:rStyle w:val="PlaceholderText"/>
            </w:rPr>
            <w:t>Click or tap here to enter text.</w:t>
          </w:r>
        </w:p>
      </w:docPartBody>
    </w:docPart>
    <w:docPart>
      <w:docPartPr>
        <w:name w:val="43CA6BD674317A48B8FCC6F88AED361D"/>
        <w:category>
          <w:name w:val="General"/>
          <w:gallery w:val="placeholder"/>
        </w:category>
        <w:types>
          <w:type w:val="bbPlcHdr"/>
        </w:types>
        <w:behaviors>
          <w:behavior w:val="content"/>
        </w:behaviors>
        <w:guid w:val="{F7378499-C4C6-0447-BD59-B687C2261891}"/>
      </w:docPartPr>
      <w:docPartBody>
        <w:p w:rsidR="006933FB" w:rsidRDefault="006933FB">
          <w:pPr>
            <w:pStyle w:val="43CA6BD674317A48B8FCC6F88AED361D"/>
          </w:pPr>
          <w:r w:rsidRPr="00D81F05">
            <w:rPr>
              <w:rStyle w:val="PlaceholderText"/>
            </w:rPr>
            <w:t>Click or tap here to enter text.</w:t>
          </w:r>
        </w:p>
      </w:docPartBody>
    </w:docPart>
    <w:docPart>
      <w:docPartPr>
        <w:name w:val="F4C9CF19724D5A40A68D554A645C92AB"/>
        <w:category>
          <w:name w:val="General"/>
          <w:gallery w:val="placeholder"/>
        </w:category>
        <w:types>
          <w:type w:val="bbPlcHdr"/>
        </w:types>
        <w:behaviors>
          <w:behavior w:val="content"/>
        </w:behaviors>
        <w:guid w:val="{B637423D-4A54-4847-A74B-1FC51336A831}"/>
      </w:docPartPr>
      <w:docPartBody>
        <w:p w:rsidR="006933FB" w:rsidRDefault="006933FB">
          <w:pPr>
            <w:pStyle w:val="F4C9CF19724D5A40A68D554A645C92AB"/>
          </w:pPr>
          <w:r w:rsidRPr="00D81F05">
            <w:rPr>
              <w:rStyle w:val="PlaceholderText"/>
            </w:rPr>
            <w:t>Click or tap here to enter text.</w:t>
          </w:r>
        </w:p>
      </w:docPartBody>
    </w:docPart>
    <w:docPart>
      <w:docPartPr>
        <w:name w:val="1513371EB9A7AF4793F775E36E2FAD35"/>
        <w:category>
          <w:name w:val="General"/>
          <w:gallery w:val="placeholder"/>
        </w:category>
        <w:types>
          <w:type w:val="bbPlcHdr"/>
        </w:types>
        <w:behaviors>
          <w:behavior w:val="content"/>
        </w:behaviors>
        <w:guid w:val="{7C19BC75-71D3-DA49-9E37-A1633D106AA6}"/>
      </w:docPartPr>
      <w:docPartBody>
        <w:p w:rsidR="006933FB" w:rsidRDefault="006933FB">
          <w:pPr>
            <w:pStyle w:val="1513371EB9A7AF4793F775E36E2FAD35"/>
          </w:pPr>
          <w:r w:rsidRPr="00D81F05">
            <w:rPr>
              <w:rStyle w:val="PlaceholderText"/>
            </w:rPr>
            <w:t>Click or tap here to enter text.</w:t>
          </w:r>
        </w:p>
      </w:docPartBody>
    </w:docPart>
    <w:docPart>
      <w:docPartPr>
        <w:name w:val="83EF9EAC4E6D7F49BA14269D605144EF"/>
        <w:category>
          <w:name w:val="General"/>
          <w:gallery w:val="placeholder"/>
        </w:category>
        <w:types>
          <w:type w:val="bbPlcHdr"/>
        </w:types>
        <w:behaviors>
          <w:behavior w:val="content"/>
        </w:behaviors>
        <w:guid w:val="{E4B638D2-275D-DE4E-ACD2-FFCD02875E25}"/>
      </w:docPartPr>
      <w:docPartBody>
        <w:p w:rsidR="006933FB" w:rsidRDefault="006933FB">
          <w:pPr>
            <w:pStyle w:val="83EF9EAC4E6D7F49BA14269D605144EF"/>
          </w:pPr>
          <w:r w:rsidRPr="00D81F05">
            <w:rPr>
              <w:rStyle w:val="PlaceholderText"/>
            </w:rPr>
            <w:t>Click or tap here to enter text.</w:t>
          </w:r>
        </w:p>
      </w:docPartBody>
    </w:docPart>
    <w:docPart>
      <w:docPartPr>
        <w:name w:val="9BBFDC68C22A13408C6EE2216272D74F"/>
        <w:category>
          <w:name w:val="General"/>
          <w:gallery w:val="placeholder"/>
        </w:category>
        <w:types>
          <w:type w:val="bbPlcHdr"/>
        </w:types>
        <w:behaviors>
          <w:behavior w:val="content"/>
        </w:behaviors>
        <w:guid w:val="{6009FA34-1D4E-6545-B554-B8730EA87127}"/>
      </w:docPartPr>
      <w:docPartBody>
        <w:p w:rsidR="006933FB" w:rsidRDefault="006933FB">
          <w:pPr>
            <w:pStyle w:val="9BBFDC68C22A13408C6EE2216272D74F"/>
          </w:pPr>
          <w:r w:rsidRPr="00D81F05">
            <w:rPr>
              <w:rStyle w:val="PlaceholderText"/>
            </w:rPr>
            <w:t>Click or tap here to enter text.</w:t>
          </w:r>
        </w:p>
      </w:docPartBody>
    </w:docPart>
    <w:docPart>
      <w:docPartPr>
        <w:name w:val="0583FEE1A6AF4C4BAAAD02B2889BA65B"/>
        <w:category>
          <w:name w:val="General"/>
          <w:gallery w:val="placeholder"/>
        </w:category>
        <w:types>
          <w:type w:val="bbPlcHdr"/>
        </w:types>
        <w:behaviors>
          <w:behavior w:val="content"/>
        </w:behaviors>
        <w:guid w:val="{366009EE-4B25-9B49-A33D-4BC0F1A87F54}"/>
      </w:docPartPr>
      <w:docPartBody>
        <w:p w:rsidR="006933FB" w:rsidRDefault="006933FB">
          <w:pPr>
            <w:pStyle w:val="0583FEE1A6AF4C4BAAAD02B2889BA65B"/>
          </w:pPr>
          <w:r w:rsidRPr="00D81F05">
            <w:rPr>
              <w:rStyle w:val="PlaceholderText"/>
            </w:rPr>
            <w:t>Click or tap here to enter text.</w:t>
          </w:r>
        </w:p>
      </w:docPartBody>
    </w:docPart>
    <w:docPart>
      <w:docPartPr>
        <w:name w:val="8027971F28F1F54B9A651AD93C60E9AA"/>
        <w:category>
          <w:name w:val="General"/>
          <w:gallery w:val="placeholder"/>
        </w:category>
        <w:types>
          <w:type w:val="bbPlcHdr"/>
        </w:types>
        <w:behaviors>
          <w:behavior w:val="content"/>
        </w:behaviors>
        <w:guid w:val="{5AC8F426-5A86-DC4D-B4E5-F7A0541DAF21}"/>
      </w:docPartPr>
      <w:docPartBody>
        <w:p w:rsidR="006933FB" w:rsidRDefault="006933FB">
          <w:pPr>
            <w:pStyle w:val="8027971F28F1F54B9A651AD93C60E9AA"/>
          </w:pPr>
          <w:r w:rsidRPr="00D81F05">
            <w:rPr>
              <w:rStyle w:val="PlaceholderText"/>
            </w:rPr>
            <w:t>Click or tap here to enter text.</w:t>
          </w:r>
        </w:p>
      </w:docPartBody>
    </w:docPart>
    <w:docPart>
      <w:docPartPr>
        <w:name w:val="B4D5DCB600FD5D44AB3551BB292E7D31"/>
        <w:category>
          <w:name w:val="General"/>
          <w:gallery w:val="placeholder"/>
        </w:category>
        <w:types>
          <w:type w:val="bbPlcHdr"/>
        </w:types>
        <w:behaviors>
          <w:behavior w:val="content"/>
        </w:behaviors>
        <w:guid w:val="{14C918B2-4E5B-BA4A-A6AC-23CE6CA8C077}"/>
      </w:docPartPr>
      <w:docPartBody>
        <w:p w:rsidR="006933FB" w:rsidRDefault="006933FB">
          <w:pPr>
            <w:pStyle w:val="B4D5DCB600FD5D44AB3551BB292E7D31"/>
          </w:pPr>
          <w:r w:rsidRPr="00D81F05">
            <w:rPr>
              <w:rStyle w:val="PlaceholderText"/>
            </w:rPr>
            <w:t>Click or tap here to enter text.</w:t>
          </w:r>
        </w:p>
      </w:docPartBody>
    </w:docPart>
    <w:docPart>
      <w:docPartPr>
        <w:name w:val="A13FC1A62073EF4C85A0D4F67FCF67F5"/>
        <w:category>
          <w:name w:val="General"/>
          <w:gallery w:val="placeholder"/>
        </w:category>
        <w:types>
          <w:type w:val="bbPlcHdr"/>
        </w:types>
        <w:behaviors>
          <w:behavior w:val="content"/>
        </w:behaviors>
        <w:guid w:val="{4308F673-3FEC-674B-9978-DF744E5D53BA}"/>
      </w:docPartPr>
      <w:docPartBody>
        <w:p w:rsidR="006933FB" w:rsidRDefault="006933FB">
          <w:pPr>
            <w:pStyle w:val="A13FC1A62073EF4C85A0D4F67FCF67F5"/>
          </w:pPr>
          <w:r w:rsidRPr="00517A33">
            <w:rPr>
              <w:rStyle w:val="PlaceholderText"/>
            </w:rPr>
            <w:t>Click or tap here to enter text.</w:t>
          </w:r>
        </w:p>
      </w:docPartBody>
    </w:docPart>
    <w:docPart>
      <w:docPartPr>
        <w:name w:val="A3B54EC9C3733249AD72592CAD94E0D3"/>
        <w:category>
          <w:name w:val="General"/>
          <w:gallery w:val="placeholder"/>
        </w:category>
        <w:types>
          <w:type w:val="bbPlcHdr"/>
        </w:types>
        <w:behaviors>
          <w:behavior w:val="content"/>
        </w:behaviors>
        <w:guid w:val="{CD3F5F1E-9569-FD42-84DD-8BB6BF35A0A5}"/>
      </w:docPartPr>
      <w:docPartBody>
        <w:p w:rsidR="006933FB" w:rsidRDefault="006933FB">
          <w:pPr>
            <w:pStyle w:val="A3B54EC9C3733249AD72592CAD94E0D3"/>
          </w:pPr>
          <w:r w:rsidRPr="00D81F05">
            <w:rPr>
              <w:rStyle w:val="PlaceholderText"/>
            </w:rPr>
            <w:t>Click or tap here to enter text.</w:t>
          </w:r>
        </w:p>
      </w:docPartBody>
    </w:docPart>
    <w:docPart>
      <w:docPartPr>
        <w:name w:val="2BB33EE5BDB5AE4F8B15DBA165E4F13B"/>
        <w:category>
          <w:name w:val="General"/>
          <w:gallery w:val="placeholder"/>
        </w:category>
        <w:types>
          <w:type w:val="bbPlcHdr"/>
        </w:types>
        <w:behaviors>
          <w:behavior w:val="content"/>
        </w:behaviors>
        <w:guid w:val="{F97012D9-5CAD-6B40-9006-B4DBD317F728}"/>
      </w:docPartPr>
      <w:docPartBody>
        <w:p w:rsidR="006933FB" w:rsidRDefault="006933FB">
          <w:pPr>
            <w:pStyle w:val="2BB33EE5BDB5AE4F8B15DBA165E4F13B"/>
          </w:pPr>
          <w:r w:rsidRPr="00D81F05">
            <w:rPr>
              <w:rStyle w:val="PlaceholderText"/>
            </w:rPr>
            <w:t>Click or tap here to enter text.</w:t>
          </w:r>
        </w:p>
      </w:docPartBody>
    </w:docPart>
    <w:docPart>
      <w:docPartPr>
        <w:name w:val="8DD9BBD729B97F4396F5B5C38B91A45A"/>
        <w:category>
          <w:name w:val="General"/>
          <w:gallery w:val="placeholder"/>
        </w:category>
        <w:types>
          <w:type w:val="bbPlcHdr"/>
        </w:types>
        <w:behaviors>
          <w:behavior w:val="content"/>
        </w:behaviors>
        <w:guid w:val="{D9EF944D-1BCC-D84C-9AE5-70FA22D58833}"/>
      </w:docPartPr>
      <w:docPartBody>
        <w:p w:rsidR="006933FB" w:rsidRDefault="006933FB">
          <w:pPr>
            <w:pStyle w:val="8DD9BBD729B97F4396F5B5C38B91A45A"/>
          </w:pPr>
          <w:r w:rsidRPr="00D81F05">
            <w:rPr>
              <w:rStyle w:val="PlaceholderText"/>
            </w:rPr>
            <w:t>Click or tap here to enter text.</w:t>
          </w:r>
        </w:p>
      </w:docPartBody>
    </w:docPart>
    <w:docPart>
      <w:docPartPr>
        <w:name w:val="394C545686D70D41B3220C108DE9A48D"/>
        <w:category>
          <w:name w:val="General"/>
          <w:gallery w:val="placeholder"/>
        </w:category>
        <w:types>
          <w:type w:val="bbPlcHdr"/>
        </w:types>
        <w:behaviors>
          <w:behavior w:val="content"/>
        </w:behaviors>
        <w:guid w:val="{42C716B3-53F8-3E4F-8B94-D4000946EF33}"/>
      </w:docPartPr>
      <w:docPartBody>
        <w:p w:rsidR="006933FB" w:rsidRDefault="006933FB">
          <w:pPr>
            <w:pStyle w:val="394C545686D70D41B3220C108DE9A48D"/>
          </w:pPr>
          <w:r w:rsidRPr="00D81F05">
            <w:rPr>
              <w:rStyle w:val="PlaceholderText"/>
            </w:rPr>
            <w:t>Click or tap here to enter text.</w:t>
          </w:r>
        </w:p>
      </w:docPartBody>
    </w:docPart>
    <w:docPart>
      <w:docPartPr>
        <w:name w:val="7E01620F361689409D9CC6E3E4B02646"/>
        <w:category>
          <w:name w:val="General"/>
          <w:gallery w:val="placeholder"/>
        </w:category>
        <w:types>
          <w:type w:val="bbPlcHdr"/>
        </w:types>
        <w:behaviors>
          <w:behavior w:val="content"/>
        </w:behaviors>
        <w:guid w:val="{3F99F86B-4287-2940-9943-4270DDD003E2}"/>
      </w:docPartPr>
      <w:docPartBody>
        <w:p w:rsidR="006933FB" w:rsidRDefault="006933FB">
          <w:pPr>
            <w:pStyle w:val="7E01620F361689409D9CC6E3E4B02646"/>
          </w:pPr>
          <w:r w:rsidRPr="00D81F05">
            <w:rPr>
              <w:rStyle w:val="PlaceholderText"/>
            </w:rPr>
            <w:t>Click or tap here to enter text.</w:t>
          </w:r>
        </w:p>
      </w:docPartBody>
    </w:docPart>
    <w:docPart>
      <w:docPartPr>
        <w:name w:val="D2CD01B638EA3C4B9F7875DE1746D2E0"/>
        <w:category>
          <w:name w:val="General"/>
          <w:gallery w:val="placeholder"/>
        </w:category>
        <w:types>
          <w:type w:val="bbPlcHdr"/>
        </w:types>
        <w:behaviors>
          <w:behavior w:val="content"/>
        </w:behaviors>
        <w:guid w:val="{F0C4AC4B-E020-FF44-A791-E81C94052CD1}"/>
      </w:docPartPr>
      <w:docPartBody>
        <w:p w:rsidR="006933FB" w:rsidRDefault="006933FB">
          <w:pPr>
            <w:pStyle w:val="D2CD01B638EA3C4B9F7875DE1746D2E0"/>
          </w:pPr>
          <w:r w:rsidRPr="00D81F05">
            <w:rPr>
              <w:rStyle w:val="PlaceholderText"/>
            </w:rPr>
            <w:t>Click or tap here to enter text.</w:t>
          </w:r>
        </w:p>
      </w:docPartBody>
    </w:docPart>
    <w:docPart>
      <w:docPartPr>
        <w:name w:val="20B8D24D46E2A94793B50ACD9FC230E1"/>
        <w:category>
          <w:name w:val="General"/>
          <w:gallery w:val="placeholder"/>
        </w:category>
        <w:types>
          <w:type w:val="bbPlcHdr"/>
        </w:types>
        <w:behaviors>
          <w:behavior w:val="content"/>
        </w:behaviors>
        <w:guid w:val="{ADBABE4A-5A9B-C748-9735-542A244B4AA7}"/>
      </w:docPartPr>
      <w:docPartBody>
        <w:p w:rsidR="006933FB" w:rsidRDefault="006933FB">
          <w:pPr>
            <w:pStyle w:val="20B8D24D46E2A94793B50ACD9FC230E1"/>
          </w:pPr>
          <w:r w:rsidRPr="005E5B8B">
            <w:rPr>
              <w:rStyle w:val="PlaceholderText"/>
            </w:rPr>
            <w:t>0</w:t>
          </w:r>
        </w:p>
      </w:docPartBody>
    </w:docPart>
    <w:docPart>
      <w:docPartPr>
        <w:name w:val="F8CC13AAD0D71E429D83DF98D7AAB728"/>
        <w:category>
          <w:name w:val="General"/>
          <w:gallery w:val="placeholder"/>
        </w:category>
        <w:types>
          <w:type w:val="bbPlcHdr"/>
        </w:types>
        <w:behaviors>
          <w:behavior w:val="content"/>
        </w:behaviors>
        <w:guid w:val="{CA4338D6-2B6E-4B44-9FAF-939359B5E064}"/>
      </w:docPartPr>
      <w:docPartBody>
        <w:p w:rsidR="006933FB" w:rsidRDefault="006933FB">
          <w:pPr>
            <w:pStyle w:val="F8CC13AAD0D71E429D83DF98D7AAB728"/>
          </w:pPr>
          <w:r w:rsidRPr="00D81F05">
            <w:rPr>
              <w:rStyle w:val="PlaceholderText"/>
            </w:rPr>
            <w:t>Click or tap here to enter text.</w:t>
          </w:r>
        </w:p>
      </w:docPartBody>
    </w:docPart>
    <w:docPart>
      <w:docPartPr>
        <w:name w:val="98424611B729DA4EB2F4157CD51D3715"/>
        <w:category>
          <w:name w:val="General"/>
          <w:gallery w:val="placeholder"/>
        </w:category>
        <w:types>
          <w:type w:val="bbPlcHdr"/>
        </w:types>
        <w:behaviors>
          <w:behavior w:val="content"/>
        </w:behaviors>
        <w:guid w:val="{5B351514-9651-DF4C-B09A-1C36BB854566}"/>
      </w:docPartPr>
      <w:docPartBody>
        <w:p w:rsidR="006933FB" w:rsidRDefault="006933FB">
          <w:pPr>
            <w:pStyle w:val="98424611B729DA4EB2F4157CD51D3715"/>
          </w:pPr>
          <w:r w:rsidRPr="00D81F05">
            <w:rPr>
              <w:rStyle w:val="PlaceholderText"/>
            </w:rPr>
            <w:t>Click or tap here to enter text.</w:t>
          </w:r>
        </w:p>
      </w:docPartBody>
    </w:docPart>
    <w:docPart>
      <w:docPartPr>
        <w:name w:val="BB7938C67FD7C14B8B73C2CDCE8FB4FC"/>
        <w:category>
          <w:name w:val="General"/>
          <w:gallery w:val="placeholder"/>
        </w:category>
        <w:types>
          <w:type w:val="bbPlcHdr"/>
        </w:types>
        <w:behaviors>
          <w:behavior w:val="content"/>
        </w:behaviors>
        <w:guid w:val="{7A59CD6B-5AFA-1243-95D7-863B56587D11}"/>
      </w:docPartPr>
      <w:docPartBody>
        <w:p w:rsidR="006933FB" w:rsidRDefault="006933FB">
          <w:pPr>
            <w:pStyle w:val="BB7938C67FD7C14B8B73C2CDCE8FB4FC"/>
          </w:pPr>
          <w:r w:rsidRPr="00D81F05">
            <w:rPr>
              <w:rStyle w:val="PlaceholderText"/>
            </w:rPr>
            <w:t>Click or tap here to enter text.</w:t>
          </w:r>
        </w:p>
      </w:docPartBody>
    </w:docPart>
    <w:docPart>
      <w:docPartPr>
        <w:name w:val="3FFC6CBA326B6348BC67002859A922EC"/>
        <w:category>
          <w:name w:val="General"/>
          <w:gallery w:val="placeholder"/>
        </w:category>
        <w:types>
          <w:type w:val="bbPlcHdr"/>
        </w:types>
        <w:behaviors>
          <w:behavior w:val="content"/>
        </w:behaviors>
        <w:guid w:val="{FB0560A6-D8DE-F543-9DD9-DC6DC6E738B6}"/>
      </w:docPartPr>
      <w:docPartBody>
        <w:p w:rsidR="006933FB" w:rsidRDefault="006933FB">
          <w:pPr>
            <w:pStyle w:val="3FFC6CBA326B6348BC67002859A922EC"/>
          </w:pPr>
          <w:r w:rsidRPr="00D81F05">
            <w:rPr>
              <w:rStyle w:val="PlaceholderText"/>
            </w:rPr>
            <w:t>Click or tap here to enter text.</w:t>
          </w:r>
        </w:p>
      </w:docPartBody>
    </w:docPart>
    <w:docPart>
      <w:docPartPr>
        <w:name w:val="726C89331CA9C34AB3CF00F4D3C39369"/>
        <w:category>
          <w:name w:val="General"/>
          <w:gallery w:val="placeholder"/>
        </w:category>
        <w:types>
          <w:type w:val="bbPlcHdr"/>
        </w:types>
        <w:behaviors>
          <w:behavior w:val="content"/>
        </w:behaviors>
        <w:guid w:val="{9D5E2C58-1410-7E48-9FA7-831F841EA4CB}"/>
      </w:docPartPr>
      <w:docPartBody>
        <w:p w:rsidR="006933FB" w:rsidRDefault="006933FB">
          <w:pPr>
            <w:pStyle w:val="726C89331CA9C34AB3CF00F4D3C39369"/>
          </w:pPr>
          <w:r w:rsidRPr="00D81F05">
            <w:rPr>
              <w:rStyle w:val="PlaceholderText"/>
            </w:rPr>
            <w:t>Click or tap here to enter text.</w:t>
          </w:r>
        </w:p>
      </w:docPartBody>
    </w:docPart>
    <w:docPart>
      <w:docPartPr>
        <w:name w:val="47E6F7677AF8E34B8DC635CEB5FBDF6D"/>
        <w:category>
          <w:name w:val="General"/>
          <w:gallery w:val="placeholder"/>
        </w:category>
        <w:types>
          <w:type w:val="bbPlcHdr"/>
        </w:types>
        <w:behaviors>
          <w:behavior w:val="content"/>
        </w:behaviors>
        <w:guid w:val="{48FDE74B-B4F8-9B41-B956-4AB112A1AC90}"/>
      </w:docPartPr>
      <w:docPartBody>
        <w:p w:rsidR="006933FB" w:rsidRDefault="006933FB">
          <w:pPr>
            <w:pStyle w:val="47E6F7677AF8E34B8DC635CEB5FBDF6D"/>
          </w:pPr>
          <w:r w:rsidRPr="00D81F05">
            <w:rPr>
              <w:rStyle w:val="PlaceholderText"/>
            </w:rPr>
            <w:t>Click or tap here to enter text.</w:t>
          </w:r>
        </w:p>
      </w:docPartBody>
    </w:docPart>
    <w:docPart>
      <w:docPartPr>
        <w:name w:val="DE53FB9DF10E524CB13D28022E2BF586"/>
        <w:category>
          <w:name w:val="General"/>
          <w:gallery w:val="placeholder"/>
        </w:category>
        <w:types>
          <w:type w:val="bbPlcHdr"/>
        </w:types>
        <w:behaviors>
          <w:behavior w:val="content"/>
        </w:behaviors>
        <w:guid w:val="{BBED612D-58CA-684C-B2E3-D88D7BA77E40}"/>
      </w:docPartPr>
      <w:docPartBody>
        <w:p w:rsidR="006933FB" w:rsidRDefault="006933FB">
          <w:pPr>
            <w:pStyle w:val="DE53FB9DF10E524CB13D28022E2BF586"/>
          </w:pPr>
          <w:r w:rsidRPr="00D81F05">
            <w:rPr>
              <w:rStyle w:val="PlaceholderText"/>
            </w:rPr>
            <w:t>Click or tap here to enter text.</w:t>
          </w:r>
        </w:p>
      </w:docPartBody>
    </w:docPart>
    <w:docPart>
      <w:docPartPr>
        <w:name w:val="A4ACBC98A844CC4B90ECD600893C4CC8"/>
        <w:category>
          <w:name w:val="General"/>
          <w:gallery w:val="placeholder"/>
        </w:category>
        <w:types>
          <w:type w:val="bbPlcHdr"/>
        </w:types>
        <w:behaviors>
          <w:behavior w:val="content"/>
        </w:behaviors>
        <w:guid w:val="{E5FADE24-59D0-7F42-A28A-F77532D1A14B}"/>
      </w:docPartPr>
      <w:docPartBody>
        <w:p w:rsidR="006933FB" w:rsidRDefault="006933FB">
          <w:pPr>
            <w:pStyle w:val="A4ACBC98A844CC4B90ECD600893C4CC8"/>
          </w:pPr>
          <w:r w:rsidRPr="00D81F05">
            <w:rPr>
              <w:rStyle w:val="PlaceholderText"/>
            </w:rPr>
            <w:t>Click or tap here to enter text.</w:t>
          </w:r>
        </w:p>
      </w:docPartBody>
    </w:docPart>
    <w:docPart>
      <w:docPartPr>
        <w:name w:val="D52D9D1668740441895F7451E8D11E20"/>
        <w:category>
          <w:name w:val="General"/>
          <w:gallery w:val="placeholder"/>
        </w:category>
        <w:types>
          <w:type w:val="bbPlcHdr"/>
        </w:types>
        <w:behaviors>
          <w:behavior w:val="content"/>
        </w:behaviors>
        <w:guid w:val="{13545C64-3668-554E-9E9D-114EDAAD4F29}"/>
      </w:docPartPr>
      <w:docPartBody>
        <w:p w:rsidR="006933FB" w:rsidRDefault="006933FB">
          <w:pPr>
            <w:pStyle w:val="D52D9D1668740441895F7451E8D11E20"/>
          </w:pPr>
          <w:r w:rsidRPr="00D81F05">
            <w:rPr>
              <w:rStyle w:val="PlaceholderText"/>
            </w:rPr>
            <w:t>Click or tap here to enter text.</w:t>
          </w:r>
        </w:p>
      </w:docPartBody>
    </w:docPart>
    <w:docPart>
      <w:docPartPr>
        <w:name w:val="548E69428FF9F7498BFCA8B6E409C815"/>
        <w:category>
          <w:name w:val="General"/>
          <w:gallery w:val="placeholder"/>
        </w:category>
        <w:types>
          <w:type w:val="bbPlcHdr"/>
        </w:types>
        <w:behaviors>
          <w:behavior w:val="content"/>
        </w:behaviors>
        <w:guid w:val="{5E103321-8F3E-3443-8667-A60D8EB0E422}"/>
      </w:docPartPr>
      <w:docPartBody>
        <w:p w:rsidR="006933FB" w:rsidRDefault="006933FB">
          <w:pPr>
            <w:pStyle w:val="548E69428FF9F7498BFCA8B6E409C815"/>
          </w:pPr>
          <w:r w:rsidRPr="00753C2E">
            <w:rPr>
              <w:rStyle w:val="PlaceholderText"/>
            </w:rPr>
            <w:t>Choose an item.</w:t>
          </w:r>
        </w:p>
      </w:docPartBody>
    </w:docPart>
    <w:docPart>
      <w:docPartPr>
        <w:name w:val="33AB32E17C671E4682C221F01D93814F"/>
        <w:category>
          <w:name w:val="General"/>
          <w:gallery w:val="placeholder"/>
        </w:category>
        <w:types>
          <w:type w:val="bbPlcHdr"/>
        </w:types>
        <w:behaviors>
          <w:behavior w:val="content"/>
        </w:behaviors>
        <w:guid w:val="{C92A3E22-B050-B84B-B5C2-8A474D668E2D}"/>
      </w:docPartPr>
      <w:docPartBody>
        <w:p w:rsidR="006933FB" w:rsidRDefault="006933FB">
          <w:pPr>
            <w:pStyle w:val="33AB32E17C671E4682C221F01D93814F"/>
          </w:pPr>
          <w:r w:rsidRPr="00D81F05">
            <w:rPr>
              <w:rStyle w:val="PlaceholderText"/>
            </w:rPr>
            <w:t>Click or tap here to enter text.</w:t>
          </w:r>
        </w:p>
      </w:docPartBody>
    </w:docPart>
    <w:docPart>
      <w:docPartPr>
        <w:name w:val="DF8DFCDF8A49404B99EA2472A256866C"/>
        <w:category>
          <w:name w:val="General"/>
          <w:gallery w:val="placeholder"/>
        </w:category>
        <w:types>
          <w:type w:val="bbPlcHdr"/>
        </w:types>
        <w:behaviors>
          <w:behavior w:val="content"/>
        </w:behaviors>
        <w:guid w:val="{C4F65A09-D409-664C-825E-9D50E2853671}"/>
      </w:docPartPr>
      <w:docPartBody>
        <w:p w:rsidR="006933FB" w:rsidRDefault="006933FB">
          <w:pPr>
            <w:pStyle w:val="DF8DFCDF8A49404B99EA2472A256866C"/>
          </w:pPr>
          <w:r w:rsidRPr="00D81F05">
            <w:rPr>
              <w:rStyle w:val="PlaceholderText"/>
            </w:rPr>
            <w:t>Click or tap here to enter text.</w:t>
          </w:r>
        </w:p>
      </w:docPartBody>
    </w:docPart>
    <w:docPart>
      <w:docPartPr>
        <w:name w:val="913A65A9D222A24688404E5F8113ACAA"/>
        <w:category>
          <w:name w:val="General"/>
          <w:gallery w:val="placeholder"/>
        </w:category>
        <w:types>
          <w:type w:val="bbPlcHdr"/>
        </w:types>
        <w:behaviors>
          <w:behavior w:val="content"/>
        </w:behaviors>
        <w:guid w:val="{5CD7E2CD-3ACD-E44E-98C8-3C74549C8CAE}"/>
      </w:docPartPr>
      <w:docPartBody>
        <w:p w:rsidR="006933FB" w:rsidRDefault="006933FB">
          <w:pPr>
            <w:pStyle w:val="913A65A9D222A24688404E5F8113ACAA"/>
          </w:pPr>
          <w:r w:rsidRPr="00D81F05">
            <w:rPr>
              <w:rStyle w:val="PlaceholderText"/>
            </w:rPr>
            <w:t>Click or tap here to enter text.</w:t>
          </w:r>
        </w:p>
      </w:docPartBody>
    </w:docPart>
    <w:docPart>
      <w:docPartPr>
        <w:name w:val="CDF75024D7A336439307C0BC79A6A1BD"/>
        <w:category>
          <w:name w:val="General"/>
          <w:gallery w:val="placeholder"/>
        </w:category>
        <w:types>
          <w:type w:val="bbPlcHdr"/>
        </w:types>
        <w:behaviors>
          <w:behavior w:val="content"/>
        </w:behaviors>
        <w:guid w:val="{78A8D41F-03FB-F642-8FB4-A1D32156E88F}"/>
      </w:docPartPr>
      <w:docPartBody>
        <w:p w:rsidR="006933FB" w:rsidRDefault="006933FB">
          <w:pPr>
            <w:pStyle w:val="CDF75024D7A336439307C0BC79A6A1BD"/>
          </w:pPr>
          <w:r w:rsidRPr="00D81F05">
            <w:rPr>
              <w:rStyle w:val="PlaceholderText"/>
            </w:rPr>
            <w:t>Click or tap here to enter text.</w:t>
          </w:r>
        </w:p>
      </w:docPartBody>
    </w:docPart>
    <w:docPart>
      <w:docPartPr>
        <w:name w:val="223500EF6A2B074C99AF54ADAB07F282"/>
        <w:category>
          <w:name w:val="General"/>
          <w:gallery w:val="placeholder"/>
        </w:category>
        <w:types>
          <w:type w:val="bbPlcHdr"/>
        </w:types>
        <w:behaviors>
          <w:behavior w:val="content"/>
        </w:behaviors>
        <w:guid w:val="{6C9B67F4-39D9-C94F-9A48-664B3E53AAA5}"/>
      </w:docPartPr>
      <w:docPartBody>
        <w:p w:rsidR="006933FB" w:rsidRDefault="006933FB">
          <w:pPr>
            <w:pStyle w:val="223500EF6A2B074C99AF54ADAB07F282"/>
          </w:pPr>
          <w:r w:rsidRPr="005E5B8B">
            <w:rPr>
              <w:rStyle w:val="PlaceholderText"/>
            </w:rPr>
            <w:t>Class 1 and not Class 1</w:t>
          </w:r>
        </w:p>
      </w:docPartBody>
    </w:docPart>
    <w:docPart>
      <w:docPartPr>
        <w:name w:val="DE854316DCFDE047BB7287F1A3FE2EAA"/>
        <w:category>
          <w:name w:val="General"/>
          <w:gallery w:val="placeholder"/>
        </w:category>
        <w:types>
          <w:type w:val="bbPlcHdr"/>
        </w:types>
        <w:behaviors>
          <w:behavior w:val="content"/>
        </w:behaviors>
        <w:guid w:val="{058E197E-E524-F340-BDB8-B8948A5090CD}"/>
      </w:docPartPr>
      <w:docPartBody>
        <w:p w:rsidR="006933FB" w:rsidRDefault="006933FB">
          <w:pPr>
            <w:pStyle w:val="DE854316DCFDE047BB7287F1A3FE2EAA"/>
          </w:pPr>
          <w:r w:rsidRPr="005E5B8B">
            <w:rPr>
              <w:rStyle w:val="PlaceholderText"/>
            </w:rPr>
            <w:t>They have no deficit, or minimal impairment</w:t>
          </w:r>
        </w:p>
      </w:docPartBody>
    </w:docPart>
    <w:docPart>
      <w:docPartPr>
        <w:name w:val="942368F9F6E8504C87BEDB6E7F7B0D4F"/>
        <w:category>
          <w:name w:val="General"/>
          <w:gallery w:val="placeholder"/>
        </w:category>
        <w:types>
          <w:type w:val="bbPlcHdr"/>
        </w:types>
        <w:behaviors>
          <w:behavior w:val="content"/>
        </w:behaviors>
        <w:guid w:val="{3EEAD770-1884-8A43-9A49-A4548B96A6FA}"/>
      </w:docPartPr>
      <w:docPartBody>
        <w:p w:rsidR="006933FB" w:rsidRDefault="006933FB">
          <w:pPr>
            <w:pStyle w:val="942368F9F6E8504C87BEDB6E7F7B0D4F"/>
          </w:pPr>
          <w:r w:rsidRPr="00D81F05">
            <w:rPr>
              <w:rStyle w:val="PlaceholderText"/>
            </w:rPr>
            <w:t>Click or tap here to enter text.</w:t>
          </w:r>
        </w:p>
      </w:docPartBody>
    </w:docPart>
    <w:docPart>
      <w:docPartPr>
        <w:name w:val="538BBF8ED8EBA44D9B7802C786198106"/>
        <w:category>
          <w:name w:val="General"/>
          <w:gallery w:val="placeholder"/>
        </w:category>
        <w:types>
          <w:type w:val="bbPlcHdr"/>
        </w:types>
        <w:behaviors>
          <w:behavior w:val="content"/>
        </w:behaviors>
        <w:guid w:val="{ACD4BF7C-BF69-F84D-8EC0-415A70CDF27F}"/>
      </w:docPartPr>
      <w:docPartBody>
        <w:p w:rsidR="006933FB" w:rsidRDefault="006933FB">
          <w:pPr>
            <w:pStyle w:val="538BBF8ED8EBA44D9B7802C786198106"/>
          </w:pPr>
          <w:r w:rsidRPr="00D81F05">
            <w:rPr>
              <w:rStyle w:val="PlaceholderText"/>
            </w:rPr>
            <w:t>Click or tap here to enter text.</w:t>
          </w:r>
        </w:p>
      </w:docPartBody>
    </w:docPart>
    <w:docPart>
      <w:docPartPr>
        <w:name w:val="09446D210732A74590C22E2A387D829C"/>
        <w:category>
          <w:name w:val="General"/>
          <w:gallery w:val="placeholder"/>
        </w:category>
        <w:types>
          <w:type w:val="bbPlcHdr"/>
        </w:types>
        <w:behaviors>
          <w:behavior w:val="content"/>
        </w:behaviors>
        <w:guid w:val="{90CF3614-9CD5-AF42-A809-5D2213342FB5}"/>
      </w:docPartPr>
      <w:docPartBody>
        <w:p w:rsidR="006933FB" w:rsidRDefault="006933FB">
          <w:pPr>
            <w:pStyle w:val="09446D210732A74590C22E2A387D829C"/>
          </w:pPr>
          <w:r w:rsidRPr="005E5B8B">
            <w:rPr>
              <w:rStyle w:val="PlaceholderText"/>
            </w:rPr>
            <w:t>Class 1 and not Class 2</w:t>
          </w:r>
        </w:p>
      </w:docPartBody>
    </w:docPart>
    <w:docPart>
      <w:docPartPr>
        <w:name w:val="BD8AA52703759B46BA04F619937D1578"/>
        <w:category>
          <w:name w:val="General"/>
          <w:gallery w:val="placeholder"/>
        </w:category>
        <w:types>
          <w:type w:val="bbPlcHdr"/>
        </w:types>
        <w:behaviors>
          <w:behavior w:val="content"/>
        </w:behaviors>
        <w:guid w:val="{FECD70EE-6473-3A4F-B0D7-8023A6E23CE9}"/>
      </w:docPartPr>
      <w:docPartBody>
        <w:p w:rsidR="006933FB" w:rsidRDefault="006933FB">
          <w:pPr>
            <w:pStyle w:val="BD8AA52703759B46BA04F619937D1578"/>
          </w:pPr>
          <w:r w:rsidRPr="005E5B8B">
            <w:rPr>
              <w:rStyle w:val="PlaceholderText"/>
            </w:rPr>
            <w:t>They have no deficit, or minimal impairment</w:t>
          </w:r>
        </w:p>
      </w:docPartBody>
    </w:docPart>
    <w:docPart>
      <w:docPartPr>
        <w:name w:val="B25A2F08BF5DA54BADB749E61A02B7DD"/>
        <w:category>
          <w:name w:val="General"/>
          <w:gallery w:val="placeholder"/>
        </w:category>
        <w:types>
          <w:type w:val="bbPlcHdr"/>
        </w:types>
        <w:behaviors>
          <w:behavior w:val="content"/>
        </w:behaviors>
        <w:guid w:val="{F4DEEF46-1566-6644-AF43-F949E57B4BF8}"/>
      </w:docPartPr>
      <w:docPartBody>
        <w:p w:rsidR="006933FB" w:rsidRDefault="006933FB">
          <w:pPr>
            <w:pStyle w:val="B25A2F08BF5DA54BADB749E61A02B7DD"/>
          </w:pPr>
          <w:r w:rsidRPr="00D81F05">
            <w:rPr>
              <w:rStyle w:val="PlaceholderText"/>
            </w:rPr>
            <w:t>Click or tap here to enter text.</w:t>
          </w:r>
        </w:p>
      </w:docPartBody>
    </w:docPart>
    <w:docPart>
      <w:docPartPr>
        <w:name w:val="DE00C25575C6374C9166DC0E4D8C553C"/>
        <w:category>
          <w:name w:val="General"/>
          <w:gallery w:val="placeholder"/>
        </w:category>
        <w:types>
          <w:type w:val="bbPlcHdr"/>
        </w:types>
        <w:behaviors>
          <w:behavior w:val="content"/>
        </w:behaviors>
        <w:guid w:val="{E05DBB76-2093-E845-8927-D91C7D964C29}"/>
      </w:docPartPr>
      <w:docPartBody>
        <w:p w:rsidR="006933FB" w:rsidRDefault="006933FB">
          <w:pPr>
            <w:pStyle w:val="DE00C25575C6374C9166DC0E4D8C553C"/>
          </w:pPr>
          <w:r w:rsidRPr="00D81F05">
            <w:rPr>
              <w:rStyle w:val="PlaceholderText"/>
            </w:rPr>
            <w:t>Click or tap here to enter text.</w:t>
          </w:r>
        </w:p>
      </w:docPartBody>
    </w:docPart>
    <w:docPart>
      <w:docPartPr>
        <w:name w:val="2AA58DEFE12E804A8DE5B1F7A1237DCE"/>
        <w:category>
          <w:name w:val="General"/>
          <w:gallery w:val="placeholder"/>
        </w:category>
        <w:types>
          <w:type w:val="bbPlcHdr"/>
        </w:types>
        <w:behaviors>
          <w:behavior w:val="content"/>
        </w:behaviors>
        <w:guid w:val="{8121B786-A1C6-2040-B070-E1C0694679CA}"/>
      </w:docPartPr>
      <w:docPartBody>
        <w:p w:rsidR="006933FB" w:rsidRDefault="006933FB">
          <w:pPr>
            <w:pStyle w:val="2AA58DEFE12E804A8DE5B1F7A1237DCE"/>
          </w:pPr>
          <w:r w:rsidRPr="005E5B8B">
            <w:rPr>
              <w:rStyle w:val="PlaceholderText"/>
            </w:rPr>
            <w:t>Class 1 and not Class 1</w:t>
          </w:r>
        </w:p>
      </w:docPartBody>
    </w:docPart>
    <w:docPart>
      <w:docPartPr>
        <w:name w:val="363C93314A40A1489368ED0000D11A08"/>
        <w:category>
          <w:name w:val="General"/>
          <w:gallery w:val="placeholder"/>
        </w:category>
        <w:types>
          <w:type w:val="bbPlcHdr"/>
        </w:types>
        <w:behaviors>
          <w:behavior w:val="content"/>
        </w:behaviors>
        <w:guid w:val="{87D8B066-CFED-ED4F-8DEA-9F51F39434F5}"/>
      </w:docPartPr>
      <w:docPartBody>
        <w:p w:rsidR="006933FB" w:rsidRDefault="006933FB">
          <w:pPr>
            <w:pStyle w:val="363C93314A40A1489368ED0000D11A08"/>
          </w:pPr>
          <w:r w:rsidRPr="005E5B8B">
            <w:rPr>
              <w:rStyle w:val="PlaceholderText"/>
            </w:rPr>
            <w:t>They have no deficit, or minimal impairment</w:t>
          </w:r>
        </w:p>
      </w:docPartBody>
    </w:docPart>
    <w:docPart>
      <w:docPartPr>
        <w:name w:val="8AE5760C3771EC42AE47A3EAC2422AAC"/>
        <w:category>
          <w:name w:val="General"/>
          <w:gallery w:val="placeholder"/>
        </w:category>
        <w:types>
          <w:type w:val="bbPlcHdr"/>
        </w:types>
        <w:behaviors>
          <w:behavior w:val="content"/>
        </w:behaviors>
        <w:guid w:val="{6AEBCDD0-DCEE-AD47-9D78-444CB7FA7606}"/>
      </w:docPartPr>
      <w:docPartBody>
        <w:p w:rsidR="006933FB" w:rsidRDefault="006933FB">
          <w:pPr>
            <w:pStyle w:val="8AE5760C3771EC42AE47A3EAC2422AAC"/>
          </w:pPr>
          <w:r w:rsidRPr="00D81F05">
            <w:rPr>
              <w:rStyle w:val="PlaceholderText"/>
            </w:rPr>
            <w:t>Click or tap here to enter text.</w:t>
          </w:r>
        </w:p>
      </w:docPartBody>
    </w:docPart>
    <w:docPart>
      <w:docPartPr>
        <w:name w:val="C421E5250BEB354EB912DA084708821E"/>
        <w:category>
          <w:name w:val="General"/>
          <w:gallery w:val="placeholder"/>
        </w:category>
        <w:types>
          <w:type w:val="bbPlcHdr"/>
        </w:types>
        <w:behaviors>
          <w:behavior w:val="content"/>
        </w:behaviors>
        <w:guid w:val="{DB41AD98-F1DF-5D40-914D-4FF5A5E07022}"/>
      </w:docPartPr>
      <w:docPartBody>
        <w:p w:rsidR="006933FB" w:rsidRDefault="006933FB">
          <w:pPr>
            <w:pStyle w:val="C421E5250BEB354EB912DA084708821E"/>
          </w:pPr>
          <w:r w:rsidRPr="00D81F05">
            <w:rPr>
              <w:rStyle w:val="PlaceholderText"/>
            </w:rPr>
            <w:t>Click or tap here to enter text.</w:t>
          </w:r>
        </w:p>
      </w:docPartBody>
    </w:docPart>
    <w:docPart>
      <w:docPartPr>
        <w:name w:val="96E54B765FFCE34BA2D8AA0215E951E5"/>
        <w:category>
          <w:name w:val="General"/>
          <w:gallery w:val="placeholder"/>
        </w:category>
        <w:types>
          <w:type w:val="bbPlcHdr"/>
        </w:types>
        <w:behaviors>
          <w:behavior w:val="content"/>
        </w:behaviors>
        <w:guid w:val="{C916B7A7-F347-D049-84CB-327686F15A47}"/>
      </w:docPartPr>
      <w:docPartBody>
        <w:p w:rsidR="006933FB" w:rsidRDefault="006933FB">
          <w:pPr>
            <w:pStyle w:val="96E54B765FFCE34BA2D8AA0215E951E5"/>
          </w:pPr>
          <w:r w:rsidRPr="005E5B8B">
            <w:rPr>
              <w:rStyle w:val="PlaceholderText"/>
            </w:rPr>
            <w:t>Class 1 and not Class 1</w:t>
          </w:r>
        </w:p>
      </w:docPartBody>
    </w:docPart>
    <w:docPart>
      <w:docPartPr>
        <w:name w:val="432D1A42EC5C0843892E687384379DD6"/>
        <w:category>
          <w:name w:val="General"/>
          <w:gallery w:val="placeholder"/>
        </w:category>
        <w:types>
          <w:type w:val="bbPlcHdr"/>
        </w:types>
        <w:behaviors>
          <w:behavior w:val="content"/>
        </w:behaviors>
        <w:guid w:val="{8FF5818B-D13A-5548-A919-531C355AF323}"/>
      </w:docPartPr>
      <w:docPartBody>
        <w:p w:rsidR="006933FB" w:rsidRDefault="006933FB">
          <w:pPr>
            <w:pStyle w:val="432D1A42EC5C0843892E687384379DD6"/>
          </w:pPr>
          <w:r w:rsidRPr="005E5B8B">
            <w:rPr>
              <w:rStyle w:val="PlaceholderText"/>
            </w:rPr>
            <w:t>They have no deficit, or minimal impairment</w:t>
          </w:r>
        </w:p>
      </w:docPartBody>
    </w:docPart>
    <w:docPart>
      <w:docPartPr>
        <w:name w:val="FD459AE23443454A873892D730D3B2AA"/>
        <w:category>
          <w:name w:val="General"/>
          <w:gallery w:val="placeholder"/>
        </w:category>
        <w:types>
          <w:type w:val="bbPlcHdr"/>
        </w:types>
        <w:behaviors>
          <w:behavior w:val="content"/>
        </w:behaviors>
        <w:guid w:val="{55ADF9B3-7FD6-3748-BC8E-63BD3A43D826}"/>
      </w:docPartPr>
      <w:docPartBody>
        <w:p w:rsidR="006933FB" w:rsidRDefault="006933FB">
          <w:pPr>
            <w:pStyle w:val="FD459AE23443454A873892D730D3B2AA"/>
          </w:pPr>
          <w:r w:rsidRPr="00D81F05">
            <w:rPr>
              <w:rStyle w:val="PlaceholderText"/>
            </w:rPr>
            <w:t>Click or tap here to enter text.</w:t>
          </w:r>
        </w:p>
      </w:docPartBody>
    </w:docPart>
    <w:docPart>
      <w:docPartPr>
        <w:name w:val="5EFB899BEFAC6149A6022CD5ED3C87A5"/>
        <w:category>
          <w:name w:val="General"/>
          <w:gallery w:val="placeholder"/>
        </w:category>
        <w:types>
          <w:type w:val="bbPlcHdr"/>
        </w:types>
        <w:behaviors>
          <w:behavior w:val="content"/>
        </w:behaviors>
        <w:guid w:val="{148173BC-CA2F-8346-A4D9-415073DA7F12}"/>
      </w:docPartPr>
      <w:docPartBody>
        <w:p w:rsidR="006933FB" w:rsidRDefault="006933FB">
          <w:pPr>
            <w:pStyle w:val="5EFB899BEFAC6149A6022CD5ED3C87A5"/>
          </w:pPr>
          <w:r w:rsidRPr="00D81F05">
            <w:rPr>
              <w:rStyle w:val="PlaceholderText"/>
            </w:rPr>
            <w:t>Click or tap here to enter text.</w:t>
          </w:r>
        </w:p>
      </w:docPartBody>
    </w:docPart>
    <w:docPart>
      <w:docPartPr>
        <w:name w:val="50E7116685E8DA4D8D095994C27429F2"/>
        <w:category>
          <w:name w:val="General"/>
          <w:gallery w:val="placeholder"/>
        </w:category>
        <w:types>
          <w:type w:val="bbPlcHdr"/>
        </w:types>
        <w:behaviors>
          <w:behavior w:val="content"/>
        </w:behaviors>
        <w:guid w:val="{F7196552-44A9-D24C-8E8B-915BF7223776}"/>
      </w:docPartPr>
      <w:docPartBody>
        <w:p w:rsidR="006933FB" w:rsidRDefault="006933FB">
          <w:pPr>
            <w:pStyle w:val="50E7116685E8DA4D8D095994C27429F2"/>
          </w:pPr>
          <w:r w:rsidRPr="005E5B8B">
            <w:rPr>
              <w:rStyle w:val="PlaceholderText"/>
            </w:rPr>
            <w:t>Class 1 and not Class 1</w:t>
          </w:r>
        </w:p>
      </w:docPartBody>
    </w:docPart>
    <w:docPart>
      <w:docPartPr>
        <w:name w:val="FCDA00A37600AF4DBB9B76ECC3BFE8C8"/>
        <w:category>
          <w:name w:val="General"/>
          <w:gallery w:val="placeholder"/>
        </w:category>
        <w:types>
          <w:type w:val="bbPlcHdr"/>
        </w:types>
        <w:behaviors>
          <w:behavior w:val="content"/>
        </w:behaviors>
        <w:guid w:val="{719F1CBC-9F21-7F42-9B70-07197FFFCEC0}"/>
      </w:docPartPr>
      <w:docPartBody>
        <w:p w:rsidR="006933FB" w:rsidRDefault="006933FB">
          <w:pPr>
            <w:pStyle w:val="FCDA00A37600AF4DBB9B76ECC3BFE8C8"/>
          </w:pPr>
          <w:r w:rsidRPr="00D81F05">
            <w:rPr>
              <w:rStyle w:val="PlaceholderText"/>
            </w:rPr>
            <w:t>Click or tap here to enter text.</w:t>
          </w:r>
        </w:p>
      </w:docPartBody>
    </w:docPart>
    <w:docPart>
      <w:docPartPr>
        <w:name w:val="E40A472BA50EE4448638F33DD2EA3D5E"/>
        <w:category>
          <w:name w:val="General"/>
          <w:gallery w:val="placeholder"/>
        </w:category>
        <w:types>
          <w:type w:val="bbPlcHdr"/>
        </w:types>
        <w:behaviors>
          <w:behavior w:val="content"/>
        </w:behaviors>
        <w:guid w:val="{58689394-8089-E143-A2A7-7390028B336C}"/>
      </w:docPartPr>
      <w:docPartBody>
        <w:p w:rsidR="006933FB" w:rsidRDefault="006933FB">
          <w:pPr>
            <w:pStyle w:val="E40A472BA50EE4448638F33DD2EA3D5E"/>
          </w:pPr>
          <w:r w:rsidRPr="00753C2E">
            <w:rPr>
              <w:rStyle w:val="PlaceholderText"/>
            </w:rPr>
            <w:t>Choose an item.</w:t>
          </w:r>
        </w:p>
      </w:docPartBody>
    </w:docPart>
    <w:docPart>
      <w:docPartPr>
        <w:name w:val="2A8F83610C15AF4BADDBD8E90FF0456F"/>
        <w:category>
          <w:name w:val="General"/>
          <w:gallery w:val="placeholder"/>
        </w:category>
        <w:types>
          <w:type w:val="bbPlcHdr"/>
        </w:types>
        <w:behaviors>
          <w:behavior w:val="content"/>
        </w:behaviors>
        <w:guid w:val="{E99240A4-5D83-4142-AFEC-5E7112B84324}"/>
      </w:docPartPr>
      <w:docPartBody>
        <w:p w:rsidR="006933FB" w:rsidRDefault="006933FB">
          <w:pPr>
            <w:pStyle w:val="2A8F83610C15AF4BADDBD8E90FF0456F"/>
          </w:pPr>
          <w:r w:rsidRPr="00753C2E">
            <w:rPr>
              <w:rStyle w:val="PlaceholderText"/>
            </w:rPr>
            <w:t>Choose an item.</w:t>
          </w:r>
        </w:p>
      </w:docPartBody>
    </w:docPart>
    <w:docPart>
      <w:docPartPr>
        <w:name w:val="0023E308691E4D47A9E1E7111FDBACE2"/>
        <w:category>
          <w:name w:val="General"/>
          <w:gallery w:val="placeholder"/>
        </w:category>
        <w:types>
          <w:type w:val="bbPlcHdr"/>
        </w:types>
        <w:behaviors>
          <w:behavior w:val="content"/>
        </w:behaviors>
        <w:guid w:val="{F4687D10-9148-5F48-8871-A724B09C0DA5}"/>
      </w:docPartPr>
      <w:docPartBody>
        <w:p w:rsidR="006933FB" w:rsidRDefault="006933FB">
          <w:pPr>
            <w:pStyle w:val="0023E308691E4D47A9E1E7111FDBACE2"/>
          </w:pPr>
          <w:r w:rsidRPr="005E5B8B">
            <w:rPr>
              <w:rStyle w:val="PlaceholderText"/>
            </w:rPr>
            <w:t>They have no deficit, or minimal impairment</w:t>
          </w:r>
        </w:p>
      </w:docPartBody>
    </w:docPart>
    <w:docPart>
      <w:docPartPr>
        <w:name w:val="7BD927EBA35DE647835EB94F35099D64"/>
        <w:category>
          <w:name w:val="General"/>
          <w:gallery w:val="placeholder"/>
        </w:category>
        <w:types>
          <w:type w:val="bbPlcHdr"/>
        </w:types>
        <w:behaviors>
          <w:behavior w:val="content"/>
        </w:behaviors>
        <w:guid w:val="{A8014A7B-512E-7442-B996-B23DA71817EB}"/>
      </w:docPartPr>
      <w:docPartBody>
        <w:p w:rsidR="006933FB" w:rsidRDefault="006933FB">
          <w:pPr>
            <w:pStyle w:val="7BD927EBA35DE647835EB94F35099D64"/>
          </w:pPr>
          <w:r w:rsidRPr="00D81F05">
            <w:rPr>
              <w:rStyle w:val="PlaceholderText"/>
            </w:rPr>
            <w:t>Click or tap here to enter text.</w:t>
          </w:r>
        </w:p>
      </w:docPartBody>
    </w:docPart>
    <w:docPart>
      <w:docPartPr>
        <w:name w:val="932F924A3CAD3C44889F2FAE83D16CD2"/>
        <w:category>
          <w:name w:val="General"/>
          <w:gallery w:val="placeholder"/>
        </w:category>
        <w:types>
          <w:type w:val="bbPlcHdr"/>
        </w:types>
        <w:behaviors>
          <w:behavior w:val="content"/>
        </w:behaviors>
        <w:guid w:val="{81D1752C-0D70-C641-B546-AF3EAB2CE7DB}"/>
      </w:docPartPr>
      <w:docPartBody>
        <w:p w:rsidR="006933FB" w:rsidRDefault="006933FB">
          <w:pPr>
            <w:pStyle w:val="932F924A3CAD3C44889F2FAE83D16CD2"/>
          </w:pPr>
          <w:r w:rsidRPr="00D81F05">
            <w:rPr>
              <w:rStyle w:val="PlaceholderText"/>
            </w:rPr>
            <w:t>Click or tap here to enter text.</w:t>
          </w:r>
        </w:p>
      </w:docPartBody>
    </w:docPart>
    <w:docPart>
      <w:docPartPr>
        <w:name w:val="E17DF9D971A2EB4496AFC03EEAAAA8B8"/>
        <w:category>
          <w:name w:val="General"/>
          <w:gallery w:val="placeholder"/>
        </w:category>
        <w:types>
          <w:type w:val="bbPlcHdr"/>
        </w:types>
        <w:behaviors>
          <w:behavior w:val="content"/>
        </w:behaviors>
        <w:guid w:val="{64DEA153-4871-EE47-A3F8-E8881D8A5F48}"/>
      </w:docPartPr>
      <w:docPartBody>
        <w:p w:rsidR="006933FB" w:rsidRDefault="006933FB">
          <w:pPr>
            <w:pStyle w:val="E17DF9D971A2EB4496AFC03EEAAAA8B8"/>
          </w:pPr>
          <w:r w:rsidRPr="005E5B8B">
            <w:rPr>
              <w:rStyle w:val="PlaceholderText"/>
            </w:rPr>
            <w:t>Class 1 and not Class 1</w:t>
          </w:r>
        </w:p>
      </w:docPartBody>
    </w:docPart>
    <w:docPart>
      <w:docPartPr>
        <w:name w:val="9F39FB695E526B438B03EA3EEA585D92"/>
        <w:category>
          <w:name w:val="General"/>
          <w:gallery w:val="placeholder"/>
        </w:category>
        <w:types>
          <w:type w:val="bbPlcHdr"/>
        </w:types>
        <w:behaviors>
          <w:behavior w:val="content"/>
        </w:behaviors>
        <w:guid w:val="{FF5850F0-DF36-BC4E-A88C-7601985A9CF7}"/>
      </w:docPartPr>
      <w:docPartBody>
        <w:p w:rsidR="006933FB" w:rsidRDefault="006933FB">
          <w:pPr>
            <w:pStyle w:val="9F39FB695E526B438B03EA3EEA585D92"/>
          </w:pPr>
          <w:r w:rsidRPr="005E5B8B">
            <w:rPr>
              <w:rStyle w:val="PlaceholderText"/>
            </w:rPr>
            <w:t>They have no deficit, or minimal impairment</w:t>
          </w:r>
        </w:p>
      </w:docPartBody>
    </w:docPart>
    <w:docPart>
      <w:docPartPr>
        <w:name w:val="831E9FF9F5E9FD41BCB69AA182A749D5"/>
        <w:category>
          <w:name w:val="General"/>
          <w:gallery w:val="placeholder"/>
        </w:category>
        <w:types>
          <w:type w:val="bbPlcHdr"/>
        </w:types>
        <w:behaviors>
          <w:behavior w:val="content"/>
        </w:behaviors>
        <w:guid w:val="{332685AA-991A-F449-AFC0-76F0565AAA00}"/>
      </w:docPartPr>
      <w:docPartBody>
        <w:p w:rsidR="006933FB" w:rsidRDefault="006933FB">
          <w:pPr>
            <w:pStyle w:val="831E9FF9F5E9FD41BCB69AA182A749D5"/>
          </w:pPr>
          <w:r w:rsidRPr="00D81F05">
            <w:rPr>
              <w:rStyle w:val="PlaceholderText"/>
            </w:rPr>
            <w:t>Click or tap here to enter text.</w:t>
          </w:r>
        </w:p>
      </w:docPartBody>
    </w:docPart>
    <w:docPart>
      <w:docPartPr>
        <w:name w:val="8001681D01A4F04F8C6822B11DFF050A"/>
        <w:category>
          <w:name w:val="General"/>
          <w:gallery w:val="placeholder"/>
        </w:category>
        <w:types>
          <w:type w:val="bbPlcHdr"/>
        </w:types>
        <w:behaviors>
          <w:behavior w:val="content"/>
        </w:behaviors>
        <w:guid w:val="{9124B000-4DAC-5C46-9B73-52A15E45B703}"/>
      </w:docPartPr>
      <w:docPartBody>
        <w:p w:rsidR="006933FB" w:rsidRDefault="006933FB">
          <w:pPr>
            <w:pStyle w:val="8001681D01A4F04F8C6822B11DFF050A"/>
          </w:pPr>
          <w:r w:rsidRPr="00D81F05">
            <w:rPr>
              <w:rStyle w:val="PlaceholderText"/>
            </w:rPr>
            <w:t>Click or tap here to enter text.</w:t>
          </w:r>
        </w:p>
      </w:docPartBody>
    </w:docPart>
    <w:docPart>
      <w:docPartPr>
        <w:name w:val="5F5A02F1C510D044AAD28C3907B8BFB9"/>
        <w:category>
          <w:name w:val="General"/>
          <w:gallery w:val="placeholder"/>
        </w:category>
        <w:types>
          <w:type w:val="bbPlcHdr"/>
        </w:types>
        <w:behaviors>
          <w:behavior w:val="content"/>
        </w:behaviors>
        <w:guid w:val="{8D4C2EAB-FCCE-8743-A864-421AA4B397EF}"/>
      </w:docPartPr>
      <w:docPartBody>
        <w:p w:rsidR="006933FB" w:rsidRDefault="006933FB">
          <w:pPr>
            <w:pStyle w:val="5F5A02F1C510D044AAD28C3907B8BFB9"/>
          </w:pPr>
          <w:r w:rsidRPr="00D81F05">
            <w:rPr>
              <w:rStyle w:val="PlaceholderText"/>
            </w:rPr>
            <w:t>Click or tap here to enter text.</w:t>
          </w:r>
        </w:p>
      </w:docPartBody>
    </w:docPart>
    <w:docPart>
      <w:docPartPr>
        <w:name w:val="CFED925A90885D459C095BC5F9CDB70C"/>
        <w:category>
          <w:name w:val="General"/>
          <w:gallery w:val="placeholder"/>
        </w:category>
        <w:types>
          <w:type w:val="bbPlcHdr"/>
        </w:types>
        <w:behaviors>
          <w:behavior w:val="content"/>
        </w:behaviors>
        <w:guid w:val="{79B7F978-7154-4740-9E65-8E0269329BCA}"/>
      </w:docPartPr>
      <w:docPartBody>
        <w:p w:rsidR="006933FB" w:rsidRDefault="006933FB">
          <w:pPr>
            <w:pStyle w:val="CFED925A90885D459C095BC5F9CDB70C"/>
          </w:pPr>
          <w:r w:rsidRPr="00D81F05">
            <w:rPr>
              <w:rStyle w:val="PlaceholderText"/>
            </w:rPr>
            <w:t>Click or tap here to enter text.</w:t>
          </w:r>
        </w:p>
      </w:docPartBody>
    </w:docPart>
    <w:docPart>
      <w:docPartPr>
        <w:name w:val="07B73DEFFC5EC04EB04C4F0AE8933C1A"/>
        <w:category>
          <w:name w:val="General"/>
          <w:gallery w:val="placeholder"/>
        </w:category>
        <w:types>
          <w:type w:val="bbPlcHdr"/>
        </w:types>
        <w:behaviors>
          <w:behavior w:val="content"/>
        </w:behaviors>
        <w:guid w:val="{624A0714-B5FF-934E-B89A-BCCAE35F1A9A}"/>
      </w:docPartPr>
      <w:docPartBody>
        <w:p w:rsidR="006933FB" w:rsidRDefault="006933FB">
          <w:pPr>
            <w:pStyle w:val="07B73DEFFC5EC04EB04C4F0AE8933C1A"/>
          </w:pPr>
          <w:r w:rsidRPr="00D81F05">
            <w:rPr>
              <w:rStyle w:val="PlaceholderText"/>
            </w:rPr>
            <w:t>Click or tap here to enter text.</w:t>
          </w:r>
        </w:p>
      </w:docPartBody>
    </w:docPart>
    <w:docPart>
      <w:docPartPr>
        <w:name w:val="88CD33F66D567B49A4B6F538DC05964E"/>
        <w:category>
          <w:name w:val="General"/>
          <w:gallery w:val="placeholder"/>
        </w:category>
        <w:types>
          <w:type w:val="bbPlcHdr"/>
        </w:types>
        <w:behaviors>
          <w:behavior w:val="content"/>
        </w:behaviors>
        <w:guid w:val="{B8D6E30C-8DD5-BF4B-8773-C168FC6FF367}"/>
      </w:docPartPr>
      <w:docPartBody>
        <w:p w:rsidR="006933FB" w:rsidRDefault="006933FB">
          <w:pPr>
            <w:pStyle w:val="88CD33F66D567B49A4B6F538DC05964E"/>
          </w:pPr>
          <w:r w:rsidRPr="00D81F05">
            <w:rPr>
              <w:rStyle w:val="PlaceholderText"/>
            </w:rPr>
            <w:t>Click or tap here to enter text.</w:t>
          </w:r>
        </w:p>
      </w:docPartBody>
    </w:docPart>
    <w:docPart>
      <w:docPartPr>
        <w:name w:val="32A96BC02AA4DE478405C04865DCA355"/>
        <w:category>
          <w:name w:val="General"/>
          <w:gallery w:val="placeholder"/>
        </w:category>
        <w:types>
          <w:type w:val="bbPlcHdr"/>
        </w:types>
        <w:behaviors>
          <w:behavior w:val="content"/>
        </w:behaviors>
        <w:guid w:val="{BE146909-E2C8-B545-9F6F-4820D0184C18}"/>
      </w:docPartPr>
      <w:docPartBody>
        <w:p w:rsidR="006933FB" w:rsidRDefault="006933FB">
          <w:pPr>
            <w:pStyle w:val="32A96BC02AA4DE478405C04865DCA355"/>
          </w:pPr>
          <w:r w:rsidRPr="00D81F05">
            <w:rPr>
              <w:rStyle w:val="PlaceholderText"/>
            </w:rPr>
            <w:t>Click or tap here to enter text.</w:t>
          </w:r>
        </w:p>
      </w:docPartBody>
    </w:docPart>
    <w:docPart>
      <w:docPartPr>
        <w:name w:val="9026208DF2D5B7419204A32F70E59ED5"/>
        <w:category>
          <w:name w:val="General"/>
          <w:gallery w:val="placeholder"/>
        </w:category>
        <w:types>
          <w:type w:val="bbPlcHdr"/>
        </w:types>
        <w:behaviors>
          <w:behavior w:val="content"/>
        </w:behaviors>
        <w:guid w:val="{F1503D37-B3FF-9D43-83B2-67A387B27BC4}"/>
      </w:docPartPr>
      <w:docPartBody>
        <w:p w:rsidR="006933FB" w:rsidRDefault="006933FB">
          <w:pPr>
            <w:pStyle w:val="9026208DF2D5B7419204A32F70E59ED5"/>
          </w:pPr>
          <w:r w:rsidRPr="00D81F05">
            <w:rPr>
              <w:rStyle w:val="PlaceholderText"/>
            </w:rPr>
            <w:t>Click or tap here to enter text.</w:t>
          </w:r>
        </w:p>
      </w:docPartBody>
    </w:docPart>
    <w:docPart>
      <w:docPartPr>
        <w:name w:val="85B52D7B7AD44F4499992058FCEE1DC5"/>
        <w:category>
          <w:name w:val="General"/>
          <w:gallery w:val="placeholder"/>
        </w:category>
        <w:types>
          <w:type w:val="bbPlcHdr"/>
        </w:types>
        <w:behaviors>
          <w:behavior w:val="content"/>
        </w:behaviors>
        <w:guid w:val="{09FC8E73-0B83-634F-931A-D1CE56A07BFD}"/>
      </w:docPartPr>
      <w:docPartBody>
        <w:p w:rsidR="006933FB" w:rsidRDefault="006933FB">
          <w:pPr>
            <w:pStyle w:val="85B52D7B7AD44F4499992058FCEE1DC5"/>
          </w:pPr>
          <w:r w:rsidRPr="00D81F05">
            <w:rPr>
              <w:rStyle w:val="PlaceholderText"/>
            </w:rPr>
            <w:t>Click or tap here to enter text.</w:t>
          </w:r>
        </w:p>
      </w:docPartBody>
    </w:docPart>
    <w:docPart>
      <w:docPartPr>
        <w:name w:val="259A615567660F41A25AA688708F8074"/>
        <w:category>
          <w:name w:val="General"/>
          <w:gallery w:val="placeholder"/>
        </w:category>
        <w:types>
          <w:type w:val="bbPlcHdr"/>
        </w:types>
        <w:behaviors>
          <w:behavior w:val="content"/>
        </w:behaviors>
        <w:guid w:val="{7BFC570C-D1AD-9A42-ACE7-AF6AE95960DF}"/>
      </w:docPartPr>
      <w:docPartBody>
        <w:p w:rsidR="006933FB" w:rsidRDefault="006933FB">
          <w:pPr>
            <w:pStyle w:val="259A615567660F41A25AA688708F8074"/>
          </w:pPr>
          <w:r w:rsidRPr="00D81F05">
            <w:rPr>
              <w:rStyle w:val="PlaceholderText"/>
            </w:rPr>
            <w:t>Click or tap here to enter text.</w:t>
          </w:r>
        </w:p>
      </w:docPartBody>
    </w:docPart>
    <w:docPart>
      <w:docPartPr>
        <w:name w:val="4EAFC4F6F6D7EC49AEC04A4E7483D060"/>
        <w:category>
          <w:name w:val="General"/>
          <w:gallery w:val="placeholder"/>
        </w:category>
        <w:types>
          <w:type w:val="bbPlcHdr"/>
        </w:types>
        <w:behaviors>
          <w:behavior w:val="content"/>
        </w:behaviors>
        <w:guid w:val="{3A60FA59-051C-6946-B3F3-ED19CCE77120}"/>
      </w:docPartPr>
      <w:docPartBody>
        <w:p w:rsidR="006933FB" w:rsidRDefault="006933FB">
          <w:pPr>
            <w:pStyle w:val="4EAFC4F6F6D7EC49AEC04A4E7483D060"/>
          </w:pPr>
          <w:r w:rsidRPr="00D81F05">
            <w:rPr>
              <w:rStyle w:val="PlaceholderText"/>
            </w:rPr>
            <w:t>Click or tap here to enter text.</w:t>
          </w:r>
        </w:p>
      </w:docPartBody>
    </w:docPart>
    <w:docPart>
      <w:docPartPr>
        <w:name w:val="11636F2112247C438E107E1BCEEB2B54"/>
        <w:category>
          <w:name w:val="General"/>
          <w:gallery w:val="placeholder"/>
        </w:category>
        <w:types>
          <w:type w:val="bbPlcHdr"/>
        </w:types>
        <w:behaviors>
          <w:behavior w:val="content"/>
        </w:behaviors>
        <w:guid w:val="{980B0767-319B-C642-8783-6E42FEB63213}"/>
      </w:docPartPr>
      <w:docPartBody>
        <w:p w:rsidR="006933FB" w:rsidRDefault="006933FB">
          <w:pPr>
            <w:pStyle w:val="11636F2112247C438E107E1BCEEB2B54"/>
          </w:pPr>
          <w:r w:rsidRPr="00D81F05">
            <w:rPr>
              <w:rStyle w:val="PlaceholderText"/>
            </w:rPr>
            <w:t>Click or tap here to enter text.</w:t>
          </w:r>
        </w:p>
      </w:docPartBody>
    </w:docPart>
    <w:docPart>
      <w:docPartPr>
        <w:name w:val="4880549F5BC553489246EE8DDF4B5A44"/>
        <w:category>
          <w:name w:val="General"/>
          <w:gallery w:val="placeholder"/>
        </w:category>
        <w:types>
          <w:type w:val="bbPlcHdr"/>
        </w:types>
        <w:behaviors>
          <w:behavior w:val="content"/>
        </w:behaviors>
        <w:guid w:val="{F7E60C7B-0F3C-7D40-A4BD-6238897B20FB}"/>
      </w:docPartPr>
      <w:docPartBody>
        <w:p w:rsidR="006933FB" w:rsidRDefault="006933FB">
          <w:pPr>
            <w:pStyle w:val="4880549F5BC553489246EE8DDF4B5A44"/>
          </w:pPr>
          <w:r w:rsidRPr="00CC0353">
            <w:rPr>
              <w:rStyle w:val="PlaceholderText"/>
            </w:rPr>
            <w:t>Choose an item.</w:t>
          </w:r>
        </w:p>
      </w:docPartBody>
    </w:docPart>
    <w:docPart>
      <w:docPartPr>
        <w:name w:val="F0A64F9F58330848804888D80162B048"/>
        <w:category>
          <w:name w:val="General"/>
          <w:gallery w:val="placeholder"/>
        </w:category>
        <w:types>
          <w:type w:val="bbPlcHdr"/>
        </w:types>
        <w:behaviors>
          <w:behavior w:val="content"/>
        </w:behaviors>
        <w:guid w:val="{032AE24F-09A7-494A-8F4B-D9B03CAFCBCB}"/>
      </w:docPartPr>
      <w:docPartBody>
        <w:p w:rsidR="006933FB" w:rsidRDefault="006933FB">
          <w:pPr>
            <w:pStyle w:val="F0A64F9F58330848804888D80162B048"/>
          </w:pPr>
          <w:r w:rsidRPr="00CC0353">
            <w:rPr>
              <w:rStyle w:val="PlaceholderText"/>
            </w:rPr>
            <w:t>Choose an item.</w:t>
          </w:r>
        </w:p>
      </w:docPartBody>
    </w:docPart>
    <w:docPart>
      <w:docPartPr>
        <w:name w:val="0F5A1BC761636D48A675E61D3D28FF5D"/>
        <w:category>
          <w:name w:val="General"/>
          <w:gallery w:val="placeholder"/>
        </w:category>
        <w:types>
          <w:type w:val="bbPlcHdr"/>
        </w:types>
        <w:behaviors>
          <w:behavior w:val="content"/>
        </w:behaviors>
        <w:guid w:val="{EE5FDBA8-3B16-7548-BA0E-94E3BE1AA2D4}"/>
      </w:docPartPr>
      <w:docPartBody>
        <w:p w:rsidR="006933FB" w:rsidRDefault="006933FB">
          <w:pPr>
            <w:pStyle w:val="0F5A1BC761636D48A675E61D3D28FF5D"/>
          </w:pPr>
          <w:r w:rsidRPr="00CC0353">
            <w:rPr>
              <w:rStyle w:val="PlaceholderText"/>
            </w:rPr>
            <w:t>Choose an item.</w:t>
          </w:r>
        </w:p>
      </w:docPartBody>
    </w:docPart>
    <w:docPart>
      <w:docPartPr>
        <w:name w:val="8863DBF4BD191D4FA9AFD817871C178A"/>
        <w:category>
          <w:name w:val="General"/>
          <w:gallery w:val="placeholder"/>
        </w:category>
        <w:types>
          <w:type w:val="bbPlcHdr"/>
        </w:types>
        <w:behaviors>
          <w:behavior w:val="content"/>
        </w:behaviors>
        <w:guid w:val="{E0BF6C23-28DD-6347-8378-84FEE79BDDEE}"/>
      </w:docPartPr>
      <w:docPartBody>
        <w:p w:rsidR="006933FB" w:rsidRDefault="006933FB">
          <w:pPr>
            <w:pStyle w:val="8863DBF4BD191D4FA9AFD817871C178A"/>
          </w:pPr>
          <w:r w:rsidRPr="00CC0353">
            <w:rPr>
              <w:rStyle w:val="PlaceholderText"/>
            </w:rPr>
            <w:t>Choose an item.</w:t>
          </w:r>
        </w:p>
      </w:docPartBody>
    </w:docPart>
    <w:docPart>
      <w:docPartPr>
        <w:name w:val="BBEBFBF1F7A2414AA284574215DD0479"/>
        <w:category>
          <w:name w:val="General"/>
          <w:gallery w:val="placeholder"/>
        </w:category>
        <w:types>
          <w:type w:val="bbPlcHdr"/>
        </w:types>
        <w:behaviors>
          <w:behavior w:val="content"/>
        </w:behaviors>
        <w:guid w:val="{F65C19B9-5552-2D40-B302-9DC3D094D824}"/>
      </w:docPartPr>
      <w:docPartBody>
        <w:p w:rsidR="006933FB" w:rsidRDefault="006933FB">
          <w:pPr>
            <w:pStyle w:val="BBEBFBF1F7A2414AA284574215DD0479"/>
          </w:pPr>
          <w:r w:rsidRPr="00CC0353">
            <w:rPr>
              <w:rStyle w:val="PlaceholderText"/>
            </w:rPr>
            <w:t>Choose an item.</w:t>
          </w:r>
        </w:p>
      </w:docPartBody>
    </w:docPart>
    <w:docPart>
      <w:docPartPr>
        <w:name w:val="4B67CFE1BC152349AA0808E83D085C1B"/>
        <w:category>
          <w:name w:val="General"/>
          <w:gallery w:val="placeholder"/>
        </w:category>
        <w:types>
          <w:type w:val="bbPlcHdr"/>
        </w:types>
        <w:behaviors>
          <w:behavior w:val="content"/>
        </w:behaviors>
        <w:guid w:val="{918B6466-3FD6-3B4D-943E-9941E6907F7E}"/>
      </w:docPartPr>
      <w:docPartBody>
        <w:p w:rsidR="006933FB" w:rsidRDefault="006933FB">
          <w:pPr>
            <w:pStyle w:val="4B67CFE1BC152349AA0808E83D085C1B"/>
          </w:pPr>
          <w:r w:rsidRPr="00CC0353">
            <w:rPr>
              <w:rStyle w:val="PlaceholderText"/>
            </w:rPr>
            <w:t>Choose an item.</w:t>
          </w:r>
        </w:p>
      </w:docPartBody>
    </w:docPart>
    <w:docPart>
      <w:docPartPr>
        <w:name w:val="F453AF079B21E3448386635E6FCAF301"/>
        <w:category>
          <w:name w:val="General"/>
          <w:gallery w:val="placeholder"/>
        </w:category>
        <w:types>
          <w:type w:val="bbPlcHdr"/>
        </w:types>
        <w:behaviors>
          <w:behavior w:val="content"/>
        </w:behaviors>
        <w:guid w:val="{D17F980A-E73D-6B4B-BB9B-6BA45755D0E6}"/>
      </w:docPartPr>
      <w:docPartBody>
        <w:p w:rsidR="006933FB" w:rsidRDefault="006933FB">
          <w:pPr>
            <w:pStyle w:val="F453AF079B21E3448386635E6FCAF301"/>
          </w:pPr>
          <w:r w:rsidRPr="00D81F05">
            <w:rPr>
              <w:rStyle w:val="PlaceholderText"/>
            </w:rPr>
            <w:t>Click or tap here to enter text.</w:t>
          </w:r>
        </w:p>
      </w:docPartBody>
    </w:docPart>
    <w:docPart>
      <w:docPartPr>
        <w:name w:val="B54DA66DA763A74B8A9891A6D7F072BF"/>
        <w:category>
          <w:name w:val="General"/>
          <w:gallery w:val="placeholder"/>
        </w:category>
        <w:types>
          <w:type w:val="bbPlcHdr"/>
        </w:types>
        <w:behaviors>
          <w:behavior w:val="content"/>
        </w:behaviors>
        <w:guid w:val="{79DC4E73-3E77-0F46-9786-4BDE604758B7}"/>
      </w:docPartPr>
      <w:docPartBody>
        <w:p w:rsidR="006933FB" w:rsidRDefault="006933FB">
          <w:pPr>
            <w:pStyle w:val="B54DA66DA763A74B8A9891A6D7F072BF"/>
          </w:pPr>
          <w:r w:rsidRPr="00D81F05">
            <w:rPr>
              <w:rStyle w:val="PlaceholderText"/>
            </w:rPr>
            <w:t>Click or tap here to enter text.</w:t>
          </w:r>
        </w:p>
      </w:docPartBody>
    </w:docPart>
    <w:docPart>
      <w:docPartPr>
        <w:name w:val="A14D5BE43BE84E41B6A7E573B6936F45"/>
        <w:category>
          <w:name w:val="General"/>
          <w:gallery w:val="placeholder"/>
        </w:category>
        <w:types>
          <w:type w:val="bbPlcHdr"/>
        </w:types>
        <w:behaviors>
          <w:behavior w:val="content"/>
        </w:behaviors>
        <w:guid w:val="{33162619-C433-5D46-8188-AE76D2F69154}"/>
      </w:docPartPr>
      <w:docPartBody>
        <w:p w:rsidR="006933FB" w:rsidRDefault="006933FB">
          <w:pPr>
            <w:pStyle w:val="A14D5BE43BE84E41B6A7E573B6936F45"/>
          </w:pPr>
          <w:r w:rsidRPr="00D81F05">
            <w:rPr>
              <w:rStyle w:val="PlaceholderText"/>
            </w:rPr>
            <w:t>Click or tap here to enter text.</w:t>
          </w:r>
        </w:p>
      </w:docPartBody>
    </w:docPart>
    <w:docPart>
      <w:docPartPr>
        <w:name w:val="31653C50B70A274A81B373BB8B612F08"/>
        <w:category>
          <w:name w:val="General"/>
          <w:gallery w:val="placeholder"/>
        </w:category>
        <w:types>
          <w:type w:val="bbPlcHdr"/>
        </w:types>
        <w:behaviors>
          <w:behavior w:val="content"/>
        </w:behaviors>
        <w:guid w:val="{C39A8FD5-5F7D-4045-AD1D-E683B0FE6EFD}"/>
      </w:docPartPr>
      <w:docPartBody>
        <w:p w:rsidR="006933FB" w:rsidRDefault="006933FB">
          <w:pPr>
            <w:pStyle w:val="31653C50B70A274A81B373BB8B612F08"/>
          </w:pPr>
          <w:r w:rsidRPr="00D81F05">
            <w:rPr>
              <w:rStyle w:val="PlaceholderText"/>
            </w:rPr>
            <w:t>Click or tap here to enter text.</w:t>
          </w:r>
        </w:p>
      </w:docPartBody>
    </w:docPart>
    <w:docPart>
      <w:docPartPr>
        <w:name w:val="90D52B28322DA24F868E168E00492D8B"/>
        <w:category>
          <w:name w:val="General"/>
          <w:gallery w:val="placeholder"/>
        </w:category>
        <w:types>
          <w:type w:val="bbPlcHdr"/>
        </w:types>
        <w:behaviors>
          <w:behavior w:val="content"/>
        </w:behaviors>
        <w:guid w:val="{17F5FC00-6971-1545-8496-88A11770DE9D}"/>
      </w:docPartPr>
      <w:docPartBody>
        <w:p w:rsidR="006933FB" w:rsidRDefault="006933FB">
          <w:pPr>
            <w:pStyle w:val="90D52B28322DA24F868E168E00492D8B"/>
          </w:pPr>
          <w:r w:rsidRPr="00D81F05">
            <w:rPr>
              <w:rStyle w:val="PlaceholderText"/>
            </w:rPr>
            <w:t>Click or tap here to enter text.</w:t>
          </w:r>
        </w:p>
      </w:docPartBody>
    </w:docPart>
    <w:docPart>
      <w:docPartPr>
        <w:name w:val="A6490E9B6895AF4F8DB7CE585BBEA42E"/>
        <w:category>
          <w:name w:val="General"/>
          <w:gallery w:val="placeholder"/>
        </w:category>
        <w:types>
          <w:type w:val="bbPlcHdr"/>
        </w:types>
        <w:behaviors>
          <w:behavior w:val="content"/>
        </w:behaviors>
        <w:guid w:val="{9659CC6A-D4D9-7F4D-8223-639B36C43014}"/>
      </w:docPartPr>
      <w:docPartBody>
        <w:p w:rsidR="006933FB" w:rsidRDefault="006933FB">
          <w:pPr>
            <w:pStyle w:val="A6490E9B6895AF4F8DB7CE585BBEA42E"/>
          </w:pPr>
          <w:r w:rsidRPr="00D81F05">
            <w:rPr>
              <w:rStyle w:val="PlaceholderText"/>
            </w:rPr>
            <w:t>Click or tap here to enter text.</w:t>
          </w:r>
        </w:p>
      </w:docPartBody>
    </w:docPart>
    <w:docPart>
      <w:docPartPr>
        <w:name w:val="7A9A1F7AE3AC9C4CBC79F17829D9E191"/>
        <w:category>
          <w:name w:val="General"/>
          <w:gallery w:val="placeholder"/>
        </w:category>
        <w:types>
          <w:type w:val="bbPlcHdr"/>
        </w:types>
        <w:behaviors>
          <w:behavior w:val="content"/>
        </w:behaviors>
        <w:guid w:val="{082FB0F7-D256-0E44-8826-0692F93A7D67}"/>
      </w:docPartPr>
      <w:docPartBody>
        <w:p w:rsidR="006933FB" w:rsidRDefault="006933FB">
          <w:pPr>
            <w:pStyle w:val="7A9A1F7AE3AC9C4CBC79F17829D9E191"/>
          </w:pPr>
          <w:r w:rsidRPr="00D81F05">
            <w:rPr>
              <w:rStyle w:val="PlaceholderText"/>
            </w:rPr>
            <w:t>Click or tap here to enter text.</w:t>
          </w:r>
        </w:p>
      </w:docPartBody>
    </w:docPart>
    <w:docPart>
      <w:docPartPr>
        <w:name w:val="8F4AB4C7454DCB44990BBF4B66E08674"/>
        <w:category>
          <w:name w:val="General"/>
          <w:gallery w:val="placeholder"/>
        </w:category>
        <w:types>
          <w:type w:val="bbPlcHdr"/>
        </w:types>
        <w:behaviors>
          <w:behavior w:val="content"/>
        </w:behaviors>
        <w:guid w:val="{AB733C45-0B04-E145-B20C-3D43542E2C8F}"/>
      </w:docPartPr>
      <w:docPartBody>
        <w:p w:rsidR="006933FB" w:rsidRDefault="006933FB">
          <w:pPr>
            <w:pStyle w:val="8F4AB4C7454DCB44990BBF4B66E08674"/>
          </w:pPr>
          <w:r w:rsidRPr="00D81F05">
            <w:rPr>
              <w:rStyle w:val="PlaceholderText"/>
              <w:rFonts w:eastAsiaTheme="majorEastAsia"/>
            </w:rPr>
            <w:t>Click or tap here to enter text.</w:t>
          </w:r>
        </w:p>
      </w:docPartBody>
    </w:docPart>
    <w:docPart>
      <w:docPartPr>
        <w:name w:val="8D12EDF06832E543BD8C5E07B65B9E52"/>
        <w:category>
          <w:name w:val="General"/>
          <w:gallery w:val="placeholder"/>
        </w:category>
        <w:types>
          <w:type w:val="bbPlcHdr"/>
        </w:types>
        <w:behaviors>
          <w:behavior w:val="content"/>
        </w:behaviors>
        <w:guid w:val="{97C56E61-D272-1541-B7D2-ADD12CD5E109}"/>
      </w:docPartPr>
      <w:docPartBody>
        <w:p w:rsidR="006933FB" w:rsidRDefault="006933FB">
          <w:pPr>
            <w:pStyle w:val="8D12EDF06832E543BD8C5E07B65B9E52"/>
          </w:pPr>
          <w:r w:rsidRPr="00D81F05">
            <w:rPr>
              <w:rStyle w:val="PlaceholderText"/>
            </w:rPr>
            <w:t>Click or tap here to enter text.</w:t>
          </w:r>
        </w:p>
      </w:docPartBody>
    </w:docPart>
    <w:docPart>
      <w:docPartPr>
        <w:name w:val="E635B3E824015B4FAFE0A34EF671FEEB"/>
        <w:category>
          <w:name w:val="General"/>
          <w:gallery w:val="placeholder"/>
        </w:category>
        <w:types>
          <w:type w:val="bbPlcHdr"/>
        </w:types>
        <w:behaviors>
          <w:behavior w:val="content"/>
        </w:behaviors>
        <w:guid w:val="{467DB7C6-F79A-274A-937E-856CA542188C}"/>
      </w:docPartPr>
      <w:docPartBody>
        <w:p w:rsidR="006933FB" w:rsidRDefault="006933FB">
          <w:pPr>
            <w:pStyle w:val="E635B3E824015B4FAFE0A34EF671FEEB"/>
          </w:pPr>
          <w:r w:rsidRPr="00D81F05">
            <w:rPr>
              <w:rStyle w:val="PlaceholderText"/>
            </w:rPr>
            <w:t>Click or tap here to enter text.</w:t>
          </w:r>
        </w:p>
      </w:docPartBody>
    </w:docPart>
    <w:docPart>
      <w:docPartPr>
        <w:name w:val="6A7E4F9A01A8E64AB3EEF634B69F13A5"/>
        <w:category>
          <w:name w:val="General"/>
          <w:gallery w:val="placeholder"/>
        </w:category>
        <w:types>
          <w:type w:val="bbPlcHdr"/>
        </w:types>
        <w:behaviors>
          <w:behavior w:val="content"/>
        </w:behaviors>
        <w:guid w:val="{DB2EA7C7-EA9C-184B-AD34-375690AA7A64}"/>
      </w:docPartPr>
      <w:docPartBody>
        <w:p w:rsidR="006933FB" w:rsidRDefault="006933FB">
          <w:pPr>
            <w:pStyle w:val="6A7E4F9A01A8E64AB3EEF634B69F13A5"/>
          </w:pPr>
          <w:r w:rsidRPr="00D81F05">
            <w:rPr>
              <w:rStyle w:val="PlaceholderText"/>
            </w:rPr>
            <w:t>Click or tap here to enter text.</w:t>
          </w:r>
        </w:p>
      </w:docPartBody>
    </w:docPart>
    <w:docPart>
      <w:docPartPr>
        <w:name w:val="A797A6B2A4D4A7439FE92E64521302AC"/>
        <w:category>
          <w:name w:val="General"/>
          <w:gallery w:val="placeholder"/>
        </w:category>
        <w:types>
          <w:type w:val="bbPlcHdr"/>
        </w:types>
        <w:behaviors>
          <w:behavior w:val="content"/>
        </w:behaviors>
        <w:guid w:val="{9DB97877-F115-C245-85B7-D40D95D0C4F2}"/>
      </w:docPartPr>
      <w:docPartBody>
        <w:p w:rsidR="006933FB" w:rsidRDefault="006933FB">
          <w:pPr>
            <w:pStyle w:val="A797A6B2A4D4A7439FE92E64521302AC"/>
          </w:pPr>
          <w:r w:rsidRPr="005E5B8B">
            <w:rPr>
              <w:rStyle w:val="PlaceholderText"/>
            </w:rPr>
            <w:t>0</w:t>
          </w:r>
        </w:p>
      </w:docPartBody>
    </w:docPart>
    <w:docPart>
      <w:docPartPr>
        <w:name w:val="8E4730A601B4AE4FAF17D2A27DA96412"/>
        <w:category>
          <w:name w:val="General"/>
          <w:gallery w:val="placeholder"/>
        </w:category>
        <w:types>
          <w:type w:val="bbPlcHdr"/>
        </w:types>
        <w:behaviors>
          <w:behavior w:val="content"/>
        </w:behaviors>
        <w:guid w:val="{1552532B-D153-6A4D-83C3-3400542AFC44}"/>
      </w:docPartPr>
      <w:docPartBody>
        <w:p w:rsidR="006933FB" w:rsidRDefault="006933FB">
          <w:pPr>
            <w:pStyle w:val="8E4730A601B4AE4FAF17D2A27DA96412"/>
          </w:pPr>
          <w:r w:rsidRPr="00D81F05">
            <w:rPr>
              <w:rStyle w:val="PlaceholderText"/>
            </w:rPr>
            <w:t>Click or tap here to enter text.</w:t>
          </w:r>
        </w:p>
      </w:docPartBody>
    </w:docPart>
    <w:docPart>
      <w:docPartPr>
        <w:name w:val="A146695127341E428CA664ACF88D0D88"/>
        <w:category>
          <w:name w:val="General"/>
          <w:gallery w:val="placeholder"/>
        </w:category>
        <w:types>
          <w:type w:val="bbPlcHdr"/>
        </w:types>
        <w:behaviors>
          <w:behavior w:val="content"/>
        </w:behaviors>
        <w:guid w:val="{7504AA63-DB18-0043-B63D-316369603D92}"/>
      </w:docPartPr>
      <w:docPartBody>
        <w:p w:rsidR="006933FB" w:rsidRDefault="006933FB">
          <w:pPr>
            <w:pStyle w:val="A146695127341E428CA664ACF88D0D88"/>
          </w:pPr>
          <w:r w:rsidRPr="002A6676">
            <w:rPr>
              <w:rStyle w:val="PlaceholderText"/>
            </w:rPr>
            <w:t>Choose an item.</w:t>
          </w:r>
        </w:p>
      </w:docPartBody>
    </w:docPart>
    <w:docPart>
      <w:docPartPr>
        <w:name w:val="E125556F1413B840B9607AA2999F36CE"/>
        <w:category>
          <w:name w:val="General"/>
          <w:gallery w:val="placeholder"/>
        </w:category>
        <w:types>
          <w:type w:val="bbPlcHdr"/>
        </w:types>
        <w:behaviors>
          <w:behavior w:val="content"/>
        </w:behaviors>
        <w:guid w:val="{9F01D2C1-2B9E-BF40-B953-D8007420A24E}"/>
      </w:docPartPr>
      <w:docPartBody>
        <w:p w:rsidR="006933FB" w:rsidRDefault="006933FB">
          <w:pPr>
            <w:pStyle w:val="E125556F1413B840B9607AA2999F36CE"/>
          </w:pPr>
          <w:r w:rsidRPr="00B92231">
            <w:rPr>
              <w:rStyle w:val="PlaceholderText"/>
            </w:rPr>
            <w:t>Choose an item.</w:t>
          </w:r>
        </w:p>
      </w:docPartBody>
    </w:docPart>
    <w:docPart>
      <w:docPartPr>
        <w:name w:val="822FC5F4F8D8774C8152D1E7D61F2FDE"/>
        <w:category>
          <w:name w:val="General"/>
          <w:gallery w:val="placeholder"/>
        </w:category>
        <w:types>
          <w:type w:val="bbPlcHdr"/>
        </w:types>
        <w:behaviors>
          <w:behavior w:val="content"/>
        </w:behaviors>
        <w:guid w:val="{B28AD390-75A8-EE41-A2A6-F582F184A1D6}"/>
      </w:docPartPr>
      <w:docPartBody>
        <w:p w:rsidR="006933FB" w:rsidRDefault="006933FB">
          <w:pPr>
            <w:pStyle w:val="822FC5F4F8D8774C8152D1E7D61F2FDE"/>
          </w:pPr>
          <w:r w:rsidRPr="005E5B8B">
            <w:rPr>
              <w:rStyle w:val="PlaceholderText"/>
            </w:rPr>
            <w:t>0</w:t>
          </w:r>
        </w:p>
      </w:docPartBody>
    </w:docPart>
    <w:docPart>
      <w:docPartPr>
        <w:name w:val="782050A5D4C7D748B88438448A55F94F"/>
        <w:category>
          <w:name w:val="General"/>
          <w:gallery w:val="placeholder"/>
        </w:category>
        <w:types>
          <w:type w:val="bbPlcHdr"/>
        </w:types>
        <w:behaviors>
          <w:behavior w:val="content"/>
        </w:behaviors>
        <w:guid w:val="{95607503-E61A-7144-A4C5-3E76AA0904D7}"/>
      </w:docPartPr>
      <w:docPartBody>
        <w:p w:rsidR="006933FB" w:rsidRDefault="006933FB">
          <w:pPr>
            <w:pStyle w:val="782050A5D4C7D748B88438448A55F94F"/>
          </w:pPr>
          <w:r w:rsidRPr="00517A33">
            <w:rPr>
              <w:rStyle w:val="PlaceholderText"/>
            </w:rPr>
            <w:t>Click or tap here to enter text.</w:t>
          </w:r>
        </w:p>
      </w:docPartBody>
    </w:docPart>
    <w:docPart>
      <w:docPartPr>
        <w:name w:val="CED9C18F49087143A73629AD4DBBB937"/>
        <w:category>
          <w:name w:val="General"/>
          <w:gallery w:val="placeholder"/>
        </w:category>
        <w:types>
          <w:type w:val="bbPlcHdr"/>
        </w:types>
        <w:behaviors>
          <w:behavior w:val="content"/>
        </w:behaviors>
        <w:guid w:val="{9D980ADA-FC7B-8547-A17C-318938E0262D}"/>
      </w:docPartPr>
      <w:docPartBody>
        <w:p w:rsidR="006933FB" w:rsidRDefault="006933FB">
          <w:pPr>
            <w:pStyle w:val="CED9C18F49087143A73629AD4DBBB937"/>
          </w:pPr>
          <w:r w:rsidRPr="00B92231">
            <w:rPr>
              <w:rStyle w:val="PlaceholderText"/>
            </w:rPr>
            <w:t>Choose an item.</w:t>
          </w:r>
        </w:p>
      </w:docPartBody>
    </w:docPart>
    <w:docPart>
      <w:docPartPr>
        <w:name w:val="45F3EE4D2DD02645B11CDA7A06E57BEA"/>
        <w:category>
          <w:name w:val="General"/>
          <w:gallery w:val="placeholder"/>
        </w:category>
        <w:types>
          <w:type w:val="bbPlcHdr"/>
        </w:types>
        <w:behaviors>
          <w:behavior w:val="content"/>
        </w:behaviors>
        <w:guid w:val="{75E72B07-EDD7-6146-994E-6B34F315EC16}"/>
      </w:docPartPr>
      <w:docPartBody>
        <w:p w:rsidR="006933FB" w:rsidRDefault="006933FB">
          <w:pPr>
            <w:pStyle w:val="45F3EE4D2DD02645B11CDA7A06E57BEA"/>
          </w:pPr>
          <w:r w:rsidRPr="00322C89">
            <w:rPr>
              <w:rStyle w:val="PlaceholderText"/>
            </w:rPr>
            <w:t>Choose an item.</w:t>
          </w:r>
        </w:p>
      </w:docPartBody>
    </w:docPart>
    <w:docPart>
      <w:docPartPr>
        <w:name w:val="66086D1A8EA7BD4297B4E12149571093"/>
        <w:category>
          <w:name w:val="General"/>
          <w:gallery w:val="placeholder"/>
        </w:category>
        <w:types>
          <w:type w:val="bbPlcHdr"/>
        </w:types>
        <w:behaviors>
          <w:behavior w:val="content"/>
        </w:behaviors>
        <w:guid w:val="{0F73763D-FB42-A74E-8211-0CA9050DE787}"/>
      </w:docPartPr>
      <w:docPartBody>
        <w:p w:rsidR="006933FB" w:rsidRDefault="006933FB">
          <w:pPr>
            <w:pStyle w:val="66086D1A8EA7BD4297B4E12149571093"/>
          </w:pPr>
          <w:r w:rsidRPr="00517A33">
            <w:rPr>
              <w:rStyle w:val="PlaceholderText"/>
            </w:rPr>
            <w:t>Choose an item.</w:t>
          </w:r>
        </w:p>
      </w:docPartBody>
    </w:docPart>
    <w:docPart>
      <w:docPartPr>
        <w:name w:val="62A254584D18434CAF214543A62308B1"/>
        <w:category>
          <w:name w:val="General"/>
          <w:gallery w:val="placeholder"/>
        </w:category>
        <w:types>
          <w:type w:val="bbPlcHdr"/>
        </w:types>
        <w:behaviors>
          <w:behavior w:val="content"/>
        </w:behaviors>
        <w:guid w:val="{CB075CFF-4D6D-FF4C-911C-67D6F35494A0}"/>
      </w:docPartPr>
      <w:docPartBody>
        <w:p w:rsidR="006933FB" w:rsidRDefault="006933FB">
          <w:pPr>
            <w:pStyle w:val="62A254584D18434CAF214543A62308B1"/>
          </w:pPr>
          <w:r w:rsidRPr="00D81F05">
            <w:rPr>
              <w:rStyle w:val="PlaceholderText"/>
            </w:rPr>
            <w:t>Click or tap here to enter text.</w:t>
          </w:r>
        </w:p>
      </w:docPartBody>
    </w:docPart>
    <w:docPart>
      <w:docPartPr>
        <w:name w:val="161DDCE48A6A9C46B19F9AA90179BF45"/>
        <w:category>
          <w:name w:val="General"/>
          <w:gallery w:val="placeholder"/>
        </w:category>
        <w:types>
          <w:type w:val="bbPlcHdr"/>
        </w:types>
        <w:behaviors>
          <w:behavior w:val="content"/>
        </w:behaviors>
        <w:guid w:val="{A6E19DB7-A494-A24A-AF33-54F752FA9246}"/>
      </w:docPartPr>
      <w:docPartBody>
        <w:p w:rsidR="006933FB" w:rsidRDefault="006933FB">
          <w:pPr>
            <w:pStyle w:val="161DDCE48A6A9C46B19F9AA90179BF45"/>
          </w:pPr>
          <w:r w:rsidRPr="00D81F05">
            <w:rPr>
              <w:rStyle w:val="PlaceholderText"/>
            </w:rPr>
            <w:t>Click or tap here to enter text.</w:t>
          </w:r>
        </w:p>
      </w:docPartBody>
    </w:docPart>
    <w:docPart>
      <w:docPartPr>
        <w:name w:val="E5B42111409C114FBA39B2AB55FEDB74"/>
        <w:category>
          <w:name w:val="General"/>
          <w:gallery w:val="placeholder"/>
        </w:category>
        <w:types>
          <w:type w:val="bbPlcHdr"/>
        </w:types>
        <w:behaviors>
          <w:behavior w:val="content"/>
        </w:behaviors>
        <w:guid w:val="{2DAD5926-391A-3948-BBBD-814A732512A0}"/>
      </w:docPartPr>
      <w:docPartBody>
        <w:p w:rsidR="006933FB" w:rsidRDefault="006933FB">
          <w:pPr>
            <w:pStyle w:val="E5B42111409C114FBA39B2AB55FEDB74"/>
          </w:pPr>
          <w:r w:rsidRPr="00D81F05">
            <w:rPr>
              <w:rStyle w:val="PlaceholderText"/>
            </w:rPr>
            <w:t>Click or tap here to enter text.</w:t>
          </w:r>
        </w:p>
      </w:docPartBody>
    </w:docPart>
    <w:docPart>
      <w:docPartPr>
        <w:name w:val="BA2D35288B98C94CB9ECD9BEB5FE43C1"/>
        <w:category>
          <w:name w:val="General"/>
          <w:gallery w:val="placeholder"/>
        </w:category>
        <w:types>
          <w:type w:val="bbPlcHdr"/>
        </w:types>
        <w:behaviors>
          <w:behavior w:val="content"/>
        </w:behaviors>
        <w:guid w:val="{94D21C27-2F4B-7849-A1D3-E3A60EE5DAB5}"/>
      </w:docPartPr>
      <w:docPartBody>
        <w:p w:rsidR="006933FB" w:rsidRDefault="006933FB">
          <w:pPr>
            <w:pStyle w:val="BA2D35288B98C94CB9ECD9BEB5FE43C1"/>
          </w:pPr>
          <w:r w:rsidRPr="00D81F05">
            <w:rPr>
              <w:rStyle w:val="PlaceholderText"/>
            </w:rPr>
            <w:t>Click or tap here to enter text.</w:t>
          </w:r>
        </w:p>
      </w:docPartBody>
    </w:docPart>
    <w:docPart>
      <w:docPartPr>
        <w:name w:val="EF8C9717F67B28468762A5954BD09321"/>
        <w:category>
          <w:name w:val="General"/>
          <w:gallery w:val="placeholder"/>
        </w:category>
        <w:types>
          <w:type w:val="bbPlcHdr"/>
        </w:types>
        <w:behaviors>
          <w:behavior w:val="content"/>
        </w:behaviors>
        <w:guid w:val="{8A70E57E-8BF4-B946-923B-FBB3589EE7F3}"/>
      </w:docPartPr>
      <w:docPartBody>
        <w:p w:rsidR="006933FB" w:rsidRDefault="006933FB">
          <w:pPr>
            <w:pStyle w:val="EF8C9717F67B28468762A5954BD09321"/>
          </w:pPr>
          <w:r w:rsidRPr="00D81F05">
            <w:rPr>
              <w:rStyle w:val="PlaceholderText"/>
            </w:rPr>
            <w:t>Click or tap here to enter text.</w:t>
          </w:r>
        </w:p>
      </w:docPartBody>
    </w:docPart>
    <w:docPart>
      <w:docPartPr>
        <w:name w:val="B7A03FA8ACB88A49955D839FF4016DF1"/>
        <w:category>
          <w:name w:val="General"/>
          <w:gallery w:val="placeholder"/>
        </w:category>
        <w:types>
          <w:type w:val="bbPlcHdr"/>
        </w:types>
        <w:behaviors>
          <w:behavior w:val="content"/>
        </w:behaviors>
        <w:guid w:val="{57E0CDD2-3601-654B-87A6-2501EF34BBCB}"/>
      </w:docPartPr>
      <w:docPartBody>
        <w:p w:rsidR="006933FB" w:rsidRDefault="006933FB">
          <w:pPr>
            <w:pStyle w:val="B7A03FA8ACB88A49955D839FF4016DF1"/>
          </w:pPr>
          <w:r w:rsidRPr="00D81F05">
            <w:rPr>
              <w:rStyle w:val="PlaceholderText"/>
            </w:rPr>
            <w:t>Click or tap here to enter text.</w:t>
          </w:r>
        </w:p>
      </w:docPartBody>
    </w:docPart>
    <w:docPart>
      <w:docPartPr>
        <w:name w:val="D86C81118E4A474FA3AFCE627B626BB6"/>
        <w:category>
          <w:name w:val="General"/>
          <w:gallery w:val="placeholder"/>
        </w:category>
        <w:types>
          <w:type w:val="bbPlcHdr"/>
        </w:types>
        <w:behaviors>
          <w:behavior w:val="content"/>
        </w:behaviors>
        <w:guid w:val="{0C81C2F8-8631-384D-A68A-38DEE0F88D85}"/>
      </w:docPartPr>
      <w:docPartBody>
        <w:p w:rsidR="006933FB" w:rsidRDefault="006933FB">
          <w:pPr>
            <w:pStyle w:val="D86C81118E4A474FA3AFCE627B626BB6"/>
          </w:pPr>
          <w:r w:rsidRPr="00D81F05">
            <w:rPr>
              <w:rStyle w:val="PlaceholderText"/>
            </w:rPr>
            <w:t>Click or tap here to enter text.</w:t>
          </w:r>
        </w:p>
      </w:docPartBody>
    </w:docPart>
    <w:docPart>
      <w:docPartPr>
        <w:name w:val="E5B4B48F59EF1846AEFA4C46AD7F4CD8"/>
        <w:category>
          <w:name w:val="General"/>
          <w:gallery w:val="placeholder"/>
        </w:category>
        <w:types>
          <w:type w:val="bbPlcHdr"/>
        </w:types>
        <w:behaviors>
          <w:behavior w:val="content"/>
        </w:behaviors>
        <w:guid w:val="{FE8F39FD-4EAD-DD43-801F-37EA90FEBF7F}"/>
      </w:docPartPr>
      <w:docPartBody>
        <w:p w:rsidR="006933FB" w:rsidRDefault="006933FB">
          <w:pPr>
            <w:pStyle w:val="E5B4B48F59EF1846AEFA4C46AD7F4CD8"/>
          </w:pPr>
          <w:r w:rsidRPr="00D81F05">
            <w:rPr>
              <w:rStyle w:val="PlaceholderText"/>
            </w:rPr>
            <w:t>Click or tap here to enter text.</w:t>
          </w:r>
        </w:p>
      </w:docPartBody>
    </w:docPart>
    <w:docPart>
      <w:docPartPr>
        <w:name w:val="26715A86764FA64895DF5C0F51CC6D85"/>
        <w:category>
          <w:name w:val="General"/>
          <w:gallery w:val="placeholder"/>
        </w:category>
        <w:types>
          <w:type w:val="bbPlcHdr"/>
        </w:types>
        <w:behaviors>
          <w:behavior w:val="content"/>
        </w:behaviors>
        <w:guid w:val="{C592E202-ECF7-7E4A-A91F-7DBC56924365}"/>
      </w:docPartPr>
      <w:docPartBody>
        <w:p w:rsidR="006933FB" w:rsidRDefault="006933FB">
          <w:pPr>
            <w:pStyle w:val="26715A86764FA64895DF5C0F51CC6D85"/>
          </w:pPr>
          <w:r w:rsidRPr="00D81F05">
            <w:rPr>
              <w:rStyle w:val="PlaceholderText"/>
            </w:rPr>
            <w:t>Click or tap here to enter text.</w:t>
          </w:r>
        </w:p>
      </w:docPartBody>
    </w:docPart>
    <w:docPart>
      <w:docPartPr>
        <w:name w:val="742C4C4E3612C64CA185E1887886B5FB"/>
        <w:category>
          <w:name w:val="General"/>
          <w:gallery w:val="placeholder"/>
        </w:category>
        <w:types>
          <w:type w:val="bbPlcHdr"/>
        </w:types>
        <w:behaviors>
          <w:behavior w:val="content"/>
        </w:behaviors>
        <w:guid w:val="{DC735C98-55A5-8A47-B9CB-9BC2B4FF0A90}"/>
      </w:docPartPr>
      <w:docPartBody>
        <w:p w:rsidR="006933FB" w:rsidRDefault="006933FB">
          <w:pPr>
            <w:pStyle w:val="742C4C4E3612C64CA185E1887886B5FB"/>
          </w:pPr>
          <w:r w:rsidRPr="00D81F05">
            <w:rPr>
              <w:rStyle w:val="PlaceholderText"/>
            </w:rPr>
            <w:t>Click or tap here to enter text.</w:t>
          </w:r>
        </w:p>
      </w:docPartBody>
    </w:docPart>
    <w:docPart>
      <w:docPartPr>
        <w:name w:val="4EE7371095933344A2CE22EEB66C6B6C"/>
        <w:category>
          <w:name w:val="General"/>
          <w:gallery w:val="placeholder"/>
        </w:category>
        <w:types>
          <w:type w:val="bbPlcHdr"/>
        </w:types>
        <w:behaviors>
          <w:behavior w:val="content"/>
        </w:behaviors>
        <w:guid w:val="{20BBF58A-8C07-434F-BDDC-B8E82EE90CB7}"/>
      </w:docPartPr>
      <w:docPartBody>
        <w:p w:rsidR="006933FB" w:rsidRDefault="006933FB">
          <w:pPr>
            <w:pStyle w:val="4EE7371095933344A2CE22EEB66C6B6C"/>
          </w:pPr>
          <w:r w:rsidRPr="00CC0353">
            <w:rPr>
              <w:rStyle w:val="PlaceholderText"/>
            </w:rPr>
            <w:t>Choose an item.</w:t>
          </w:r>
        </w:p>
      </w:docPartBody>
    </w:docPart>
    <w:docPart>
      <w:docPartPr>
        <w:name w:val="2C669126DA69AA449BB069490D4976EC"/>
        <w:category>
          <w:name w:val="General"/>
          <w:gallery w:val="placeholder"/>
        </w:category>
        <w:types>
          <w:type w:val="bbPlcHdr"/>
        </w:types>
        <w:behaviors>
          <w:behavior w:val="content"/>
        </w:behaviors>
        <w:guid w:val="{3D3D73AE-2A7E-FC44-A9B2-A91511617B08}"/>
      </w:docPartPr>
      <w:docPartBody>
        <w:p w:rsidR="006933FB" w:rsidRDefault="006933FB">
          <w:pPr>
            <w:pStyle w:val="2C669126DA69AA449BB069490D4976EC"/>
          </w:pPr>
          <w:r w:rsidRPr="00CC0353">
            <w:rPr>
              <w:rStyle w:val="PlaceholderText"/>
            </w:rPr>
            <w:t>Enter any content that you want to repeat, including other content controls. You can also insert this control around table rows in order to repeat parts of a table.</w:t>
          </w:r>
        </w:p>
      </w:docPartBody>
    </w:docPart>
    <w:docPart>
      <w:docPartPr>
        <w:name w:val="8327F3310CF2514CBFB2F09FF5A5DF43"/>
        <w:category>
          <w:name w:val="General"/>
          <w:gallery w:val="placeholder"/>
        </w:category>
        <w:types>
          <w:type w:val="bbPlcHdr"/>
        </w:types>
        <w:behaviors>
          <w:behavior w:val="content"/>
        </w:behaviors>
        <w:guid w:val="{67BA33F5-D25E-5541-AB41-D3636C8A91E5}"/>
      </w:docPartPr>
      <w:docPartBody>
        <w:p w:rsidR="006933FB" w:rsidRDefault="006933FB">
          <w:pPr>
            <w:pStyle w:val="8327F3310CF2514CBFB2F09FF5A5DF43"/>
          </w:pPr>
          <w:r w:rsidRPr="00D81F05">
            <w:rPr>
              <w:rStyle w:val="PlaceholderText"/>
            </w:rPr>
            <w:t>Click or tap here to enter text.</w:t>
          </w:r>
        </w:p>
      </w:docPartBody>
    </w:docPart>
    <w:docPart>
      <w:docPartPr>
        <w:name w:val="706B0C1FE02DE54DB522D4DB61759B55"/>
        <w:category>
          <w:name w:val="General"/>
          <w:gallery w:val="placeholder"/>
        </w:category>
        <w:types>
          <w:type w:val="bbPlcHdr"/>
        </w:types>
        <w:behaviors>
          <w:behavior w:val="content"/>
        </w:behaviors>
        <w:guid w:val="{D1A07C04-6A6A-7046-961F-32DBA83F99B7}"/>
      </w:docPartPr>
      <w:docPartBody>
        <w:p w:rsidR="006933FB" w:rsidRDefault="006933FB">
          <w:pPr>
            <w:pStyle w:val="706B0C1FE02DE54DB522D4DB61759B55"/>
          </w:pPr>
          <w:r w:rsidRPr="00D81F05">
            <w:rPr>
              <w:rStyle w:val="PlaceholderText"/>
            </w:rPr>
            <w:t>Click or tap here to enter text.</w:t>
          </w:r>
        </w:p>
      </w:docPartBody>
    </w:docPart>
    <w:docPart>
      <w:docPartPr>
        <w:name w:val="7EA5E9BDAF7AC44298E16C3E41D5593E"/>
        <w:category>
          <w:name w:val="General"/>
          <w:gallery w:val="placeholder"/>
        </w:category>
        <w:types>
          <w:type w:val="bbPlcHdr"/>
        </w:types>
        <w:behaviors>
          <w:behavior w:val="content"/>
        </w:behaviors>
        <w:guid w:val="{56BA219C-5C5A-F140-B76B-030F4EF0C745}"/>
      </w:docPartPr>
      <w:docPartBody>
        <w:p w:rsidR="006933FB" w:rsidRDefault="006933FB">
          <w:pPr>
            <w:pStyle w:val="7EA5E9BDAF7AC44298E16C3E41D5593E"/>
          </w:pPr>
          <w:r w:rsidRPr="00CC0353">
            <w:rPr>
              <w:rStyle w:val="PlaceholderText"/>
            </w:rPr>
            <w:t>Choose an item.</w:t>
          </w:r>
        </w:p>
      </w:docPartBody>
    </w:docPart>
    <w:docPart>
      <w:docPartPr>
        <w:name w:val="916616924C45E84381DB086CC8C554C3"/>
        <w:category>
          <w:name w:val="General"/>
          <w:gallery w:val="placeholder"/>
        </w:category>
        <w:types>
          <w:type w:val="bbPlcHdr"/>
        </w:types>
        <w:behaviors>
          <w:behavior w:val="content"/>
        </w:behaviors>
        <w:guid w:val="{8ED9532B-AEDA-4D4B-B35C-0E465A434807}"/>
      </w:docPartPr>
      <w:docPartBody>
        <w:p w:rsidR="006933FB" w:rsidRDefault="006933FB">
          <w:pPr>
            <w:pStyle w:val="916616924C45E84381DB086CC8C554C3"/>
          </w:pPr>
          <w:r w:rsidRPr="00CC0353">
            <w:rPr>
              <w:rStyle w:val="PlaceholderText"/>
            </w:rPr>
            <w:t>Choose an item.</w:t>
          </w:r>
        </w:p>
      </w:docPartBody>
    </w:docPart>
    <w:docPart>
      <w:docPartPr>
        <w:name w:val="3655DC8A9143FD4DBCAD0779DF11A8AF"/>
        <w:category>
          <w:name w:val="General"/>
          <w:gallery w:val="placeholder"/>
        </w:category>
        <w:types>
          <w:type w:val="bbPlcHdr"/>
        </w:types>
        <w:behaviors>
          <w:behavior w:val="content"/>
        </w:behaviors>
        <w:guid w:val="{0C1915F8-EDB7-614E-B237-AA6DC799581E}"/>
      </w:docPartPr>
      <w:docPartBody>
        <w:p w:rsidR="006933FB" w:rsidRDefault="006933FB">
          <w:pPr>
            <w:pStyle w:val="3655DC8A9143FD4DBCAD0779DF11A8AF"/>
          </w:pPr>
          <w:r w:rsidRPr="00CC0353">
            <w:rPr>
              <w:rStyle w:val="PlaceholderText"/>
            </w:rPr>
            <w:t>Choose an item.</w:t>
          </w:r>
        </w:p>
      </w:docPartBody>
    </w:docPart>
    <w:docPart>
      <w:docPartPr>
        <w:name w:val="ED4B1CA359BA6C4DB1E2F7F8C4C6B4F5"/>
        <w:category>
          <w:name w:val="General"/>
          <w:gallery w:val="placeholder"/>
        </w:category>
        <w:types>
          <w:type w:val="bbPlcHdr"/>
        </w:types>
        <w:behaviors>
          <w:behavior w:val="content"/>
        </w:behaviors>
        <w:guid w:val="{3587EEC0-3233-694F-A7D9-1DFE1B73792D}"/>
      </w:docPartPr>
      <w:docPartBody>
        <w:p w:rsidR="006933FB" w:rsidRDefault="006933FB">
          <w:pPr>
            <w:pStyle w:val="ED4B1CA359BA6C4DB1E2F7F8C4C6B4F5"/>
          </w:pPr>
          <w:r w:rsidRPr="00D81F0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Public Sans">
    <w:altName w:val="Calibri"/>
    <w:panose1 w:val="020B0604020202020204"/>
    <w:charset w:val="00"/>
    <w:family w:val="auto"/>
    <w:pitch w:val="variable"/>
    <w:sig w:usb0="A00000FF" w:usb1="4000205B" w:usb2="00000000" w:usb3="00000000" w:csb0="00000193"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3FB"/>
    <w:rsid w:val="000D7BEC"/>
    <w:rsid w:val="006933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AF27C72FA51E2478265556C0E709DDE">
    <w:name w:val="6AF27C72FA51E2478265556C0E709DDE"/>
  </w:style>
  <w:style w:type="paragraph" w:customStyle="1" w:styleId="61AFA99BB2394D47B5C8B0640E26B27A">
    <w:name w:val="61AFA99BB2394D47B5C8B0640E26B27A"/>
  </w:style>
  <w:style w:type="paragraph" w:customStyle="1" w:styleId="F6164CAAC9AF604FB4C28B654039581C">
    <w:name w:val="F6164CAAC9AF604FB4C28B654039581C"/>
  </w:style>
  <w:style w:type="paragraph" w:customStyle="1" w:styleId="E8D75976AEEC894795FEDEFB8B60FB1E">
    <w:name w:val="E8D75976AEEC894795FEDEFB8B60FB1E"/>
  </w:style>
  <w:style w:type="paragraph" w:customStyle="1" w:styleId="BBF1934C3D646F4F92E2721CBE0293D8">
    <w:name w:val="BBF1934C3D646F4F92E2721CBE0293D8"/>
  </w:style>
  <w:style w:type="paragraph" w:customStyle="1" w:styleId="A7607C571A20EC46A0913FB22D0A330C">
    <w:name w:val="A7607C571A20EC46A0913FB22D0A330C"/>
  </w:style>
  <w:style w:type="paragraph" w:customStyle="1" w:styleId="6D89CC129E855845A4A8EDC8B8CD4AC4">
    <w:name w:val="6D89CC129E855845A4A8EDC8B8CD4AC4"/>
  </w:style>
  <w:style w:type="paragraph" w:customStyle="1" w:styleId="5803C76B8D970A4BBDD8F42999215091">
    <w:name w:val="5803C76B8D970A4BBDD8F42999215091"/>
  </w:style>
  <w:style w:type="paragraph" w:customStyle="1" w:styleId="40D7E02E1E23D24EBBBD2161718C6978">
    <w:name w:val="40D7E02E1E23D24EBBBD2161718C6978"/>
  </w:style>
  <w:style w:type="paragraph" w:customStyle="1" w:styleId="D1672BA997FAD4459DB6B211180D2A56">
    <w:name w:val="D1672BA997FAD4459DB6B211180D2A56"/>
  </w:style>
  <w:style w:type="paragraph" w:customStyle="1" w:styleId="D748688C536CF84895DCB5EF0179CA1B">
    <w:name w:val="D748688C536CF84895DCB5EF0179CA1B"/>
  </w:style>
  <w:style w:type="paragraph" w:customStyle="1" w:styleId="2E03FA7377976742B071AB7A05879568">
    <w:name w:val="2E03FA7377976742B071AB7A05879568"/>
  </w:style>
  <w:style w:type="paragraph" w:customStyle="1" w:styleId="511972F19928E2419F1638A29458C138">
    <w:name w:val="511972F19928E2419F1638A29458C138"/>
  </w:style>
  <w:style w:type="paragraph" w:customStyle="1" w:styleId="2986BC5E938C7B4DBFAC3CBB7FD046D2">
    <w:name w:val="2986BC5E938C7B4DBFAC3CBB7FD046D2"/>
  </w:style>
  <w:style w:type="paragraph" w:customStyle="1" w:styleId="8C4A460C52C83447B51FAB8891596684">
    <w:name w:val="8C4A460C52C83447B51FAB8891596684"/>
  </w:style>
  <w:style w:type="paragraph" w:customStyle="1" w:styleId="0646294DD2866749B5B70ED9D2FBBAD5">
    <w:name w:val="0646294DD2866749B5B70ED9D2FBBAD5"/>
  </w:style>
  <w:style w:type="paragraph" w:customStyle="1" w:styleId="4D030073BDC8704B9D655118D7368F10">
    <w:name w:val="4D030073BDC8704B9D655118D7368F10"/>
  </w:style>
  <w:style w:type="paragraph" w:customStyle="1" w:styleId="032C7EDA759A664D99E6987543C6CDE6">
    <w:name w:val="032C7EDA759A664D99E6987543C6CDE6"/>
  </w:style>
  <w:style w:type="paragraph" w:customStyle="1" w:styleId="8D2131B4A4360D43AC1E4367EAA99AEA">
    <w:name w:val="8D2131B4A4360D43AC1E4367EAA99AEA"/>
  </w:style>
  <w:style w:type="paragraph" w:customStyle="1" w:styleId="C2CD64C5704ED54DA8C455EBA42ACE1D">
    <w:name w:val="C2CD64C5704ED54DA8C455EBA42ACE1D"/>
  </w:style>
  <w:style w:type="paragraph" w:customStyle="1" w:styleId="838AAA56EF36AF448F6BCFAB44ED2FBE">
    <w:name w:val="838AAA56EF36AF448F6BCFAB44ED2FBE"/>
  </w:style>
  <w:style w:type="paragraph" w:customStyle="1" w:styleId="E671236C00DA6040B5F717B54CE688C2">
    <w:name w:val="E671236C00DA6040B5F717B54CE688C2"/>
  </w:style>
  <w:style w:type="paragraph" w:customStyle="1" w:styleId="DA22C434BFE44542A336CCF8916AAE2E">
    <w:name w:val="DA22C434BFE44542A336CCF8916AAE2E"/>
  </w:style>
  <w:style w:type="paragraph" w:customStyle="1" w:styleId="8D24849A70B99B4FAD33FDDF42495E68">
    <w:name w:val="8D24849A70B99B4FAD33FDDF42495E68"/>
  </w:style>
  <w:style w:type="paragraph" w:customStyle="1" w:styleId="131BCC78A4FF314E806D176A47AF0087">
    <w:name w:val="131BCC78A4FF314E806D176A47AF0087"/>
  </w:style>
  <w:style w:type="paragraph" w:customStyle="1" w:styleId="91F7F0DEF59F1A45A66CFE0323A42CCD">
    <w:name w:val="91F7F0DEF59F1A45A66CFE0323A42CCD"/>
  </w:style>
  <w:style w:type="paragraph" w:customStyle="1" w:styleId="5542BE8A2C5BBB409A45566C9462A2C2">
    <w:name w:val="5542BE8A2C5BBB409A45566C9462A2C2"/>
  </w:style>
  <w:style w:type="paragraph" w:customStyle="1" w:styleId="4D91BEC055D08D4C8373DF8D05BAED3B">
    <w:name w:val="4D91BEC055D08D4C8373DF8D05BAED3B"/>
  </w:style>
  <w:style w:type="paragraph" w:customStyle="1" w:styleId="7A99DF7C03B06C45B0C0D119BBB045F1">
    <w:name w:val="7A99DF7C03B06C45B0C0D119BBB045F1"/>
  </w:style>
  <w:style w:type="paragraph" w:customStyle="1" w:styleId="8159C1A6A0CC94429FCF757A688B5FDC">
    <w:name w:val="8159C1A6A0CC94429FCF757A688B5FDC"/>
  </w:style>
  <w:style w:type="paragraph" w:customStyle="1" w:styleId="3BF818BF7C6A984FA9758CCC863D62BF">
    <w:name w:val="3BF818BF7C6A984FA9758CCC863D62BF"/>
  </w:style>
  <w:style w:type="paragraph" w:customStyle="1" w:styleId="84824CC06ECF384DA41122FF6D6D671E">
    <w:name w:val="84824CC06ECF384DA41122FF6D6D671E"/>
  </w:style>
  <w:style w:type="paragraph" w:customStyle="1" w:styleId="36C2DFDA98481448AE909FD8B2594314">
    <w:name w:val="36C2DFDA98481448AE909FD8B2594314"/>
  </w:style>
  <w:style w:type="paragraph" w:customStyle="1" w:styleId="36254A92AED2C740A38C55C0D36B0F2A">
    <w:name w:val="36254A92AED2C740A38C55C0D36B0F2A"/>
  </w:style>
  <w:style w:type="paragraph" w:customStyle="1" w:styleId="0DB48A0B11F98343AFB98F9B49C6C3BC">
    <w:name w:val="0DB48A0B11F98343AFB98F9B49C6C3BC"/>
  </w:style>
  <w:style w:type="paragraph" w:customStyle="1" w:styleId="3C1869777029794A8E489A5A05FE93CD">
    <w:name w:val="3C1869777029794A8E489A5A05FE93CD"/>
  </w:style>
  <w:style w:type="paragraph" w:customStyle="1" w:styleId="111FE2F58DC7954BB1364961983ABB89">
    <w:name w:val="111FE2F58DC7954BB1364961983ABB89"/>
  </w:style>
  <w:style w:type="paragraph" w:customStyle="1" w:styleId="F29A9A5728E3C2479E6A3D5606E719A5">
    <w:name w:val="F29A9A5728E3C2479E6A3D5606E719A5"/>
  </w:style>
  <w:style w:type="paragraph" w:customStyle="1" w:styleId="9C03DFE156CB6D48A93CB501B7B50A51">
    <w:name w:val="9C03DFE156CB6D48A93CB501B7B50A51"/>
  </w:style>
  <w:style w:type="paragraph" w:customStyle="1" w:styleId="795C5DFD596C2947946255B4D8EA31C8">
    <w:name w:val="795C5DFD596C2947946255B4D8EA31C8"/>
  </w:style>
  <w:style w:type="paragraph" w:customStyle="1" w:styleId="EB419F339229DA46BB279B5BBD519E75">
    <w:name w:val="EB419F339229DA46BB279B5BBD519E75"/>
  </w:style>
  <w:style w:type="paragraph" w:customStyle="1" w:styleId="EB42A70A2C5F75489089854CEED015D0">
    <w:name w:val="EB42A70A2C5F75489089854CEED015D0"/>
  </w:style>
  <w:style w:type="paragraph" w:customStyle="1" w:styleId="C4A4289D4F454A419D07DCC59DB228F1">
    <w:name w:val="C4A4289D4F454A419D07DCC59DB228F1"/>
  </w:style>
  <w:style w:type="paragraph" w:customStyle="1" w:styleId="3B29D49C418E1641982DE92B51FF1F85">
    <w:name w:val="3B29D49C418E1641982DE92B51FF1F85"/>
  </w:style>
  <w:style w:type="paragraph" w:customStyle="1" w:styleId="5E8E8CE35CD478489C547C36B6B15531">
    <w:name w:val="5E8E8CE35CD478489C547C36B6B15531"/>
  </w:style>
  <w:style w:type="paragraph" w:customStyle="1" w:styleId="414AD3F6D10E9A4B8966E75D93381D84">
    <w:name w:val="414AD3F6D10E9A4B8966E75D93381D84"/>
  </w:style>
  <w:style w:type="paragraph" w:customStyle="1" w:styleId="DBA5C8D8D914024D96D55952FD537189">
    <w:name w:val="DBA5C8D8D914024D96D55952FD537189"/>
  </w:style>
  <w:style w:type="paragraph" w:customStyle="1" w:styleId="793EC664C0E0A149A492DA9FBB57A9B0">
    <w:name w:val="793EC664C0E0A149A492DA9FBB57A9B0"/>
  </w:style>
  <w:style w:type="paragraph" w:customStyle="1" w:styleId="AE8D41B4B58A9344A4CE72023CAD1055">
    <w:name w:val="AE8D41B4B58A9344A4CE72023CAD1055"/>
  </w:style>
  <w:style w:type="paragraph" w:customStyle="1" w:styleId="8902269472CAB649A08AD27A8FE9A9FF">
    <w:name w:val="8902269472CAB649A08AD27A8FE9A9FF"/>
  </w:style>
  <w:style w:type="paragraph" w:customStyle="1" w:styleId="1E27F6D43A13D944A7C789086DE4B8C5">
    <w:name w:val="1E27F6D43A13D944A7C789086DE4B8C5"/>
  </w:style>
  <w:style w:type="paragraph" w:customStyle="1" w:styleId="3BA6E5378B0354488FB7973FC4079814">
    <w:name w:val="3BA6E5378B0354488FB7973FC4079814"/>
  </w:style>
  <w:style w:type="paragraph" w:customStyle="1" w:styleId="86268D0295BBB54CBC6E27B536CF988C">
    <w:name w:val="86268D0295BBB54CBC6E27B536CF988C"/>
  </w:style>
  <w:style w:type="paragraph" w:customStyle="1" w:styleId="6D062D01F6BB5B4EAD3BA340BEE30F91">
    <w:name w:val="6D062D01F6BB5B4EAD3BA340BEE30F91"/>
  </w:style>
  <w:style w:type="paragraph" w:customStyle="1" w:styleId="2B72A390862C7244A7EAF8E1FFC980BD">
    <w:name w:val="2B72A390862C7244A7EAF8E1FFC980BD"/>
  </w:style>
  <w:style w:type="paragraph" w:customStyle="1" w:styleId="28CB7A5E3D4F2F489E38AC594E1BCEED">
    <w:name w:val="28CB7A5E3D4F2F489E38AC594E1BCEED"/>
  </w:style>
  <w:style w:type="paragraph" w:customStyle="1" w:styleId="6B8ADEFBF1CD2B4B8EC8A33A819E180F">
    <w:name w:val="6B8ADEFBF1CD2B4B8EC8A33A819E180F"/>
  </w:style>
  <w:style w:type="paragraph" w:customStyle="1" w:styleId="C5887FF8364FA94889A60FEE9A63E14D">
    <w:name w:val="C5887FF8364FA94889A60FEE9A63E14D"/>
  </w:style>
  <w:style w:type="paragraph" w:customStyle="1" w:styleId="40BFBF55B37168449687F2D977757722">
    <w:name w:val="40BFBF55B37168449687F2D977757722"/>
  </w:style>
  <w:style w:type="paragraph" w:customStyle="1" w:styleId="CAD9C32A0ABBC249A8D98F40791511F1">
    <w:name w:val="CAD9C32A0ABBC249A8D98F40791511F1"/>
  </w:style>
  <w:style w:type="paragraph" w:customStyle="1" w:styleId="7264A50892A2AE42B93FDFA24B45B855">
    <w:name w:val="7264A50892A2AE42B93FDFA24B45B855"/>
  </w:style>
  <w:style w:type="paragraph" w:customStyle="1" w:styleId="E6E383D7AF149F42B0168BE048E3F57B">
    <w:name w:val="E6E383D7AF149F42B0168BE048E3F57B"/>
  </w:style>
  <w:style w:type="paragraph" w:customStyle="1" w:styleId="E01ADC47E8611448B16B7792E0D516E5">
    <w:name w:val="E01ADC47E8611448B16B7792E0D516E5"/>
  </w:style>
  <w:style w:type="paragraph" w:customStyle="1" w:styleId="E8BDFEE3F171AB489B3F7DBA63A27619">
    <w:name w:val="E8BDFEE3F171AB489B3F7DBA63A27619"/>
  </w:style>
  <w:style w:type="paragraph" w:customStyle="1" w:styleId="3F283EACE1D7F84B89D0A3D09B569C84">
    <w:name w:val="3F283EACE1D7F84B89D0A3D09B569C84"/>
  </w:style>
  <w:style w:type="paragraph" w:customStyle="1" w:styleId="56E036AB237EFB47B5BAC2CDF633359C">
    <w:name w:val="56E036AB237EFB47B5BAC2CDF633359C"/>
  </w:style>
  <w:style w:type="paragraph" w:customStyle="1" w:styleId="DDF59D5D284E4746AB0154936D5221F3">
    <w:name w:val="DDF59D5D284E4746AB0154936D5221F3"/>
  </w:style>
  <w:style w:type="paragraph" w:customStyle="1" w:styleId="DF2458DB3E709A489BEF49AF2739F850">
    <w:name w:val="DF2458DB3E709A489BEF49AF2739F850"/>
  </w:style>
  <w:style w:type="paragraph" w:customStyle="1" w:styleId="C6E2C9B120031342A840770D7F66E261">
    <w:name w:val="C6E2C9B120031342A840770D7F66E261"/>
  </w:style>
  <w:style w:type="paragraph" w:customStyle="1" w:styleId="43FDBC496783474C855BE5AD4617735E">
    <w:name w:val="43FDBC496783474C855BE5AD4617735E"/>
  </w:style>
  <w:style w:type="paragraph" w:customStyle="1" w:styleId="75212E85619D45468DF1EDB3A323844C">
    <w:name w:val="75212E85619D45468DF1EDB3A323844C"/>
  </w:style>
  <w:style w:type="paragraph" w:customStyle="1" w:styleId="EABE2CED1C1C4E44AD99B27FA4F3BC6A">
    <w:name w:val="EABE2CED1C1C4E44AD99B27FA4F3BC6A"/>
  </w:style>
  <w:style w:type="paragraph" w:customStyle="1" w:styleId="33C422EBCE2D0D4CBA0CFC71E5D3AA9F">
    <w:name w:val="33C422EBCE2D0D4CBA0CFC71E5D3AA9F"/>
  </w:style>
  <w:style w:type="paragraph" w:customStyle="1" w:styleId="DBF4463850BB414697EE5F4FBCCF1210">
    <w:name w:val="DBF4463850BB414697EE5F4FBCCF1210"/>
  </w:style>
  <w:style w:type="paragraph" w:customStyle="1" w:styleId="375239D777540642B7A430CBB8C4421C">
    <w:name w:val="375239D777540642B7A430CBB8C4421C"/>
  </w:style>
  <w:style w:type="paragraph" w:customStyle="1" w:styleId="3A54BD4D07E81B418625CAB15BA160BD">
    <w:name w:val="3A54BD4D07E81B418625CAB15BA160BD"/>
  </w:style>
  <w:style w:type="paragraph" w:customStyle="1" w:styleId="EBBC90ADE1F9764A849F03351CC7E26B">
    <w:name w:val="EBBC90ADE1F9764A849F03351CC7E26B"/>
  </w:style>
  <w:style w:type="paragraph" w:customStyle="1" w:styleId="17F74E917A069B4DB643F90840C44DFC">
    <w:name w:val="17F74E917A069B4DB643F90840C44DFC"/>
  </w:style>
  <w:style w:type="paragraph" w:customStyle="1" w:styleId="73F589C5B791F5408DB448E5E8337605">
    <w:name w:val="73F589C5B791F5408DB448E5E8337605"/>
  </w:style>
  <w:style w:type="paragraph" w:customStyle="1" w:styleId="2794215BEE217140AB9F183849F7EA69">
    <w:name w:val="2794215BEE217140AB9F183849F7EA69"/>
  </w:style>
  <w:style w:type="paragraph" w:customStyle="1" w:styleId="A77124197CC33F44B320AD74147C960D">
    <w:name w:val="A77124197CC33F44B320AD74147C960D"/>
  </w:style>
  <w:style w:type="paragraph" w:customStyle="1" w:styleId="4EFCB93CF60CD9479A51E3AC740B5A0D">
    <w:name w:val="4EFCB93CF60CD9479A51E3AC740B5A0D"/>
  </w:style>
  <w:style w:type="paragraph" w:customStyle="1" w:styleId="C100A37AD9C88545B0BA1002AC6BB6A8">
    <w:name w:val="C100A37AD9C88545B0BA1002AC6BB6A8"/>
  </w:style>
  <w:style w:type="paragraph" w:customStyle="1" w:styleId="2CBC07A179F88F46BE8DC884B632F307">
    <w:name w:val="2CBC07A179F88F46BE8DC884B632F307"/>
  </w:style>
  <w:style w:type="paragraph" w:customStyle="1" w:styleId="B63D4A5098CB9941A895D0347F2636D4">
    <w:name w:val="B63D4A5098CB9941A895D0347F2636D4"/>
  </w:style>
  <w:style w:type="paragraph" w:customStyle="1" w:styleId="B1538EF77E6459448977AB5FDBB00057">
    <w:name w:val="B1538EF77E6459448977AB5FDBB00057"/>
  </w:style>
  <w:style w:type="paragraph" w:customStyle="1" w:styleId="86053DAC63FD154E86E63CFA5DB35F23">
    <w:name w:val="86053DAC63FD154E86E63CFA5DB35F23"/>
  </w:style>
  <w:style w:type="paragraph" w:customStyle="1" w:styleId="57B10FBB33A7E84587E506EB45294EA6">
    <w:name w:val="57B10FBB33A7E84587E506EB45294EA6"/>
  </w:style>
  <w:style w:type="paragraph" w:customStyle="1" w:styleId="09C8E345C2B54F4FA61EE176D8A36CA2">
    <w:name w:val="09C8E345C2B54F4FA61EE176D8A36CA2"/>
  </w:style>
  <w:style w:type="paragraph" w:customStyle="1" w:styleId="450C19B47294F44F9A1443AA5F9F70EB">
    <w:name w:val="450C19B47294F44F9A1443AA5F9F70EB"/>
  </w:style>
  <w:style w:type="paragraph" w:customStyle="1" w:styleId="CE901BB64811A24397D8C4971CA06E94">
    <w:name w:val="CE901BB64811A24397D8C4971CA06E94"/>
  </w:style>
  <w:style w:type="paragraph" w:customStyle="1" w:styleId="40A11A0AC7211048A1CC18EEEA177876">
    <w:name w:val="40A11A0AC7211048A1CC18EEEA177876"/>
  </w:style>
  <w:style w:type="paragraph" w:customStyle="1" w:styleId="FA2D63A5ABBD9542AF1F266CBF2E126D">
    <w:name w:val="FA2D63A5ABBD9542AF1F266CBF2E126D"/>
  </w:style>
  <w:style w:type="paragraph" w:customStyle="1" w:styleId="8909E0952D43BC47851B2100BC4426D2">
    <w:name w:val="8909E0952D43BC47851B2100BC4426D2"/>
  </w:style>
  <w:style w:type="paragraph" w:customStyle="1" w:styleId="E27C74C965F53E4A86F8D19228946CC7">
    <w:name w:val="E27C74C965F53E4A86F8D19228946CC7"/>
  </w:style>
  <w:style w:type="paragraph" w:customStyle="1" w:styleId="EEA9C9E8EA388544BAC1A4D6379348C7">
    <w:name w:val="EEA9C9E8EA388544BAC1A4D6379348C7"/>
  </w:style>
  <w:style w:type="paragraph" w:customStyle="1" w:styleId="21849F5A6D860342822814AEA7AA14D8">
    <w:name w:val="21849F5A6D860342822814AEA7AA14D8"/>
  </w:style>
  <w:style w:type="paragraph" w:customStyle="1" w:styleId="ABE1CFF165D89C4B84D0B14864488096">
    <w:name w:val="ABE1CFF165D89C4B84D0B14864488096"/>
  </w:style>
  <w:style w:type="paragraph" w:customStyle="1" w:styleId="D7146D0A6A67264389E8D8072C9AC6F9">
    <w:name w:val="D7146D0A6A67264389E8D8072C9AC6F9"/>
  </w:style>
  <w:style w:type="paragraph" w:customStyle="1" w:styleId="0CD5B5532F8EAA4894DA09F82FCEA27F">
    <w:name w:val="0CD5B5532F8EAA4894DA09F82FCEA27F"/>
  </w:style>
  <w:style w:type="paragraph" w:customStyle="1" w:styleId="B33F9AD61192BF419E20CA6302FEA7FA">
    <w:name w:val="B33F9AD61192BF419E20CA6302FEA7FA"/>
  </w:style>
  <w:style w:type="paragraph" w:customStyle="1" w:styleId="E64CB456DBE0054C98569E85944F8FF6">
    <w:name w:val="E64CB456DBE0054C98569E85944F8FF6"/>
  </w:style>
  <w:style w:type="paragraph" w:customStyle="1" w:styleId="F7BAE0BDC435FE418FD888D9678AAEF4">
    <w:name w:val="F7BAE0BDC435FE418FD888D9678AAEF4"/>
  </w:style>
  <w:style w:type="paragraph" w:customStyle="1" w:styleId="3613DC53BEABB247884A65A150EBEF88">
    <w:name w:val="3613DC53BEABB247884A65A150EBEF88"/>
  </w:style>
  <w:style w:type="paragraph" w:customStyle="1" w:styleId="6CE615F23364694786F81CCE9F76365D">
    <w:name w:val="6CE615F23364694786F81CCE9F76365D"/>
  </w:style>
  <w:style w:type="paragraph" w:customStyle="1" w:styleId="9F7C8FF30EE34E499B81348A7BD392DB">
    <w:name w:val="9F7C8FF30EE34E499B81348A7BD392DB"/>
  </w:style>
  <w:style w:type="paragraph" w:customStyle="1" w:styleId="1421F1E0B0E5D94EB0945B40694EA58B">
    <w:name w:val="1421F1E0B0E5D94EB0945B40694EA58B"/>
  </w:style>
  <w:style w:type="paragraph" w:customStyle="1" w:styleId="CCD82D5DBF263245BC785E8E1732F11E">
    <w:name w:val="CCD82D5DBF263245BC785E8E1732F11E"/>
  </w:style>
  <w:style w:type="paragraph" w:customStyle="1" w:styleId="130F266C22FFC54D81B967765C8935C1">
    <w:name w:val="130F266C22FFC54D81B967765C8935C1"/>
  </w:style>
  <w:style w:type="paragraph" w:customStyle="1" w:styleId="098053DA3E76544B9612D202B11F98F2">
    <w:name w:val="098053DA3E76544B9612D202B11F98F2"/>
  </w:style>
  <w:style w:type="paragraph" w:customStyle="1" w:styleId="CFB37B7BFBE0164DAD791B3E53D62B3E">
    <w:name w:val="CFB37B7BFBE0164DAD791B3E53D62B3E"/>
  </w:style>
  <w:style w:type="paragraph" w:customStyle="1" w:styleId="DB001732F5F17C4EB6240C61791E6B20">
    <w:name w:val="DB001732F5F17C4EB6240C61791E6B20"/>
  </w:style>
  <w:style w:type="paragraph" w:customStyle="1" w:styleId="37F2D74C410BA249A6D33B0E1EC6ED76">
    <w:name w:val="37F2D74C410BA249A6D33B0E1EC6ED76"/>
  </w:style>
  <w:style w:type="paragraph" w:customStyle="1" w:styleId="B78C08D31C066F42A71621BC5D48BF97">
    <w:name w:val="B78C08D31C066F42A71621BC5D48BF97"/>
  </w:style>
  <w:style w:type="paragraph" w:customStyle="1" w:styleId="558CC37180B1E2459F5377870FAC5BC3">
    <w:name w:val="558CC37180B1E2459F5377870FAC5BC3"/>
  </w:style>
  <w:style w:type="paragraph" w:customStyle="1" w:styleId="DBA8155B962C7C468DAB96543B373DB3">
    <w:name w:val="DBA8155B962C7C468DAB96543B373DB3"/>
  </w:style>
  <w:style w:type="paragraph" w:customStyle="1" w:styleId="07374D2256A6E44DAA27276E2DE2261B">
    <w:name w:val="07374D2256A6E44DAA27276E2DE2261B"/>
  </w:style>
  <w:style w:type="paragraph" w:customStyle="1" w:styleId="63396D6036F9F544B29C0714FCBF0C86">
    <w:name w:val="63396D6036F9F544B29C0714FCBF0C86"/>
  </w:style>
  <w:style w:type="paragraph" w:customStyle="1" w:styleId="AA1F0FB8D0D4EE4B9CD69A7218321785">
    <w:name w:val="AA1F0FB8D0D4EE4B9CD69A7218321785"/>
  </w:style>
  <w:style w:type="paragraph" w:customStyle="1" w:styleId="72A5AD4F7EAC0D4DACBB0EAF558EB1F0">
    <w:name w:val="72A5AD4F7EAC0D4DACBB0EAF558EB1F0"/>
  </w:style>
  <w:style w:type="paragraph" w:customStyle="1" w:styleId="CBC9DF27238C094AAE888098CA29F581">
    <w:name w:val="CBC9DF27238C094AAE888098CA29F581"/>
  </w:style>
  <w:style w:type="paragraph" w:customStyle="1" w:styleId="FF0FC23D8A775C4FBB08E7A1740AA529">
    <w:name w:val="FF0FC23D8A775C4FBB08E7A1740AA529"/>
  </w:style>
  <w:style w:type="paragraph" w:customStyle="1" w:styleId="4225EE0ED7E5B94CB31087E1CF22CC13">
    <w:name w:val="4225EE0ED7E5B94CB31087E1CF22CC13"/>
  </w:style>
  <w:style w:type="paragraph" w:customStyle="1" w:styleId="48A41F7962AE3E47BD91E75983E6DF77">
    <w:name w:val="48A41F7962AE3E47BD91E75983E6DF77"/>
  </w:style>
  <w:style w:type="paragraph" w:customStyle="1" w:styleId="B5E415848164564FA57B3114E99AE76D">
    <w:name w:val="B5E415848164564FA57B3114E99AE76D"/>
  </w:style>
  <w:style w:type="paragraph" w:customStyle="1" w:styleId="F94AA5561B650F45906C08691D46B359">
    <w:name w:val="F94AA5561B650F45906C08691D46B359"/>
  </w:style>
  <w:style w:type="paragraph" w:customStyle="1" w:styleId="43CA6BD674317A48B8FCC6F88AED361D">
    <w:name w:val="43CA6BD674317A48B8FCC6F88AED361D"/>
  </w:style>
  <w:style w:type="paragraph" w:customStyle="1" w:styleId="F4C9CF19724D5A40A68D554A645C92AB">
    <w:name w:val="F4C9CF19724D5A40A68D554A645C92AB"/>
  </w:style>
  <w:style w:type="paragraph" w:customStyle="1" w:styleId="1513371EB9A7AF4793F775E36E2FAD35">
    <w:name w:val="1513371EB9A7AF4793F775E36E2FAD35"/>
  </w:style>
  <w:style w:type="paragraph" w:customStyle="1" w:styleId="83EF9EAC4E6D7F49BA14269D605144EF">
    <w:name w:val="83EF9EAC4E6D7F49BA14269D605144EF"/>
  </w:style>
  <w:style w:type="paragraph" w:customStyle="1" w:styleId="9BBFDC68C22A13408C6EE2216272D74F">
    <w:name w:val="9BBFDC68C22A13408C6EE2216272D74F"/>
  </w:style>
  <w:style w:type="paragraph" w:customStyle="1" w:styleId="0583FEE1A6AF4C4BAAAD02B2889BA65B">
    <w:name w:val="0583FEE1A6AF4C4BAAAD02B2889BA65B"/>
  </w:style>
  <w:style w:type="paragraph" w:customStyle="1" w:styleId="8027971F28F1F54B9A651AD93C60E9AA">
    <w:name w:val="8027971F28F1F54B9A651AD93C60E9AA"/>
  </w:style>
  <w:style w:type="paragraph" w:customStyle="1" w:styleId="B4D5DCB600FD5D44AB3551BB292E7D31">
    <w:name w:val="B4D5DCB600FD5D44AB3551BB292E7D31"/>
  </w:style>
  <w:style w:type="paragraph" w:customStyle="1" w:styleId="A13FC1A62073EF4C85A0D4F67FCF67F5">
    <w:name w:val="A13FC1A62073EF4C85A0D4F67FCF67F5"/>
  </w:style>
  <w:style w:type="paragraph" w:customStyle="1" w:styleId="A3B54EC9C3733249AD72592CAD94E0D3">
    <w:name w:val="A3B54EC9C3733249AD72592CAD94E0D3"/>
  </w:style>
  <w:style w:type="paragraph" w:customStyle="1" w:styleId="2BB33EE5BDB5AE4F8B15DBA165E4F13B">
    <w:name w:val="2BB33EE5BDB5AE4F8B15DBA165E4F13B"/>
  </w:style>
  <w:style w:type="paragraph" w:customStyle="1" w:styleId="8DD9BBD729B97F4396F5B5C38B91A45A">
    <w:name w:val="8DD9BBD729B97F4396F5B5C38B91A45A"/>
  </w:style>
  <w:style w:type="paragraph" w:customStyle="1" w:styleId="394C545686D70D41B3220C108DE9A48D">
    <w:name w:val="394C545686D70D41B3220C108DE9A48D"/>
  </w:style>
  <w:style w:type="paragraph" w:customStyle="1" w:styleId="7E01620F361689409D9CC6E3E4B02646">
    <w:name w:val="7E01620F361689409D9CC6E3E4B02646"/>
  </w:style>
  <w:style w:type="paragraph" w:customStyle="1" w:styleId="D2CD01B638EA3C4B9F7875DE1746D2E0">
    <w:name w:val="D2CD01B638EA3C4B9F7875DE1746D2E0"/>
  </w:style>
  <w:style w:type="paragraph" w:customStyle="1" w:styleId="20B8D24D46E2A94793B50ACD9FC230E1">
    <w:name w:val="20B8D24D46E2A94793B50ACD9FC230E1"/>
  </w:style>
  <w:style w:type="paragraph" w:customStyle="1" w:styleId="F8CC13AAD0D71E429D83DF98D7AAB728">
    <w:name w:val="F8CC13AAD0D71E429D83DF98D7AAB728"/>
  </w:style>
  <w:style w:type="paragraph" w:customStyle="1" w:styleId="98424611B729DA4EB2F4157CD51D3715">
    <w:name w:val="98424611B729DA4EB2F4157CD51D3715"/>
  </w:style>
  <w:style w:type="paragraph" w:customStyle="1" w:styleId="BB7938C67FD7C14B8B73C2CDCE8FB4FC">
    <w:name w:val="BB7938C67FD7C14B8B73C2CDCE8FB4FC"/>
  </w:style>
  <w:style w:type="paragraph" w:customStyle="1" w:styleId="3FFC6CBA326B6348BC67002859A922EC">
    <w:name w:val="3FFC6CBA326B6348BC67002859A922EC"/>
  </w:style>
  <w:style w:type="paragraph" w:customStyle="1" w:styleId="726C89331CA9C34AB3CF00F4D3C39369">
    <w:name w:val="726C89331CA9C34AB3CF00F4D3C39369"/>
  </w:style>
  <w:style w:type="paragraph" w:customStyle="1" w:styleId="47E6F7677AF8E34B8DC635CEB5FBDF6D">
    <w:name w:val="47E6F7677AF8E34B8DC635CEB5FBDF6D"/>
  </w:style>
  <w:style w:type="paragraph" w:customStyle="1" w:styleId="DE53FB9DF10E524CB13D28022E2BF586">
    <w:name w:val="DE53FB9DF10E524CB13D28022E2BF586"/>
  </w:style>
  <w:style w:type="paragraph" w:customStyle="1" w:styleId="A4ACBC98A844CC4B90ECD600893C4CC8">
    <w:name w:val="A4ACBC98A844CC4B90ECD600893C4CC8"/>
  </w:style>
  <w:style w:type="paragraph" w:customStyle="1" w:styleId="D52D9D1668740441895F7451E8D11E20">
    <w:name w:val="D52D9D1668740441895F7451E8D11E20"/>
  </w:style>
  <w:style w:type="paragraph" w:customStyle="1" w:styleId="548E69428FF9F7498BFCA8B6E409C815">
    <w:name w:val="548E69428FF9F7498BFCA8B6E409C815"/>
  </w:style>
  <w:style w:type="paragraph" w:customStyle="1" w:styleId="33AB32E17C671E4682C221F01D93814F">
    <w:name w:val="33AB32E17C671E4682C221F01D93814F"/>
  </w:style>
  <w:style w:type="paragraph" w:customStyle="1" w:styleId="DF8DFCDF8A49404B99EA2472A256866C">
    <w:name w:val="DF8DFCDF8A49404B99EA2472A256866C"/>
  </w:style>
  <w:style w:type="paragraph" w:customStyle="1" w:styleId="913A65A9D222A24688404E5F8113ACAA">
    <w:name w:val="913A65A9D222A24688404E5F8113ACAA"/>
  </w:style>
  <w:style w:type="paragraph" w:customStyle="1" w:styleId="CDF75024D7A336439307C0BC79A6A1BD">
    <w:name w:val="CDF75024D7A336439307C0BC79A6A1BD"/>
  </w:style>
  <w:style w:type="paragraph" w:customStyle="1" w:styleId="223500EF6A2B074C99AF54ADAB07F282">
    <w:name w:val="223500EF6A2B074C99AF54ADAB07F282"/>
  </w:style>
  <w:style w:type="paragraph" w:customStyle="1" w:styleId="DE854316DCFDE047BB7287F1A3FE2EAA">
    <w:name w:val="DE854316DCFDE047BB7287F1A3FE2EAA"/>
  </w:style>
  <w:style w:type="paragraph" w:customStyle="1" w:styleId="942368F9F6E8504C87BEDB6E7F7B0D4F">
    <w:name w:val="942368F9F6E8504C87BEDB6E7F7B0D4F"/>
  </w:style>
  <w:style w:type="paragraph" w:customStyle="1" w:styleId="538BBF8ED8EBA44D9B7802C786198106">
    <w:name w:val="538BBF8ED8EBA44D9B7802C786198106"/>
  </w:style>
  <w:style w:type="paragraph" w:customStyle="1" w:styleId="09446D210732A74590C22E2A387D829C">
    <w:name w:val="09446D210732A74590C22E2A387D829C"/>
  </w:style>
  <w:style w:type="paragraph" w:customStyle="1" w:styleId="BD8AA52703759B46BA04F619937D1578">
    <w:name w:val="BD8AA52703759B46BA04F619937D1578"/>
  </w:style>
  <w:style w:type="paragraph" w:customStyle="1" w:styleId="B25A2F08BF5DA54BADB749E61A02B7DD">
    <w:name w:val="B25A2F08BF5DA54BADB749E61A02B7DD"/>
  </w:style>
  <w:style w:type="paragraph" w:customStyle="1" w:styleId="DE00C25575C6374C9166DC0E4D8C553C">
    <w:name w:val="DE00C25575C6374C9166DC0E4D8C553C"/>
  </w:style>
  <w:style w:type="paragraph" w:customStyle="1" w:styleId="2AA58DEFE12E804A8DE5B1F7A1237DCE">
    <w:name w:val="2AA58DEFE12E804A8DE5B1F7A1237DCE"/>
  </w:style>
  <w:style w:type="paragraph" w:customStyle="1" w:styleId="363C93314A40A1489368ED0000D11A08">
    <w:name w:val="363C93314A40A1489368ED0000D11A08"/>
  </w:style>
  <w:style w:type="paragraph" w:customStyle="1" w:styleId="8AE5760C3771EC42AE47A3EAC2422AAC">
    <w:name w:val="8AE5760C3771EC42AE47A3EAC2422AAC"/>
  </w:style>
  <w:style w:type="paragraph" w:customStyle="1" w:styleId="C421E5250BEB354EB912DA084708821E">
    <w:name w:val="C421E5250BEB354EB912DA084708821E"/>
  </w:style>
  <w:style w:type="paragraph" w:customStyle="1" w:styleId="96E54B765FFCE34BA2D8AA0215E951E5">
    <w:name w:val="96E54B765FFCE34BA2D8AA0215E951E5"/>
  </w:style>
  <w:style w:type="paragraph" w:customStyle="1" w:styleId="432D1A42EC5C0843892E687384379DD6">
    <w:name w:val="432D1A42EC5C0843892E687384379DD6"/>
  </w:style>
  <w:style w:type="paragraph" w:customStyle="1" w:styleId="FD459AE23443454A873892D730D3B2AA">
    <w:name w:val="FD459AE23443454A873892D730D3B2AA"/>
  </w:style>
  <w:style w:type="paragraph" w:customStyle="1" w:styleId="5EFB899BEFAC6149A6022CD5ED3C87A5">
    <w:name w:val="5EFB899BEFAC6149A6022CD5ED3C87A5"/>
  </w:style>
  <w:style w:type="paragraph" w:customStyle="1" w:styleId="50E7116685E8DA4D8D095994C27429F2">
    <w:name w:val="50E7116685E8DA4D8D095994C27429F2"/>
  </w:style>
  <w:style w:type="paragraph" w:customStyle="1" w:styleId="FCDA00A37600AF4DBB9B76ECC3BFE8C8">
    <w:name w:val="FCDA00A37600AF4DBB9B76ECC3BFE8C8"/>
  </w:style>
  <w:style w:type="paragraph" w:customStyle="1" w:styleId="E40A472BA50EE4448638F33DD2EA3D5E">
    <w:name w:val="E40A472BA50EE4448638F33DD2EA3D5E"/>
  </w:style>
  <w:style w:type="paragraph" w:customStyle="1" w:styleId="2A8F83610C15AF4BADDBD8E90FF0456F">
    <w:name w:val="2A8F83610C15AF4BADDBD8E90FF0456F"/>
  </w:style>
  <w:style w:type="paragraph" w:customStyle="1" w:styleId="0023E308691E4D47A9E1E7111FDBACE2">
    <w:name w:val="0023E308691E4D47A9E1E7111FDBACE2"/>
  </w:style>
  <w:style w:type="paragraph" w:customStyle="1" w:styleId="7BD927EBA35DE647835EB94F35099D64">
    <w:name w:val="7BD927EBA35DE647835EB94F35099D64"/>
  </w:style>
  <w:style w:type="paragraph" w:customStyle="1" w:styleId="932F924A3CAD3C44889F2FAE83D16CD2">
    <w:name w:val="932F924A3CAD3C44889F2FAE83D16CD2"/>
  </w:style>
  <w:style w:type="paragraph" w:customStyle="1" w:styleId="E17DF9D971A2EB4496AFC03EEAAAA8B8">
    <w:name w:val="E17DF9D971A2EB4496AFC03EEAAAA8B8"/>
  </w:style>
  <w:style w:type="paragraph" w:customStyle="1" w:styleId="9F39FB695E526B438B03EA3EEA585D92">
    <w:name w:val="9F39FB695E526B438B03EA3EEA585D92"/>
  </w:style>
  <w:style w:type="paragraph" w:customStyle="1" w:styleId="831E9FF9F5E9FD41BCB69AA182A749D5">
    <w:name w:val="831E9FF9F5E9FD41BCB69AA182A749D5"/>
  </w:style>
  <w:style w:type="paragraph" w:customStyle="1" w:styleId="8001681D01A4F04F8C6822B11DFF050A">
    <w:name w:val="8001681D01A4F04F8C6822B11DFF050A"/>
  </w:style>
  <w:style w:type="paragraph" w:customStyle="1" w:styleId="5F5A02F1C510D044AAD28C3907B8BFB9">
    <w:name w:val="5F5A02F1C510D044AAD28C3907B8BFB9"/>
  </w:style>
  <w:style w:type="paragraph" w:customStyle="1" w:styleId="CFED925A90885D459C095BC5F9CDB70C">
    <w:name w:val="CFED925A90885D459C095BC5F9CDB70C"/>
  </w:style>
  <w:style w:type="paragraph" w:customStyle="1" w:styleId="07B73DEFFC5EC04EB04C4F0AE8933C1A">
    <w:name w:val="07B73DEFFC5EC04EB04C4F0AE8933C1A"/>
  </w:style>
  <w:style w:type="paragraph" w:customStyle="1" w:styleId="88CD33F66D567B49A4B6F538DC05964E">
    <w:name w:val="88CD33F66D567B49A4B6F538DC05964E"/>
  </w:style>
  <w:style w:type="paragraph" w:customStyle="1" w:styleId="32A96BC02AA4DE478405C04865DCA355">
    <w:name w:val="32A96BC02AA4DE478405C04865DCA355"/>
  </w:style>
  <w:style w:type="paragraph" w:customStyle="1" w:styleId="9026208DF2D5B7419204A32F70E59ED5">
    <w:name w:val="9026208DF2D5B7419204A32F70E59ED5"/>
  </w:style>
  <w:style w:type="paragraph" w:customStyle="1" w:styleId="85B52D7B7AD44F4499992058FCEE1DC5">
    <w:name w:val="85B52D7B7AD44F4499992058FCEE1DC5"/>
  </w:style>
  <w:style w:type="paragraph" w:customStyle="1" w:styleId="259A615567660F41A25AA688708F8074">
    <w:name w:val="259A615567660F41A25AA688708F8074"/>
  </w:style>
  <w:style w:type="paragraph" w:customStyle="1" w:styleId="4EAFC4F6F6D7EC49AEC04A4E7483D060">
    <w:name w:val="4EAFC4F6F6D7EC49AEC04A4E7483D060"/>
  </w:style>
  <w:style w:type="paragraph" w:customStyle="1" w:styleId="11636F2112247C438E107E1BCEEB2B54">
    <w:name w:val="11636F2112247C438E107E1BCEEB2B54"/>
  </w:style>
  <w:style w:type="paragraph" w:customStyle="1" w:styleId="4880549F5BC553489246EE8DDF4B5A44">
    <w:name w:val="4880549F5BC553489246EE8DDF4B5A44"/>
  </w:style>
  <w:style w:type="paragraph" w:customStyle="1" w:styleId="F0A64F9F58330848804888D80162B048">
    <w:name w:val="F0A64F9F58330848804888D80162B048"/>
  </w:style>
  <w:style w:type="paragraph" w:customStyle="1" w:styleId="0F5A1BC761636D48A675E61D3D28FF5D">
    <w:name w:val="0F5A1BC761636D48A675E61D3D28FF5D"/>
  </w:style>
  <w:style w:type="paragraph" w:customStyle="1" w:styleId="8863DBF4BD191D4FA9AFD817871C178A">
    <w:name w:val="8863DBF4BD191D4FA9AFD817871C178A"/>
  </w:style>
  <w:style w:type="paragraph" w:customStyle="1" w:styleId="BBEBFBF1F7A2414AA284574215DD0479">
    <w:name w:val="BBEBFBF1F7A2414AA284574215DD0479"/>
  </w:style>
  <w:style w:type="paragraph" w:customStyle="1" w:styleId="4B67CFE1BC152349AA0808E83D085C1B">
    <w:name w:val="4B67CFE1BC152349AA0808E83D085C1B"/>
  </w:style>
  <w:style w:type="paragraph" w:customStyle="1" w:styleId="F453AF079B21E3448386635E6FCAF301">
    <w:name w:val="F453AF079B21E3448386635E6FCAF301"/>
  </w:style>
  <w:style w:type="paragraph" w:customStyle="1" w:styleId="B54DA66DA763A74B8A9891A6D7F072BF">
    <w:name w:val="B54DA66DA763A74B8A9891A6D7F072BF"/>
  </w:style>
  <w:style w:type="paragraph" w:customStyle="1" w:styleId="A14D5BE43BE84E41B6A7E573B6936F45">
    <w:name w:val="A14D5BE43BE84E41B6A7E573B6936F45"/>
  </w:style>
  <w:style w:type="paragraph" w:customStyle="1" w:styleId="31653C50B70A274A81B373BB8B612F08">
    <w:name w:val="31653C50B70A274A81B373BB8B612F08"/>
  </w:style>
  <w:style w:type="paragraph" w:customStyle="1" w:styleId="90D52B28322DA24F868E168E00492D8B">
    <w:name w:val="90D52B28322DA24F868E168E00492D8B"/>
  </w:style>
  <w:style w:type="paragraph" w:customStyle="1" w:styleId="A6490E9B6895AF4F8DB7CE585BBEA42E">
    <w:name w:val="A6490E9B6895AF4F8DB7CE585BBEA42E"/>
  </w:style>
  <w:style w:type="paragraph" w:customStyle="1" w:styleId="7A9A1F7AE3AC9C4CBC79F17829D9E191">
    <w:name w:val="7A9A1F7AE3AC9C4CBC79F17829D9E191"/>
  </w:style>
  <w:style w:type="paragraph" w:customStyle="1" w:styleId="8F4AB4C7454DCB44990BBF4B66E08674">
    <w:name w:val="8F4AB4C7454DCB44990BBF4B66E08674"/>
  </w:style>
  <w:style w:type="paragraph" w:customStyle="1" w:styleId="8D12EDF06832E543BD8C5E07B65B9E52">
    <w:name w:val="8D12EDF06832E543BD8C5E07B65B9E52"/>
  </w:style>
  <w:style w:type="paragraph" w:customStyle="1" w:styleId="E635B3E824015B4FAFE0A34EF671FEEB">
    <w:name w:val="E635B3E824015B4FAFE0A34EF671FEEB"/>
  </w:style>
  <w:style w:type="paragraph" w:customStyle="1" w:styleId="6A7E4F9A01A8E64AB3EEF634B69F13A5">
    <w:name w:val="6A7E4F9A01A8E64AB3EEF634B69F13A5"/>
  </w:style>
  <w:style w:type="paragraph" w:customStyle="1" w:styleId="A797A6B2A4D4A7439FE92E64521302AC">
    <w:name w:val="A797A6B2A4D4A7439FE92E64521302AC"/>
  </w:style>
  <w:style w:type="paragraph" w:customStyle="1" w:styleId="8E4730A601B4AE4FAF17D2A27DA96412">
    <w:name w:val="8E4730A601B4AE4FAF17D2A27DA96412"/>
  </w:style>
  <w:style w:type="paragraph" w:customStyle="1" w:styleId="A146695127341E428CA664ACF88D0D88">
    <w:name w:val="A146695127341E428CA664ACF88D0D88"/>
  </w:style>
  <w:style w:type="paragraph" w:customStyle="1" w:styleId="E125556F1413B840B9607AA2999F36CE">
    <w:name w:val="E125556F1413B840B9607AA2999F36CE"/>
  </w:style>
  <w:style w:type="paragraph" w:customStyle="1" w:styleId="822FC5F4F8D8774C8152D1E7D61F2FDE">
    <w:name w:val="822FC5F4F8D8774C8152D1E7D61F2FDE"/>
  </w:style>
  <w:style w:type="paragraph" w:customStyle="1" w:styleId="782050A5D4C7D748B88438448A55F94F">
    <w:name w:val="782050A5D4C7D748B88438448A55F94F"/>
  </w:style>
  <w:style w:type="paragraph" w:customStyle="1" w:styleId="CED9C18F49087143A73629AD4DBBB937">
    <w:name w:val="CED9C18F49087143A73629AD4DBBB937"/>
  </w:style>
  <w:style w:type="paragraph" w:customStyle="1" w:styleId="45F3EE4D2DD02645B11CDA7A06E57BEA">
    <w:name w:val="45F3EE4D2DD02645B11CDA7A06E57BEA"/>
  </w:style>
  <w:style w:type="paragraph" w:customStyle="1" w:styleId="66086D1A8EA7BD4297B4E12149571093">
    <w:name w:val="66086D1A8EA7BD4297B4E12149571093"/>
  </w:style>
  <w:style w:type="paragraph" w:customStyle="1" w:styleId="62A254584D18434CAF214543A62308B1">
    <w:name w:val="62A254584D18434CAF214543A62308B1"/>
  </w:style>
  <w:style w:type="paragraph" w:customStyle="1" w:styleId="161DDCE48A6A9C46B19F9AA90179BF45">
    <w:name w:val="161DDCE48A6A9C46B19F9AA90179BF45"/>
  </w:style>
  <w:style w:type="paragraph" w:customStyle="1" w:styleId="E5B42111409C114FBA39B2AB55FEDB74">
    <w:name w:val="E5B42111409C114FBA39B2AB55FEDB74"/>
  </w:style>
  <w:style w:type="paragraph" w:customStyle="1" w:styleId="BA2D35288B98C94CB9ECD9BEB5FE43C1">
    <w:name w:val="BA2D35288B98C94CB9ECD9BEB5FE43C1"/>
  </w:style>
  <w:style w:type="paragraph" w:customStyle="1" w:styleId="EF8C9717F67B28468762A5954BD09321">
    <w:name w:val="EF8C9717F67B28468762A5954BD09321"/>
  </w:style>
  <w:style w:type="paragraph" w:customStyle="1" w:styleId="B7A03FA8ACB88A49955D839FF4016DF1">
    <w:name w:val="B7A03FA8ACB88A49955D839FF4016DF1"/>
  </w:style>
  <w:style w:type="paragraph" w:customStyle="1" w:styleId="D86C81118E4A474FA3AFCE627B626BB6">
    <w:name w:val="D86C81118E4A474FA3AFCE627B626BB6"/>
  </w:style>
  <w:style w:type="paragraph" w:customStyle="1" w:styleId="E5B4B48F59EF1846AEFA4C46AD7F4CD8">
    <w:name w:val="E5B4B48F59EF1846AEFA4C46AD7F4CD8"/>
  </w:style>
  <w:style w:type="paragraph" w:customStyle="1" w:styleId="26715A86764FA64895DF5C0F51CC6D85">
    <w:name w:val="26715A86764FA64895DF5C0F51CC6D85"/>
  </w:style>
  <w:style w:type="paragraph" w:customStyle="1" w:styleId="742C4C4E3612C64CA185E1887886B5FB">
    <w:name w:val="742C4C4E3612C64CA185E1887886B5FB"/>
  </w:style>
  <w:style w:type="paragraph" w:customStyle="1" w:styleId="4EE7371095933344A2CE22EEB66C6B6C">
    <w:name w:val="4EE7371095933344A2CE22EEB66C6B6C"/>
  </w:style>
  <w:style w:type="paragraph" w:customStyle="1" w:styleId="2C669126DA69AA449BB069490D4976EC">
    <w:name w:val="2C669126DA69AA449BB069490D4976EC"/>
  </w:style>
  <w:style w:type="paragraph" w:customStyle="1" w:styleId="8327F3310CF2514CBFB2F09FF5A5DF43">
    <w:name w:val="8327F3310CF2514CBFB2F09FF5A5DF43"/>
  </w:style>
  <w:style w:type="paragraph" w:customStyle="1" w:styleId="706B0C1FE02DE54DB522D4DB61759B55">
    <w:name w:val="706B0C1FE02DE54DB522D4DB61759B55"/>
  </w:style>
  <w:style w:type="paragraph" w:customStyle="1" w:styleId="7EA5E9BDAF7AC44298E16C3E41D5593E">
    <w:name w:val="7EA5E9BDAF7AC44298E16C3E41D5593E"/>
  </w:style>
  <w:style w:type="paragraph" w:customStyle="1" w:styleId="916616924C45E84381DB086CC8C554C3">
    <w:name w:val="916616924C45E84381DB086CC8C554C3"/>
  </w:style>
  <w:style w:type="paragraph" w:customStyle="1" w:styleId="3655DC8A9143FD4DBCAD0779DF11A8AF">
    <w:name w:val="3655DC8A9143FD4DBCAD0779DF11A8AF"/>
  </w:style>
  <w:style w:type="paragraph" w:customStyle="1" w:styleId="ED4B1CA359BA6C4DB1E2F7F8C4C6B4F5">
    <w:name w:val="ED4B1CA359BA6C4DB1E2F7F8C4C6B4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hildDataCentre xmlns="urn:ChildrenData">
  <ChildGroup>
    <ChildTotalGroup/>
    <ChildMinAgeGroup/>
    <ChildMaxAgeGroup/>
    <ChildGenderGroup/>
    <ChildRelationGroup>REL_UNKNOWN</ChildRelationGroup>
    <ChildRShipQualityGroup>RQ_UNKNOWN</ChildRShipQualityGroup>
    <ChildLivingArrangementGroup/>
    <ChildLivesWithGroup>LAD_UNKNOWN</ChildLivesWithGroup>
    <ChildEventBeforeInjuryGroup/>
    <ChildCommentsGroup/>
  </ChildGroup>
  <Child>
    <ChildID/>
    <ChildName/>
    <ChildAge/>
    <ChildGender/>
    <ChildRelation>REL_UNKNOWN</ChildRelation>
    <ChildLivingArrangement/>
    <ChildLivesWith>LAD_UNKNOWN</ChildLivesWith>
    <ChildRShipQuality>RQ_UNKNOWN</ChildRShipQuality>
    <ChildEventBeforeInjury>false</ChildEventBeforeInjury>
    <ChildComments/>
    <Child_DeleteRow xmlns="">false</Child_DeleteRow>
  </Child>
</ChildDataCentr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lientDataCentre xmlns="urn:ClientData">
  <Symptoms>
    <ClMoodPast1>HeShe stated that hisher mood, sleep and concentration before the subject injury was good. HeShe said the first time hisher mood symptoms occurred was around XXX and persisted since then.</ClMoodPast1>
    <ClMoodCurrent1>HeShe described hisher mood as low.</ClMoodCurrent1>
    <ClSuicidalCurrently1>HeShe said heshe was not experiencing suicidal thoughts.</ClSuicidalCurrently1>
    <ClSleepPast1>HeShe stated that hisher mood, sleep and concentration before the subject injury was good. HeShe said the first time hisher mood symptoms occurred was around XXX and have persisted since then.</ClSleepPast1>
    <ClSleepCurrent1>HeShe described hisher sleep as poor.</ClSleepCurrent1>
    <AnxietyPast>HeShe said the first time hisher anxiety symptoms occurred was</AnxietyPast>
    <CurrentAlcUse>The Claimant said heshe drinks / does not drink alcohol. HeShe denied ever having any maladaptive drinking patterns or hazardous behaviour whilst using alcohol.  Larger amounts than intended – Efforts to cut down –  Time spent on alcohol – Craving alcohol –  Failure to fulfil obligations –  Causes interpersonal problems –  Activities given up for alcohol –  Use in hazardous situations –  Continued use despite the effects –  Increased amounts required –  Diminished effect –  Withdrawal syndrome –  Alcohol to avoid withdrawal –   HeShe denied any history of substance use.  HeShe denied any history of problem gambling.</CurrentAlcUse>
    <NegThoughts>HeShe DID NOT described negative thoughts </NegThoughts>
  </Symptoms>
  <Treatment>
    <CurrentMedRx_1/>
    <CurrentPsychologyRx_1>HeShe is NOT seeing a psychologist currently.</CurrentPsychologyRx_1>
    <TreatmentEffect>Psychotropic medications tried included HeShe thought the medication was not/partially/very efficacious. HeShe began seeing hisher psychologist XXX. HeShe began seeing hisher psychiatrist XXX. HeShe thought there was XXX benefit from the psychotropic medications and psychological interventions.</TreatmentEffect>
  </Treatment>
  <Function>
    <SelfCare>
      <PIRSSelfCarePre_1>HeShe stated that before the subject injury, heshe was completely independent in bathing, grooming, household chores and shopping.</PIRSSelfCarePre_1>
      <PIRSSelfCarePost_1>Bathing: HeShe said heshe Grooming: HeShe stated that heshe Cooking: The Claimant said heshe Household chores: HeShe reported that heshe Shopping: HeShe stated that heshe The Claimant said a support person is not required for any of these activities. HeShe reported that heshe has a support person for X hours per week.</PIRSSelfCarePost_1>
    </SelfCare>
    <SocialRecreation>
      <PIRSSocialRecrPre_1>HeShe stated that before the subject injury, heshe used to enjoy </PIRSSocialRecrPre_1>
      <PIRSSocialRecrPost_1>Hobbies:  HeShe said heshe Exercise: HeShe stated that Other activities: The Claimant said Frequency of socialising: HeShe said heshe HeShe said heshe was last involved in a cultural event Involvement when out: HeShe reported that heshe The Claimant said a support person is not needed to go out.</PIRSSocialRecrPost_1>
    </SocialRecreation>
    <Travel>
      <PIRSTravelPre_1>HeShe stated that before the subject injury, heshe could travel anywhere without any problem.</PIRSTravelPre_1>
      <PIRSTravelPost_1>The Claimant said a support person is not required to travel. HeShe stated that heshe has not been interstate or overseas since the subject injury.</PIRSTravelPost_1>
    </Travel>
    <SocialFunction>
      <PIRSSocialFnPre_1>HeShe stated that before the subject injury, heshe had regular contact with family and friends.</PIRSSocialFnPre_1>
      <PIRSSocialFnPost_1>Relationship with hisher partner/spouse: HeShe said heshe has been with hisher partner/husband/wife for XX years. There has been NO domestic violence. There have NOT been periods of separation. They continue to have a sexual relationship. Relationship with children: HeShe stated that heshe has . HeShe did not have anyone helping care for hisher children. HisHer -year-old and -year-old. Relationship with siblings: The Claimant said heshe has . Relationship with parents: HeShe reported that heshe has a XX relationship with hisher Relationship with friends: HeShe stated that heshe </PIRSSocialFnPost_1>
    </SocialFunction>
    <Concentration>
      <PIRSConcenPre_1>HeShe said hisher concentration was good before the subject injury.</PIRSConcenPre_1>
      <PIRSConcenPost_1>HeShe said hisher concentration and memory was currently poor.</PIRSConcenPost_1>
    </Concentration>
    <Employability>
      <PIRSEmployabilityPre_1>HeShe stated that there were never any issues with employment before the subject injury.</PIRSEmployabilityPre_1>
      <PIRSEmployabilityPost_1>Work: HeShe said heshe has not worked since XX and is not looking for work. Hours per week: The Claimant said heshe is currently working XX hours a week. HeShe said there have not been any complaints about hisher work. Volunteering: HeShe stated that heshe does not do any unpaid work. The last time helping someone without payment was XX HeShe said the barriers to returning to work were</PIRSEmployabilityPost_1>
    </Employability>
  </Function>
  <PIRSTable1>
    <PIRSScores1>
      <MyPIRSTable1_1>1</MyPIRSTable1_1>
      <MyPIRSTable1_2>1</MyPIRSTable1_2>
      <MyPIRSTable1_3>1</MyPIRSTable1_3>
      <MyPIRSTable1_4>1</MyPIRSTable1_4>
      <MyPIRSTable1_5>1</MyPIRSTable1_5>
      <MyPIRSTable1_6>1</MyPIRSTable1_6>
    </PIRSScores1>
    <SortedPIRSTable1>
      <MyPIRSTable1Sorted_1>1</MyPIRSTable1Sorted_1>
      <MyPIRSTable1Sorted_2>1</MyPIRSTable1Sorted_2>
      <MyPIRSTable1Sorted_3>1</MyPIRSTable1Sorted_3>
      <MyPIRSTable1Sorted_4>1</MyPIRSTable1Sorted_4>
      <MyPIRSTable1Sorted_5>1</MyPIRSTable1Sorted_5>
      <MyPIRSTable1Sorted_6>1</MyPIRSTable1Sorted_6>
    </SortedPIRSTable1>
    <CalcPIRSTable1>
      <MyPIRSTable1Median/>
      <MyPIRSTable1Total/>
      <MyPIRSTable1InitWPI/>
      <MyPIRSTable1_preexist>0</MyPIRSTable1_preexist>
      <MyPIRSTable1PreExistResult/>
      <MyPIRSTable1TreatEffect>0</MyPIRSTable1TreatEffect>
      <MyPIRSTable1TreatEffectTxt/>
      <MyPIRSTable1FinalWPI/>
      <MyPIRSTable1AxLine/>
    </CalcPIRSTable1>
  </PIRSTable1>
  <PIRSTable2>
    <PIRSScores2>
      <MyPIRSTable2_1>1</MyPIRSTable2_1>
      <MyPIRSTable2_2>1</MyPIRSTable2_2>
      <MyPIRSTable2_3>1</MyPIRSTable2_3>
      <MyPIRSTable2_4>1</MyPIRSTable2_4>
      <MyPIRSTable2_5>1</MyPIRSTable2_5>
      <MyPIRSTable2_6>1</MyPIRSTable2_6>
    </PIRSScores2>
    <SortedPIRSTable2>
      <MyPIRSTable2Sorted_1>1</MyPIRSTable2Sorted_1>
      <MyPIRSTable2Sorted_2>1</MyPIRSTable2Sorted_2>
      <MyPIRSTable2Sorted_3>1</MyPIRSTable2Sorted_3>
      <MyPIRSTable2Sorted_4>1</MyPIRSTable2Sorted_4>
      <MyPIRSTable2Sorted_5>1</MyPIRSTable2Sorted_5>
      <MyPIRSTable2Sorted_6>1</MyPIRSTable2Sorted_6>
    </SortedPIRSTable2>
    <CalcPIRSTable2>
      <MyPIRSTable2Median>1</MyPIRSTable2Median>
      <MyPIRSTable2Total>6</MyPIRSTable2Total>
      <MyPIRSTable2InitWPI>0</MyPIRSTable2InitWPI>
      <MyPIRSTable2_preexist>0</MyPIRSTable2_preexist>
      <MyPIRSTable2TreatEffect>0</MyPIRSTable2TreatEffect>
      <MyPIRSTable2AxLine>PIRS classes were 1, 1, 1, 1, 1, 1. Thus, the aggregate was 6. 
In ascending order: 1, 1, 1, 1, 1, 1. The median was Class 1. 
The Initial WPI was 0%.
0% deduction for a pre-existing condition. 
0% was added for minimal or no treatment effect. 
This gave the final Whole Person Impairment of 0%.</MyPIRSTable2AxLine>
    </CalcPIRSTable2>
  </PIRSTable2>
  <Meta>
    <CopyAllToTbl/>
    <FinaliseDocument/>
    <OutputDocsList/>
    <InsertNewDoc/>
    <CreateOpinionTable/>
  </Meta>
</ClientDataCentre>
</file>

<file path=customXml/item4.xml><?xml version="1.0" encoding="utf-8"?>
<ClientDemoDataCentre xmlns="urn:ClientDemographics">
  <Client>
    <ClTitle>ClTitle</ClTitle>
    <ClForename>ClForename</ClForename>
    <ClMidname>ClMidname</ClMidname>
    <ClSurname>ClSurname</ClSurname>
    <ClGender>ClGender</ClGender>
    <ClBirthDate>ClBirthDate</ClBirthDate>
    <ClAge>ClAge</ClAge>
    <MaritalStatInjury/>
    <LivesWith>lives with </LivesWith>
    <EmployOccup/>
  </Client>
  <Referral>
    <ClClaimNo>ClClaimNo</ClClaimNo>
    <ClCompanyNm>ClCompanyNm</ClCompanyNm>
    <ClRefReasonType>ClRefReasonType</ClRefReasonType>
    <Leadname>Leadname</Leadname>
    <Insurername>Insurername</Insurername>
    <InsurerClaimNo>InsurerClaimNo</InsurerClaimNo>
  </Referral>
  <Assessment>
    <ClInjuryDate>ClInjuryDate</ClInjuryDate>
    <ClAgeInjury>ClAgeInjury</ClAgeInjury>
    <ClReferDate>ClReferDate</ClReferDate>
    <ClAssessDate1>ClAssessDate1</ClAssessDate1>
    <ClAssessDay>ClAssessDay</ClAssessDay>
    <AxTime>1 hour and minutes</AxTime>
    <ClAssessStartTime1>ClAssessStartTime1</ClAssessStartTime1>
    <ClSupportPersonPresent1>The Claimant attended the assessment alone and at the correct time.</ClSupportPersonPresent1>
    <ClAssessLoc1>ClAssessLoc1</ClAssessLoc1>
    <MSEManagedAx/>
    <MSEConcDifficulty/>
  </Assessment>
  <MetaData>
    <notes>notes</notes>
  </MetaData>
</ClientDemoDataCentre>
</file>

<file path=customXml/itemProps1.xml><?xml version="1.0" encoding="utf-8"?>
<ds:datastoreItem xmlns:ds="http://schemas.openxmlformats.org/officeDocument/2006/customXml" ds:itemID="{5AB78802-5ECF-44E2-B5E3-165121DF50D8}">
  <ds:schemaRefs>
    <ds:schemaRef ds:uri="urn:ChildrenData"/>
    <ds:schemaRef ds:uri=""/>
  </ds:schemaRefs>
</ds:datastoreItem>
</file>

<file path=customXml/itemProps2.xml><?xml version="1.0" encoding="utf-8"?>
<ds:datastoreItem xmlns:ds="http://schemas.openxmlformats.org/officeDocument/2006/customXml" ds:itemID="{CCBD2AC0-C728-4EAD-A799-9FC19895B7A9}">
  <ds:schemaRefs>
    <ds:schemaRef ds:uri="http://schemas.openxmlformats.org/officeDocument/2006/bibliography"/>
  </ds:schemaRefs>
</ds:datastoreItem>
</file>

<file path=customXml/itemProps3.xml><?xml version="1.0" encoding="utf-8"?>
<ds:datastoreItem xmlns:ds="http://schemas.openxmlformats.org/officeDocument/2006/customXml" ds:itemID="{99E3D2BE-06C1-4795-8970-33A745E9499F}">
  <ds:schemaRefs>
    <ds:schemaRef ds:uri="urn:ClientData"/>
  </ds:schemaRefs>
</ds:datastoreItem>
</file>

<file path=customXml/itemProps4.xml><?xml version="1.0" encoding="utf-8"?>
<ds:datastoreItem xmlns:ds="http://schemas.openxmlformats.org/officeDocument/2006/customXml" ds:itemID="{523C6B66-2AD2-4536-917B-F7CF474BFDD4}">
  <ds:schemaRefs>
    <ds:schemaRef ds:uri="urn:ClientDemographics"/>
  </ds:schemaRefs>
</ds:datastoreItem>
</file>

<file path=docProps/app.xml><?xml version="1.0" encoding="utf-8"?>
<Properties xmlns="http://schemas.openxmlformats.org/officeDocument/2006/extended-properties" xmlns:vt="http://schemas.openxmlformats.org/officeDocument/2006/docPropsVTypes">
  <Template>Master Template2.dotm</Template>
  <TotalTime>2</TotalTime>
  <Pages>40</Pages>
  <Words>12040</Words>
  <Characters>68629</Characters>
  <Application>Microsoft Office Word</Application>
  <DocSecurity>0</DocSecurity>
  <Lines>571</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Walsh</dc:creator>
  <cp:keywords/>
  <dc:description/>
  <cp:lastModifiedBy>Gerard Walsh</cp:lastModifiedBy>
  <cp:revision>1</cp:revision>
  <dcterms:created xsi:type="dcterms:W3CDTF">2026-06-11T11:04:00Z</dcterms:created>
  <dcterms:modified xsi:type="dcterms:W3CDTF">2026-06-11T11:06:00Z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0x010100435667696AD28244B973196B455397AA</vt:lpwstr>
  </property>
  <property fmtid="{D5CDD505-2E9C-101B-9397-08002B2CF9AE}" pid="3" name="MediaServiceImageTags">
    <vt:lpwstr/>
  </property>
</Properties>
</file>