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2AE8" w14:textId="77777777" w:rsidR="008A4258" w:rsidRPr="00DD6596" w:rsidRDefault="008A4258" w:rsidP="00DD6596">
      <w:pPr>
        <w:pStyle w:val="GeneralText"/>
        <w:jc w:val="center"/>
        <w:rPr>
          <w:b/>
          <w:bCs/>
          <w:lang w:val="en-AU"/>
        </w:rPr>
      </w:pPr>
      <w:bookmarkStart w:id="0" w:name="_Hlk16009014"/>
    </w:p>
    <w:p w14:paraId="3B45FB05" w14:textId="77777777" w:rsidR="009F6AE9" w:rsidRPr="00DD6596" w:rsidRDefault="009F6AE9" w:rsidP="00DD6596">
      <w:pPr>
        <w:pStyle w:val="GeneralText"/>
        <w:jc w:val="center"/>
        <w:rPr>
          <w:b/>
          <w:bCs/>
          <w:lang w:val="en-AU"/>
        </w:rPr>
      </w:pPr>
    </w:p>
    <w:p w14:paraId="63344CFF" w14:textId="06A2FE48" w:rsidR="009F6AE9" w:rsidRPr="00DD6596" w:rsidRDefault="009F6AE9" w:rsidP="00DD6596">
      <w:pPr>
        <w:spacing w:before="120" w:after="0" w:line="360" w:lineRule="auto"/>
        <w:rPr>
          <w:b/>
        </w:rPr>
      </w:pPr>
    </w:p>
    <w:p w14:paraId="687AC68C" w14:textId="77777777" w:rsidR="009F6AE9" w:rsidRPr="00DD6596" w:rsidRDefault="009F6AE9" w:rsidP="00DD6596">
      <w:pPr>
        <w:pStyle w:val="GeneralText"/>
        <w:jc w:val="center"/>
        <w:rPr>
          <w:b/>
          <w:bCs/>
          <w:lang w:val="en-AU"/>
        </w:rPr>
      </w:pPr>
    </w:p>
    <w:p w14:paraId="37C541B7" w14:textId="0A7E7236" w:rsidR="002E5FEF" w:rsidRPr="00DD6596" w:rsidRDefault="002E5FEF" w:rsidP="00DD6596">
      <w:pPr>
        <w:pStyle w:val="AutoNumber"/>
        <w:jc w:val="left"/>
        <w:rPr>
          <w:sz w:val="22"/>
          <w:szCs w:val="22"/>
          <w:lang w:val="en-AU"/>
        </w:rPr>
      </w:pPr>
    </w:p>
    <w:p w14:paraId="2576DC81" w14:textId="77777777" w:rsidR="004B60BB" w:rsidRPr="00DD6596" w:rsidRDefault="004B60BB" w:rsidP="00DD6596">
      <w:pPr>
        <w:spacing w:after="0" w:line="360" w:lineRule="auto"/>
        <w:contextualSpacing/>
      </w:pPr>
    </w:p>
    <w:bookmarkEnd w:id="0"/>
    <w:p w14:paraId="7B8D39BF" w14:textId="530ADA13" w:rsidR="00B3104B" w:rsidRPr="00DD6596" w:rsidRDefault="00B3104B" w:rsidP="00DD6596">
      <w:pPr>
        <w:spacing w:before="120" w:after="0" w:line="360" w:lineRule="auto"/>
        <w:jc w:val="center"/>
        <w:rPr>
          <w:b/>
        </w:rPr>
      </w:pPr>
    </w:p>
    <w:p w14:paraId="73ED5410" w14:textId="77777777" w:rsidR="00A96ABD" w:rsidRPr="00DD6596" w:rsidRDefault="00A96ABD" w:rsidP="00DD6596">
      <w:pPr>
        <w:spacing w:before="120" w:after="0" w:line="360" w:lineRule="auto"/>
        <w:jc w:val="both"/>
      </w:pPr>
    </w:p>
    <w:p w14:paraId="72BED76E" w14:textId="379674BD" w:rsidR="00747E26" w:rsidRPr="00DD6596" w:rsidRDefault="00747E26" w:rsidP="00DD6596">
      <w:pPr>
        <w:spacing w:line="360" w:lineRule="auto"/>
        <w:contextualSpacing/>
        <w:rPr>
          <w:b/>
          <w:color w:val="auto"/>
          <w:sz w:val="28"/>
          <w:szCs w:val="24"/>
        </w:rPr>
      </w:pPr>
      <w:r w:rsidRPr="00DD6596">
        <w:rPr>
          <w:b/>
          <w:color w:val="auto"/>
          <w:sz w:val="28"/>
          <w:szCs w:val="24"/>
        </w:rPr>
        <w:t>Dr Gerard Walsh</w:t>
      </w:r>
    </w:p>
    <w:p w14:paraId="1E5B8D46" w14:textId="77777777" w:rsidR="00747E26" w:rsidRPr="00DD6596" w:rsidRDefault="00747E26" w:rsidP="00DD6596">
      <w:pPr>
        <w:spacing w:line="360" w:lineRule="auto"/>
        <w:contextualSpacing/>
        <w:rPr>
          <w:color w:val="auto"/>
        </w:rPr>
      </w:pPr>
      <w:r w:rsidRPr="00DD6596">
        <w:rPr>
          <w:color w:val="auto"/>
        </w:rPr>
        <w:t>Consultant Psychiatrist Report</w:t>
      </w:r>
    </w:p>
    <w:p w14:paraId="39478914" w14:textId="77777777" w:rsidR="00747E26" w:rsidRPr="00DD6596" w:rsidRDefault="00684F11" w:rsidP="00DD6596">
      <w:pPr>
        <w:tabs>
          <w:tab w:val="left" w:pos="3518"/>
        </w:tabs>
        <w:spacing w:line="360" w:lineRule="auto"/>
        <w:contextualSpacing/>
        <w:rPr>
          <w:color w:val="auto"/>
        </w:rPr>
      </w:pPr>
      <w:r w:rsidRPr="00DD6596">
        <w:rPr>
          <w:color w:val="auto"/>
        </w:rPr>
        <w:tab/>
      </w:r>
    </w:p>
    <w:p w14:paraId="08628528" w14:textId="77777777" w:rsidR="00747E26" w:rsidRPr="00DD6596" w:rsidRDefault="00747E26" w:rsidP="00DD6596">
      <w:pPr>
        <w:spacing w:line="360" w:lineRule="auto"/>
        <w:contextualSpacing/>
        <w:rPr>
          <w:color w:val="auto"/>
        </w:rPr>
      </w:pPr>
    </w:p>
    <w:p w14:paraId="469B0E8C" w14:textId="3CEA6E78" w:rsidR="00747E26" w:rsidRPr="00DD6596" w:rsidRDefault="007E007F" w:rsidP="00DD6596">
      <w:pPr>
        <w:spacing w:line="360" w:lineRule="auto"/>
        <w:contextualSpacing/>
      </w:pPr>
      <w:r>
        <w:t>11 May 2026*</w:t>
      </w:r>
    </w:p>
    <w:p w14:paraId="4589E17B" w14:textId="77777777" w:rsidR="00267AA2" w:rsidRPr="00DD6596" w:rsidRDefault="00267AA2" w:rsidP="00DD6596">
      <w:pPr>
        <w:spacing w:line="360" w:lineRule="auto"/>
        <w:contextualSpacing/>
        <w:rPr>
          <w:color w:val="auto"/>
        </w:rPr>
      </w:pPr>
    </w:p>
    <w:p w14:paraId="559C169B" w14:textId="77777777" w:rsidR="00747E26" w:rsidRPr="00DD6596" w:rsidRDefault="00C575F9" w:rsidP="00DD6596">
      <w:pPr>
        <w:tabs>
          <w:tab w:val="left" w:pos="1685"/>
        </w:tabs>
        <w:spacing w:line="360" w:lineRule="auto"/>
        <w:contextualSpacing/>
        <w:rPr>
          <w:color w:val="auto"/>
        </w:rPr>
      </w:pPr>
      <w:r w:rsidRPr="00DD6596">
        <w:rPr>
          <w:color w:val="auto"/>
        </w:rPr>
        <w:tab/>
      </w:r>
    </w:p>
    <w:p w14:paraId="601C19DD" w14:textId="51031245" w:rsidR="00747E26" w:rsidRPr="00DD6596" w:rsidRDefault="00747E26" w:rsidP="00DD6596">
      <w:pPr>
        <w:spacing w:line="360" w:lineRule="auto"/>
        <w:contextualSpacing/>
        <w:rPr>
          <w:color w:val="auto"/>
        </w:rPr>
      </w:pPr>
      <w:r w:rsidRPr="00DD6596">
        <w:rPr>
          <w:color w:val="auto"/>
        </w:rPr>
        <w:t xml:space="preserve">Attention: </w:t>
      </w:r>
      <w:r w:rsidR="006B2EAA">
        <w:rPr>
          <w:color w:val="auto"/>
        </w:rPr>
        <w:t>Mr Lawmann</w:t>
      </w:r>
      <w:r w:rsidR="007E007F">
        <w:rPr>
          <w:color w:val="auto"/>
        </w:rPr>
        <w:t>*</w:t>
      </w:r>
    </w:p>
    <w:p w14:paraId="31192028" w14:textId="7DE0B342" w:rsidR="00C11E8F" w:rsidRPr="00DD6596" w:rsidRDefault="006B2EAA" w:rsidP="00DD6596">
      <w:pPr>
        <w:spacing w:line="360" w:lineRule="auto"/>
      </w:pPr>
      <w:proofErr w:type="spellStart"/>
      <w:r>
        <w:t>BrightSparks</w:t>
      </w:r>
      <w:proofErr w:type="spellEnd"/>
      <w:r>
        <w:t xml:space="preserve"> Law</w:t>
      </w:r>
      <w:r w:rsidR="007E007F">
        <w:t>*</w:t>
      </w:r>
    </w:p>
    <w:p w14:paraId="2BF37573" w14:textId="77777777" w:rsidR="00332B90" w:rsidRPr="00DD6596" w:rsidRDefault="00332B90" w:rsidP="00DD6596">
      <w:pPr>
        <w:spacing w:before="120" w:after="0" w:line="360" w:lineRule="auto"/>
        <w:jc w:val="both"/>
      </w:pPr>
    </w:p>
    <w:p w14:paraId="35ED8B3A" w14:textId="3862E6CA" w:rsidR="00E32371" w:rsidRPr="00DD6596" w:rsidRDefault="00E32371" w:rsidP="00DD6596">
      <w:pPr>
        <w:tabs>
          <w:tab w:val="left" w:pos="2694"/>
        </w:tabs>
        <w:spacing w:line="360" w:lineRule="auto"/>
        <w:rPr>
          <w:color w:val="auto"/>
        </w:rPr>
      </w:pPr>
      <w:r w:rsidRPr="00DD6596">
        <w:rPr>
          <w:color w:val="auto"/>
        </w:rPr>
        <w:t>Re:</w:t>
      </w:r>
      <w:r w:rsidRPr="00DD6596">
        <w:rPr>
          <w:color w:val="auto"/>
        </w:rPr>
        <w:tab/>
      </w:r>
      <w:r w:rsidR="007E007F">
        <w:t>Margaret Spencer*</w:t>
      </w:r>
    </w:p>
    <w:p w14:paraId="750310BA" w14:textId="77777777" w:rsidR="00E32371" w:rsidRPr="00DD6596" w:rsidRDefault="00E32371" w:rsidP="00DD6596">
      <w:pPr>
        <w:tabs>
          <w:tab w:val="left" w:pos="2694"/>
        </w:tabs>
        <w:spacing w:line="360" w:lineRule="auto"/>
        <w:rPr>
          <w:color w:val="auto"/>
        </w:rPr>
      </w:pPr>
      <w:r w:rsidRPr="00DD6596">
        <w:rPr>
          <w:color w:val="auto"/>
        </w:rPr>
        <w:t>Address:</w:t>
      </w:r>
      <w:r w:rsidRPr="00DD6596">
        <w:rPr>
          <w:color w:val="auto"/>
        </w:rPr>
        <w:tab/>
        <w:t>x</w:t>
      </w:r>
    </w:p>
    <w:p w14:paraId="11A5958D" w14:textId="230C8D7C" w:rsidR="00E32371" w:rsidRPr="00DD6596" w:rsidRDefault="00E32371" w:rsidP="00DD6596">
      <w:pPr>
        <w:tabs>
          <w:tab w:val="left" w:pos="2694"/>
        </w:tabs>
        <w:spacing w:line="360" w:lineRule="auto"/>
        <w:rPr>
          <w:color w:val="auto"/>
        </w:rPr>
      </w:pPr>
      <w:r w:rsidRPr="00DD6596">
        <w:rPr>
          <w:color w:val="auto"/>
        </w:rPr>
        <w:t>Employer:</w:t>
      </w:r>
      <w:r w:rsidRPr="00DD6596">
        <w:rPr>
          <w:color w:val="auto"/>
        </w:rPr>
        <w:tab/>
      </w:r>
      <w:r w:rsidR="007E007F">
        <w:t>The Employer*</w:t>
      </w:r>
    </w:p>
    <w:p w14:paraId="1866FDF1" w14:textId="517045C1" w:rsidR="00E32371" w:rsidRPr="00DD6596" w:rsidRDefault="00E32371" w:rsidP="00DD6596">
      <w:pPr>
        <w:tabs>
          <w:tab w:val="left" w:pos="2694"/>
        </w:tabs>
        <w:spacing w:line="360" w:lineRule="auto"/>
        <w:rPr>
          <w:color w:val="auto"/>
        </w:rPr>
      </w:pPr>
      <w:r w:rsidRPr="00DD6596">
        <w:rPr>
          <w:color w:val="auto"/>
        </w:rPr>
        <w:t>Date of Birth:</w:t>
      </w:r>
      <w:r w:rsidRPr="00DD6596">
        <w:rPr>
          <w:color w:val="auto"/>
        </w:rPr>
        <w:tab/>
      </w:r>
      <w:r w:rsidR="007E007F">
        <w:rPr>
          <w:color w:val="auto"/>
        </w:rPr>
        <w:t>12 October 1976*</w:t>
      </w:r>
    </w:p>
    <w:p w14:paraId="4228D779" w14:textId="4E02650E" w:rsidR="00E32371" w:rsidRPr="00DD6596" w:rsidRDefault="00E32371" w:rsidP="00DD6596">
      <w:pPr>
        <w:tabs>
          <w:tab w:val="left" w:pos="2694"/>
        </w:tabs>
        <w:spacing w:line="360" w:lineRule="auto"/>
        <w:rPr>
          <w:color w:val="auto"/>
        </w:rPr>
      </w:pPr>
      <w:r w:rsidRPr="00DD6596">
        <w:rPr>
          <w:color w:val="auto"/>
        </w:rPr>
        <w:t>Date of Injury:</w:t>
      </w:r>
      <w:r w:rsidRPr="00DD6596">
        <w:rPr>
          <w:color w:val="auto"/>
        </w:rPr>
        <w:tab/>
      </w:r>
      <w:r w:rsidR="007E007F">
        <w:rPr>
          <w:bCs/>
        </w:rPr>
        <w:t>12 November 2023*</w:t>
      </w:r>
    </w:p>
    <w:p w14:paraId="33DF1D64" w14:textId="07825D94" w:rsidR="00E32371" w:rsidRPr="00DD6596" w:rsidRDefault="00E32371" w:rsidP="00DD6596">
      <w:pPr>
        <w:tabs>
          <w:tab w:val="left" w:pos="2694"/>
        </w:tabs>
        <w:spacing w:line="360" w:lineRule="auto"/>
        <w:rPr>
          <w:color w:val="auto"/>
        </w:rPr>
      </w:pPr>
      <w:r w:rsidRPr="00DD6596">
        <w:rPr>
          <w:color w:val="auto"/>
        </w:rPr>
        <w:t>Your Reference:</w:t>
      </w:r>
      <w:r w:rsidRPr="00DD6596">
        <w:rPr>
          <w:color w:val="auto"/>
        </w:rPr>
        <w:tab/>
      </w:r>
      <w:r w:rsidR="007E007F">
        <w:rPr>
          <w:color w:val="auto"/>
        </w:rPr>
        <w:t>KR:LS: 1234567*</w:t>
      </w:r>
    </w:p>
    <w:p w14:paraId="6441A5C8" w14:textId="77777777" w:rsidR="007717EB" w:rsidRPr="00DD6596" w:rsidRDefault="007717EB" w:rsidP="00DD6596">
      <w:pPr>
        <w:spacing w:line="360" w:lineRule="auto"/>
        <w:rPr>
          <w:color w:val="auto"/>
        </w:rPr>
      </w:pPr>
      <w:bookmarkStart w:id="1" w:name="_Hlk532202760"/>
      <w:bookmarkStart w:id="2" w:name="_Hlk527449634"/>
    </w:p>
    <w:bookmarkEnd w:id="1"/>
    <w:p w14:paraId="4581CB36" w14:textId="2F4CA573" w:rsidR="007715DF" w:rsidRPr="00DD6596" w:rsidRDefault="007715DF" w:rsidP="00DD6596">
      <w:pPr>
        <w:spacing w:line="360" w:lineRule="auto"/>
        <w:rPr>
          <w:color w:val="auto"/>
        </w:rPr>
      </w:pPr>
      <w:r w:rsidRPr="00DD6596">
        <w:rPr>
          <w:color w:val="auto"/>
        </w:rPr>
        <w:t>Dear</w:t>
      </w:r>
      <w:r w:rsidR="00321BC5" w:rsidRPr="00DD6596">
        <w:rPr>
          <w:color w:val="auto"/>
        </w:rPr>
        <w:t xml:space="preserve"> </w:t>
      </w:r>
      <w:r w:rsidR="006B2EAA">
        <w:rPr>
          <w:color w:val="auto"/>
        </w:rPr>
        <w:t>Mr Lawmann</w:t>
      </w:r>
      <w:r w:rsidR="007E007F">
        <w:rPr>
          <w:color w:val="auto"/>
        </w:rPr>
        <w:t>*</w:t>
      </w:r>
      <w:r w:rsidRPr="00DD6596">
        <w:rPr>
          <w:color w:val="auto"/>
        </w:rPr>
        <w:t>,</w:t>
      </w:r>
    </w:p>
    <w:p w14:paraId="1F5DC37E" w14:textId="7EE81904" w:rsidR="007715DF" w:rsidRPr="00DD6596" w:rsidRDefault="007715DF" w:rsidP="00DD6596">
      <w:pPr>
        <w:spacing w:before="120" w:after="0" w:line="360" w:lineRule="auto"/>
        <w:ind w:right="-113"/>
        <w:jc w:val="both"/>
        <w:rPr>
          <w:bCs/>
        </w:rPr>
      </w:pPr>
      <w:r w:rsidRPr="00DD6596">
        <w:rPr>
          <w:color w:val="auto"/>
        </w:rPr>
        <w:t xml:space="preserve">Thank you for your referral dated </w:t>
      </w:r>
      <w:r w:rsidR="00DD6596">
        <w:rPr>
          <w:bCs/>
        </w:rPr>
        <w:t>25 May 2026</w:t>
      </w:r>
      <w:r w:rsidR="001306FE" w:rsidRPr="00DD6596">
        <w:rPr>
          <w:color w:val="auto"/>
        </w:rPr>
        <w:t xml:space="preserve"> </w:t>
      </w:r>
      <w:r w:rsidRPr="00DD6596">
        <w:rPr>
          <w:color w:val="auto"/>
        </w:rPr>
        <w:t>requesting an Independent Medical Examination and Medicolegal report for</w:t>
      </w:r>
      <w:r w:rsidR="0060675B" w:rsidRPr="00DD6596">
        <w:rPr>
          <w:rStyle w:val="PlaceholderText"/>
        </w:rPr>
        <w:t xml:space="preserve"> </w:t>
      </w:r>
      <w:r w:rsidR="00DD6596" w:rsidRPr="00DD6596">
        <w:t>Ms</w:t>
      </w:r>
      <w:r w:rsidR="00F57999" w:rsidRPr="00DD6596">
        <w:t xml:space="preserve"> </w:t>
      </w:r>
      <w:r w:rsidR="007E007F">
        <w:t>Margaret Spencer*</w:t>
      </w:r>
      <w:r w:rsidR="003F6E18" w:rsidRPr="00DD6596">
        <w:rPr>
          <w:b/>
          <w:bCs/>
        </w:rPr>
        <w:t xml:space="preserve"> </w:t>
      </w:r>
      <w:r w:rsidRPr="00DD6596">
        <w:rPr>
          <w:color w:val="auto"/>
        </w:rPr>
        <w:t xml:space="preserve">in respect of a worker’s compensation claim.  I saw </w:t>
      </w:r>
      <w:r w:rsidR="00924758" w:rsidRPr="00DD6596">
        <w:rPr>
          <w:color w:val="auto"/>
        </w:rPr>
        <w:t>her</w:t>
      </w:r>
      <w:r w:rsidRPr="00DD6596">
        <w:rPr>
          <w:color w:val="auto"/>
        </w:rPr>
        <w:t xml:space="preserve"> on </w:t>
      </w:r>
      <w:r w:rsidR="007E007F">
        <w:t>11 May 2026*</w:t>
      </w:r>
      <w:r w:rsidR="00357F64" w:rsidRPr="00DD6596">
        <w:rPr>
          <w:color w:val="auto"/>
        </w:rPr>
        <w:t xml:space="preserve"> </w:t>
      </w:r>
      <w:r w:rsidRPr="00DD6596">
        <w:rPr>
          <w:color w:val="auto"/>
        </w:rPr>
        <w:t>for an assessment via video link.</w:t>
      </w:r>
    </w:p>
    <w:p w14:paraId="6B216953" w14:textId="77777777" w:rsidR="007715DF" w:rsidRDefault="007715DF" w:rsidP="00DD6596">
      <w:pPr>
        <w:spacing w:line="360" w:lineRule="auto"/>
        <w:jc w:val="both"/>
        <w:rPr>
          <w:color w:val="auto"/>
        </w:rPr>
      </w:pPr>
    </w:p>
    <w:p w14:paraId="3F8B393C" w14:textId="77777777" w:rsidR="00DD6596" w:rsidRPr="00DD6596" w:rsidRDefault="00DD6596" w:rsidP="00DD6596">
      <w:pPr>
        <w:spacing w:line="360" w:lineRule="auto"/>
        <w:jc w:val="both"/>
        <w:rPr>
          <w:color w:val="auto"/>
        </w:rPr>
      </w:pPr>
    </w:p>
    <w:p w14:paraId="7BD289F6" w14:textId="77777777" w:rsidR="007715DF" w:rsidRPr="00DD6596" w:rsidRDefault="007715DF" w:rsidP="00DD6596">
      <w:pPr>
        <w:spacing w:line="360" w:lineRule="auto"/>
        <w:jc w:val="both"/>
        <w:rPr>
          <w:b/>
          <w:color w:val="auto"/>
        </w:rPr>
      </w:pPr>
      <w:r w:rsidRPr="00DD6596">
        <w:rPr>
          <w:b/>
          <w:color w:val="auto"/>
        </w:rPr>
        <w:lastRenderedPageBreak/>
        <w:t>INTRODUCTION:</w:t>
      </w:r>
    </w:p>
    <w:p w14:paraId="5703A976" w14:textId="77777777" w:rsidR="007715DF" w:rsidRPr="00DD6596" w:rsidRDefault="007715DF" w:rsidP="00DD6596">
      <w:pPr>
        <w:spacing w:line="360" w:lineRule="auto"/>
        <w:jc w:val="both"/>
        <w:rPr>
          <w:color w:val="auto"/>
        </w:rPr>
      </w:pPr>
      <w:r w:rsidRPr="00DD6596">
        <w:rPr>
          <w:color w:val="auto"/>
        </w:rPr>
        <w:t>At the commencement of the assessment, I explained the purposes of an Independent Medical Examination. I advised that I was not a treating doctor and that I was not able to provide any advice.</w:t>
      </w:r>
    </w:p>
    <w:p w14:paraId="428900E3" w14:textId="24F465B4" w:rsidR="007715DF" w:rsidRPr="00DD6596" w:rsidRDefault="007715DF" w:rsidP="00DD6596">
      <w:pPr>
        <w:spacing w:before="120" w:after="0" w:line="360" w:lineRule="auto"/>
        <w:ind w:right="-113"/>
        <w:jc w:val="both"/>
        <w:rPr>
          <w:bCs/>
        </w:rPr>
      </w:pPr>
      <w:r w:rsidRPr="00DD6596">
        <w:rPr>
          <w:color w:val="auto"/>
        </w:rPr>
        <w:t xml:space="preserve">As part of the assessment, </w:t>
      </w:r>
      <w:r w:rsidR="0055303E" w:rsidRPr="00DD6596">
        <w:rPr>
          <w:color w:val="auto"/>
        </w:rPr>
        <w:t>for</w:t>
      </w:r>
      <w:r w:rsidR="0055303E" w:rsidRPr="00DD6596">
        <w:rPr>
          <w:rStyle w:val="PlaceholderText"/>
        </w:rPr>
        <w:t xml:space="preserve"> </w:t>
      </w:r>
      <w:r w:rsidR="007E007F">
        <w:t>Ms Spencer*</w:t>
      </w:r>
      <w:r w:rsidR="00C35414" w:rsidRPr="00DD6596">
        <w:rPr>
          <w:b/>
          <w:bCs/>
        </w:rPr>
        <w:t xml:space="preserve"> </w:t>
      </w:r>
      <w:r w:rsidRPr="00DD6596">
        <w:rPr>
          <w:color w:val="auto"/>
        </w:rPr>
        <w:t xml:space="preserve">was provided with access to our privacy policy as detailed in </w:t>
      </w:r>
      <w:hyperlink r:id="rId11" w:history="1">
        <w:r w:rsidRPr="00DD6596">
          <w:rPr>
            <w:rStyle w:val="Hyperlink"/>
            <w:color w:val="auto"/>
          </w:rPr>
          <w:t>http://healthpeoplelegal.com.au/privacy-policy/</w:t>
        </w:r>
      </w:hyperlink>
      <w:r w:rsidRPr="00DD6596">
        <w:rPr>
          <w:color w:val="auto"/>
        </w:rPr>
        <w:t>. They provided verbal consent for me to:</w:t>
      </w:r>
    </w:p>
    <w:p w14:paraId="1CF3E952" w14:textId="77777777" w:rsidR="007715DF" w:rsidRPr="00DD6596" w:rsidRDefault="007715DF" w:rsidP="00DD6596">
      <w:pPr>
        <w:spacing w:line="360" w:lineRule="auto"/>
        <w:jc w:val="both"/>
        <w:rPr>
          <w:color w:val="auto"/>
        </w:rPr>
      </w:pPr>
    </w:p>
    <w:p w14:paraId="544AB4FF" w14:textId="77777777" w:rsidR="007715DF" w:rsidRPr="00DD6596" w:rsidRDefault="007715DF" w:rsidP="00DD6596">
      <w:pPr>
        <w:tabs>
          <w:tab w:val="left" w:pos="8222"/>
        </w:tabs>
        <w:spacing w:after="0" w:line="360" w:lineRule="auto"/>
        <w:ind w:right="-96"/>
        <w:jc w:val="both"/>
        <w:rPr>
          <w:color w:val="auto"/>
        </w:rPr>
      </w:pPr>
      <w:r w:rsidRPr="00DD6596">
        <w:rPr>
          <w:color w:val="auto"/>
        </w:rPr>
        <w:t>Undertake the assessment</w:t>
      </w:r>
    </w:p>
    <w:p w14:paraId="510E7C0B" w14:textId="77777777" w:rsidR="007715DF" w:rsidRPr="00DD6596" w:rsidRDefault="007715DF" w:rsidP="00DD6596">
      <w:pPr>
        <w:tabs>
          <w:tab w:val="left" w:pos="8222"/>
        </w:tabs>
        <w:spacing w:after="0" w:line="360" w:lineRule="auto"/>
        <w:ind w:right="-96"/>
        <w:jc w:val="both"/>
        <w:rPr>
          <w:color w:val="auto"/>
        </w:rPr>
      </w:pPr>
      <w:r w:rsidRPr="00DD6596">
        <w:rPr>
          <w:color w:val="auto"/>
        </w:rPr>
        <w:t xml:space="preserve">Collect personal information about their health </w:t>
      </w:r>
    </w:p>
    <w:p w14:paraId="33B990EE" w14:textId="77777777" w:rsidR="007715DF" w:rsidRPr="00DD6596" w:rsidRDefault="007715DF" w:rsidP="00DD6596">
      <w:pPr>
        <w:tabs>
          <w:tab w:val="left" w:pos="8222"/>
        </w:tabs>
        <w:spacing w:after="0" w:line="360" w:lineRule="auto"/>
        <w:ind w:right="-96"/>
        <w:jc w:val="both"/>
        <w:rPr>
          <w:color w:val="auto"/>
        </w:rPr>
      </w:pPr>
      <w:r w:rsidRPr="00DD6596">
        <w:rPr>
          <w:color w:val="auto"/>
        </w:rPr>
        <w:t>Provide a report to the referring party.</w:t>
      </w:r>
    </w:p>
    <w:p w14:paraId="70F9D99E" w14:textId="77777777" w:rsidR="0078263B" w:rsidRPr="00DD6596" w:rsidRDefault="0078263B" w:rsidP="00DD6596">
      <w:pPr>
        <w:tabs>
          <w:tab w:val="left" w:pos="8222"/>
        </w:tabs>
        <w:spacing w:after="0" w:line="360" w:lineRule="auto"/>
        <w:ind w:right="-96"/>
        <w:jc w:val="both"/>
        <w:rPr>
          <w:color w:val="auto"/>
        </w:rPr>
      </w:pPr>
    </w:p>
    <w:p w14:paraId="77B374A4" w14:textId="22419801" w:rsidR="0078263B" w:rsidRPr="00A03314" w:rsidRDefault="0078263B" w:rsidP="00DD6596">
      <w:pPr>
        <w:tabs>
          <w:tab w:val="left" w:pos="8222"/>
        </w:tabs>
        <w:spacing w:after="0" w:line="360" w:lineRule="auto"/>
        <w:ind w:right="-96"/>
        <w:jc w:val="both"/>
        <w:rPr>
          <w:b/>
          <w:bCs/>
          <w:color w:val="auto"/>
        </w:rPr>
      </w:pPr>
      <w:r w:rsidRPr="00DD6596">
        <w:rPr>
          <w:b/>
          <w:bCs/>
          <w:color w:val="auto"/>
        </w:rPr>
        <w:t>BACKGROUND:</w:t>
      </w:r>
    </w:p>
    <w:p w14:paraId="3A8EA75F" w14:textId="773AB25A" w:rsidR="0078263B" w:rsidRPr="00D10E28" w:rsidRDefault="006B2EAA" w:rsidP="00D10E28">
      <w:pPr>
        <w:pStyle w:val="AutoNumber"/>
        <w:rPr>
          <w:sz w:val="22"/>
          <w:szCs w:val="22"/>
        </w:rPr>
      </w:pPr>
      <w:proofErr w:type="spellStart"/>
      <w:r>
        <w:rPr>
          <w:sz w:val="22"/>
          <w:szCs w:val="22"/>
        </w:rPr>
        <w:t>BrightSparks</w:t>
      </w:r>
      <w:proofErr w:type="spellEnd"/>
      <w:r>
        <w:rPr>
          <w:sz w:val="22"/>
          <w:szCs w:val="22"/>
        </w:rPr>
        <w:t xml:space="preserve"> Law</w:t>
      </w:r>
      <w:r w:rsidR="00D10E28">
        <w:rPr>
          <w:sz w:val="22"/>
          <w:szCs w:val="22"/>
        </w:rPr>
        <w:t xml:space="preserve"> act on behalf of </w:t>
      </w:r>
      <w:r w:rsidR="007E007F">
        <w:rPr>
          <w:sz w:val="22"/>
          <w:szCs w:val="22"/>
        </w:rPr>
        <w:t>Ms Spencer*</w:t>
      </w:r>
      <w:r w:rsidR="00D10E28">
        <w:rPr>
          <w:sz w:val="22"/>
          <w:szCs w:val="22"/>
        </w:rPr>
        <w:t xml:space="preserve">. </w:t>
      </w:r>
      <w:r w:rsidR="007E007F">
        <w:rPr>
          <w:sz w:val="22"/>
          <w:szCs w:val="22"/>
        </w:rPr>
        <w:t>Ms Spencer*</w:t>
      </w:r>
      <w:r w:rsidR="00DD6596" w:rsidRPr="00DD6596">
        <w:rPr>
          <w:sz w:val="22"/>
          <w:szCs w:val="22"/>
        </w:rPr>
        <w:t xml:space="preserve"> attended the assessment alone and at the correct time.</w:t>
      </w:r>
      <w:r w:rsidR="00ED5060" w:rsidRPr="00DD6596">
        <w:rPr>
          <w:sz w:val="22"/>
          <w:szCs w:val="22"/>
        </w:rPr>
        <w:t xml:space="preserve"> She said that she did not require a support person to be present. The assessment was conducted via </w:t>
      </w:r>
      <w:r w:rsidR="00DD6596" w:rsidRPr="00DD6596">
        <w:rPr>
          <w:sz w:val="22"/>
          <w:szCs w:val="22"/>
        </w:rPr>
        <w:t>videoconference</w:t>
      </w:r>
      <w:r w:rsidR="00ED5060" w:rsidRPr="00DD6596">
        <w:rPr>
          <w:sz w:val="22"/>
          <w:szCs w:val="22"/>
        </w:rPr>
        <w:t>, and she was happy to proceed as scheduled. I outlined the reasons for the assessment. There were no issues during the assessment.</w:t>
      </w:r>
    </w:p>
    <w:p w14:paraId="0DB7C1A7" w14:textId="77777777" w:rsidR="0078263B" w:rsidRPr="00DD6596" w:rsidRDefault="0078263B" w:rsidP="00DD6596">
      <w:pPr>
        <w:tabs>
          <w:tab w:val="left" w:pos="8222"/>
        </w:tabs>
        <w:spacing w:after="0" w:line="360" w:lineRule="auto"/>
        <w:ind w:right="-96"/>
        <w:jc w:val="both"/>
        <w:rPr>
          <w:color w:val="auto"/>
        </w:rPr>
      </w:pPr>
    </w:p>
    <w:p w14:paraId="021A761B" w14:textId="38CC6F90" w:rsidR="0078263B" w:rsidRPr="00A03314" w:rsidRDefault="0078263B" w:rsidP="00DD6596">
      <w:pPr>
        <w:tabs>
          <w:tab w:val="left" w:pos="8222"/>
        </w:tabs>
        <w:spacing w:after="0" w:line="360" w:lineRule="auto"/>
        <w:ind w:right="-96"/>
        <w:jc w:val="both"/>
        <w:rPr>
          <w:b/>
          <w:bCs/>
          <w:color w:val="auto"/>
        </w:rPr>
      </w:pPr>
      <w:r w:rsidRPr="00DD6596">
        <w:rPr>
          <w:b/>
          <w:bCs/>
          <w:color w:val="auto"/>
        </w:rPr>
        <w:t>DOCUMENT REVIEW:</w:t>
      </w:r>
    </w:p>
    <w:p w14:paraId="4C31932B" w14:textId="77777777" w:rsidR="0078263B" w:rsidRPr="00DD6596" w:rsidRDefault="0078263B" w:rsidP="00DD6596">
      <w:pPr>
        <w:tabs>
          <w:tab w:val="left" w:pos="8222"/>
        </w:tabs>
        <w:spacing w:after="0" w:line="360" w:lineRule="auto"/>
        <w:ind w:right="-96"/>
        <w:jc w:val="both"/>
        <w:rPr>
          <w:color w:val="auto"/>
        </w:rPr>
      </w:pPr>
      <w:r w:rsidRPr="00DD6596">
        <w:rPr>
          <w:color w:val="auto"/>
        </w:rPr>
        <w:t>I confirm that I received the following documents supplied as part of this referral.</w:t>
      </w:r>
    </w:p>
    <w:p w14:paraId="24E7BCA8" w14:textId="04195FB8" w:rsidR="00A70B70" w:rsidRPr="00DD6596" w:rsidRDefault="00A70B70" w:rsidP="00DD6596">
      <w:pPr>
        <w:spacing w:after="0" w:line="360" w:lineRule="auto"/>
        <w:jc w:val="both"/>
        <w:rPr>
          <w:bCs/>
        </w:rPr>
      </w:pPr>
      <w:r w:rsidRPr="00DD6596">
        <w:t>Letter of instruction</w:t>
      </w:r>
      <w:r w:rsidR="008C0B7C" w:rsidRPr="00DD6596">
        <w:t xml:space="preserve">, dated </w:t>
      </w:r>
      <w:r w:rsidR="00DD6596">
        <w:rPr>
          <w:bCs/>
        </w:rPr>
        <w:t>25 May 2026</w:t>
      </w:r>
    </w:p>
    <w:p w14:paraId="437E125A" w14:textId="4694C751" w:rsidR="000C1D6E" w:rsidRPr="00DD6596" w:rsidRDefault="000C1D6E" w:rsidP="00DD6596">
      <w:pPr>
        <w:tabs>
          <w:tab w:val="left" w:pos="8222"/>
        </w:tabs>
        <w:spacing w:after="0" w:line="360" w:lineRule="auto"/>
        <w:ind w:right="-96"/>
        <w:jc w:val="both"/>
        <w:rPr>
          <w:color w:val="auto"/>
        </w:rPr>
      </w:pPr>
      <w:r w:rsidRPr="00DD6596">
        <w:rPr>
          <w:color w:val="auto"/>
        </w:rPr>
        <w:t xml:space="preserve">1. Section 281/282 Notice dated </w:t>
      </w:r>
      <w:r w:rsidR="00DD6596">
        <w:rPr>
          <w:color w:val="auto"/>
        </w:rPr>
        <w:t>13 April 2026</w:t>
      </w:r>
      <w:r w:rsidRPr="00DD6596">
        <w:rPr>
          <w:color w:val="auto"/>
        </w:rPr>
        <w:t>;</w:t>
      </w:r>
    </w:p>
    <w:p w14:paraId="5B833C07" w14:textId="619F9F74" w:rsidR="000C1D6E" w:rsidRPr="00DD6596" w:rsidRDefault="000C1D6E" w:rsidP="00DD6596">
      <w:pPr>
        <w:tabs>
          <w:tab w:val="left" w:pos="8222"/>
        </w:tabs>
        <w:spacing w:after="0" w:line="360" w:lineRule="auto"/>
        <w:ind w:right="-96"/>
        <w:jc w:val="both"/>
        <w:rPr>
          <w:color w:val="auto"/>
        </w:rPr>
      </w:pPr>
      <w:r w:rsidRPr="00DD6596">
        <w:rPr>
          <w:color w:val="auto"/>
        </w:rPr>
        <w:t xml:space="preserve">2. Certificate of Determination dated </w:t>
      </w:r>
      <w:r w:rsidR="00DD6596">
        <w:rPr>
          <w:color w:val="auto"/>
        </w:rPr>
        <w:t>20 February 2026</w:t>
      </w:r>
      <w:r w:rsidRPr="00DD6596">
        <w:rPr>
          <w:color w:val="auto"/>
        </w:rPr>
        <w:t>;</w:t>
      </w:r>
    </w:p>
    <w:p w14:paraId="54A2B7A0" w14:textId="0E918C6C" w:rsidR="000C1D6E" w:rsidRPr="00DD6596" w:rsidRDefault="000C1D6E" w:rsidP="00DD6596">
      <w:pPr>
        <w:tabs>
          <w:tab w:val="left" w:pos="8222"/>
        </w:tabs>
        <w:spacing w:after="0" w:line="360" w:lineRule="auto"/>
        <w:ind w:right="-96"/>
        <w:jc w:val="both"/>
        <w:rPr>
          <w:color w:val="auto"/>
        </w:rPr>
      </w:pPr>
      <w:r w:rsidRPr="00DD6596">
        <w:rPr>
          <w:color w:val="auto"/>
        </w:rPr>
        <w:t xml:space="preserve">3. Statement of </w:t>
      </w:r>
      <w:r w:rsidR="007E007F">
        <w:rPr>
          <w:color w:val="auto"/>
        </w:rPr>
        <w:t>Margaret Spencer*</w:t>
      </w:r>
      <w:r w:rsidRPr="00DD6596">
        <w:rPr>
          <w:color w:val="auto"/>
        </w:rPr>
        <w:t xml:space="preserve"> dated </w:t>
      </w:r>
      <w:r w:rsidR="00DD6596">
        <w:rPr>
          <w:color w:val="auto"/>
        </w:rPr>
        <w:t>09 November 2025</w:t>
      </w:r>
      <w:r w:rsidRPr="00DD6596">
        <w:rPr>
          <w:color w:val="auto"/>
        </w:rPr>
        <w:t>;</w:t>
      </w:r>
    </w:p>
    <w:p w14:paraId="1E5B35B6" w14:textId="64F671BC" w:rsidR="000C1D6E" w:rsidRPr="00DD6596" w:rsidRDefault="000C1D6E" w:rsidP="00DD6596">
      <w:pPr>
        <w:tabs>
          <w:tab w:val="left" w:pos="8222"/>
        </w:tabs>
        <w:spacing w:after="0" w:line="360" w:lineRule="auto"/>
        <w:ind w:right="-96"/>
        <w:jc w:val="both"/>
        <w:rPr>
          <w:color w:val="auto"/>
        </w:rPr>
      </w:pPr>
      <w:r w:rsidRPr="00DD6596">
        <w:rPr>
          <w:color w:val="auto"/>
        </w:rPr>
        <w:t xml:space="preserve">4. Email from </w:t>
      </w:r>
      <w:r w:rsidR="007E007F">
        <w:rPr>
          <w:color w:val="auto"/>
        </w:rPr>
        <w:t>Margaret Spencer*</w:t>
      </w:r>
      <w:r w:rsidRPr="00DD6596">
        <w:rPr>
          <w:color w:val="auto"/>
        </w:rPr>
        <w:t xml:space="preserve"> to </w:t>
      </w:r>
      <w:r w:rsidR="007E007F">
        <w:rPr>
          <w:color w:val="auto"/>
        </w:rPr>
        <w:t>Beverley Hopkins*</w:t>
      </w:r>
      <w:r w:rsidRPr="00DD6596">
        <w:rPr>
          <w:color w:val="auto"/>
        </w:rPr>
        <w:t xml:space="preserve"> dated </w:t>
      </w:r>
      <w:r w:rsidR="00DD6596">
        <w:rPr>
          <w:color w:val="auto"/>
        </w:rPr>
        <w:t>12 May 2025</w:t>
      </w:r>
      <w:r w:rsidRPr="00DD6596">
        <w:rPr>
          <w:color w:val="auto"/>
        </w:rPr>
        <w:t>;</w:t>
      </w:r>
    </w:p>
    <w:p w14:paraId="2C284E0A" w14:textId="1E655DB1" w:rsidR="000C1D6E" w:rsidRPr="00DD6596" w:rsidRDefault="000C1D6E" w:rsidP="00DD6596">
      <w:pPr>
        <w:tabs>
          <w:tab w:val="left" w:pos="8222"/>
        </w:tabs>
        <w:spacing w:after="0" w:line="360" w:lineRule="auto"/>
        <w:ind w:right="-96"/>
        <w:jc w:val="both"/>
        <w:rPr>
          <w:color w:val="auto"/>
        </w:rPr>
      </w:pPr>
      <w:r w:rsidRPr="00DD6596">
        <w:rPr>
          <w:color w:val="auto"/>
        </w:rPr>
        <w:t xml:space="preserve">5. Email from </w:t>
      </w:r>
      <w:r w:rsidR="007E007F">
        <w:rPr>
          <w:color w:val="auto"/>
        </w:rPr>
        <w:t>Beverley Hopkins*</w:t>
      </w:r>
      <w:r w:rsidRPr="00DD6596">
        <w:rPr>
          <w:color w:val="auto"/>
        </w:rPr>
        <w:t xml:space="preserve"> to </w:t>
      </w:r>
      <w:r w:rsidR="007E007F">
        <w:rPr>
          <w:color w:val="auto"/>
        </w:rPr>
        <w:t>Margaret Spencer*</w:t>
      </w:r>
      <w:r w:rsidRPr="00DD6596">
        <w:rPr>
          <w:color w:val="auto"/>
        </w:rPr>
        <w:t xml:space="preserve"> dated </w:t>
      </w:r>
      <w:r w:rsidR="00DD6596">
        <w:rPr>
          <w:color w:val="auto"/>
        </w:rPr>
        <w:t>13 May 2025</w:t>
      </w:r>
      <w:r w:rsidRPr="00DD6596">
        <w:rPr>
          <w:color w:val="auto"/>
        </w:rPr>
        <w:t>;</w:t>
      </w:r>
    </w:p>
    <w:p w14:paraId="21469955" w14:textId="3795CC63" w:rsidR="000C1D6E" w:rsidRPr="00DD6596" w:rsidRDefault="000C1D6E" w:rsidP="00DD6596">
      <w:pPr>
        <w:tabs>
          <w:tab w:val="left" w:pos="8222"/>
        </w:tabs>
        <w:spacing w:after="0" w:line="360" w:lineRule="auto"/>
        <w:ind w:right="-96"/>
        <w:jc w:val="both"/>
        <w:rPr>
          <w:color w:val="auto"/>
        </w:rPr>
      </w:pPr>
      <w:r w:rsidRPr="00DD6596">
        <w:rPr>
          <w:color w:val="auto"/>
        </w:rPr>
        <w:t xml:space="preserve">6. Performance and Development Review dated </w:t>
      </w:r>
      <w:r w:rsidR="00DD6596">
        <w:rPr>
          <w:color w:val="auto"/>
        </w:rPr>
        <w:t>27 February 2024</w:t>
      </w:r>
      <w:r w:rsidRPr="00DD6596">
        <w:rPr>
          <w:color w:val="auto"/>
        </w:rPr>
        <w:t>;</w:t>
      </w:r>
    </w:p>
    <w:p w14:paraId="2C751CD9" w14:textId="3833606B" w:rsidR="000C1D6E" w:rsidRPr="00DD6596" w:rsidRDefault="000C1D6E" w:rsidP="00DD6596">
      <w:pPr>
        <w:tabs>
          <w:tab w:val="left" w:pos="8222"/>
        </w:tabs>
        <w:spacing w:after="0" w:line="360" w:lineRule="auto"/>
        <w:ind w:right="-96"/>
        <w:jc w:val="both"/>
        <w:rPr>
          <w:color w:val="auto"/>
        </w:rPr>
      </w:pPr>
      <w:r w:rsidRPr="00DD6596">
        <w:rPr>
          <w:color w:val="auto"/>
        </w:rPr>
        <w:t xml:space="preserve">7. Confidential Factual/Circumstance Investigation Report from </w:t>
      </w:r>
      <w:proofErr w:type="spellStart"/>
      <w:r w:rsidR="0074575A">
        <w:rPr>
          <w:color w:val="auto"/>
        </w:rPr>
        <w:t>DeepInvestigators</w:t>
      </w:r>
      <w:proofErr w:type="spellEnd"/>
      <w:r w:rsidR="0074575A">
        <w:rPr>
          <w:color w:val="auto"/>
        </w:rPr>
        <w:t>*</w:t>
      </w:r>
      <w:r w:rsidRPr="00DD6596">
        <w:rPr>
          <w:color w:val="auto"/>
        </w:rPr>
        <w:t xml:space="preserve"> dated </w:t>
      </w:r>
      <w:r w:rsidR="00DD6596">
        <w:rPr>
          <w:color w:val="auto"/>
        </w:rPr>
        <w:t>19 November 2024</w:t>
      </w:r>
      <w:r w:rsidRPr="00DD6596">
        <w:rPr>
          <w:color w:val="auto"/>
        </w:rPr>
        <w:t>;</w:t>
      </w:r>
    </w:p>
    <w:p w14:paraId="23E06D30" w14:textId="5F7410C0" w:rsidR="000C1D6E" w:rsidRPr="00DD6596" w:rsidRDefault="000C1D6E" w:rsidP="00DD6596">
      <w:pPr>
        <w:tabs>
          <w:tab w:val="left" w:pos="8222"/>
        </w:tabs>
        <w:spacing w:after="0" w:line="360" w:lineRule="auto"/>
        <w:ind w:right="-96"/>
        <w:jc w:val="both"/>
        <w:rPr>
          <w:color w:val="auto"/>
        </w:rPr>
      </w:pPr>
      <w:r w:rsidRPr="00DD6596">
        <w:rPr>
          <w:color w:val="auto"/>
        </w:rPr>
        <w:t xml:space="preserve">8. Statement of </w:t>
      </w:r>
      <w:r w:rsidR="007E007F">
        <w:rPr>
          <w:color w:val="auto"/>
        </w:rPr>
        <w:t xml:space="preserve">Bradley Pitt* </w:t>
      </w:r>
      <w:r w:rsidRPr="00DD6596">
        <w:rPr>
          <w:color w:val="auto"/>
        </w:rPr>
        <w:t xml:space="preserve">dated </w:t>
      </w:r>
      <w:r w:rsidR="00DD6596">
        <w:rPr>
          <w:color w:val="auto"/>
        </w:rPr>
        <w:t>29 October 2024</w:t>
      </w:r>
      <w:r w:rsidRPr="00DD6596">
        <w:rPr>
          <w:color w:val="auto"/>
        </w:rPr>
        <w:t>;</w:t>
      </w:r>
    </w:p>
    <w:p w14:paraId="73C99D0B" w14:textId="3FC1D2A4" w:rsidR="000C1D6E" w:rsidRPr="00DD6596" w:rsidRDefault="000C1D6E" w:rsidP="00DD6596">
      <w:pPr>
        <w:tabs>
          <w:tab w:val="left" w:pos="8222"/>
        </w:tabs>
        <w:spacing w:after="0" w:line="360" w:lineRule="auto"/>
        <w:ind w:right="-96"/>
        <w:jc w:val="both"/>
        <w:rPr>
          <w:color w:val="auto"/>
        </w:rPr>
      </w:pPr>
      <w:r w:rsidRPr="00DD6596">
        <w:rPr>
          <w:color w:val="auto"/>
        </w:rPr>
        <w:t xml:space="preserve">9. Statement of </w:t>
      </w:r>
      <w:r w:rsidR="00265145">
        <w:rPr>
          <w:color w:val="auto"/>
        </w:rPr>
        <w:t>Kate Bush*</w:t>
      </w:r>
      <w:r w:rsidRPr="00DD6596">
        <w:rPr>
          <w:color w:val="auto"/>
        </w:rPr>
        <w:t xml:space="preserve"> dated </w:t>
      </w:r>
      <w:r w:rsidR="00DD6596">
        <w:rPr>
          <w:color w:val="auto"/>
        </w:rPr>
        <w:t>13 November 2024</w:t>
      </w:r>
      <w:r w:rsidRPr="00DD6596">
        <w:rPr>
          <w:color w:val="auto"/>
        </w:rPr>
        <w:t>;</w:t>
      </w:r>
    </w:p>
    <w:p w14:paraId="189AA5F3" w14:textId="23DF1DA6" w:rsidR="000C1D6E" w:rsidRPr="00DD6596" w:rsidRDefault="000C1D6E" w:rsidP="00DD6596">
      <w:pPr>
        <w:tabs>
          <w:tab w:val="left" w:pos="8222"/>
        </w:tabs>
        <w:spacing w:after="0" w:line="360" w:lineRule="auto"/>
        <w:ind w:right="-96"/>
        <w:jc w:val="both"/>
        <w:rPr>
          <w:color w:val="auto"/>
        </w:rPr>
      </w:pPr>
      <w:r w:rsidRPr="00DD6596">
        <w:rPr>
          <w:color w:val="auto"/>
        </w:rPr>
        <w:t xml:space="preserve">10. Statement of </w:t>
      </w:r>
      <w:r w:rsidR="00333580">
        <w:rPr>
          <w:color w:val="auto"/>
        </w:rPr>
        <w:t>Amie Johnston*</w:t>
      </w:r>
      <w:r w:rsidRPr="00DD6596">
        <w:rPr>
          <w:color w:val="auto"/>
        </w:rPr>
        <w:t xml:space="preserve"> dated </w:t>
      </w:r>
      <w:r w:rsidR="00DD6596">
        <w:rPr>
          <w:color w:val="auto"/>
        </w:rPr>
        <w:t>28 October 2024</w:t>
      </w:r>
      <w:r w:rsidRPr="00DD6596">
        <w:rPr>
          <w:color w:val="auto"/>
        </w:rPr>
        <w:t>;</w:t>
      </w:r>
    </w:p>
    <w:p w14:paraId="7FDD0934" w14:textId="0A74C4D0" w:rsidR="000C1D6E" w:rsidRPr="00DD6596" w:rsidRDefault="000C1D6E" w:rsidP="00DD6596">
      <w:pPr>
        <w:tabs>
          <w:tab w:val="left" w:pos="8222"/>
        </w:tabs>
        <w:spacing w:after="0" w:line="360" w:lineRule="auto"/>
        <w:ind w:right="-96"/>
        <w:jc w:val="both"/>
        <w:rPr>
          <w:color w:val="auto"/>
        </w:rPr>
      </w:pPr>
      <w:r w:rsidRPr="00DD6596">
        <w:rPr>
          <w:color w:val="auto"/>
        </w:rPr>
        <w:t>11.</w:t>
      </w:r>
      <w:r w:rsidR="00D92382" w:rsidRPr="00DD6596">
        <w:rPr>
          <w:color w:val="auto"/>
        </w:rPr>
        <w:t xml:space="preserve"> </w:t>
      </w:r>
      <w:r w:rsidR="004007A9" w:rsidRPr="00DD6596">
        <w:rPr>
          <w:color w:val="auto"/>
        </w:rPr>
        <w:t xml:space="preserve">to </w:t>
      </w:r>
      <w:r w:rsidR="00D92382" w:rsidRPr="00DD6596">
        <w:t xml:space="preserve">16. </w:t>
      </w:r>
      <w:r w:rsidRPr="00DD6596">
        <w:rPr>
          <w:color w:val="auto"/>
        </w:rPr>
        <w:t>Incident Report</w:t>
      </w:r>
      <w:r w:rsidR="005F4CE9" w:rsidRPr="00DD6596">
        <w:rPr>
          <w:color w:val="auto"/>
        </w:rPr>
        <w:t>s</w:t>
      </w:r>
      <w:r w:rsidRPr="00DD6596">
        <w:rPr>
          <w:color w:val="auto"/>
        </w:rPr>
        <w:t xml:space="preserve"> dated </w:t>
      </w:r>
      <w:r w:rsidR="00DD6596">
        <w:t>18 April 2024</w:t>
      </w:r>
      <w:r w:rsidR="00D92382" w:rsidRPr="00DD6596">
        <w:t xml:space="preserve"> to </w:t>
      </w:r>
      <w:r w:rsidR="007E007F">
        <w:rPr>
          <w:color w:val="auto"/>
        </w:rPr>
        <w:t>12 November 2023*</w:t>
      </w:r>
      <w:r w:rsidRPr="00DD6596">
        <w:rPr>
          <w:color w:val="auto"/>
        </w:rPr>
        <w:t>;</w:t>
      </w:r>
    </w:p>
    <w:p w14:paraId="3DD2BC71" w14:textId="0A2B4274" w:rsidR="000C1D6E" w:rsidRPr="00DD6596" w:rsidRDefault="000C1D6E" w:rsidP="00DD6596">
      <w:pPr>
        <w:spacing w:after="0" w:line="360" w:lineRule="auto"/>
        <w:jc w:val="both"/>
      </w:pPr>
      <w:r w:rsidRPr="00DD6596">
        <w:t xml:space="preserve">17. Email chain between </w:t>
      </w:r>
      <w:r w:rsidR="007E007F">
        <w:t>Margaret Spencer*</w:t>
      </w:r>
      <w:r w:rsidRPr="00DD6596">
        <w:t xml:space="preserve"> and </w:t>
      </w:r>
      <w:r w:rsidR="007E007F">
        <w:t>Bradley Pitt*</w:t>
      </w:r>
      <w:r w:rsidRPr="00DD6596">
        <w:t>;</w:t>
      </w:r>
    </w:p>
    <w:p w14:paraId="4317CA54" w14:textId="274610B0" w:rsidR="000C1D6E" w:rsidRPr="00DD6596" w:rsidRDefault="000C1D6E" w:rsidP="00DD6596">
      <w:pPr>
        <w:spacing w:after="0" w:line="360" w:lineRule="auto"/>
        <w:jc w:val="both"/>
      </w:pPr>
      <w:r w:rsidRPr="00DD6596">
        <w:t>18.</w:t>
      </w:r>
      <w:r w:rsidR="005F35C1" w:rsidRPr="00DD6596">
        <w:t xml:space="preserve"> to 19.</w:t>
      </w:r>
      <w:r w:rsidRPr="00DD6596">
        <w:t xml:space="preserve"> Letter from </w:t>
      </w:r>
      <w:r w:rsidR="007E007F">
        <w:t>Margaret Spencer*</w:t>
      </w:r>
      <w:r w:rsidRPr="00DD6596">
        <w:t xml:space="preserve"> to </w:t>
      </w:r>
      <w:r w:rsidR="007E007F">
        <w:t xml:space="preserve">Bradley Pitt* </w:t>
      </w:r>
      <w:r w:rsidRPr="00DD6596">
        <w:t xml:space="preserve">and </w:t>
      </w:r>
      <w:r w:rsidR="00265145">
        <w:t>Kate Bush*</w:t>
      </w:r>
      <w:r w:rsidRPr="00DD6596">
        <w:t xml:space="preserve"> dated </w:t>
      </w:r>
      <w:r w:rsidR="005F35C1" w:rsidRPr="00DD6596">
        <w:t xml:space="preserve">16 and </w:t>
      </w:r>
      <w:r w:rsidR="00DD6596">
        <w:t>17 September 2024</w:t>
      </w:r>
      <w:r w:rsidRPr="00DD6596">
        <w:t>;</w:t>
      </w:r>
    </w:p>
    <w:p w14:paraId="02B9D834" w14:textId="0C54F66C" w:rsidR="000C1D6E" w:rsidRPr="00DD6596" w:rsidRDefault="000C1D6E" w:rsidP="00DD6596">
      <w:pPr>
        <w:spacing w:after="0" w:line="360" w:lineRule="auto"/>
        <w:jc w:val="both"/>
      </w:pPr>
      <w:r w:rsidRPr="00DD6596">
        <w:t xml:space="preserve">20. Email from </w:t>
      </w:r>
      <w:r w:rsidR="007E007F">
        <w:t>Margaret Spencer*</w:t>
      </w:r>
      <w:r w:rsidRPr="00DD6596">
        <w:t xml:space="preserve"> with images dated </w:t>
      </w:r>
      <w:r w:rsidR="00DD6596">
        <w:t>09 August 2024</w:t>
      </w:r>
      <w:r w:rsidRPr="00DD6596">
        <w:t>;</w:t>
      </w:r>
    </w:p>
    <w:p w14:paraId="2EA7F4A5" w14:textId="483D6549" w:rsidR="000C1D6E" w:rsidRPr="00DD6596" w:rsidRDefault="000C1D6E" w:rsidP="00DD6596">
      <w:pPr>
        <w:spacing w:after="0" w:line="360" w:lineRule="auto"/>
        <w:jc w:val="both"/>
      </w:pPr>
      <w:r w:rsidRPr="00DD6596">
        <w:lastRenderedPageBreak/>
        <w:t xml:space="preserve">21. </w:t>
      </w:r>
      <w:r w:rsidR="005F35C1" w:rsidRPr="00DD6596">
        <w:t xml:space="preserve">to </w:t>
      </w:r>
      <w:r w:rsidR="00D92382" w:rsidRPr="00DD6596">
        <w:t xml:space="preserve">23. </w:t>
      </w:r>
      <w:r w:rsidRPr="00DD6596">
        <w:t xml:space="preserve">Email from </w:t>
      </w:r>
      <w:r w:rsidR="007E007F">
        <w:t>Margaret Spencer*</w:t>
      </w:r>
      <w:r w:rsidRPr="00DD6596">
        <w:t xml:space="preserve"> to </w:t>
      </w:r>
      <w:r w:rsidR="007E007F">
        <w:t xml:space="preserve">Bradley Pitt* </w:t>
      </w:r>
      <w:r w:rsidRPr="00DD6596">
        <w:t xml:space="preserve">and </w:t>
      </w:r>
      <w:r w:rsidR="00265145">
        <w:t>Kate Bush*</w:t>
      </w:r>
      <w:r w:rsidRPr="00DD6596">
        <w:t xml:space="preserve"> dated </w:t>
      </w:r>
      <w:r w:rsidR="00DD6596">
        <w:t>13 July 2024</w:t>
      </w:r>
      <w:r w:rsidR="00D92382" w:rsidRPr="00DD6596">
        <w:t xml:space="preserve"> to </w:t>
      </w:r>
      <w:r w:rsidR="00DD6596">
        <w:t>24 August 2024</w:t>
      </w:r>
      <w:r w:rsidRPr="00DD6596">
        <w:t>;</w:t>
      </w:r>
    </w:p>
    <w:p w14:paraId="26FFBF25" w14:textId="64744814" w:rsidR="000C1D6E" w:rsidRPr="00DD6596" w:rsidRDefault="000C1D6E" w:rsidP="00DD6596">
      <w:pPr>
        <w:spacing w:after="0" w:line="360" w:lineRule="auto"/>
        <w:jc w:val="both"/>
      </w:pPr>
      <w:r w:rsidRPr="00DD6596">
        <w:t xml:space="preserve">24. </w:t>
      </w:r>
      <w:r w:rsidR="005F35C1" w:rsidRPr="00DD6596">
        <w:t xml:space="preserve">to </w:t>
      </w:r>
      <w:r w:rsidR="00D92382" w:rsidRPr="00DD6596">
        <w:t xml:space="preserve">27. </w:t>
      </w:r>
      <w:r w:rsidRPr="00DD6596">
        <w:t xml:space="preserve">Email from </w:t>
      </w:r>
      <w:r w:rsidR="007E007F">
        <w:t>Margaret Spencer*</w:t>
      </w:r>
      <w:r w:rsidRPr="00DD6596">
        <w:t xml:space="preserve"> to </w:t>
      </w:r>
      <w:r w:rsidR="007E007F">
        <w:t xml:space="preserve">Bradley Pitt* </w:t>
      </w:r>
      <w:r w:rsidRPr="00DD6596">
        <w:t xml:space="preserve">and </w:t>
      </w:r>
      <w:r w:rsidR="00265145">
        <w:t>Kate Bush*</w:t>
      </w:r>
      <w:r w:rsidRPr="00DD6596">
        <w:t xml:space="preserve"> dated </w:t>
      </w:r>
      <w:r w:rsidR="00DD6596">
        <w:t>29 December 2023</w:t>
      </w:r>
      <w:r w:rsidR="00D92382" w:rsidRPr="00DD6596">
        <w:t xml:space="preserve"> to </w:t>
      </w:r>
      <w:r w:rsidR="00DD6596">
        <w:t>15 June 2024</w:t>
      </w:r>
      <w:r w:rsidRPr="00DD6596">
        <w:t>;</w:t>
      </w:r>
    </w:p>
    <w:p w14:paraId="5A98EF88" w14:textId="254C1A13" w:rsidR="000C1D6E" w:rsidRPr="00DD6596" w:rsidRDefault="000C1D6E" w:rsidP="00DD6596">
      <w:pPr>
        <w:spacing w:after="0" w:line="360" w:lineRule="auto"/>
        <w:jc w:val="both"/>
      </w:pPr>
      <w:r w:rsidRPr="00DD6596">
        <w:t xml:space="preserve">28. Medico-Legal Report of </w:t>
      </w:r>
      <w:r w:rsidR="00265145">
        <w:t>Dr Peter Pan*</w:t>
      </w:r>
      <w:r w:rsidRPr="00DD6596">
        <w:t xml:space="preserve"> dated </w:t>
      </w:r>
      <w:r w:rsidR="00DD6596">
        <w:t>29 April 2025</w:t>
      </w:r>
      <w:r w:rsidRPr="00DD6596">
        <w:t>;</w:t>
      </w:r>
    </w:p>
    <w:p w14:paraId="382A1285" w14:textId="6189EE07" w:rsidR="000C1D6E" w:rsidRPr="00DD6596" w:rsidRDefault="000C1D6E" w:rsidP="00DD6596">
      <w:pPr>
        <w:spacing w:after="0" w:line="360" w:lineRule="auto"/>
        <w:jc w:val="both"/>
      </w:pPr>
      <w:r w:rsidRPr="00DD6596">
        <w:t xml:space="preserve">29. Medico-Legal Report of </w:t>
      </w:r>
      <w:r w:rsidR="0074575A">
        <w:t>Dr Navan Peters*</w:t>
      </w:r>
      <w:r w:rsidRPr="00DD6596">
        <w:t xml:space="preserve"> dated </w:t>
      </w:r>
      <w:r w:rsidR="00DD6596">
        <w:t>10 September 2025</w:t>
      </w:r>
      <w:r w:rsidRPr="00DD6596">
        <w:t>;</w:t>
      </w:r>
    </w:p>
    <w:p w14:paraId="41153CA7" w14:textId="3D20EA51" w:rsidR="000C1D6E" w:rsidRPr="00DD6596" w:rsidRDefault="000C1D6E" w:rsidP="00DD6596">
      <w:pPr>
        <w:spacing w:after="0" w:line="360" w:lineRule="auto"/>
        <w:jc w:val="both"/>
      </w:pPr>
      <w:r w:rsidRPr="00DD6596">
        <w:t xml:space="preserve">30. Medical Report of </w:t>
      </w:r>
      <w:r w:rsidR="0074575A">
        <w:t>Dr Lee Majors*</w:t>
      </w:r>
      <w:r w:rsidRPr="00DD6596">
        <w:t xml:space="preserve"> dated </w:t>
      </w:r>
      <w:r w:rsidR="00DD6596">
        <w:t>09 October 2024</w:t>
      </w:r>
      <w:r w:rsidRPr="00DD6596">
        <w:t>;</w:t>
      </w:r>
    </w:p>
    <w:p w14:paraId="66C49F51" w14:textId="7A8E9BFB" w:rsidR="000C1D6E" w:rsidRPr="00DD6596" w:rsidRDefault="000C1D6E" w:rsidP="00DD6596">
      <w:pPr>
        <w:spacing w:after="0" w:line="360" w:lineRule="auto"/>
        <w:jc w:val="both"/>
      </w:pPr>
      <w:r w:rsidRPr="00DD6596">
        <w:t xml:space="preserve">31. Completed Medical Questionnaire of </w:t>
      </w:r>
      <w:r w:rsidR="0074575A">
        <w:t>Dr Lillian White*</w:t>
      </w:r>
      <w:r w:rsidRPr="00DD6596">
        <w:t xml:space="preserve"> dated </w:t>
      </w:r>
      <w:r w:rsidR="00DD6596">
        <w:t>21 March 2025</w:t>
      </w:r>
      <w:r w:rsidRPr="00DD6596">
        <w:t>;</w:t>
      </w:r>
    </w:p>
    <w:p w14:paraId="2020DFA9" w14:textId="2608712A" w:rsidR="000C1D6E" w:rsidRPr="00DD6596" w:rsidRDefault="000C1D6E" w:rsidP="00DD6596">
      <w:pPr>
        <w:spacing w:after="0" w:line="360" w:lineRule="auto"/>
        <w:jc w:val="both"/>
      </w:pPr>
      <w:r w:rsidRPr="00DD6596">
        <w:t xml:space="preserve">32. Medical Report of </w:t>
      </w:r>
      <w:r w:rsidR="0074575A">
        <w:t>Dr Lillian White*</w:t>
      </w:r>
      <w:r w:rsidRPr="00DD6596">
        <w:t xml:space="preserve"> dated </w:t>
      </w:r>
      <w:r w:rsidR="00DD6596">
        <w:t>10 March 2025</w:t>
      </w:r>
      <w:r w:rsidRPr="00DD6596">
        <w:t>;</w:t>
      </w:r>
    </w:p>
    <w:p w14:paraId="28312C30" w14:textId="43FEC6DF" w:rsidR="000C1D6E" w:rsidRPr="00DD6596" w:rsidRDefault="000C1D6E" w:rsidP="00DD6596">
      <w:pPr>
        <w:spacing w:after="0" w:line="360" w:lineRule="auto"/>
        <w:jc w:val="both"/>
      </w:pPr>
      <w:r w:rsidRPr="00DD6596">
        <w:t xml:space="preserve">33. Medical Report from </w:t>
      </w:r>
      <w:r w:rsidR="0074575A">
        <w:t>Happy Family GP Practice*</w:t>
      </w:r>
      <w:r w:rsidRPr="00DD6596">
        <w:t xml:space="preserve"> dated </w:t>
      </w:r>
      <w:r w:rsidR="00DD6596">
        <w:t>17 April 2025</w:t>
      </w:r>
      <w:r w:rsidRPr="00DD6596">
        <w:t>;</w:t>
      </w:r>
    </w:p>
    <w:p w14:paraId="01790675" w14:textId="0ADF1ECB" w:rsidR="000C1D6E" w:rsidRPr="00DD6596" w:rsidRDefault="000C1D6E" w:rsidP="00DD6596">
      <w:pPr>
        <w:spacing w:after="0" w:line="360" w:lineRule="auto"/>
        <w:jc w:val="both"/>
      </w:pPr>
      <w:r w:rsidRPr="00DD6596">
        <w:t xml:space="preserve">34. Medical Certificate dated </w:t>
      </w:r>
      <w:r w:rsidR="00DD6596">
        <w:t>20 May 2025</w:t>
      </w:r>
      <w:r w:rsidRPr="00DD6596">
        <w:t>;</w:t>
      </w:r>
    </w:p>
    <w:p w14:paraId="1AF961E4" w14:textId="06569EAF" w:rsidR="000C1D6E" w:rsidRPr="00DD6596" w:rsidRDefault="000C1D6E" w:rsidP="00DD6596">
      <w:pPr>
        <w:spacing w:after="0" w:line="360" w:lineRule="auto"/>
        <w:jc w:val="both"/>
      </w:pPr>
      <w:r w:rsidRPr="00DD6596">
        <w:t xml:space="preserve">35. Clinical Notes from </w:t>
      </w:r>
      <w:r w:rsidR="0074575A">
        <w:t>Happy Family GP Practice*</w:t>
      </w:r>
      <w:r w:rsidRPr="00DD6596">
        <w:t>; and</w:t>
      </w:r>
    </w:p>
    <w:p w14:paraId="6B6582F2" w14:textId="6C2D21D2" w:rsidR="009953A3" w:rsidRPr="00DD6596" w:rsidRDefault="000C1D6E" w:rsidP="00DD6596">
      <w:pPr>
        <w:spacing w:after="0" w:line="360" w:lineRule="auto"/>
        <w:jc w:val="both"/>
      </w:pPr>
      <w:r w:rsidRPr="00DD6596">
        <w:t>36. Various Certificates of Capacity.</w:t>
      </w:r>
    </w:p>
    <w:p w14:paraId="5581592F" w14:textId="77777777" w:rsidR="007B149B" w:rsidRPr="00DD6596" w:rsidRDefault="007B149B" w:rsidP="00DD6596">
      <w:pPr>
        <w:spacing w:after="0" w:line="360" w:lineRule="auto"/>
        <w:jc w:val="both"/>
        <w:rPr>
          <w:rFonts w:eastAsia="Times New Roman"/>
          <w:lang w:eastAsia="en-AU"/>
        </w:rPr>
      </w:pPr>
    </w:p>
    <w:p w14:paraId="6354D4E1" w14:textId="0699B745" w:rsidR="00924758" w:rsidRPr="00DD6596" w:rsidRDefault="00924758" w:rsidP="00DD6596">
      <w:pPr>
        <w:spacing w:after="0" w:line="360" w:lineRule="auto"/>
        <w:jc w:val="both"/>
        <w:rPr>
          <w:bCs/>
          <w:u w:val="single"/>
        </w:rPr>
      </w:pPr>
      <w:r w:rsidRPr="00DD6596">
        <w:rPr>
          <w:u w:val="single"/>
        </w:rPr>
        <w:t xml:space="preserve">Letter of instruction, dated </w:t>
      </w:r>
      <w:r w:rsidR="00DD6596">
        <w:rPr>
          <w:bCs/>
          <w:u w:val="single"/>
        </w:rPr>
        <w:t>25 May 2026</w:t>
      </w:r>
    </w:p>
    <w:p w14:paraId="34C4209C" w14:textId="224C65E3" w:rsidR="00E10B3E" w:rsidRDefault="005D406E" w:rsidP="00DD6596">
      <w:pPr>
        <w:pStyle w:val="BodyTextIndent2"/>
        <w:spacing w:line="360" w:lineRule="auto"/>
        <w:ind w:left="0" w:firstLine="0"/>
        <w:jc w:val="both"/>
        <w:rPr>
          <w:b w:val="0"/>
        </w:rPr>
      </w:pPr>
      <w:r w:rsidRPr="00DD6596">
        <w:rPr>
          <w:b w:val="0"/>
        </w:rPr>
        <w:t xml:space="preserve">The </w:t>
      </w:r>
      <w:r w:rsidR="00DD6596" w:rsidRPr="00DD6596">
        <w:rPr>
          <w:b w:val="0"/>
        </w:rPr>
        <w:t>Claimant</w:t>
      </w:r>
      <w:r w:rsidRPr="00DD6596">
        <w:rPr>
          <w:b w:val="0"/>
        </w:rPr>
        <w:t xml:space="preserve"> suffered a severe psychiatric injury due to the nature and conditions of her work between about </w:t>
      </w:r>
      <w:r w:rsidR="00DD6596">
        <w:rPr>
          <w:b w:val="0"/>
        </w:rPr>
        <w:t>01 July 2024</w:t>
      </w:r>
      <w:r w:rsidRPr="00DD6596">
        <w:rPr>
          <w:b w:val="0"/>
        </w:rPr>
        <w:t xml:space="preserve"> and when she ceased work because of her injury on </w:t>
      </w:r>
      <w:r w:rsidR="007E007F">
        <w:rPr>
          <w:b w:val="0"/>
        </w:rPr>
        <w:t>12 November 2023*</w:t>
      </w:r>
      <w:r w:rsidRPr="00DD6596">
        <w:rPr>
          <w:b w:val="0"/>
        </w:rPr>
        <w:t xml:space="preserve">. </w:t>
      </w:r>
    </w:p>
    <w:p w14:paraId="4762DCC9" w14:textId="3550DB3D" w:rsidR="00C62BA6" w:rsidRPr="00DD6596" w:rsidRDefault="005D406E" w:rsidP="00DD6596">
      <w:pPr>
        <w:pStyle w:val="BodyTextIndent2"/>
        <w:spacing w:line="360" w:lineRule="auto"/>
        <w:ind w:left="0" w:firstLine="0"/>
        <w:jc w:val="both"/>
        <w:rPr>
          <w:b w:val="0"/>
        </w:rPr>
      </w:pPr>
      <w:r w:rsidRPr="00DD6596">
        <w:rPr>
          <w:b w:val="0"/>
        </w:rPr>
        <w:t xml:space="preserve">It was documented that she was repeatedly subjected to bullying and harassment by work colleagues and management, </w:t>
      </w:r>
      <w:r w:rsidR="00E10B3E">
        <w:rPr>
          <w:b w:val="0"/>
        </w:rPr>
        <w:t xml:space="preserve">the </w:t>
      </w:r>
      <w:r w:rsidRPr="00DD6596">
        <w:rPr>
          <w:b w:val="0"/>
        </w:rPr>
        <w:t xml:space="preserve">facility manager and </w:t>
      </w:r>
      <w:r w:rsidR="000F508F">
        <w:rPr>
          <w:b w:val="0"/>
        </w:rPr>
        <w:t>direct manager*</w:t>
      </w:r>
      <w:r w:rsidRPr="00DD6596">
        <w:rPr>
          <w:b w:val="0"/>
        </w:rPr>
        <w:t xml:space="preserve"> </w:t>
      </w:r>
      <w:r w:rsidR="00C62BA6" w:rsidRPr="00DD6596">
        <w:rPr>
          <w:b w:val="0"/>
        </w:rPr>
        <w:t>in the form of</w:t>
      </w:r>
      <w:r w:rsidRPr="00DD6596">
        <w:rPr>
          <w:b w:val="0"/>
        </w:rPr>
        <w:t xml:space="preserve"> hostile, belittling, racist and humiliating comments often in the presence of fellow workers and staff.</w:t>
      </w:r>
      <w:r w:rsidR="00C62BA6" w:rsidRPr="00DD6596">
        <w:rPr>
          <w:b w:val="0"/>
        </w:rPr>
        <w:t xml:space="preserve"> It was documented that she was accused of not providing proper care to patients and of lying. On </w:t>
      </w:r>
      <w:r w:rsidR="00DD6596">
        <w:rPr>
          <w:b w:val="0"/>
        </w:rPr>
        <w:t>08 August 2024</w:t>
      </w:r>
      <w:r w:rsidR="00C62BA6" w:rsidRPr="00DD6596">
        <w:rPr>
          <w:b w:val="0"/>
        </w:rPr>
        <w:t xml:space="preserve">, she swore at a colleague due to being under stress, following which </w:t>
      </w:r>
      <w:r w:rsidR="007E007F">
        <w:rPr>
          <w:b w:val="0"/>
        </w:rPr>
        <w:t>Ms Spencer*</w:t>
      </w:r>
      <w:r w:rsidR="00C62BA6" w:rsidRPr="00DD6596">
        <w:rPr>
          <w:b w:val="0"/>
        </w:rPr>
        <w:t xml:space="preserve"> apologised profusely on </w:t>
      </w:r>
      <w:proofErr w:type="gramStart"/>
      <w:r w:rsidR="00C62BA6" w:rsidRPr="00DD6596">
        <w:rPr>
          <w:b w:val="0"/>
        </w:rPr>
        <w:t>a number of</w:t>
      </w:r>
      <w:proofErr w:type="gramEnd"/>
      <w:r w:rsidR="00C62BA6" w:rsidRPr="00DD6596">
        <w:rPr>
          <w:b w:val="0"/>
        </w:rPr>
        <w:t xml:space="preserve"> occasions in the presence of Mr </w:t>
      </w:r>
      <w:r w:rsidR="007E007F">
        <w:rPr>
          <w:b w:val="0"/>
        </w:rPr>
        <w:t>Pitt*</w:t>
      </w:r>
      <w:r w:rsidR="00DA4D59">
        <w:rPr>
          <w:b w:val="0"/>
        </w:rPr>
        <w:t xml:space="preserve"> </w:t>
      </w:r>
      <w:r w:rsidR="00C62BA6" w:rsidRPr="00DD6596">
        <w:rPr>
          <w:b w:val="0"/>
        </w:rPr>
        <w:t>who said words to the effect of "</w:t>
      </w:r>
      <w:r w:rsidR="000F508F">
        <w:rPr>
          <w:b w:val="0"/>
          <w:i/>
        </w:rPr>
        <w:t>I would kick you</w:t>
      </w:r>
      <w:r w:rsidR="00C62BA6" w:rsidRPr="00DD6596">
        <w:rPr>
          <w:b w:val="0"/>
          <w:i/>
        </w:rPr>
        <w:t xml:space="preserve"> out the door</w:t>
      </w:r>
      <w:r w:rsidR="00C62BA6" w:rsidRPr="00DD6596">
        <w:rPr>
          <w:b w:val="0"/>
        </w:rPr>
        <w:t>" in an extremely hostile and threatening manner.</w:t>
      </w:r>
    </w:p>
    <w:p w14:paraId="4D0E5242" w14:textId="6CE31D13" w:rsidR="00C62BA6" w:rsidRPr="00DD6596" w:rsidRDefault="00C62BA6" w:rsidP="00DD6596">
      <w:pPr>
        <w:pStyle w:val="BodyTextIndent2"/>
        <w:spacing w:line="360" w:lineRule="auto"/>
        <w:ind w:left="0" w:firstLine="0"/>
        <w:jc w:val="both"/>
        <w:rPr>
          <w:b w:val="0"/>
        </w:rPr>
      </w:pPr>
      <w:r w:rsidRPr="00DD6596">
        <w:rPr>
          <w:b w:val="0"/>
        </w:rPr>
        <w:t xml:space="preserve">It was documented that </w:t>
      </w:r>
      <w:r w:rsidR="007E007F">
        <w:rPr>
          <w:b w:val="0"/>
        </w:rPr>
        <w:t>Ms Spencer*</w:t>
      </w:r>
      <w:r w:rsidRPr="00DD6596">
        <w:rPr>
          <w:b w:val="0"/>
        </w:rPr>
        <w:t xml:space="preserve"> made complaints to management about the standard of care of patients and about her mistreatment, but her mistreatment increased in intensity and frequency, and her complaints were not acted upon.</w:t>
      </w:r>
    </w:p>
    <w:p w14:paraId="49BB1324" w14:textId="79F791DE" w:rsidR="00C62BA6" w:rsidRPr="00DD6596" w:rsidRDefault="00C62BA6" w:rsidP="00DD6596">
      <w:pPr>
        <w:pStyle w:val="BodyTextIndent2"/>
        <w:spacing w:line="360" w:lineRule="auto"/>
        <w:ind w:left="0" w:firstLine="0"/>
        <w:jc w:val="both"/>
        <w:rPr>
          <w:b w:val="0"/>
        </w:rPr>
      </w:pPr>
      <w:r w:rsidRPr="00DD6596">
        <w:rPr>
          <w:b w:val="0"/>
        </w:rPr>
        <w:t xml:space="preserve">In about August 2024, </w:t>
      </w:r>
      <w:r w:rsidR="007E007F">
        <w:rPr>
          <w:b w:val="0"/>
        </w:rPr>
        <w:t>Ms Spencer*</w:t>
      </w:r>
      <w:r w:rsidRPr="00DD6596">
        <w:rPr>
          <w:b w:val="0"/>
        </w:rPr>
        <w:t xml:space="preserve"> was called to a meeting with Mr </w:t>
      </w:r>
      <w:r w:rsidR="007E007F">
        <w:rPr>
          <w:b w:val="0"/>
        </w:rPr>
        <w:t>Pitt*</w:t>
      </w:r>
      <w:r w:rsidR="00DA4D59">
        <w:rPr>
          <w:b w:val="0"/>
        </w:rPr>
        <w:t xml:space="preserve"> </w:t>
      </w:r>
      <w:r w:rsidRPr="00DD6596">
        <w:rPr>
          <w:b w:val="0"/>
        </w:rPr>
        <w:t xml:space="preserve">without forewarning or opportunity to arrange a support person. During the meeting, </w:t>
      </w:r>
      <w:r w:rsidR="007E007F">
        <w:rPr>
          <w:b w:val="0"/>
        </w:rPr>
        <w:t>Ms Spencer*</w:t>
      </w:r>
      <w:r w:rsidRPr="00DD6596">
        <w:rPr>
          <w:b w:val="0"/>
        </w:rPr>
        <w:t xml:space="preserve"> was accused of wrongdoing, without proper basis and without being provided with any evidence for same.</w:t>
      </w:r>
    </w:p>
    <w:p w14:paraId="4C2DA7A5" w14:textId="77777777" w:rsidR="00C62BA6" w:rsidRPr="00DD6596" w:rsidRDefault="00C62BA6" w:rsidP="00DD6596">
      <w:pPr>
        <w:pStyle w:val="BodyTextIndent2"/>
        <w:spacing w:line="360" w:lineRule="auto"/>
        <w:ind w:left="0" w:firstLine="0"/>
        <w:jc w:val="both"/>
        <w:rPr>
          <w:b w:val="0"/>
        </w:rPr>
      </w:pPr>
    </w:p>
    <w:p w14:paraId="7229F485" w14:textId="02BB2EAE" w:rsidR="00B00BD4" w:rsidRPr="00DD6596" w:rsidRDefault="00B00BD4" w:rsidP="00DD6596">
      <w:pPr>
        <w:pStyle w:val="BodyTextIndent2"/>
        <w:spacing w:line="360" w:lineRule="auto"/>
        <w:ind w:left="0" w:firstLine="0"/>
        <w:jc w:val="both"/>
        <w:rPr>
          <w:b w:val="0"/>
          <w:u w:val="single"/>
        </w:rPr>
      </w:pPr>
      <w:r w:rsidRPr="00DD6596">
        <w:rPr>
          <w:b w:val="0"/>
          <w:u w:val="single"/>
        </w:rPr>
        <w:t xml:space="preserve">Performance and Development Review dated </w:t>
      </w:r>
      <w:r w:rsidR="00DD6596">
        <w:rPr>
          <w:b w:val="0"/>
          <w:u w:val="single"/>
        </w:rPr>
        <w:t>27 February 2024</w:t>
      </w:r>
    </w:p>
    <w:p w14:paraId="7DBBE042" w14:textId="7F58C48C" w:rsidR="005F4CE9" w:rsidRPr="00DD6596" w:rsidRDefault="00B00BD4" w:rsidP="00DD6596">
      <w:pPr>
        <w:pStyle w:val="BodyTextIndent2"/>
        <w:spacing w:line="360" w:lineRule="auto"/>
        <w:ind w:left="0" w:firstLine="0"/>
        <w:jc w:val="both"/>
        <w:rPr>
          <w:b w:val="0"/>
        </w:rPr>
      </w:pPr>
      <w:r w:rsidRPr="00DD6596">
        <w:rPr>
          <w:b w:val="0"/>
        </w:rPr>
        <w:t xml:space="preserve">It was documented that </w:t>
      </w:r>
      <w:r w:rsidR="007E007F">
        <w:rPr>
          <w:b w:val="0"/>
        </w:rPr>
        <w:t>Ms Spencer*</w:t>
      </w:r>
      <w:r w:rsidRPr="00DD6596">
        <w:rPr>
          <w:b w:val="0"/>
        </w:rPr>
        <w:t xml:space="preserve"> had a “</w:t>
      </w:r>
      <w:r w:rsidRPr="00DD6596">
        <w:rPr>
          <w:b w:val="0"/>
          <w:i/>
        </w:rPr>
        <w:t>fantastic work ethic. Good rapport with staff and residents. Supportive towards new staff</w:t>
      </w:r>
      <w:r w:rsidRPr="00DD6596">
        <w:rPr>
          <w:b w:val="0"/>
        </w:rPr>
        <w:t>”.</w:t>
      </w:r>
    </w:p>
    <w:p w14:paraId="65925BEB" w14:textId="77777777" w:rsidR="00B00BD4" w:rsidRDefault="00B00BD4" w:rsidP="00DD6596">
      <w:pPr>
        <w:pStyle w:val="BodyTextIndent2"/>
        <w:spacing w:line="360" w:lineRule="auto"/>
        <w:ind w:left="0" w:firstLine="0"/>
        <w:jc w:val="both"/>
        <w:rPr>
          <w:b w:val="0"/>
        </w:rPr>
      </w:pPr>
    </w:p>
    <w:p w14:paraId="69833DBE" w14:textId="77777777" w:rsidR="00EE4028" w:rsidRPr="00DD6596" w:rsidRDefault="00EE4028" w:rsidP="00DD6596">
      <w:pPr>
        <w:pStyle w:val="BodyTextIndent2"/>
        <w:spacing w:line="360" w:lineRule="auto"/>
        <w:ind w:left="0" w:firstLine="0"/>
        <w:jc w:val="both"/>
        <w:rPr>
          <w:b w:val="0"/>
        </w:rPr>
      </w:pPr>
    </w:p>
    <w:p w14:paraId="62C3C59D" w14:textId="1B698582" w:rsidR="005F4CE9" w:rsidRPr="00DD6596" w:rsidRDefault="005F4CE9" w:rsidP="00DD6596">
      <w:pPr>
        <w:pStyle w:val="BodyTextIndent2"/>
        <w:spacing w:line="360" w:lineRule="auto"/>
        <w:ind w:left="0" w:firstLine="0"/>
        <w:jc w:val="both"/>
        <w:rPr>
          <w:b w:val="0"/>
          <w:u w:val="single"/>
        </w:rPr>
      </w:pPr>
      <w:r w:rsidRPr="00DD6596">
        <w:rPr>
          <w:b w:val="0"/>
          <w:u w:val="single"/>
        </w:rPr>
        <w:t xml:space="preserve">Incident Reports dated </w:t>
      </w:r>
      <w:r w:rsidR="00DD6596">
        <w:rPr>
          <w:b w:val="0"/>
          <w:u w:val="single"/>
        </w:rPr>
        <w:t>18 April 2024</w:t>
      </w:r>
      <w:r w:rsidRPr="00DD6596">
        <w:rPr>
          <w:b w:val="0"/>
          <w:u w:val="single"/>
        </w:rPr>
        <w:t xml:space="preserve"> to </w:t>
      </w:r>
      <w:r w:rsidR="007E007F">
        <w:rPr>
          <w:b w:val="0"/>
          <w:u w:val="single"/>
        </w:rPr>
        <w:t>12 November 2023*</w:t>
      </w:r>
    </w:p>
    <w:p w14:paraId="43157E22" w14:textId="60DF19C9" w:rsidR="005F4CE9" w:rsidRPr="00DD6596" w:rsidRDefault="005F4CE9" w:rsidP="00DD6596">
      <w:pPr>
        <w:pStyle w:val="BodyTextIndent2"/>
        <w:spacing w:line="360" w:lineRule="auto"/>
        <w:ind w:left="0" w:firstLine="0"/>
        <w:jc w:val="both"/>
        <w:rPr>
          <w:b w:val="0"/>
        </w:rPr>
      </w:pPr>
      <w:r w:rsidRPr="00DD6596">
        <w:rPr>
          <w:b w:val="0"/>
        </w:rPr>
        <w:lastRenderedPageBreak/>
        <w:t>Noted.</w:t>
      </w:r>
    </w:p>
    <w:p w14:paraId="779B1198" w14:textId="77777777" w:rsidR="005F4CE9" w:rsidRPr="00DD6596" w:rsidRDefault="005F4CE9" w:rsidP="00DD6596">
      <w:pPr>
        <w:pStyle w:val="BodyTextIndent2"/>
        <w:spacing w:line="360" w:lineRule="auto"/>
        <w:ind w:left="0" w:firstLine="0"/>
        <w:jc w:val="both"/>
        <w:rPr>
          <w:b w:val="0"/>
        </w:rPr>
      </w:pPr>
    </w:p>
    <w:p w14:paraId="5A835E83" w14:textId="3E922492" w:rsidR="005F4CE9" w:rsidRPr="00DD6596" w:rsidRDefault="005F4CE9" w:rsidP="00DD6596">
      <w:pPr>
        <w:pStyle w:val="BodyTextIndent2"/>
        <w:spacing w:line="360" w:lineRule="auto"/>
        <w:ind w:left="0" w:firstLine="0"/>
        <w:jc w:val="both"/>
        <w:rPr>
          <w:b w:val="0"/>
          <w:u w:val="single"/>
        </w:rPr>
      </w:pPr>
      <w:r w:rsidRPr="00DD6596">
        <w:rPr>
          <w:b w:val="0"/>
          <w:u w:val="single"/>
        </w:rPr>
        <w:t xml:space="preserve">Email </w:t>
      </w:r>
      <w:r w:rsidR="00DD6596">
        <w:rPr>
          <w:b w:val="0"/>
          <w:u w:val="single"/>
        </w:rPr>
        <w:t>23 September 2024</w:t>
      </w:r>
    </w:p>
    <w:p w14:paraId="4AB18F1F" w14:textId="407D081A" w:rsidR="005F4CE9" w:rsidRPr="00DD6596" w:rsidRDefault="005F4CE9" w:rsidP="00DD6596">
      <w:pPr>
        <w:pStyle w:val="BodyTextIndent2"/>
        <w:spacing w:line="360" w:lineRule="auto"/>
        <w:ind w:left="0" w:firstLine="0"/>
        <w:jc w:val="both"/>
        <w:rPr>
          <w:b w:val="0"/>
        </w:rPr>
      </w:pPr>
      <w:r w:rsidRPr="00DD6596">
        <w:rPr>
          <w:b w:val="0"/>
        </w:rPr>
        <w:t xml:space="preserve">It </w:t>
      </w:r>
      <w:r w:rsidR="002B68B1" w:rsidRPr="00DD6596">
        <w:rPr>
          <w:b w:val="0"/>
        </w:rPr>
        <w:t xml:space="preserve">was </w:t>
      </w:r>
      <w:r w:rsidRPr="00DD6596">
        <w:rPr>
          <w:b w:val="0"/>
        </w:rPr>
        <w:t xml:space="preserve">noted </w:t>
      </w:r>
      <w:r w:rsidR="002B68B1" w:rsidRPr="00DD6596">
        <w:rPr>
          <w:b w:val="0"/>
        </w:rPr>
        <w:t xml:space="preserve">that </w:t>
      </w:r>
      <w:r w:rsidR="007E007F">
        <w:rPr>
          <w:b w:val="0"/>
        </w:rPr>
        <w:t>Ms Spencer*</w:t>
      </w:r>
      <w:r w:rsidRPr="00DD6596">
        <w:rPr>
          <w:b w:val="0"/>
        </w:rPr>
        <w:t xml:space="preserve"> </w:t>
      </w:r>
      <w:r w:rsidR="004642DD" w:rsidRPr="00DD6596">
        <w:rPr>
          <w:b w:val="0"/>
        </w:rPr>
        <w:t xml:space="preserve">wished </w:t>
      </w:r>
      <w:r w:rsidRPr="00DD6596">
        <w:rPr>
          <w:b w:val="0"/>
        </w:rPr>
        <w:t>to rescind her resignation</w:t>
      </w:r>
      <w:r w:rsidR="004642DD" w:rsidRPr="00DD6596">
        <w:rPr>
          <w:b w:val="0"/>
        </w:rPr>
        <w:t xml:space="preserve"> </w:t>
      </w:r>
      <w:r w:rsidR="00AC1624" w:rsidRPr="00DD6596">
        <w:rPr>
          <w:b w:val="0"/>
        </w:rPr>
        <w:t>but, in the response,</w:t>
      </w:r>
      <w:r w:rsidR="004642DD" w:rsidRPr="00DD6596">
        <w:rPr>
          <w:b w:val="0"/>
        </w:rPr>
        <w:t xml:space="preserve"> she was </w:t>
      </w:r>
      <w:r w:rsidRPr="00DD6596">
        <w:rPr>
          <w:b w:val="0"/>
        </w:rPr>
        <w:t>advised to reapply</w:t>
      </w:r>
      <w:r w:rsidR="004642DD" w:rsidRPr="00DD6596">
        <w:rPr>
          <w:b w:val="0"/>
        </w:rPr>
        <w:t xml:space="preserve"> for the position</w:t>
      </w:r>
      <w:r w:rsidRPr="00DD6596">
        <w:rPr>
          <w:b w:val="0"/>
        </w:rPr>
        <w:t xml:space="preserve"> a</w:t>
      </w:r>
      <w:r w:rsidR="00AA357E" w:rsidRPr="00DD6596">
        <w:rPr>
          <w:b w:val="0"/>
        </w:rPr>
        <w:t xml:space="preserve">long with an </w:t>
      </w:r>
      <w:r w:rsidRPr="00DD6596">
        <w:rPr>
          <w:b w:val="0"/>
        </w:rPr>
        <w:t>attached EAP (Employee Assistance Program) brochure.</w:t>
      </w:r>
    </w:p>
    <w:p w14:paraId="11075F6A" w14:textId="77777777" w:rsidR="005F4CE9" w:rsidRPr="00DD6596" w:rsidRDefault="005F4CE9" w:rsidP="00DD6596">
      <w:pPr>
        <w:pStyle w:val="BodyTextIndent2"/>
        <w:spacing w:line="360" w:lineRule="auto"/>
        <w:ind w:left="0" w:firstLine="0"/>
        <w:jc w:val="both"/>
        <w:rPr>
          <w:b w:val="0"/>
        </w:rPr>
      </w:pPr>
    </w:p>
    <w:p w14:paraId="1BBD6BE1" w14:textId="74719C6C" w:rsidR="005F4CE9" w:rsidRPr="00DD6596" w:rsidRDefault="005F4CE9" w:rsidP="00DD6596">
      <w:pPr>
        <w:pStyle w:val="BodyTextIndent2"/>
        <w:spacing w:line="360" w:lineRule="auto"/>
        <w:ind w:left="0" w:firstLine="0"/>
        <w:jc w:val="both"/>
        <w:rPr>
          <w:b w:val="0"/>
          <w:u w:val="single"/>
        </w:rPr>
      </w:pPr>
      <w:r w:rsidRPr="00DD6596">
        <w:rPr>
          <w:b w:val="0"/>
          <w:u w:val="single"/>
        </w:rPr>
        <w:t xml:space="preserve">Statement of </w:t>
      </w:r>
      <w:r w:rsidR="00333580">
        <w:rPr>
          <w:b w:val="0"/>
          <w:u w:val="single"/>
        </w:rPr>
        <w:t>Amie Johnston*</w:t>
      </w:r>
      <w:r w:rsidRPr="00DD6596">
        <w:rPr>
          <w:b w:val="0"/>
          <w:u w:val="single"/>
        </w:rPr>
        <w:t xml:space="preserve"> dated </w:t>
      </w:r>
      <w:r w:rsidR="00DD6596">
        <w:rPr>
          <w:b w:val="0"/>
          <w:u w:val="single"/>
        </w:rPr>
        <w:t>28 October 2024</w:t>
      </w:r>
    </w:p>
    <w:p w14:paraId="4CE04964" w14:textId="1F2FC586" w:rsidR="005F4CE9" w:rsidRPr="00DD6596" w:rsidRDefault="005F4CE9" w:rsidP="00DD6596">
      <w:pPr>
        <w:pStyle w:val="BodyTextIndent2"/>
        <w:spacing w:line="360" w:lineRule="auto"/>
        <w:ind w:left="0" w:firstLine="0"/>
        <w:jc w:val="both"/>
        <w:rPr>
          <w:b w:val="0"/>
        </w:rPr>
      </w:pPr>
      <w:r w:rsidRPr="00DD6596">
        <w:rPr>
          <w:b w:val="0"/>
        </w:rPr>
        <w:t>It was documented that “</w:t>
      </w:r>
      <w:r w:rsidRPr="00DD6596">
        <w:rPr>
          <w:b w:val="0"/>
          <w:i/>
        </w:rPr>
        <w:t>The care Is not good and the staff are leaving… There have been no changes ever that we have seen. Everything is now confidential and we can't talk about it… Matt has encouraged the staff at a meeting not to put IIMs in… It is toxic</w:t>
      </w:r>
      <w:r w:rsidRPr="00DD6596">
        <w:rPr>
          <w:b w:val="0"/>
        </w:rPr>
        <w:t>” and described how staff were not doing their jobs and the poor care given to residents.</w:t>
      </w:r>
    </w:p>
    <w:p w14:paraId="2C6E7DF8" w14:textId="77777777" w:rsidR="00D92382" w:rsidRPr="00DD6596" w:rsidRDefault="00D92382" w:rsidP="00DD6596">
      <w:pPr>
        <w:pStyle w:val="BodyTextIndent2"/>
        <w:spacing w:line="360" w:lineRule="auto"/>
        <w:ind w:left="0" w:firstLine="0"/>
        <w:jc w:val="both"/>
        <w:rPr>
          <w:b w:val="0"/>
        </w:rPr>
      </w:pPr>
    </w:p>
    <w:p w14:paraId="1C02D61C" w14:textId="079A3E8C" w:rsidR="00D92382" w:rsidRPr="00DD6596" w:rsidRDefault="00D92382" w:rsidP="00DD6596">
      <w:pPr>
        <w:pStyle w:val="BodyTextIndent2"/>
        <w:spacing w:line="360" w:lineRule="auto"/>
        <w:ind w:left="0" w:firstLine="0"/>
        <w:jc w:val="both"/>
        <w:rPr>
          <w:b w:val="0"/>
          <w:u w:val="single"/>
        </w:rPr>
      </w:pPr>
      <w:r w:rsidRPr="00DD6596">
        <w:rPr>
          <w:b w:val="0"/>
          <w:u w:val="single"/>
        </w:rPr>
        <w:t xml:space="preserve">Statement of </w:t>
      </w:r>
      <w:r w:rsidR="007E007F">
        <w:rPr>
          <w:b w:val="0"/>
          <w:u w:val="single"/>
        </w:rPr>
        <w:t xml:space="preserve">Bradley Pitt* </w:t>
      </w:r>
      <w:r w:rsidRPr="00DD6596">
        <w:rPr>
          <w:b w:val="0"/>
          <w:u w:val="single"/>
        </w:rPr>
        <w:t xml:space="preserve">dated </w:t>
      </w:r>
      <w:r w:rsidR="00DD6596">
        <w:rPr>
          <w:b w:val="0"/>
          <w:u w:val="single"/>
        </w:rPr>
        <w:t>29 October 2024</w:t>
      </w:r>
    </w:p>
    <w:p w14:paraId="025CD56D" w14:textId="6E361E9D" w:rsidR="00D92382" w:rsidRPr="00DD6596" w:rsidRDefault="00D92382" w:rsidP="00DD6596">
      <w:pPr>
        <w:pStyle w:val="BodyTextIndent2"/>
        <w:spacing w:line="360" w:lineRule="auto"/>
        <w:ind w:left="0" w:firstLine="0"/>
        <w:jc w:val="both"/>
        <w:rPr>
          <w:b w:val="0"/>
        </w:rPr>
      </w:pPr>
      <w:r w:rsidRPr="00DD6596">
        <w:rPr>
          <w:b w:val="0"/>
        </w:rPr>
        <w:t xml:space="preserve">It was documented that </w:t>
      </w:r>
      <w:r w:rsidR="007E007F">
        <w:rPr>
          <w:b w:val="0"/>
        </w:rPr>
        <w:t>Ms Spencer*</w:t>
      </w:r>
      <w:r w:rsidRPr="00DD6596">
        <w:rPr>
          <w:b w:val="0"/>
        </w:rPr>
        <w:t xml:space="preserve"> began talking about concerns with other staff, most notably in early 2024 and she was offered EAP throughout that entire process. She had spoken to Mr </w:t>
      </w:r>
      <w:r w:rsidR="007E007F">
        <w:rPr>
          <w:b w:val="0"/>
        </w:rPr>
        <w:t>Pitt*</w:t>
      </w:r>
      <w:r w:rsidRPr="00DD6596">
        <w:rPr>
          <w:b w:val="0"/>
        </w:rPr>
        <w:t xml:space="preserve">about the death of a patient who died in pain and the distress it caused </w:t>
      </w:r>
      <w:r w:rsidR="007E007F">
        <w:rPr>
          <w:b w:val="0"/>
        </w:rPr>
        <w:t>Ms Spencer*</w:t>
      </w:r>
      <w:r w:rsidRPr="00DD6596">
        <w:rPr>
          <w:b w:val="0"/>
        </w:rPr>
        <w:t>. The “</w:t>
      </w:r>
      <w:r w:rsidRPr="00DD6596">
        <w:rPr>
          <w:b w:val="0"/>
          <w:i/>
        </w:rPr>
        <w:t>investigation found that the</w:t>
      </w:r>
      <w:r w:rsidR="00DA4D59">
        <w:rPr>
          <w:b w:val="0"/>
          <w:i/>
        </w:rPr>
        <w:t xml:space="preserve"> grade above*</w:t>
      </w:r>
      <w:r w:rsidRPr="00DD6596">
        <w:rPr>
          <w:b w:val="0"/>
          <w:i/>
        </w:rPr>
        <w:t xml:space="preserve"> may have been slow to respond but not delaying for hours and hours</w:t>
      </w:r>
      <w:r w:rsidRPr="00DD6596">
        <w:rPr>
          <w:b w:val="0"/>
        </w:rPr>
        <w:t>”. The incident of swearing at another colleague was mentioned.</w:t>
      </w:r>
      <w:r w:rsidR="008C5062" w:rsidRPr="00DD6596">
        <w:rPr>
          <w:b w:val="0"/>
        </w:rPr>
        <w:t xml:space="preserve"> He wrote, “</w:t>
      </w:r>
      <w:r w:rsidR="008C5062" w:rsidRPr="00DD6596">
        <w:rPr>
          <w:b w:val="0"/>
          <w:i/>
          <w:iCs/>
        </w:rPr>
        <w:t>I did say to her that she was lucky that she acknowledged it otherwise this would be very formal and you were lined up with a kick up the backside for what you have said and that may wind up in performance management issues and you could find yourself out the door</w:t>
      </w:r>
      <w:r w:rsidR="008C5062" w:rsidRPr="00DD6596">
        <w:rPr>
          <w:b w:val="0"/>
        </w:rPr>
        <w:t xml:space="preserve">.” Mr </w:t>
      </w:r>
      <w:r w:rsidR="007E007F">
        <w:rPr>
          <w:b w:val="0"/>
        </w:rPr>
        <w:t>Pitt*</w:t>
      </w:r>
      <w:r w:rsidR="00DA4D59">
        <w:rPr>
          <w:b w:val="0"/>
        </w:rPr>
        <w:t xml:space="preserve"> </w:t>
      </w:r>
      <w:r w:rsidR="008C5062" w:rsidRPr="00DD6596">
        <w:rPr>
          <w:b w:val="0"/>
        </w:rPr>
        <w:t xml:space="preserve">noted the issue with the beds and the </w:t>
      </w:r>
      <w:r w:rsidR="0074575A">
        <w:rPr>
          <w:b w:val="0"/>
        </w:rPr>
        <w:t>delivery man*</w:t>
      </w:r>
      <w:r w:rsidR="008C5062" w:rsidRPr="00DD6596">
        <w:rPr>
          <w:b w:val="0"/>
        </w:rPr>
        <w:t>.</w:t>
      </w:r>
    </w:p>
    <w:p w14:paraId="21B1B628" w14:textId="77777777" w:rsidR="008C5062" w:rsidRPr="00DD6596" w:rsidRDefault="008C5062" w:rsidP="00DD6596">
      <w:pPr>
        <w:pStyle w:val="BodyTextIndent2"/>
        <w:spacing w:line="360" w:lineRule="auto"/>
        <w:ind w:left="0" w:firstLine="0"/>
        <w:jc w:val="both"/>
        <w:rPr>
          <w:b w:val="0"/>
        </w:rPr>
      </w:pPr>
    </w:p>
    <w:p w14:paraId="2AB65C8E" w14:textId="3EBBC998" w:rsidR="008C5062" w:rsidRPr="00DD6596" w:rsidRDefault="008C5062" w:rsidP="00DD6596">
      <w:pPr>
        <w:pStyle w:val="BodyTextIndent2"/>
        <w:spacing w:line="360" w:lineRule="auto"/>
        <w:ind w:left="0" w:firstLine="0"/>
        <w:jc w:val="both"/>
        <w:rPr>
          <w:b w:val="0"/>
          <w:u w:val="single"/>
        </w:rPr>
      </w:pPr>
      <w:r w:rsidRPr="00DD6596">
        <w:rPr>
          <w:b w:val="0"/>
          <w:u w:val="single"/>
        </w:rPr>
        <w:t xml:space="preserve">Statement of </w:t>
      </w:r>
      <w:r w:rsidR="00265145">
        <w:rPr>
          <w:b w:val="0"/>
          <w:u w:val="single"/>
        </w:rPr>
        <w:t>Kate Bush*</w:t>
      </w:r>
      <w:r w:rsidRPr="00DD6596">
        <w:rPr>
          <w:b w:val="0"/>
          <w:u w:val="single"/>
        </w:rPr>
        <w:t xml:space="preserve"> dated </w:t>
      </w:r>
      <w:r w:rsidR="00DD6596">
        <w:rPr>
          <w:b w:val="0"/>
          <w:u w:val="single"/>
        </w:rPr>
        <w:t>13 November 2024</w:t>
      </w:r>
    </w:p>
    <w:p w14:paraId="510A9AA7" w14:textId="3C31183A" w:rsidR="00D92382" w:rsidRPr="00DD6596" w:rsidRDefault="00D2394D" w:rsidP="00DD6596">
      <w:pPr>
        <w:pStyle w:val="BodyTextIndent2"/>
        <w:spacing w:line="360" w:lineRule="auto"/>
        <w:ind w:left="0" w:firstLine="0"/>
        <w:jc w:val="both"/>
        <w:rPr>
          <w:b w:val="0"/>
        </w:rPr>
      </w:pPr>
      <w:r w:rsidRPr="00DD6596">
        <w:rPr>
          <w:b w:val="0"/>
        </w:rPr>
        <w:t xml:space="preserve">In the statement, </w:t>
      </w:r>
      <w:r w:rsidR="007E007F">
        <w:rPr>
          <w:b w:val="0"/>
        </w:rPr>
        <w:t>Ms Spencer*</w:t>
      </w:r>
      <w:r w:rsidRPr="00DD6596">
        <w:rPr>
          <w:b w:val="0"/>
        </w:rPr>
        <w:t xml:space="preserve"> was described as “</w:t>
      </w:r>
      <w:r w:rsidRPr="00DD6596">
        <w:rPr>
          <w:b w:val="0"/>
          <w:i/>
        </w:rPr>
        <w:t>a fantastic worker. She always turned up on time and worked extra shifts and she works hard.</w:t>
      </w:r>
      <w:r w:rsidRPr="00DD6596">
        <w:rPr>
          <w:b w:val="0"/>
        </w:rPr>
        <w:t xml:space="preserve">” It was documented that </w:t>
      </w:r>
      <w:r w:rsidR="007E007F">
        <w:rPr>
          <w:b w:val="0"/>
        </w:rPr>
        <w:t>Ms Spencer*</w:t>
      </w:r>
      <w:r w:rsidRPr="00DD6596">
        <w:rPr>
          <w:b w:val="0"/>
        </w:rPr>
        <w:t xml:space="preserve"> had contacted K. </w:t>
      </w:r>
      <w:r w:rsidR="00265145">
        <w:rPr>
          <w:b w:val="0"/>
        </w:rPr>
        <w:t>Bush*</w:t>
      </w:r>
      <w:r w:rsidRPr="00DD6596">
        <w:rPr>
          <w:b w:val="0"/>
        </w:rPr>
        <w:t xml:space="preserve"> the day the beds arrived saying that “</w:t>
      </w:r>
      <w:r w:rsidRPr="00DD6596">
        <w:rPr>
          <w:b w:val="0"/>
          <w:i/>
        </w:rPr>
        <w:t>it was hectic</w:t>
      </w:r>
      <w:r w:rsidRPr="00DD6596">
        <w:rPr>
          <w:b w:val="0"/>
        </w:rPr>
        <w:t xml:space="preserve">” and that </w:t>
      </w:r>
      <w:r w:rsidR="007E007F">
        <w:rPr>
          <w:b w:val="0"/>
        </w:rPr>
        <w:t>Ms Spencer*</w:t>
      </w:r>
      <w:r w:rsidRPr="00DD6596">
        <w:rPr>
          <w:b w:val="0"/>
        </w:rPr>
        <w:t xml:space="preserve"> “</w:t>
      </w:r>
      <w:r w:rsidRPr="00DD6596">
        <w:rPr>
          <w:b w:val="0"/>
          <w:i/>
        </w:rPr>
        <w:t>has not put in lots of letters of complaint about issues. She has voiced them but has never put them in writing… The culture here is terrible to a degree when I came here it was bad.</w:t>
      </w:r>
      <w:r w:rsidRPr="00DD6596">
        <w:rPr>
          <w:b w:val="0"/>
        </w:rPr>
        <w:t xml:space="preserve">” </w:t>
      </w:r>
    </w:p>
    <w:p w14:paraId="3742F2E2" w14:textId="77777777" w:rsidR="008C5062" w:rsidRPr="00DD6596" w:rsidRDefault="008C5062" w:rsidP="00DD6596">
      <w:pPr>
        <w:pStyle w:val="BodyTextIndent2"/>
        <w:spacing w:line="360" w:lineRule="auto"/>
        <w:ind w:left="0" w:firstLine="0"/>
        <w:jc w:val="both"/>
        <w:rPr>
          <w:b w:val="0"/>
        </w:rPr>
      </w:pPr>
    </w:p>
    <w:p w14:paraId="4AA9B908" w14:textId="3C1EC916" w:rsidR="005F4CE9" w:rsidRPr="00DD6596" w:rsidRDefault="005F4CE9" w:rsidP="00DD6596">
      <w:pPr>
        <w:pStyle w:val="BodyTextIndent2"/>
        <w:spacing w:line="360" w:lineRule="auto"/>
        <w:ind w:left="0" w:firstLine="0"/>
        <w:jc w:val="both"/>
        <w:rPr>
          <w:b w:val="0"/>
          <w:u w:val="single"/>
        </w:rPr>
      </w:pPr>
      <w:r w:rsidRPr="00DD6596">
        <w:rPr>
          <w:b w:val="0"/>
          <w:u w:val="single"/>
        </w:rPr>
        <w:t xml:space="preserve">Confidential Factual/Circumstance Investigation Report from </w:t>
      </w:r>
      <w:proofErr w:type="spellStart"/>
      <w:r w:rsidR="0074575A">
        <w:rPr>
          <w:b w:val="0"/>
          <w:u w:val="single"/>
        </w:rPr>
        <w:t>DeepInvestigators</w:t>
      </w:r>
      <w:proofErr w:type="spellEnd"/>
      <w:r w:rsidR="0074575A">
        <w:rPr>
          <w:b w:val="0"/>
          <w:u w:val="single"/>
        </w:rPr>
        <w:t>*</w:t>
      </w:r>
      <w:r w:rsidRPr="00DD6596">
        <w:rPr>
          <w:b w:val="0"/>
          <w:u w:val="single"/>
        </w:rPr>
        <w:t xml:space="preserve"> dated </w:t>
      </w:r>
      <w:r w:rsidR="00DD6596">
        <w:rPr>
          <w:b w:val="0"/>
          <w:u w:val="single"/>
        </w:rPr>
        <w:t>19 November 2024</w:t>
      </w:r>
    </w:p>
    <w:p w14:paraId="6C2C5407" w14:textId="77777777" w:rsidR="005F4CE9" w:rsidRPr="00DD6596" w:rsidRDefault="005F4CE9" w:rsidP="00DD6596">
      <w:pPr>
        <w:pStyle w:val="BodyTextIndent2"/>
        <w:spacing w:line="360" w:lineRule="auto"/>
        <w:ind w:left="0" w:firstLine="0"/>
        <w:jc w:val="both"/>
        <w:rPr>
          <w:b w:val="0"/>
        </w:rPr>
      </w:pPr>
      <w:r w:rsidRPr="00DD6596">
        <w:rPr>
          <w:b w:val="0"/>
        </w:rPr>
        <w:t>Noted.</w:t>
      </w:r>
    </w:p>
    <w:p w14:paraId="5421CC7F" w14:textId="77777777" w:rsidR="00D2394D" w:rsidRPr="00DD6596" w:rsidRDefault="00D2394D" w:rsidP="00DD6596">
      <w:pPr>
        <w:pStyle w:val="BodyTextIndent2"/>
        <w:spacing w:line="360" w:lineRule="auto"/>
        <w:ind w:left="0" w:firstLine="0"/>
        <w:jc w:val="both"/>
        <w:rPr>
          <w:b w:val="0"/>
        </w:rPr>
      </w:pPr>
    </w:p>
    <w:p w14:paraId="7CFDBCFB" w14:textId="6C2E8DCE" w:rsidR="00BD35F7" w:rsidRPr="00DD6596" w:rsidRDefault="00BD35F7" w:rsidP="00DD6596">
      <w:pPr>
        <w:pStyle w:val="BodyTextIndent2"/>
        <w:spacing w:line="360" w:lineRule="auto"/>
        <w:ind w:left="0" w:firstLine="0"/>
        <w:jc w:val="both"/>
        <w:rPr>
          <w:b w:val="0"/>
          <w:u w:val="single"/>
        </w:rPr>
      </w:pPr>
      <w:r w:rsidRPr="00DD6596">
        <w:rPr>
          <w:b w:val="0"/>
          <w:u w:val="single"/>
        </w:rPr>
        <w:t>Statement</w:t>
      </w:r>
      <w:r w:rsidR="0046256A" w:rsidRPr="00DD6596">
        <w:rPr>
          <w:b w:val="0"/>
          <w:u w:val="single"/>
        </w:rPr>
        <w:t>s</w:t>
      </w:r>
      <w:r w:rsidRPr="00DD6596">
        <w:rPr>
          <w:b w:val="0"/>
          <w:u w:val="single"/>
        </w:rPr>
        <w:t xml:space="preserve"> of </w:t>
      </w:r>
      <w:r w:rsidR="007E007F">
        <w:rPr>
          <w:b w:val="0"/>
          <w:u w:val="single"/>
        </w:rPr>
        <w:t>Margaret Spencer*</w:t>
      </w:r>
      <w:r w:rsidRPr="00DD6596">
        <w:rPr>
          <w:b w:val="0"/>
          <w:u w:val="single"/>
        </w:rPr>
        <w:t xml:space="preserve"> dated 09 </w:t>
      </w:r>
      <w:r w:rsidR="0046256A" w:rsidRPr="00DD6596">
        <w:rPr>
          <w:b w:val="0"/>
          <w:u w:val="single"/>
        </w:rPr>
        <w:t xml:space="preserve">and </w:t>
      </w:r>
      <w:r w:rsidR="00DD6596">
        <w:rPr>
          <w:b w:val="0"/>
          <w:u w:val="single"/>
        </w:rPr>
        <w:t>28 November 2025</w:t>
      </w:r>
    </w:p>
    <w:p w14:paraId="3D8D14F5" w14:textId="2031B9FB" w:rsidR="004D75F4" w:rsidRPr="00DD6596" w:rsidRDefault="007E007F" w:rsidP="00DD6596">
      <w:pPr>
        <w:pStyle w:val="BodyTextIndent2"/>
        <w:spacing w:line="360" w:lineRule="auto"/>
        <w:ind w:left="0" w:firstLine="0"/>
        <w:jc w:val="both"/>
        <w:rPr>
          <w:b w:val="0"/>
        </w:rPr>
      </w:pPr>
      <w:r>
        <w:rPr>
          <w:b w:val="0"/>
        </w:rPr>
        <w:t>Ms Spencer*</w:t>
      </w:r>
      <w:r w:rsidR="004D75F4" w:rsidRPr="00DD6596">
        <w:rPr>
          <w:b w:val="0"/>
        </w:rPr>
        <w:t xml:space="preserve"> documented that she raised multiple concerns regarding the standard of patient care to her line managers and that </w:t>
      </w:r>
      <w:r>
        <w:rPr>
          <w:b w:val="0"/>
        </w:rPr>
        <w:t>Ms Spencer*</w:t>
      </w:r>
      <w:r w:rsidR="004D75F4" w:rsidRPr="00DD6596">
        <w:rPr>
          <w:b w:val="0"/>
        </w:rPr>
        <w:t xml:space="preserve"> was left managing most of the workload. She referenced </w:t>
      </w:r>
      <w:r w:rsidR="004D75F4" w:rsidRPr="00DD6596">
        <w:rPr>
          <w:b w:val="0"/>
        </w:rPr>
        <w:lastRenderedPageBreak/>
        <w:t>those emails but documented that management did not act on those and instead she “</w:t>
      </w:r>
      <w:r w:rsidR="004D75F4" w:rsidRPr="00DD6596">
        <w:rPr>
          <w:b w:val="0"/>
          <w:i/>
        </w:rPr>
        <w:t>became the problem</w:t>
      </w:r>
      <w:r w:rsidR="004D75F4" w:rsidRPr="00DD6596">
        <w:rPr>
          <w:b w:val="0"/>
        </w:rPr>
        <w:t xml:space="preserve">” to the management team. </w:t>
      </w:r>
      <w:r>
        <w:rPr>
          <w:b w:val="0"/>
        </w:rPr>
        <w:t>Ms Spencer*</w:t>
      </w:r>
      <w:r w:rsidR="004D75F4" w:rsidRPr="00DD6596">
        <w:rPr>
          <w:b w:val="0"/>
        </w:rPr>
        <w:t xml:space="preserve"> documented that she was accused of not providing proper patient care and accused of lying. She documented that when she felt under pressure, she swore at a colleague but immediately apologised. She felt intimidated when her manager had threatened her with violence over the incident, "</w:t>
      </w:r>
      <w:r w:rsidR="004D75F4" w:rsidRPr="00DD6596">
        <w:rPr>
          <w:b w:val="0"/>
          <w:i/>
        </w:rPr>
        <w:t>lucky you admitted to it or I was going to get my size 12 boot up your arse and out the door</w:t>
      </w:r>
      <w:r w:rsidR="004D75F4" w:rsidRPr="00DD6596">
        <w:rPr>
          <w:b w:val="0"/>
        </w:rPr>
        <w:t xml:space="preserve">". She </w:t>
      </w:r>
      <w:r w:rsidR="00961CFB" w:rsidRPr="00DD6596">
        <w:rPr>
          <w:b w:val="0"/>
        </w:rPr>
        <w:t>wrote that she was</w:t>
      </w:r>
      <w:r w:rsidR="00ED7707" w:rsidRPr="00DD6596">
        <w:rPr>
          <w:b w:val="0"/>
        </w:rPr>
        <w:t xml:space="preserve"> </w:t>
      </w:r>
      <w:r w:rsidR="004D75F4" w:rsidRPr="00DD6596">
        <w:rPr>
          <w:b w:val="0"/>
        </w:rPr>
        <w:t>belittl</w:t>
      </w:r>
      <w:r w:rsidR="00ED7707" w:rsidRPr="00DD6596">
        <w:rPr>
          <w:b w:val="0"/>
        </w:rPr>
        <w:t>ed</w:t>
      </w:r>
      <w:r w:rsidR="004D75F4" w:rsidRPr="00DD6596">
        <w:rPr>
          <w:b w:val="0"/>
        </w:rPr>
        <w:t xml:space="preserve"> during clinical handovers </w:t>
      </w:r>
      <w:r w:rsidR="00442D7F" w:rsidRPr="00DD6596">
        <w:rPr>
          <w:b w:val="0"/>
        </w:rPr>
        <w:t>during which</w:t>
      </w:r>
      <w:r w:rsidR="004D75F4" w:rsidRPr="00DD6596">
        <w:rPr>
          <w:b w:val="0"/>
        </w:rPr>
        <w:t xml:space="preserve"> some colleagues would laugh at </w:t>
      </w:r>
      <w:r w:rsidR="00961CFB" w:rsidRPr="00DD6596">
        <w:rPr>
          <w:b w:val="0"/>
        </w:rPr>
        <w:t>her</w:t>
      </w:r>
      <w:r w:rsidR="004D75F4" w:rsidRPr="00DD6596">
        <w:rPr>
          <w:b w:val="0"/>
        </w:rPr>
        <w:t xml:space="preserve"> in front of </w:t>
      </w:r>
      <w:r w:rsidR="006543CB">
        <w:rPr>
          <w:b w:val="0"/>
        </w:rPr>
        <w:t>colleagues</w:t>
      </w:r>
      <w:r w:rsidR="004D75F4" w:rsidRPr="00DD6596">
        <w:rPr>
          <w:b w:val="0"/>
        </w:rPr>
        <w:t>.</w:t>
      </w:r>
    </w:p>
    <w:p w14:paraId="282B1750" w14:textId="39F1BAF2" w:rsidR="00C62BA6" w:rsidRPr="00DD6596" w:rsidRDefault="004D75F4" w:rsidP="00DD6596">
      <w:pPr>
        <w:pStyle w:val="BodyTextIndent2"/>
        <w:spacing w:line="360" w:lineRule="auto"/>
        <w:ind w:left="0" w:firstLine="0"/>
        <w:jc w:val="both"/>
        <w:rPr>
          <w:b w:val="0"/>
        </w:rPr>
      </w:pPr>
      <w:r w:rsidRPr="00DD6596">
        <w:rPr>
          <w:b w:val="0"/>
        </w:rPr>
        <w:t>She felt that she was required to do a disproportionate amount of work compared to others.</w:t>
      </w:r>
    </w:p>
    <w:p w14:paraId="329B7419" w14:textId="6B1F9A55" w:rsidR="00BD35F7" w:rsidRPr="00DD6596" w:rsidRDefault="004D75F4" w:rsidP="00DD6596">
      <w:pPr>
        <w:pStyle w:val="BodyTextIndent2"/>
        <w:spacing w:line="360" w:lineRule="auto"/>
        <w:ind w:left="0" w:firstLine="0"/>
        <w:jc w:val="both"/>
        <w:rPr>
          <w:b w:val="0"/>
        </w:rPr>
      </w:pPr>
      <w:r w:rsidRPr="00DD6596">
        <w:rPr>
          <w:b w:val="0"/>
        </w:rPr>
        <w:t xml:space="preserve">On </w:t>
      </w:r>
      <w:r w:rsidR="007E007F">
        <w:rPr>
          <w:b w:val="0"/>
        </w:rPr>
        <w:t>12 November 2023*</w:t>
      </w:r>
      <w:r w:rsidRPr="00DD6596">
        <w:rPr>
          <w:b w:val="0"/>
        </w:rPr>
        <w:t xml:space="preserve">, new beds were delivered and felt that she was left to manage the entire hospital on </w:t>
      </w:r>
      <w:r w:rsidR="002852FA" w:rsidRPr="00DD6596">
        <w:rPr>
          <w:b w:val="0"/>
        </w:rPr>
        <w:t xml:space="preserve">her own leading to a sense of being </w:t>
      </w:r>
      <w:r w:rsidRPr="00DD6596">
        <w:rPr>
          <w:b w:val="0"/>
        </w:rPr>
        <w:t>overwhelmed, unsupported and exhausted from the ongoing bullying and workload issues.</w:t>
      </w:r>
      <w:r w:rsidR="002852FA" w:rsidRPr="00DD6596">
        <w:rPr>
          <w:b w:val="0"/>
        </w:rPr>
        <w:t xml:space="preserve"> That shift, a </w:t>
      </w:r>
      <w:r w:rsidR="0074575A">
        <w:rPr>
          <w:b w:val="0"/>
        </w:rPr>
        <w:t>delivery man*</w:t>
      </w:r>
      <w:r w:rsidR="002852FA" w:rsidRPr="00DD6596">
        <w:rPr>
          <w:b w:val="0"/>
        </w:rPr>
        <w:t xml:space="preserve"> became agitated and aggressive in posture </w:t>
      </w:r>
      <w:r w:rsidR="008E7330">
        <w:rPr>
          <w:b w:val="0"/>
        </w:rPr>
        <w:t xml:space="preserve">towards her </w:t>
      </w:r>
      <w:r w:rsidR="002852FA" w:rsidRPr="00DD6596">
        <w:rPr>
          <w:b w:val="0"/>
        </w:rPr>
        <w:t>such that she was in fear of being physically attacked and subsequently “</w:t>
      </w:r>
      <w:r w:rsidR="002852FA" w:rsidRPr="00DD6596">
        <w:rPr>
          <w:b w:val="0"/>
          <w:i/>
        </w:rPr>
        <w:t>broke down</w:t>
      </w:r>
      <w:r w:rsidR="002852FA" w:rsidRPr="00DD6596">
        <w:rPr>
          <w:b w:val="0"/>
        </w:rPr>
        <w:t>” due to the stress.</w:t>
      </w:r>
    </w:p>
    <w:p w14:paraId="20662886" w14:textId="5E5F371C" w:rsidR="002852FA" w:rsidRPr="00DD6596" w:rsidRDefault="007C4177" w:rsidP="00DD6596">
      <w:pPr>
        <w:pStyle w:val="BodyTextIndent2"/>
        <w:spacing w:line="360" w:lineRule="auto"/>
        <w:ind w:left="0" w:firstLine="0"/>
        <w:jc w:val="both"/>
        <w:rPr>
          <w:b w:val="0"/>
        </w:rPr>
      </w:pPr>
      <w:r w:rsidRPr="00DD6596">
        <w:rPr>
          <w:b w:val="0"/>
        </w:rPr>
        <w:t xml:space="preserve">On </w:t>
      </w:r>
      <w:r w:rsidR="00DD6596">
        <w:rPr>
          <w:b w:val="0"/>
        </w:rPr>
        <w:t>17 September 2024</w:t>
      </w:r>
      <w:r w:rsidRPr="00DD6596">
        <w:rPr>
          <w:b w:val="0"/>
        </w:rPr>
        <w:t xml:space="preserve">, she </w:t>
      </w:r>
      <w:proofErr w:type="gramStart"/>
      <w:r w:rsidRPr="00DD6596">
        <w:rPr>
          <w:b w:val="0"/>
        </w:rPr>
        <w:t>tendered her resignation</w:t>
      </w:r>
      <w:proofErr w:type="gramEnd"/>
      <w:r w:rsidRPr="00DD6596">
        <w:rPr>
          <w:b w:val="0"/>
        </w:rPr>
        <w:t xml:space="preserve"> feeling “</w:t>
      </w:r>
      <w:r w:rsidRPr="00DD6596">
        <w:rPr>
          <w:b w:val="0"/>
          <w:i/>
        </w:rPr>
        <w:t>overwhelmed, exhausted and emotionally depleted</w:t>
      </w:r>
      <w:r w:rsidRPr="00DD6596">
        <w:rPr>
          <w:b w:val="0"/>
        </w:rPr>
        <w:t xml:space="preserve">”, having attempted to arrange a meeting with her manager the day before. Her resignation was accepted within two </w:t>
      </w:r>
      <w:r w:rsidR="00830B85" w:rsidRPr="00DD6596">
        <w:rPr>
          <w:b w:val="0"/>
        </w:rPr>
        <w:t>hours,</w:t>
      </w:r>
      <w:r w:rsidRPr="00DD6596">
        <w:rPr>
          <w:b w:val="0"/>
        </w:rPr>
        <w:t xml:space="preserve"> and she documented that there was no enquiry about her wellbeing. </w:t>
      </w:r>
      <w:r w:rsidR="00830B85" w:rsidRPr="00DD6596">
        <w:rPr>
          <w:b w:val="0"/>
        </w:rPr>
        <w:t>A week later, she attempted to rescind her resignation but was told that recruitment for her position was under way.</w:t>
      </w:r>
    </w:p>
    <w:p w14:paraId="7E50C34F" w14:textId="3210E831" w:rsidR="00830B85" w:rsidRPr="00DD6596" w:rsidRDefault="00830B85" w:rsidP="00DD6596">
      <w:pPr>
        <w:pStyle w:val="BodyTextIndent2"/>
        <w:spacing w:line="360" w:lineRule="auto"/>
        <w:ind w:left="0" w:firstLine="0"/>
        <w:jc w:val="both"/>
        <w:rPr>
          <w:b w:val="0"/>
        </w:rPr>
      </w:pPr>
      <w:r w:rsidRPr="00DD6596">
        <w:rPr>
          <w:b w:val="0"/>
        </w:rPr>
        <w:t xml:space="preserve">Between November 2024 and January 2025, she attempted to return to full-time hours at </w:t>
      </w:r>
      <w:r w:rsidR="00000971">
        <w:rPr>
          <w:b w:val="0"/>
        </w:rPr>
        <w:t>Harmony Hostels*</w:t>
      </w:r>
      <w:r w:rsidRPr="00DD6596">
        <w:rPr>
          <w:b w:val="0"/>
        </w:rPr>
        <w:t xml:space="preserve">. However, the psychological symptoms were challenging and on </w:t>
      </w:r>
      <w:r w:rsidR="00DD6596">
        <w:rPr>
          <w:b w:val="0"/>
        </w:rPr>
        <w:t>15 January 2025</w:t>
      </w:r>
      <w:r w:rsidRPr="00DD6596">
        <w:rPr>
          <w:b w:val="0"/>
        </w:rPr>
        <w:t>, she was deemed completely unfit for work.</w:t>
      </w:r>
    </w:p>
    <w:p w14:paraId="4CFC045D" w14:textId="407FC965" w:rsidR="00830B85" w:rsidRPr="00DD6596" w:rsidRDefault="00830B85" w:rsidP="00DD6596">
      <w:pPr>
        <w:pStyle w:val="BodyTextIndent2"/>
        <w:spacing w:line="360" w:lineRule="auto"/>
        <w:ind w:left="0" w:firstLine="0"/>
        <w:jc w:val="both"/>
        <w:rPr>
          <w:b w:val="0"/>
        </w:rPr>
      </w:pPr>
      <w:r w:rsidRPr="00DD6596">
        <w:rPr>
          <w:b w:val="0"/>
        </w:rPr>
        <w:t xml:space="preserve">She trialled a different role altogether at </w:t>
      </w:r>
      <w:proofErr w:type="spellStart"/>
      <w:r w:rsidR="00000971">
        <w:rPr>
          <w:b w:val="0"/>
        </w:rPr>
        <w:t>RightWays</w:t>
      </w:r>
      <w:proofErr w:type="spellEnd"/>
      <w:r w:rsidR="00000971">
        <w:rPr>
          <w:b w:val="0"/>
        </w:rPr>
        <w:t xml:space="preserve"> Motels*</w:t>
      </w:r>
      <w:r w:rsidRPr="00DD6596">
        <w:rPr>
          <w:b w:val="0"/>
        </w:rPr>
        <w:t xml:space="preserve"> at reduced </w:t>
      </w:r>
      <w:proofErr w:type="gramStart"/>
      <w:r w:rsidRPr="00DD6596">
        <w:rPr>
          <w:b w:val="0"/>
        </w:rPr>
        <w:t>hours</w:t>
      </w:r>
      <w:proofErr w:type="gramEnd"/>
      <w:r w:rsidRPr="00DD6596">
        <w:rPr>
          <w:b w:val="0"/>
        </w:rPr>
        <w:t xml:space="preserve"> but symptoms </w:t>
      </w:r>
      <w:r w:rsidR="00B80DD4">
        <w:rPr>
          <w:b w:val="0"/>
        </w:rPr>
        <w:t>remained</w:t>
      </w:r>
      <w:r w:rsidRPr="00DD6596">
        <w:rPr>
          <w:b w:val="0"/>
        </w:rPr>
        <w:t xml:space="preserve"> significant.</w:t>
      </w:r>
    </w:p>
    <w:p w14:paraId="2E9CA06F" w14:textId="2AD17549" w:rsidR="00715B82" w:rsidRPr="00DD6596" w:rsidRDefault="00715B82" w:rsidP="00DD6596">
      <w:pPr>
        <w:pStyle w:val="BodyTextIndent2"/>
        <w:spacing w:line="360" w:lineRule="auto"/>
        <w:ind w:left="0" w:firstLine="0"/>
        <w:jc w:val="both"/>
        <w:rPr>
          <w:b w:val="0"/>
        </w:rPr>
      </w:pPr>
      <w:r w:rsidRPr="00DD6596">
        <w:rPr>
          <w:b w:val="0"/>
        </w:rPr>
        <w:t>There were letters to her from her employer outlining allegations of privacy breaches, text messages, and photos relating to patient injuries.</w:t>
      </w:r>
    </w:p>
    <w:p w14:paraId="279F83E1" w14:textId="77777777" w:rsidR="009A6AE7" w:rsidRDefault="009A6AE7" w:rsidP="00DD6596">
      <w:pPr>
        <w:pStyle w:val="BodyTextIndent2"/>
        <w:spacing w:line="360" w:lineRule="auto"/>
        <w:ind w:left="0" w:firstLine="0"/>
        <w:jc w:val="both"/>
        <w:rPr>
          <w:b w:val="0"/>
        </w:rPr>
      </w:pPr>
    </w:p>
    <w:p w14:paraId="54F7DEF5" w14:textId="77777777" w:rsidR="00D85E4C" w:rsidRPr="00DD6596" w:rsidRDefault="00D85E4C" w:rsidP="00DD6596">
      <w:pPr>
        <w:pStyle w:val="BodyTextIndent2"/>
        <w:spacing w:line="360" w:lineRule="auto"/>
        <w:ind w:left="0" w:firstLine="0"/>
        <w:jc w:val="both"/>
        <w:rPr>
          <w:b w:val="0"/>
        </w:rPr>
      </w:pPr>
    </w:p>
    <w:p w14:paraId="017D07F5" w14:textId="1F52E031" w:rsidR="009A6AE7" w:rsidRPr="00DD6596" w:rsidRDefault="009A6AE7" w:rsidP="00DD6596">
      <w:pPr>
        <w:pStyle w:val="BodyTextIndent2"/>
        <w:spacing w:line="360" w:lineRule="auto"/>
        <w:ind w:left="0" w:firstLine="0"/>
        <w:jc w:val="both"/>
        <w:rPr>
          <w:b w:val="0"/>
          <w:u w:val="single"/>
        </w:rPr>
      </w:pPr>
      <w:r w:rsidRPr="00DD6596">
        <w:rPr>
          <w:b w:val="0"/>
          <w:u w:val="single"/>
        </w:rPr>
        <w:t xml:space="preserve">Medico-Legal Report of </w:t>
      </w:r>
      <w:r w:rsidR="00265145">
        <w:rPr>
          <w:b w:val="0"/>
          <w:u w:val="single"/>
        </w:rPr>
        <w:t>Dr Peter Pan*</w:t>
      </w:r>
      <w:r w:rsidRPr="00DD6596">
        <w:rPr>
          <w:b w:val="0"/>
          <w:u w:val="single"/>
        </w:rPr>
        <w:t xml:space="preserve"> dated </w:t>
      </w:r>
      <w:r w:rsidR="00DD6596">
        <w:rPr>
          <w:b w:val="0"/>
          <w:u w:val="single"/>
        </w:rPr>
        <w:t>29 April 2025</w:t>
      </w:r>
    </w:p>
    <w:p w14:paraId="2784715D" w14:textId="7D057B59" w:rsidR="007864BC" w:rsidRPr="00DD6596" w:rsidRDefault="007864BC" w:rsidP="00DD6596">
      <w:pPr>
        <w:pStyle w:val="BodyTextIndent2"/>
        <w:spacing w:line="360" w:lineRule="auto"/>
        <w:ind w:left="0" w:firstLine="0"/>
        <w:jc w:val="both"/>
        <w:rPr>
          <w:b w:val="0"/>
        </w:rPr>
      </w:pPr>
      <w:r w:rsidRPr="00DD6596">
        <w:rPr>
          <w:b w:val="0"/>
        </w:rPr>
        <w:t>The history of the</w:t>
      </w:r>
      <w:r w:rsidR="00562E2C">
        <w:rPr>
          <w:b w:val="0"/>
        </w:rPr>
        <w:t xml:space="preserve"> workplace</w:t>
      </w:r>
      <w:r w:rsidRPr="00DD6596">
        <w:rPr>
          <w:b w:val="0"/>
        </w:rPr>
        <w:t xml:space="preserve"> injury and </w:t>
      </w:r>
      <w:proofErr w:type="gramStart"/>
      <w:r w:rsidRPr="00DD6596">
        <w:rPr>
          <w:b w:val="0"/>
        </w:rPr>
        <w:t>past history</w:t>
      </w:r>
      <w:proofErr w:type="gramEnd"/>
      <w:r w:rsidRPr="00DD6596">
        <w:rPr>
          <w:b w:val="0"/>
        </w:rPr>
        <w:t xml:space="preserve"> of depression was in keeping with that in </w:t>
      </w:r>
      <w:r w:rsidR="007E007F">
        <w:rPr>
          <w:b w:val="0"/>
        </w:rPr>
        <w:t>Ms Spencer*</w:t>
      </w:r>
      <w:r w:rsidRPr="00DD6596">
        <w:rPr>
          <w:b w:val="0"/>
        </w:rPr>
        <w:t>’s previous statements of events.</w:t>
      </w:r>
    </w:p>
    <w:p w14:paraId="69286C85" w14:textId="6922B851" w:rsidR="009A6AE7" w:rsidRDefault="009A6AE7" w:rsidP="00D85E4C">
      <w:pPr>
        <w:pStyle w:val="BodyTextIndent2"/>
        <w:spacing w:line="360" w:lineRule="auto"/>
        <w:ind w:left="0" w:firstLine="0"/>
        <w:jc w:val="both"/>
        <w:rPr>
          <w:b w:val="0"/>
        </w:rPr>
      </w:pPr>
      <w:r w:rsidRPr="00DD6596">
        <w:rPr>
          <w:b w:val="0"/>
        </w:rPr>
        <w:t xml:space="preserve">The diagnosis was </w:t>
      </w:r>
      <w:proofErr w:type="gramStart"/>
      <w:r w:rsidRPr="00DD6596">
        <w:rPr>
          <w:b w:val="0"/>
        </w:rPr>
        <w:t>Adjustment Disorder</w:t>
      </w:r>
      <w:proofErr w:type="gramEnd"/>
      <w:r w:rsidRPr="00DD6596">
        <w:rPr>
          <w:b w:val="0"/>
        </w:rPr>
        <w:t xml:space="preserve"> with mixed Anxious and Depressed Mood due to the workplace </w:t>
      </w:r>
      <w:r w:rsidR="008D66B1" w:rsidRPr="00DD6596">
        <w:rPr>
          <w:b w:val="0"/>
        </w:rPr>
        <w:t>incidents</w:t>
      </w:r>
      <w:r w:rsidRPr="00DD6596">
        <w:rPr>
          <w:b w:val="0"/>
        </w:rPr>
        <w:t xml:space="preserve"> at </w:t>
      </w:r>
      <w:proofErr w:type="spellStart"/>
      <w:r w:rsidR="0094363D">
        <w:rPr>
          <w:b w:val="0"/>
        </w:rPr>
        <w:t>HealthCo</w:t>
      </w:r>
      <w:proofErr w:type="spellEnd"/>
      <w:r w:rsidR="0094363D">
        <w:rPr>
          <w:b w:val="0"/>
        </w:rPr>
        <w:t>*</w:t>
      </w:r>
      <w:r w:rsidRPr="00DD6596">
        <w:rPr>
          <w:b w:val="0"/>
        </w:rPr>
        <w:t xml:space="preserve">. </w:t>
      </w:r>
      <w:r w:rsidR="007E007F">
        <w:rPr>
          <w:b w:val="0"/>
        </w:rPr>
        <w:t>Ms Spencer*</w:t>
      </w:r>
      <w:r w:rsidRPr="00DD6596">
        <w:rPr>
          <w:b w:val="0"/>
        </w:rPr>
        <w:t xml:space="preserve"> was not working at </w:t>
      </w:r>
      <w:r w:rsidR="008D66B1" w:rsidRPr="00DD6596">
        <w:rPr>
          <w:b w:val="0"/>
        </w:rPr>
        <w:t>all,</w:t>
      </w:r>
      <w:r w:rsidRPr="00DD6596">
        <w:rPr>
          <w:b w:val="0"/>
        </w:rPr>
        <w:t xml:space="preserve"> and </w:t>
      </w:r>
      <w:r w:rsidR="0074575A">
        <w:rPr>
          <w:b w:val="0"/>
        </w:rPr>
        <w:t>Dr Pan*</w:t>
      </w:r>
      <w:r w:rsidRPr="00DD6596">
        <w:rPr>
          <w:b w:val="0"/>
        </w:rPr>
        <w:t xml:space="preserve">’s opinion was that she was not fit to work in any capacity. The recommendation was that she should see the psychologist and </w:t>
      </w:r>
      <w:r w:rsidR="00D85E4C">
        <w:rPr>
          <w:b w:val="0"/>
        </w:rPr>
        <w:t>w</w:t>
      </w:r>
      <w:r w:rsidR="008D66B1" w:rsidRPr="00DD6596">
        <w:rPr>
          <w:b w:val="0"/>
        </w:rPr>
        <w:t>ould</w:t>
      </w:r>
      <w:r w:rsidRPr="00DD6596">
        <w:rPr>
          <w:b w:val="0"/>
        </w:rPr>
        <w:t xml:space="preserve"> need to see a psychiatrist monthly for six months to review her psychiatric condition and medication.</w:t>
      </w:r>
    </w:p>
    <w:p w14:paraId="2DFE6179" w14:textId="77777777" w:rsidR="00D85E4C" w:rsidRPr="00DD6596" w:rsidRDefault="00D85E4C" w:rsidP="00D85E4C">
      <w:pPr>
        <w:pStyle w:val="BodyTextIndent2"/>
        <w:spacing w:line="360" w:lineRule="auto"/>
        <w:ind w:left="0" w:firstLine="0"/>
        <w:jc w:val="both"/>
        <w:rPr>
          <w:b w:val="0"/>
        </w:rPr>
      </w:pPr>
    </w:p>
    <w:p w14:paraId="54ECD440" w14:textId="77777777" w:rsidR="009A6AE7" w:rsidRPr="00DD6596" w:rsidRDefault="009A6AE7" w:rsidP="00DD6596">
      <w:pPr>
        <w:pStyle w:val="BodyTextIndent2"/>
        <w:spacing w:line="360" w:lineRule="auto"/>
        <w:ind w:left="0" w:firstLine="0"/>
        <w:jc w:val="both"/>
        <w:rPr>
          <w:b w:val="0"/>
        </w:rPr>
      </w:pPr>
    </w:p>
    <w:p w14:paraId="6FB3A6DB" w14:textId="0C7C3D3F" w:rsidR="00BD35F7" w:rsidRPr="00DD6596" w:rsidRDefault="00715B82" w:rsidP="00DD6596">
      <w:pPr>
        <w:pStyle w:val="BodyTextIndent2"/>
        <w:spacing w:line="360" w:lineRule="auto"/>
        <w:ind w:left="0" w:firstLine="0"/>
        <w:jc w:val="both"/>
        <w:rPr>
          <w:b w:val="0"/>
          <w:u w:val="single"/>
        </w:rPr>
      </w:pPr>
      <w:r w:rsidRPr="00DD6596">
        <w:rPr>
          <w:b w:val="0"/>
          <w:u w:val="single"/>
        </w:rPr>
        <w:t xml:space="preserve">Clinical Notes from </w:t>
      </w:r>
      <w:r w:rsidR="0074575A">
        <w:rPr>
          <w:b w:val="0"/>
          <w:u w:val="single"/>
        </w:rPr>
        <w:t>Happy Family GP Practice*</w:t>
      </w:r>
      <w:r w:rsidRPr="00DD6596">
        <w:rPr>
          <w:b w:val="0"/>
          <w:u w:val="single"/>
        </w:rPr>
        <w:t xml:space="preserve">, dated from </w:t>
      </w:r>
      <w:r w:rsidR="00DD6596">
        <w:rPr>
          <w:b w:val="0"/>
          <w:u w:val="single"/>
        </w:rPr>
        <w:t>18 September 2024</w:t>
      </w:r>
      <w:r w:rsidRPr="00DD6596">
        <w:rPr>
          <w:b w:val="0"/>
          <w:u w:val="single"/>
        </w:rPr>
        <w:t xml:space="preserve"> to </w:t>
      </w:r>
      <w:r w:rsidR="00DD6596">
        <w:rPr>
          <w:b w:val="0"/>
          <w:u w:val="single"/>
        </w:rPr>
        <w:t>18 July 2025</w:t>
      </w:r>
    </w:p>
    <w:p w14:paraId="2180E153" w14:textId="578C71BD" w:rsidR="00715B82" w:rsidRPr="00DD6596" w:rsidRDefault="00715B82" w:rsidP="00DD6596">
      <w:pPr>
        <w:pStyle w:val="BodyTextIndent2"/>
        <w:spacing w:line="360" w:lineRule="auto"/>
        <w:ind w:left="0" w:firstLine="0"/>
        <w:jc w:val="both"/>
        <w:rPr>
          <w:b w:val="0"/>
        </w:rPr>
      </w:pPr>
      <w:r w:rsidRPr="00DD6596">
        <w:rPr>
          <w:b w:val="0"/>
        </w:rPr>
        <w:lastRenderedPageBreak/>
        <w:t xml:space="preserve">On </w:t>
      </w:r>
      <w:r w:rsidR="00DD6596">
        <w:rPr>
          <w:b w:val="0"/>
        </w:rPr>
        <w:t>18 September 2024</w:t>
      </w:r>
      <w:r w:rsidRPr="00DD6596">
        <w:rPr>
          <w:b w:val="0"/>
        </w:rPr>
        <w:t xml:space="preserve">, this was the first record about the bullying at </w:t>
      </w:r>
      <w:proofErr w:type="spellStart"/>
      <w:r w:rsidR="0094363D">
        <w:rPr>
          <w:b w:val="0"/>
        </w:rPr>
        <w:t>HealthCo</w:t>
      </w:r>
      <w:proofErr w:type="spellEnd"/>
      <w:r w:rsidR="0094363D">
        <w:rPr>
          <w:b w:val="0"/>
        </w:rPr>
        <w:t>*</w:t>
      </w:r>
      <w:r w:rsidR="0096087C" w:rsidRPr="0096087C">
        <w:t xml:space="preserve"> </w:t>
      </w:r>
      <w:r w:rsidR="0096087C">
        <w:rPr>
          <w:b w:val="0"/>
        </w:rPr>
        <w:t>and</w:t>
      </w:r>
      <w:r w:rsidR="0096087C" w:rsidRPr="0096087C">
        <w:rPr>
          <w:b w:val="0"/>
        </w:rPr>
        <w:t xml:space="preserve"> was on leave at the time</w:t>
      </w:r>
      <w:r w:rsidRPr="00DD6596">
        <w:rPr>
          <w:b w:val="0"/>
        </w:rPr>
        <w:t xml:space="preserve">. She experienced insomnia </w:t>
      </w:r>
      <w:r w:rsidR="00DF73D0" w:rsidRPr="00DD6596">
        <w:rPr>
          <w:b w:val="0"/>
        </w:rPr>
        <w:t xml:space="preserve">due to bullying at work </w:t>
      </w:r>
      <w:r w:rsidR="0096087C">
        <w:rPr>
          <w:b w:val="0"/>
        </w:rPr>
        <w:t>and</w:t>
      </w:r>
      <w:r w:rsidR="00DF73D0" w:rsidRPr="00DD6596">
        <w:rPr>
          <w:b w:val="0"/>
        </w:rPr>
        <w:t xml:space="preserve"> </w:t>
      </w:r>
      <w:r w:rsidRPr="00DD6596">
        <w:rPr>
          <w:b w:val="0"/>
        </w:rPr>
        <w:t xml:space="preserve">because a patient died in pain despite requesting analgesia. </w:t>
      </w:r>
      <w:r w:rsidR="007E007F">
        <w:rPr>
          <w:b w:val="0"/>
        </w:rPr>
        <w:t>Ms Spencer*</w:t>
      </w:r>
      <w:r w:rsidRPr="00DD6596">
        <w:rPr>
          <w:b w:val="0"/>
        </w:rPr>
        <w:t xml:space="preserve"> submitted a grievance letter without any response. It was documented that she was binge-drinking “</w:t>
      </w:r>
      <w:r w:rsidRPr="00DD6596">
        <w:rPr>
          <w:b w:val="0"/>
          <w:i/>
        </w:rPr>
        <w:t>as a coping mechanism</w:t>
      </w:r>
      <w:r w:rsidRPr="00DD6596">
        <w:rPr>
          <w:b w:val="0"/>
        </w:rPr>
        <w:t>”</w:t>
      </w:r>
      <w:r w:rsidR="00DF73D0" w:rsidRPr="00DD6596">
        <w:rPr>
          <w:b w:val="0"/>
        </w:rPr>
        <w:t xml:space="preserve"> and that there were no non-work-related psychosocial stressors</w:t>
      </w:r>
      <w:r w:rsidRPr="00DD6596">
        <w:rPr>
          <w:b w:val="0"/>
        </w:rPr>
        <w:t xml:space="preserve">. </w:t>
      </w:r>
      <w:r w:rsidR="00DF73D0" w:rsidRPr="00DD6596">
        <w:rPr>
          <w:b w:val="0"/>
        </w:rPr>
        <w:t>It was documented that duloxetine was ceased and switched to sertraline due to depressive symptoms.</w:t>
      </w:r>
    </w:p>
    <w:p w14:paraId="2101B661" w14:textId="17AF356A" w:rsidR="00715B82" w:rsidRPr="00DD6596" w:rsidRDefault="00DF73D0" w:rsidP="00DD6596">
      <w:pPr>
        <w:pStyle w:val="BodyTextIndent2"/>
        <w:spacing w:line="360" w:lineRule="auto"/>
        <w:ind w:left="0" w:firstLine="0"/>
        <w:jc w:val="both"/>
        <w:rPr>
          <w:b w:val="0"/>
        </w:rPr>
      </w:pPr>
      <w:r w:rsidRPr="00DD6596">
        <w:rPr>
          <w:b w:val="0"/>
        </w:rPr>
        <w:t xml:space="preserve">On </w:t>
      </w:r>
      <w:r w:rsidR="00DD6596">
        <w:rPr>
          <w:b w:val="0"/>
        </w:rPr>
        <w:t>09 October 2024</w:t>
      </w:r>
      <w:r w:rsidRPr="00DD6596">
        <w:rPr>
          <w:b w:val="0"/>
        </w:rPr>
        <w:t>, she contacted EAP (Employee Assistance Program). It was documented that she had been told by her manager that “</w:t>
      </w:r>
      <w:r w:rsidRPr="00DD6596">
        <w:rPr>
          <w:b w:val="0"/>
          <w:i/>
        </w:rPr>
        <w:t>everyone is replaceable</w:t>
      </w:r>
      <w:r w:rsidRPr="00DD6596">
        <w:rPr>
          <w:b w:val="0"/>
        </w:rPr>
        <w:t>” and that she should not carry out basic patient care so that others would have to do the work.</w:t>
      </w:r>
      <w:r w:rsidR="00771B28" w:rsidRPr="00DD6596">
        <w:rPr>
          <w:b w:val="0"/>
        </w:rPr>
        <w:t xml:space="preserve"> She had not been back to work since </w:t>
      </w:r>
      <w:r w:rsidR="007E007F">
        <w:rPr>
          <w:b w:val="0"/>
        </w:rPr>
        <w:t>12 November 2023*</w:t>
      </w:r>
      <w:r w:rsidR="00771B28" w:rsidRPr="00DD6596">
        <w:rPr>
          <w:b w:val="0"/>
        </w:rPr>
        <w:t xml:space="preserve">. A referral letter was sent to </w:t>
      </w:r>
      <w:r w:rsidR="0074575A">
        <w:rPr>
          <w:b w:val="0"/>
        </w:rPr>
        <w:t>Martha Stewart*</w:t>
      </w:r>
      <w:r w:rsidR="00B85FE6" w:rsidRPr="00DD6596">
        <w:rPr>
          <w:b w:val="0"/>
        </w:rPr>
        <w:t xml:space="preserve">, </w:t>
      </w:r>
      <w:proofErr w:type="spellStart"/>
      <w:r w:rsidR="00000971">
        <w:rPr>
          <w:b w:val="0"/>
        </w:rPr>
        <w:t>GetURHeadRight</w:t>
      </w:r>
      <w:proofErr w:type="spellEnd"/>
      <w:r w:rsidR="00000971">
        <w:rPr>
          <w:b w:val="0"/>
        </w:rPr>
        <w:t>*</w:t>
      </w:r>
      <w:r w:rsidR="00452A46" w:rsidRPr="00DD6596">
        <w:rPr>
          <w:b w:val="0"/>
        </w:rPr>
        <w:t xml:space="preserve"> and the GP Mental Health Care Plan were noted</w:t>
      </w:r>
      <w:r w:rsidR="00771B28" w:rsidRPr="00DD6596">
        <w:rPr>
          <w:b w:val="0"/>
        </w:rPr>
        <w:t>.</w:t>
      </w:r>
    </w:p>
    <w:p w14:paraId="0B326AB4" w14:textId="4C41F4F6" w:rsidR="00ED04F5" w:rsidRPr="00DD6596" w:rsidRDefault="00ED04F5" w:rsidP="00DD6596">
      <w:pPr>
        <w:pStyle w:val="BodyTextIndent2"/>
        <w:spacing w:line="360" w:lineRule="auto"/>
        <w:ind w:left="0" w:firstLine="0"/>
        <w:jc w:val="both"/>
        <w:rPr>
          <w:b w:val="0"/>
        </w:rPr>
      </w:pPr>
      <w:r w:rsidRPr="00DD6596">
        <w:rPr>
          <w:b w:val="0"/>
        </w:rPr>
        <w:t xml:space="preserve">On </w:t>
      </w:r>
      <w:r w:rsidR="00DD6596">
        <w:rPr>
          <w:b w:val="0"/>
        </w:rPr>
        <w:t>24 October 2024</w:t>
      </w:r>
      <w:r w:rsidRPr="00DD6596">
        <w:rPr>
          <w:b w:val="0"/>
        </w:rPr>
        <w:t xml:space="preserve">, she had obtained a job at </w:t>
      </w:r>
      <w:proofErr w:type="spellStart"/>
      <w:r w:rsidR="0094363D">
        <w:rPr>
          <w:b w:val="0"/>
        </w:rPr>
        <w:t>HealthCo</w:t>
      </w:r>
      <w:proofErr w:type="spellEnd"/>
      <w:r w:rsidR="0094363D">
        <w:rPr>
          <w:b w:val="0"/>
        </w:rPr>
        <w:t>*</w:t>
      </w:r>
      <w:r w:rsidRPr="00DD6596">
        <w:rPr>
          <w:b w:val="0"/>
        </w:rPr>
        <w:t xml:space="preserve"> but needed medical clearance and later began working there.</w:t>
      </w:r>
    </w:p>
    <w:p w14:paraId="7E8643A3" w14:textId="7637E625" w:rsidR="00ED04F5" w:rsidRPr="00DD6596" w:rsidRDefault="00ED04F5" w:rsidP="00DD6596">
      <w:pPr>
        <w:pStyle w:val="BodyTextIndent2"/>
        <w:spacing w:line="360" w:lineRule="auto"/>
        <w:ind w:left="0" w:firstLine="0"/>
        <w:jc w:val="both"/>
        <w:rPr>
          <w:b w:val="0"/>
        </w:rPr>
      </w:pPr>
      <w:r w:rsidRPr="00DD6596">
        <w:rPr>
          <w:b w:val="0"/>
        </w:rPr>
        <w:t xml:space="preserve">On </w:t>
      </w:r>
      <w:r w:rsidR="00DD6596">
        <w:rPr>
          <w:b w:val="0"/>
        </w:rPr>
        <w:t>15 January 2025</w:t>
      </w:r>
      <w:r w:rsidRPr="00DD6596">
        <w:rPr>
          <w:b w:val="0"/>
        </w:rPr>
        <w:t xml:space="preserve">, she continued working full-time. </w:t>
      </w:r>
      <w:r w:rsidR="00653672">
        <w:rPr>
          <w:b w:val="0"/>
        </w:rPr>
        <w:t>The r</w:t>
      </w:r>
      <w:r w:rsidRPr="00DD6596">
        <w:rPr>
          <w:b w:val="0"/>
        </w:rPr>
        <w:t>eported symptoms included insomnia, depressed mood, anxiety, low self-esteem, and irritability. She stopped sertraline due to ongoing nausea so recommenced duloxetine. she continued to see her psychologist.</w:t>
      </w:r>
    </w:p>
    <w:p w14:paraId="5B5AD889" w14:textId="533BF342" w:rsidR="00ED04F5" w:rsidRPr="00DD6596" w:rsidRDefault="00ED04F5" w:rsidP="00DD6596">
      <w:pPr>
        <w:pStyle w:val="BodyTextIndent2"/>
        <w:spacing w:line="360" w:lineRule="auto"/>
        <w:ind w:left="0" w:firstLine="0"/>
        <w:jc w:val="both"/>
        <w:rPr>
          <w:b w:val="0"/>
        </w:rPr>
      </w:pPr>
      <w:r w:rsidRPr="00DD6596">
        <w:rPr>
          <w:b w:val="0"/>
        </w:rPr>
        <w:t xml:space="preserve">On </w:t>
      </w:r>
      <w:r w:rsidR="00DD6596">
        <w:rPr>
          <w:b w:val="0"/>
        </w:rPr>
        <w:t>04 March 2025</w:t>
      </w:r>
      <w:r w:rsidRPr="00DD6596">
        <w:rPr>
          <w:b w:val="0"/>
        </w:rPr>
        <w:t xml:space="preserve">, started working in </w:t>
      </w:r>
      <w:proofErr w:type="spellStart"/>
      <w:r w:rsidR="0074575A">
        <w:rPr>
          <w:b w:val="0"/>
        </w:rPr>
        <w:t>GetWell</w:t>
      </w:r>
      <w:proofErr w:type="spellEnd"/>
      <w:r w:rsidR="0074575A">
        <w:rPr>
          <w:b w:val="0"/>
        </w:rPr>
        <w:t xml:space="preserve"> Residence*</w:t>
      </w:r>
      <w:r w:rsidRPr="00DD6596">
        <w:rPr>
          <w:b w:val="0"/>
        </w:rPr>
        <w:t>. She described ongoing depressive symptoms, was tearful, and was “</w:t>
      </w:r>
      <w:r w:rsidRPr="00DD6596">
        <w:rPr>
          <w:b w:val="0"/>
          <w:i/>
        </w:rPr>
        <w:t>not coping with even slightest stress wants everyone to go away and leave her alone</w:t>
      </w:r>
      <w:r w:rsidRPr="00DD6596">
        <w:rPr>
          <w:b w:val="0"/>
        </w:rPr>
        <w:t xml:space="preserve">”. </w:t>
      </w:r>
      <w:r w:rsidR="00656483">
        <w:rPr>
          <w:b w:val="0"/>
        </w:rPr>
        <w:t>I</w:t>
      </w:r>
      <w:r w:rsidRPr="00DD6596">
        <w:rPr>
          <w:b w:val="0"/>
        </w:rPr>
        <w:t xml:space="preserve">t was documented that she had just separated from her partner. </w:t>
      </w:r>
      <w:r w:rsidR="007E007F">
        <w:rPr>
          <w:b w:val="0"/>
        </w:rPr>
        <w:t>Ms Spencer*</w:t>
      </w:r>
      <w:r w:rsidRPr="00DD6596">
        <w:rPr>
          <w:b w:val="0"/>
        </w:rPr>
        <w:t xml:space="preserve"> continued seeing her counsellor, </w:t>
      </w:r>
      <w:r w:rsidR="0074575A">
        <w:rPr>
          <w:b w:val="0"/>
        </w:rPr>
        <w:t>M. Stewart*</w:t>
      </w:r>
      <w:r w:rsidRPr="00DD6596">
        <w:rPr>
          <w:b w:val="0"/>
        </w:rPr>
        <w:t>, fortnightly at Step Ahead.</w:t>
      </w:r>
      <w:r w:rsidR="00452A46" w:rsidRPr="00DD6596">
        <w:rPr>
          <w:b w:val="0"/>
        </w:rPr>
        <w:t xml:space="preserve"> She was prescribed quetiapine for sleep.</w:t>
      </w:r>
    </w:p>
    <w:p w14:paraId="227E3736" w14:textId="1AABB761" w:rsidR="00DF73D0" w:rsidRPr="00DD6596" w:rsidRDefault="00452A46" w:rsidP="00DD6596">
      <w:pPr>
        <w:pStyle w:val="BodyTextIndent2"/>
        <w:spacing w:line="360" w:lineRule="auto"/>
        <w:ind w:left="0" w:firstLine="0"/>
        <w:jc w:val="both"/>
        <w:rPr>
          <w:b w:val="0"/>
        </w:rPr>
      </w:pPr>
      <w:r w:rsidRPr="00DD6596">
        <w:rPr>
          <w:b w:val="0"/>
        </w:rPr>
        <w:t xml:space="preserve">On </w:t>
      </w:r>
      <w:r w:rsidR="00DD6596">
        <w:rPr>
          <w:b w:val="0"/>
        </w:rPr>
        <w:t>10 March 2025</w:t>
      </w:r>
      <w:r w:rsidRPr="00DD6596">
        <w:rPr>
          <w:b w:val="0"/>
        </w:rPr>
        <w:t xml:space="preserve">, she felt bullied again but at </w:t>
      </w:r>
      <w:proofErr w:type="spellStart"/>
      <w:r w:rsidR="0074575A">
        <w:rPr>
          <w:b w:val="0"/>
        </w:rPr>
        <w:t>GetWell</w:t>
      </w:r>
      <w:proofErr w:type="spellEnd"/>
      <w:r w:rsidR="0074575A">
        <w:rPr>
          <w:b w:val="0"/>
        </w:rPr>
        <w:t xml:space="preserve"> Residence*</w:t>
      </w:r>
      <w:r w:rsidR="009D5525">
        <w:rPr>
          <w:b w:val="0"/>
        </w:rPr>
        <w:t xml:space="preserve">. About the subject workplace injury, she </w:t>
      </w:r>
      <w:r w:rsidRPr="00DD6596">
        <w:rPr>
          <w:b w:val="0"/>
        </w:rPr>
        <w:t>had thoughts of “</w:t>
      </w:r>
      <w:r w:rsidRPr="00DD6596">
        <w:rPr>
          <w:b w:val="0"/>
          <w:i/>
        </w:rPr>
        <w:t xml:space="preserve">wanting to </w:t>
      </w:r>
      <w:proofErr w:type="spellStart"/>
      <w:r w:rsidRPr="00DD6596">
        <w:rPr>
          <w:b w:val="0"/>
          <w:i/>
        </w:rPr>
        <w:t>dirve</w:t>
      </w:r>
      <w:proofErr w:type="spellEnd"/>
      <w:r w:rsidR="00B24475">
        <w:rPr>
          <w:b w:val="0"/>
          <w:i/>
        </w:rPr>
        <w:t xml:space="preserve"> [sic]</w:t>
      </w:r>
      <w:r w:rsidRPr="00DD6596">
        <w:rPr>
          <w:b w:val="0"/>
          <w:i/>
        </w:rPr>
        <w:t xml:space="preserve"> into a tree instead of going to work at </w:t>
      </w:r>
      <w:proofErr w:type="spellStart"/>
      <w:r w:rsidR="0074575A">
        <w:rPr>
          <w:b w:val="0"/>
          <w:i/>
        </w:rPr>
        <w:t>HealthOrganisation</w:t>
      </w:r>
      <w:proofErr w:type="spellEnd"/>
      <w:r w:rsidR="0074575A">
        <w:rPr>
          <w:b w:val="0"/>
          <w:i/>
        </w:rPr>
        <w:t>*</w:t>
      </w:r>
      <w:r w:rsidRPr="00DD6596">
        <w:rPr>
          <w:b w:val="0"/>
          <w:i/>
        </w:rPr>
        <w:t xml:space="preserve">… feels </w:t>
      </w:r>
      <w:r w:rsidR="0074575A">
        <w:rPr>
          <w:b w:val="0"/>
          <w:i/>
        </w:rPr>
        <w:t>delivery man*</w:t>
      </w:r>
      <w:r w:rsidRPr="00DD6596">
        <w:rPr>
          <w:b w:val="0"/>
          <w:i/>
        </w:rPr>
        <w:t xml:space="preserve"> was standing over her like a </w:t>
      </w:r>
      <w:proofErr w:type="spellStart"/>
      <w:r w:rsidRPr="00DD6596">
        <w:rPr>
          <w:b w:val="0"/>
          <w:i/>
        </w:rPr>
        <w:t>violnet</w:t>
      </w:r>
      <w:proofErr w:type="spellEnd"/>
      <w:r w:rsidRPr="00DD6596">
        <w:rPr>
          <w:b w:val="0"/>
          <w:i/>
        </w:rPr>
        <w:t xml:space="preserve"> [sic] husband</w:t>
      </w:r>
      <w:r w:rsidRPr="00DD6596">
        <w:rPr>
          <w:b w:val="0"/>
        </w:rPr>
        <w:t>”.</w:t>
      </w:r>
    </w:p>
    <w:p w14:paraId="77CA6337" w14:textId="3355D82F" w:rsidR="00715B82" w:rsidRPr="00DD6596" w:rsidRDefault="00452A46" w:rsidP="00DD6596">
      <w:pPr>
        <w:pStyle w:val="BodyTextIndent2"/>
        <w:spacing w:line="360" w:lineRule="auto"/>
        <w:ind w:left="0" w:firstLine="0"/>
        <w:jc w:val="both"/>
        <w:rPr>
          <w:b w:val="0"/>
        </w:rPr>
      </w:pPr>
      <w:r w:rsidRPr="00DD6596">
        <w:rPr>
          <w:b w:val="0"/>
        </w:rPr>
        <w:t xml:space="preserve">She continued to experience anxiety and panic attacks after that. The last clinical record was on </w:t>
      </w:r>
      <w:r w:rsidR="00DD6596">
        <w:rPr>
          <w:b w:val="0"/>
        </w:rPr>
        <w:t>18 July 2025</w:t>
      </w:r>
      <w:r w:rsidRPr="00DD6596">
        <w:rPr>
          <w:b w:val="0"/>
        </w:rPr>
        <w:t>.</w:t>
      </w:r>
    </w:p>
    <w:p w14:paraId="70684D86" w14:textId="77777777" w:rsidR="00715B82" w:rsidRPr="00DD6596" w:rsidRDefault="00715B82" w:rsidP="00DD6596">
      <w:pPr>
        <w:pStyle w:val="BodyTextIndent2"/>
        <w:spacing w:line="360" w:lineRule="auto"/>
        <w:ind w:left="0" w:firstLine="0"/>
        <w:jc w:val="both"/>
        <w:rPr>
          <w:b w:val="0"/>
        </w:rPr>
      </w:pPr>
    </w:p>
    <w:p w14:paraId="15D116EA" w14:textId="00A90F97" w:rsidR="00334947" w:rsidRPr="00DD6596" w:rsidRDefault="00334947" w:rsidP="00DD6596">
      <w:pPr>
        <w:pStyle w:val="BodyTextIndent2"/>
        <w:spacing w:line="360" w:lineRule="auto"/>
        <w:ind w:left="0" w:firstLine="0"/>
        <w:jc w:val="both"/>
        <w:rPr>
          <w:b w:val="0"/>
          <w:u w:val="single"/>
        </w:rPr>
      </w:pPr>
      <w:r w:rsidRPr="00DD6596">
        <w:rPr>
          <w:b w:val="0"/>
          <w:u w:val="single"/>
        </w:rPr>
        <w:t xml:space="preserve">Medico-Legal Report of </w:t>
      </w:r>
      <w:r w:rsidR="0074575A">
        <w:rPr>
          <w:b w:val="0"/>
          <w:u w:val="single"/>
        </w:rPr>
        <w:t>Dr Navan Peters*</w:t>
      </w:r>
      <w:r w:rsidRPr="00DD6596">
        <w:rPr>
          <w:b w:val="0"/>
          <w:u w:val="single"/>
        </w:rPr>
        <w:t xml:space="preserve"> dated </w:t>
      </w:r>
      <w:r w:rsidR="00DD6596">
        <w:rPr>
          <w:b w:val="0"/>
          <w:u w:val="single"/>
        </w:rPr>
        <w:t>10 September 2025</w:t>
      </w:r>
    </w:p>
    <w:p w14:paraId="692A7A0A" w14:textId="3E785030" w:rsidR="007864BC" w:rsidRPr="00DD6596" w:rsidRDefault="007864BC" w:rsidP="00DD6596">
      <w:pPr>
        <w:pStyle w:val="BodyTextIndent2"/>
        <w:spacing w:line="360" w:lineRule="auto"/>
        <w:ind w:left="0" w:firstLine="0"/>
        <w:jc w:val="both"/>
        <w:rPr>
          <w:b w:val="0"/>
        </w:rPr>
      </w:pPr>
      <w:r w:rsidRPr="00DD6596">
        <w:rPr>
          <w:b w:val="0"/>
        </w:rPr>
        <w:t xml:space="preserve">The history of the injury and </w:t>
      </w:r>
      <w:proofErr w:type="gramStart"/>
      <w:r w:rsidRPr="00DD6596">
        <w:rPr>
          <w:b w:val="0"/>
        </w:rPr>
        <w:t>past history</w:t>
      </w:r>
      <w:proofErr w:type="gramEnd"/>
      <w:r w:rsidRPr="00DD6596">
        <w:rPr>
          <w:b w:val="0"/>
        </w:rPr>
        <w:t xml:space="preserve"> of depression was in keeping with that in </w:t>
      </w:r>
      <w:r w:rsidR="007E007F">
        <w:rPr>
          <w:b w:val="0"/>
        </w:rPr>
        <w:t>Ms Spencer*</w:t>
      </w:r>
      <w:r w:rsidRPr="00DD6596">
        <w:rPr>
          <w:b w:val="0"/>
        </w:rPr>
        <w:t>’s previous statements of events.</w:t>
      </w:r>
    </w:p>
    <w:p w14:paraId="752F5799" w14:textId="3257B0E8" w:rsidR="00334947" w:rsidRPr="00DD6596" w:rsidRDefault="00334947" w:rsidP="00DD6596">
      <w:pPr>
        <w:pStyle w:val="BodyTextIndent2"/>
        <w:spacing w:line="360" w:lineRule="auto"/>
        <w:ind w:left="0" w:firstLine="0"/>
        <w:jc w:val="both"/>
        <w:rPr>
          <w:b w:val="0"/>
        </w:rPr>
      </w:pPr>
      <w:r w:rsidRPr="00DD6596">
        <w:rPr>
          <w:b w:val="0"/>
        </w:rPr>
        <w:t>Symptoms were noted to be</w:t>
      </w:r>
      <w:r w:rsidRPr="00DD6596">
        <w:t xml:space="preserve"> </w:t>
      </w:r>
      <w:r w:rsidRPr="00DD6596">
        <w:rPr>
          <w:b w:val="0"/>
        </w:rPr>
        <w:t>enduring depressive and anxious symptoms, decreased interest and engagement in activities, sleep disturbance, concentration difficulties, problems with decreased energy levels, higher-than-baseline anxiety, irritability, and restlessness.</w:t>
      </w:r>
    </w:p>
    <w:p w14:paraId="05952B85" w14:textId="2AEA0C2F" w:rsidR="007864BC" w:rsidRPr="00DD6596" w:rsidRDefault="007864BC" w:rsidP="00DD6596">
      <w:pPr>
        <w:pStyle w:val="BodyTextIndent2"/>
        <w:spacing w:line="360" w:lineRule="auto"/>
        <w:ind w:left="0" w:firstLine="0"/>
        <w:jc w:val="both"/>
        <w:rPr>
          <w:b w:val="0"/>
        </w:rPr>
      </w:pPr>
      <w:r w:rsidRPr="00DD6596">
        <w:rPr>
          <w:b w:val="0"/>
        </w:rPr>
        <w:t xml:space="preserve">At the time of that assessment, she was taking medications </w:t>
      </w:r>
      <w:r w:rsidR="00F075B6">
        <w:rPr>
          <w:b w:val="0"/>
        </w:rPr>
        <w:t>including</w:t>
      </w:r>
      <w:r w:rsidRPr="00DD6596">
        <w:rPr>
          <w:b w:val="0"/>
        </w:rPr>
        <w:t xml:space="preserve"> duloxetine and quetiapine.</w:t>
      </w:r>
    </w:p>
    <w:p w14:paraId="4C275A20" w14:textId="41F0EF18" w:rsidR="00661792" w:rsidRPr="00DD6596" w:rsidRDefault="00661792" w:rsidP="00DD6596">
      <w:pPr>
        <w:pStyle w:val="BodyTextIndent2"/>
        <w:spacing w:line="360" w:lineRule="auto"/>
        <w:ind w:left="0" w:firstLine="0"/>
        <w:jc w:val="both"/>
        <w:rPr>
          <w:b w:val="0"/>
        </w:rPr>
      </w:pPr>
      <w:r w:rsidRPr="00DD6596">
        <w:rPr>
          <w:b w:val="0"/>
        </w:rPr>
        <w:t xml:space="preserve">The diagnosis was major depressive disorder with anxious distress resulting from her employment with </w:t>
      </w:r>
      <w:r w:rsidR="0074575A">
        <w:rPr>
          <w:b w:val="0"/>
        </w:rPr>
        <w:t>The Employer*</w:t>
      </w:r>
      <w:r w:rsidRPr="00DD6596">
        <w:rPr>
          <w:b w:val="0"/>
        </w:rPr>
        <w:t>. The prognosis was guarded.</w:t>
      </w:r>
    </w:p>
    <w:p w14:paraId="15328E4E" w14:textId="6A865B53" w:rsidR="00661792" w:rsidRDefault="00E301D5" w:rsidP="00DD6596">
      <w:pPr>
        <w:pStyle w:val="BodyTextIndent2"/>
        <w:spacing w:line="360" w:lineRule="auto"/>
        <w:ind w:left="0" w:firstLine="0"/>
        <w:jc w:val="both"/>
        <w:rPr>
          <w:b w:val="0"/>
        </w:rPr>
      </w:pPr>
      <w:r w:rsidRPr="00DD6596">
        <w:rPr>
          <w:b w:val="0"/>
        </w:rPr>
        <w:t xml:space="preserve">She irregularly attended </w:t>
      </w:r>
      <w:r w:rsidR="00D97570" w:rsidRPr="00DD6596">
        <w:rPr>
          <w:b w:val="0"/>
        </w:rPr>
        <w:t xml:space="preserve">to her </w:t>
      </w:r>
      <w:r w:rsidRPr="00DD6596">
        <w:rPr>
          <w:b w:val="0"/>
        </w:rPr>
        <w:t xml:space="preserve">self-care, had reduced social activities, was avoiding leaving home and required a support person to do so, had lost friends and </w:t>
      </w:r>
      <w:r w:rsidR="00D276C3" w:rsidRPr="00DD6596">
        <w:rPr>
          <w:b w:val="0"/>
        </w:rPr>
        <w:t xml:space="preserve">had </w:t>
      </w:r>
      <w:r w:rsidRPr="00DD6596">
        <w:rPr>
          <w:b w:val="0"/>
        </w:rPr>
        <w:t>separated from her partner</w:t>
      </w:r>
      <w:r w:rsidR="00D276C3" w:rsidRPr="00DD6596">
        <w:rPr>
          <w:b w:val="0"/>
        </w:rPr>
        <w:t>. She</w:t>
      </w:r>
      <w:r w:rsidRPr="00DD6596">
        <w:rPr>
          <w:b w:val="0"/>
        </w:rPr>
        <w:t xml:space="preserve"> </w:t>
      </w:r>
      <w:r w:rsidRPr="00DD6596">
        <w:rPr>
          <w:b w:val="0"/>
        </w:rPr>
        <w:lastRenderedPageBreak/>
        <w:t xml:space="preserve">had reduced </w:t>
      </w:r>
      <w:r w:rsidR="00A17559" w:rsidRPr="00DD6596">
        <w:rPr>
          <w:b w:val="0"/>
        </w:rPr>
        <w:t>concentration and</w:t>
      </w:r>
      <w:r w:rsidRPr="00DD6596">
        <w:rPr>
          <w:b w:val="0"/>
        </w:rPr>
        <w:t xml:space="preserve"> was deemed unable to work at all. The </w:t>
      </w:r>
      <w:r w:rsidR="00661792" w:rsidRPr="00DD6596">
        <w:rPr>
          <w:b w:val="0"/>
        </w:rPr>
        <w:t>PIRS classes were 2,3,2,3,3,5. Thus, the aggregate was 18 and 22% WPI with 2.2% adjustment for pre-existing impairment and 0% for treatment effect. The final WPI was 20%.</w:t>
      </w:r>
    </w:p>
    <w:p w14:paraId="6C92C07E" w14:textId="5275C467" w:rsidR="00ED6EB5" w:rsidRPr="00DD6596" w:rsidRDefault="00ED6EB5" w:rsidP="00DD6596">
      <w:pPr>
        <w:pStyle w:val="BodyTextIndent2"/>
        <w:spacing w:line="360" w:lineRule="auto"/>
        <w:ind w:left="0" w:firstLine="0"/>
        <w:jc w:val="both"/>
        <w:rPr>
          <w:b w:val="0"/>
        </w:rPr>
      </w:pPr>
      <w:r>
        <w:rPr>
          <w:b w:val="0"/>
        </w:rPr>
        <w:t xml:space="preserve">My Comments: I do not think that the </w:t>
      </w:r>
      <w:r w:rsidRPr="00ED6EB5">
        <w:rPr>
          <w:b w:val="0"/>
        </w:rPr>
        <w:t>2% adjustment for pre-existing impairment</w:t>
      </w:r>
      <w:r>
        <w:rPr>
          <w:b w:val="0"/>
        </w:rPr>
        <w:t xml:space="preserve"> was warranted given that </w:t>
      </w:r>
      <w:r w:rsidR="00A26634">
        <w:rPr>
          <w:b w:val="0"/>
        </w:rPr>
        <w:t xml:space="preserve">there was no indication that she was experiencing any </w:t>
      </w:r>
      <w:r w:rsidR="00FA2A05">
        <w:rPr>
          <w:b w:val="0"/>
        </w:rPr>
        <w:t>impairment before the subject workplace injury.</w:t>
      </w:r>
    </w:p>
    <w:p w14:paraId="50B9BDC3" w14:textId="77777777" w:rsidR="00334947" w:rsidRPr="00DD6596" w:rsidRDefault="00334947" w:rsidP="00DD6596">
      <w:pPr>
        <w:pStyle w:val="BodyTextIndent2"/>
        <w:spacing w:line="360" w:lineRule="auto"/>
        <w:ind w:left="0" w:firstLine="0"/>
        <w:jc w:val="both"/>
        <w:rPr>
          <w:b w:val="0"/>
        </w:rPr>
      </w:pPr>
    </w:p>
    <w:p w14:paraId="4F3B7C91" w14:textId="4B2D2651" w:rsidR="00452A46" w:rsidRPr="00DD6596" w:rsidRDefault="00334947" w:rsidP="00DD6596">
      <w:pPr>
        <w:pStyle w:val="BodyTextIndent2"/>
        <w:spacing w:line="360" w:lineRule="auto"/>
        <w:ind w:left="0" w:firstLine="0"/>
        <w:jc w:val="both"/>
        <w:rPr>
          <w:b w:val="0"/>
          <w:u w:val="single"/>
        </w:rPr>
      </w:pPr>
      <w:r w:rsidRPr="00DD6596">
        <w:rPr>
          <w:b w:val="0"/>
          <w:u w:val="single"/>
        </w:rPr>
        <w:t>Certificate of Capacity / Certificate of Fitness and Medical Certificate, dated Various Dates</w:t>
      </w:r>
    </w:p>
    <w:p w14:paraId="6EF60712" w14:textId="2AB8D784" w:rsidR="00452A46" w:rsidRPr="00DD6596" w:rsidRDefault="00452A46" w:rsidP="00DD6596">
      <w:pPr>
        <w:pStyle w:val="BodyTextIndent2"/>
        <w:spacing w:line="360" w:lineRule="auto"/>
        <w:ind w:left="0" w:firstLine="0"/>
        <w:jc w:val="both"/>
        <w:rPr>
          <w:b w:val="0"/>
        </w:rPr>
      </w:pPr>
      <w:r w:rsidRPr="00DD6596">
        <w:rPr>
          <w:b w:val="0"/>
        </w:rPr>
        <w:t>Workplace bullying was noted and treatment with antidepressants and psychology.</w:t>
      </w:r>
    </w:p>
    <w:p w14:paraId="3FCA91C1" w14:textId="77777777" w:rsidR="00452A46" w:rsidRPr="00DD6596" w:rsidRDefault="00452A46" w:rsidP="00DD6596">
      <w:pPr>
        <w:pStyle w:val="BodyTextIndent2"/>
        <w:spacing w:line="360" w:lineRule="auto"/>
        <w:ind w:left="0" w:firstLine="0"/>
        <w:jc w:val="both"/>
        <w:rPr>
          <w:b w:val="0"/>
        </w:rPr>
      </w:pPr>
    </w:p>
    <w:p w14:paraId="59C20963" w14:textId="4323048E" w:rsidR="009A6AE7" w:rsidRPr="00DD6596" w:rsidRDefault="005F4CE9" w:rsidP="00DD6596">
      <w:pPr>
        <w:pStyle w:val="BodyTextIndent2"/>
        <w:spacing w:line="360" w:lineRule="auto"/>
        <w:ind w:left="0" w:firstLine="0"/>
        <w:jc w:val="both"/>
        <w:rPr>
          <w:b w:val="0"/>
          <w:u w:val="single"/>
        </w:rPr>
      </w:pPr>
      <w:r w:rsidRPr="00DD6596">
        <w:rPr>
          <w:b w:val="0"/>
          <w:u w:val="single"/>
        </w:rPr>
        <w:t>Emails and various photographs of injuries, Various dates</w:t>
      </w:r>
    </w:p>
    <w:p w14:paraId="04761C37" w14:textId="54D68C9A" w:rsidR="009A6AE7" w:rsidRPr="00DD6596" w:rsidRDefault="005F4CE9" w:rsidP="00DD6596">
      <w:pPr>
        <w:pStyle w:val="BodyTextIndent2"/>
        <w:spacing w:line="360" w:lineRule="auto"/>
        <w:ind w:left="0" w:firstLine="0"/>
        <w:jc w:val="both"/>
        <w:rPr>
          <w:b w:val="0"/>
        </w:rPr>
      </w:pPr>
      <w:r w:rsidRPr="00DD6596">
        <w:rPr>
          <w:b w:val="0"/>
        </w:rPr>
        <w:t>These documented complaints about the level of care and issues related to other staff not performing their duties.</w:t>
      </w:r>
    </w:p>
    <w:p w14:paraId="0384042D" w14:textId="4326ACD8" w:rsidR="00BA4B59" w:rsidRPr="00DD6596" w:rsidRDefault="00BA4B59" w:rsidP="00DD6596">
      <w:pPr>
        <w:spacing w:after="0" w:line="360" w:lineRule="auto"/>
        <w:contextualSpacing/>
        <w:jc w:val="both"/>
        <w:rPr>
          <w:color w:val="auto"/>
        </w:rPr>
      </w:pPr>
    </w:p>
    <w:p w14:paraId="7AA0EA8A" w14:textId="459869F3" w:rsidR="00FB0212" w:rsidRPr="00DD6596" w:rsidRDefault="00924758" w:rsidP="00DD6596">
      <w:pPr>
        <w:pStyle w:val="Heading2"/>
        <w:spacing w:after="0"/>
        <w:jc w:val="both"/>
        <w:rPr>
          <w:rFonts w:eastAsia="Times New Roman"/>
          <w:noProof/>
        </w:rPr>
      </w:pPr>
      <w:r w:rsidRPr="00DD6596">
        <w:rPr>
          <w:rFonts w:eastAsia="Times New Roman"/>
          <w:noProof/>
        </w:rPr>
        <w:t>HISTORY</w:t>
      </w:r>
    </w:p>
    <w:p w14:paraId="58020B4B" w14:textId="3781A713" w:rsidR="002A294A" w:rsidRPr="008E444C" w:rsidRDefault="001A4D2A" w:rsidP="008E444C">
      <w:pPr>
        <w:spacing w:before="120" w:after="0" w:line="360" w:lineRule="auto"/>
        <w:jc w:val="both"/>
        <w:rPr>
          <w:rFonts w:eastAsia="Times New Roman"/>
          <w:color w:val="0000FF"/>
        </w:rPr>
      </w:pPr>
      <w:r w:rsidRPr="00DD6596">
        <w:rPr>
          <w:rFonts w:eastAsia="Times New Roman"/>
          <w:b/>
          <w:bCs/>
        </w:rPr>
        <w:t xml:space="preserve">Psychosocial history and </w:t>
      </w:r>
      <w:r w:rsidR="00924758" w:rsidRPr="00DD6596">
        <w:rPr>
          <w:rFonts w:eastAsia="Times New Roman"/>
          <w:b/>
          <w:bCs/>
        </w:rPr>
        <w:t>injury</w:t>
      </w:r>
      <w:r w:rsidRPr="00DD6596">
        <w:rPr>
          <w:rFonts w:eastAsia="Times New Roman"/>
          <w:b/>
          <w:bCs/>
        </w:rPr>
        <w:t xml:space="preserve"> history</w:t>
      </w:r>
      <w:bookmarkStart w:id="3" w:name="_Hlk16009664"/>
    </w:p>
    <w:p w14:paraId="617816C2" w14:textId="77777777" w:rsidR="00252316" w:rsidRPr="00DD6596" w:rsidRDefault="00252316" w:rsidP="00DD6596">
      <w:pPr>
        <w:spacing w:after="0" w:line="360" w:lineRule="auto"/>
        <w:jc w:val="both"/>
        <w:rPr>
          <w:u w:val="single"/>
        </w:rPr>
      </w:pPr>
      <w:r w:rsidRPr="00DD6596">
        <w:rPr>
          <w:u w:val="single"/>
        </w:rPr>
        <w:t>Function previously</w:t>
      </w:r>
    </w:p>
    <w:p w14:paraId="612E6262" w14:textId="08DA61C2" w:rsidR="00FA0CCD" w:rsidRPr="00DD6596" w:rsidRDefault="00DD6596" w:rsidP="00FC0C0B">
      <w:pPr>
        <w:spacing w:after="0" w:line="360" w:lineRule="auto"/>
        <w:jc w:val="both"/>
      </w:pPr>
      <w:r w:rsidRPr="00DD6596">
        <w:t>She stated that before the subject injury, she was completely independent in bathing, grooming, household chores and shopping.</w:t>
      </w:r>
      <w:r w:rsidR="00956F76">
        <w:t xml:space="preserve"> </w:t>
      </w:r>
      <w:r w:rsidRPr="00DD6596">
        <w:t>She used to enjoy meeting friends three times a week for coffee and went to shows at the weekends</w:t>
      </w:r>
      <w:r w:rsidR="00956F76">
        <w:t xml:space="preserve"> and</w:t>
      </w:r>
      <w:r w:rsidRPr="00DD6596">
        <w:t xml:space="preserve"> could travel anywhere without any problem. She </w:t>
      </w:r>
      <w:r w:rsidR="00FC0C0B" w:rsidRPr="00DD6596">
        <w:t xml:space="preserve">stated that before the subject injury, </w:t>
      </w:r>
      <w:r w:rsidRPr="00DD6596">
        <w:t>she used to always take two weeks away on holiday somewhere in Australia, rather than overseas</w:t>
      </w:r>
      <w:r w:rsidR="00073E12">
        <w:t xml:space="preserve"> and</w:t>
      </w:r>
      <w:r w:rsidRPr="00DD6596">
        <w:t xml:space="preserve"> had regular contact with family and friends.</w:t>
      </w:r>
      <w:r w:rsidR="00FA0CCD" w:rsidRPr="00DD6596">
        <w:tab/>
      </w:r>
    </w:p>
    <w:p w14:paraId="4B814096" w14:textId="77777777" w:rsidR="0085481C" w:rsidRPr="00DD6596" w:rsidRDefault="0085481C" w:rsidP="00DD6596">
      <w:pPr>
        <w:pStyle w:val="AutoNumber"/>
        <w:rPr>
          <w:sz w:val="22"/>
          <w:szCs w:val="22"/>
          <w:lang w:val="en-AU"/>
        </w:rPr>
      </w:pPr>
    </w:p>
    <w:p w14:paraId="3897A56A" w14:textId="77777777" w:rsidR="0008456E" w:rsidRPr="00DD6596" w:rsidRDefault="0008456E" w:rsidP="00DD6596">
      <w:pPr>
        <w:pStyle w:val="AutoNumber"/>
        <w:rPr>
          <w:sz w:val="22"/>
          <w:szCs w:val="22"/>
          <w:lang w:val="en-AU"/>
        </w:rPr>
      </w:pPr>
      <w:r w:rsidRPr="00DD6596">
        <w:rPr>
          <w:sz w:val="22"/>
          <w:szCs w:val="22"/>
          <w:u w:val="single"/>
          <w:lang w:val="en-AU"/>
        </w:rPr>
        <w:t>Details of any previous or subsequent accidents, injuries, or conditions</w:t>
      </w:r>
      <w:r w:rsidRPr="00DD6596">
        <w:rPr>
          <w:sz w:val="22"/>
          <w:szCs w:val="22"/>
          <w:lang w:val="en-AU"/>
        </w:rPr>
        <w:t xml:space="preserve">: </w:t>
      </w:r>
    </w:p>
    <w:p w14:paraId="4DF040A5" w14:textId="1B0C8FB0" w:rsidR="000A0D2B" w:rsidRPr="00DD6596" w:rsidRDefault="000A0D2B" w:rsidP="00DD6596">
      <w:pPr>
        <w:pStyle w:val="AutoNumber"/>
        <w:rPr>
          <w:sz w:val="22"/>
          <w:szCs w:val="22"/>
          <w:lang w:val="en-AU"/>
        </w:rPr>
      </w:pPr>
      <w:r w:rsidRPr="00DD6596">
        <w:rPr>
          <w:sz w:val="22"/>
          <w:szCs w:val="22"/>
          <w:lang w:val="en-AU"/>
        </w:rPr>
        <w:t xml:space="preserve">Approximately 25 years ago, she was diagnosed with depression in the context of relationship difficulties and concerns about her weight. Her GP commenced citalopram and she attended about two consultations with a counsellor. </w:t>
      </w:r>
      <w:r w:rsidR="00F74328" w:rsidRPr="00DD6596">
        <w:rPr>
          <w:sz w:val="22"/>
          <w:szCs w:val="22"/>
          <w:lang w:val="en-AU"/>
        </w:rPr>
        <w:t xml:space="preserve">She said that she was crying at work but after commencing citalopram </w:t>
      </w:r>
      <w:r w:rsidR="00E94383" w:rsidRPr="00DD6596">
        <w:rPr>
          <w:sz w:val="22"/>
          <w:szCs w:val="22"/>
          <w:lang w:val="en-AU"/>
        </w:rPr>
        <w:t xml:space="preserve">within six weeks she was doing well and functioning well. </w:t>
      </w:r>
    </w:p>
    <w:p w14:paraId="5AD92499" w14:textId="77777777" w:rsidR="000A0D2B" w:rsidRPr="00DD6596" w:rsidRDefault="000A0D2B" w:rsidP="00DD6596">
      <w:pPr>
        <w:pStyle w:val="AutoNumber"/>
        <w:rPr>
          <w:sz w:val="22"/>
          <w:szCs w:val="22"/>
          <w:lang w:val="en-AU"/>
        </w:rPr>
      </w:pPr>
    </w:p>
    <w:p w14:paraId="45C9B7C3" w14:textId="209D0392" w:rsidR="004D7BB4" w:rsidRPr="00DD6596" w:rsidRDefault="000A0D2B" w:rsidP="00DD6596">
      <w:pPr>
        <w:pStyle w:val="AutoNumber"/>
        <w:rPr>
          <w:sz w:val="22"/>
          <w:szCs w:val="22"/>
          <w:lang w:val="en-AU"/>
        </w:rPr>
      </w:pPr>
      <w:r w:rsidRPr="00DD6596">
        <w:rPr>
          <w:sz w:val="22"/>
          <w:szCs w:val="22"/>
          <w:lang w:val="en-AU"/>
        </w:rPr>
        <w:t>She had side-effects and tolerability issues</w:t>
      </w:r>
      <w:r w:rsidR="00E94383" w:rsidRPr="00DD6596">
        <w:rPr>
          <w:sz w:val="22"/>
          <w:szCs w:val="22"/>
          <w:lang w:val="en-AU"/>
        </w:rPr>
        <w:t xml:space="preserve"> </w:t>
      </w:r>
      <w:r w:rsidRPr="00DD6596">
        <w:rPr>
          <w:sz w:val="22"/>
          <w:szCs w:val="22"/>
          <w:lang w:val="en-AU"/>
        </w:rPr>
        <w:t xml:space="preserve">about 2012, </w:t>
      </w:r>
      <w:r w:rsidR="005C36C5" w:rsidRPr="00DD6596">
        <w:rPr>
          <w:sz w:val="22"/>
          <w:szCs w:val="22"/>
          <w:lang w:val="en-AU"/>
        </w:rPr>
        <w:t xml:space="preserve">so </w:t>
      </w:r>
      <w:r w:rsidRPr="00DD6596">
        <w:rPr>
          <w:sz w:val="22"/>
          <w:szCs w:val="22"/>
          <w:lang w:val="en-AU"/>
        </w:rPr>
        <w:t xml:space="preserve">switched from citalopram to venlafaxine </w:t>
      </w:r>
      <w:r w:rsidR="00D96461" w:rsidRPr="00DD6596">
        <w:rPr>
          <w:sz w:val="22"/>
          <w:szCs w:val="22"/>
          <w:lang w:val="en-AU"/>
        </w:rPr>
        <w:t xml:space="preserve">but only tolerated three doses </w:t>
      </w:r>
      <w:r w:rsidRPr="00DD6596">
        <w:rPr>
          <w:sz w:val="22"/>
          <w:szCs w:val="22"/>
          <w:lang w:val="en-AU"/>
        </w:rPr>
        <w:t xml:space="preserve">and </w:t>
      </w:r>
      <w:r w:rsidR="00D96461" w:rsidRPr="00DD6596">
        <w:rPr>
          <w:sz w:val="22"/>
          <w:szCs w:val="22"/>
          <w:lang w:val="en-AU"/>
        </w:rPr>
        <w:t>was switched to</w:t>
      </w:r>
      <w:r w:rsidRPr="00DD6596">
        <w:rPr>
          <w:sz w:val="22"/>
          <w:szCs w:val="22"/>
          <w:lang w:val="en-AU"/>
        </w:rPr>
        <w:t xml:space="preserve"> duloxetine</w:t>
      </w:r>
      <w:r w:rsidR="008C46D8" w:rsidRPr="00DD6596">
        <w:rPr>
          <w:sz w:val="22"/>
          <w:szCs w:val="22"/>
          <w:lang w:val="en-AU"/>
        </w:rPr>
        <w:t xml:space="preserve"> which worked well</w:t>
      </w:r>
      <w:r w:rsidRPr="00DD6596">
        <w:rPr>
          <w:sz w:val="22"/>
          <w:szCs w:val="22"/>
          <w:lang w:val="en-AU"/>
        </w:rPr>
        <w:t xml:space="preserve">. After the gastric sleeve surgery in 2016, </w:t>
      </w:r>
      <w:r w:rsidR="004C0C16" w:rsidRPr="00DD6596">
        <w:rPr>
          <w:sz w:val="22"/>
          <w:szCs w:val="22"/>
          <w:lang w:val="en-AU"/>
        </w:rPr>
        <w:t>duloxetine made her vomit every time</w:t>
      </w:r>
      <w:r w:rsidRPr="00DD6596">
        <w:rPr>
          <w:sz w:val="22"/>
          <w:szCs w:val="22"/>
          <w:lang w:val="en-AU"/>
        </w:rPr>
        <w:t>. She later recommenced duloxetine, which was eventually switched to sertraline because of poor tolerability.</w:t>
      </w:r>
      <w:r w:rsidR="004C0C16" w:rsidRPr="00DD6596">
        <w:rPr>
          <w:sz w:val="22"/>
          <w:szCs w:val="22"/>
          <w:lang w:val="en-AU"/>
        </w:rPr>
        <w:t xml:space="preserve"> She said that s</w:t>
      </w:r>
      <w:r w:rsidR="008C46D8" w:rsidRPr="00DD6596">
        <w:rPr>
          <w:sz w:val="22"/>
          <w:szCs w:val="22"/>
          <w:lang w:val="en-AU"/>
        </w:rPr>
        <w:t>ertraline caused the same issues</w:t>
      </w:r>
      <w:r w:rsidR="00C20C3B" w:rsidRPr="00DD6596">
        <w:rPr>
          <w:sz w:val="22"/>
          <w:szCs w:val="22"/>
          <w:lang w:val="en-AU"/>
        </w:rPr>
        <w:t xml:space="preserve">, </w:t>
      </w:r>
      <w:r w:rsidR="008C46D8" w:rsidRPr="00DD6596">
        <w:rPr>
          <w:sz w:val="22"/>
          <w:szCs w:val="22"/>
          <w:lang w:val="en-AU"/>
        </w:rPr>
        <w:t xml:space="preserve">but </w:t>
      </w:r>
      <w:r w:rsidR="004C0C16" w:rsidRPr="00DD6596">
        <w:rPr>
          <w:sz w:val="22"/>
          <w:szCs w:val="22"/>
          <w:lang w:val="en-AU"/>
        </w:rPr>
        <w:t xml:space="preserve">she </w:t>
      </w:r>
      <w:r w:rsidR="008C46D8" w:rsidRPr="00DD6596">
        <w:rPr>
          <w:sz w:val="22"/>
          <w:szCs w:val="22"/>
          <w:lang w:val="en-AU"/>
        </w:rPr>
        <w:t xml:space="preserve">stayed on it with </w:t>
      </w:r>
      <w:r w:rsidR="004C0C16" w:rsidRPr="00DD6596">
        <w:rPr>
          <w:sz w:val="22"/>
          <w:szCs w:val="22"/>
          <w:lang w:val="en-AU"/>
        </w:rPr>
        <w:t>M</w:t>
      </w:r>
      <w:r w:rsidR="008C46D8" w:rsidRPr="00DD6596">
        <w:rPr>
          <w:sz w:val="22"/>
          <w:szCs w:val="22"/>
          <w:lang w:val="en-AU"/>
        </w:rPr>
        <w:t>axalon up after the workplace issues.</w:t>
      </w:r>
    </w:p>
    <w:p w14:paraId="1C7DE67B" w14:textId="77777777" w:rsidR="008C46D8" w:rsidRPr="00DD6596" w:rsidRDefault="008C46D8" w:rsidP="00DD6596">
      <w:pPr>
        <w:pStyle w:val="AutoNumber"/>
        <w:rPr>
          <w:sz w:val="22"/>
          <w:szCs w:val="22"/>
          <w:lang w:val="en-AU"/>
        </w:rPr>
      </w:pPr>
    </w:p>
    <w:p w14:paraId="3AA3C077" w14:textId="7B3EE344" w:rsidR="00FA0CCD" w:rsidRPr="00DD6596" w:rsidRDefault="00924758" w:rsidP="00DD6596">
      <w:pPr>
        <w:pStyle w:val="AutoNumber"/>
        <w:rPr>
          <w:sz w:val="22"/>
          <w:szCs w:val="22"/>
          <w:lang w:val="en-AU"/>
        </w:rPr>
      </w:pPr>
      <w:r w:rsidRPr="00DD6596">
        <w:rPr>
          <w:sz w:val="22"/>
          <w:szCs w:val="22"/>
          <w:lang w:val="en-AU"/>
        </w:rPr>
        <w:lastRenderedPageBreak/>
        <w:t>She</w:t>
      </w:r>
      <w:r w:rsidR="00FA0CCD" w:rsidRPr="00DD6596">
        <w:rPr>
          <w:sz w:val="22"/>
          <w:szCs w:val="22"/>
          <w:lang w:val="en-AU"/>
        </w:rPr>
        <w:t xml:space="preserve"> denied any prior engagement with mental health services or admissions to mental health units. </w:t>
      </w:r>
      <w:r w:rsidRPr="00DD6596">
        <w:rPr>
          <w:sz w:val="22"/>
          <w:szCs w:val="22"/>
          <w:lang w:val="en-AU"/>
        </w:rPr>
        <w:t>She</w:t>
      </w:r>
      <w:r w:rsidR="00E42D4C" w:rsidRPr="00DD6596">
        <w:rPr>
          <w:sz w:val="22"/>
          <w:szCs w:val="22"/>
          <w:lang w:val="en-AU"/>
        </w:rPr>
        <w:t xml:space="preserve"> </w:t>
      </w:r>
      <w:r w:rsidR="00FA0CCD" w:rsidRPr="00DD6596">
        <w:rPr>
          <w:sz w:val="22"/>
          <w:szCs w:val="22"/>
          <w:lang w:val="en-AU"/>
        </w:rPr>
        <w:t>denied ever having any history of previous self-harming behaviours, suicide attempts or harm towards others.</w:t>
      </w:r>
      <w:r w:rsidR="00931AD2" w:rsidRPr="00DD6596">
        <w:rPr>
          <w:sz w:val="22"/>
          <w:szCs w:val="22"/>
          <w:lang w:val="en-AU"/>
        </w:rPr>
        <w:t xml:space="preserve"> She denied ever having experienced hypomanic or manic symptoms.</w:t>
      </w:r>
    </w:p>
    <w:p w14:paraId="31336637" w14:textId="77777777" w:rsidR="00FA0CCD" w:rsidRPr="00DD6596" w:rsidRDefault="00FA0CCD" w:rsidP="00DD6596">
      <w:pPr>
        <w:spacing w:after="0" w:line="360" w:lineRule="auto"/>
        <w:jc w:val="both"/>
      </w:pPr>
      <w:r w:rsidRPr="00DD6596">
        <w:t>Substance Use:</w:t>
      </w:r>
    </w:p>
    <w:p w14:paraId="1BE510B1" w14:textId="78889B7B" w:rsidR="00043CA8" w:rsidRPr="00DD6596" w:rsidRDefault="007E007F" w:rsidP="00DD6596">
      <w:pPr>
        <w:spacing w:after="0" w:line="360" w:lineRule="auto"/>
        <w:jc w:val="both"/>
      </w:pPr>
      <w:r>
        <w:rPr>
          <w:color w:val="auto"/>
        </w:rPr>
        <w:t>Ms Spencer*</w:t>
      </w:r>
      <w:r w:rsidR="00DD6596" w:rsidRPr="00DD6596">
        <w:rPr>
          <w:color w:val="auto"/>
        </w:rPr>
        <w:t xml:space="preserve"> said that </w:t>
      </w:r>
      <w:r w:rsidR="00080EC4">
        <w:rPr>
          <w:color w:val="auto"/>
        </w:rPr>
        <w:t xml:space="preserve">before the subject workplace </w:t>
      </w:r>
      <w:r w:rsidR="00DD6596" w:rsidRPr="00DD6596">
        <w:rPr>
          <w:color w:val="auto"/>
        </w:rPr>
        <w:t>injury, she only drank socially and never at home. After the subject injury, there was a period where she was binge drinking. She said that she now consumes around five standard drinks once or twice a week. Despite the previous binge drinking, she denied ever having any maladaptive drinking patterns or hazardous behaviour whilst using alcohol.  She denied any history of substance use. She denied any history of problem gambling.</w:t>
      </w:r>
    </w:p>
    <w:p w14:paraId="3DBE1F6E" w14:textId="77777777" w:rsidR="00B809DE" w:rsidRPr="00DD6596" w:rsidRDefault="00B809DE" w:rsidP="00DD6596">
      <w:pPr>
        <w:pStyle w:val="ListParagraph"/>
        <w:spacing w:after="0" w:line="360" w:lineRule="auto"/>
        <w:jc w:val="both"/>
      </w:pPr>
    </w:p>
    <w:p w14:paraId="41C8A397" w14:textId="77777777" w:rsidR="00FA0CCD" w:rsidRPr="00DD6596" w:rsidRDefault="00FA0CCD" w:rsidP="00DD6596">
      <w:pPr>
        <w:pStyle w:val="ListParagraph"/>
        <w:spacing w:after="0" w:line="360" w:lineRule="auto"/>
        <w:ind w:left="0"/>
        <w:jc w:val="both"/>
      </w:pPr>
      <w:r w:rsidRPr="00DD6596">
        <w:t>Family History:</w:t>
      </w:r>
    </w:p>
    <w:p w14:paraId="4938AF85" w14:textId="02EC5F0F" w:rsidR="00FA0CCD" w:rsidRPr="00DD6596" w:rsidRDefault="00924758" w:rsidP="00DD6596">
      <w:pPr>
        <w:pStyle w:val="ListParagraph"/>
        <w:spacing w:after="0" w:line="360" w:lineRule="auto"/>
        <w:ind w:left="0"/>
        <w:jc w:val="both"/>
      </w:pPr>
      <w:r w:rsidRPr="00DD6596">
        <w:t>She</w:t>
      </w:r>
      <w:r w:rsidR="005178AD" w:rsidRPr="00DD6596">
        <w:t xml:space="preserve"> said that </w:t>
      </w:r>
      <w:r w:rsidR="005178AD" w:rsidRPr="00DD6596">
        <w:rPr>
          <w:rFonts w:eastAsia="Times New Roman"/>
        </w:rPr>
        <w:t>t</w:t>
      </w:r>
      <w:r w:rsidR="00FA0CCD" w:rsidRPr="00DD6596">
        <w:rPr>
          <w:rFonts w:eastAsia="Times New Roman"/>
        </w:rPr>
        <w:t>here is no known</w:t>
      </w:r>
      <w:r w:rsidR="00FA0CCD" w:rsidRPr="00DD6596">
        <w:t xml:space="preserve"> family history of psychiatric illness.</w:t>
      </w:r>
    </w:p>
    <w:p w14:paraId="1EB26F17" w14:textId="77777777" w:rsidR="00FA0CCD" w:rsidRPr="00DD6596" w:rsidRDefault="00FA0CCD" w:rsidP="00DD6596">
      <w:pPr>
        <w:pStyle w:val="ListParagraph"/>
        <w:spacing w:after="0" w:line="360" w:lineRule="auto"/>
        <w:ind w:left="0"/>
        <w:jc w:val="both"/>
      </w:pPr>
    </w:p>
    <w:p w14:paraId="3E5C7CCE" w14:textId="77777777" w:rsidR="00FA0CCD" w:rsidRPr="00DD6596" w:rsidRDefault="00FA0CCD" w:rsidP="00DD6596">
      <w:pPr>
        <w:pStyle w:val="ListParagraph"/>
        <w:spacing w:after="0" w:line="360" w:lineRule="auto"/>
        <w:ind w:left="0"/>
        <w:jc w:val="both"/>
      </w:pPr>
      <w:r w:rsidRPr="00DD6596">
        <w:t>Developmental History:</w:t>
      </w:r>
    </w:p>
    <w:p w14:paraId="1ADD3E27" w14:textId="496D8AF8" w:rsidR="00FA0CCD" w:rsidRPr="00DD6596" w:rsidRDefault="007E007F" w:rsidP="00DD6596">
      <w:pPr>
        <w:pStyle w:val="ListParagraph"/>
        <w:spacing w:after="0" w:line="360" w:lineRule="auto"/>
        <w:ind w:left="0"/>
        <w:jc w:val="both"/>
      </w:pPr>
      <w:r>
        <w:rPr>
          <w:rFonts w:eastAsia="Times New Roman"/>
        </w:rPr>
        <w:t>Ms Spencer*</w:t>
      </w:r>
      <w:r w:rsidR="00FA0CCD" w:rsidRPr="00DD6596">
        <w:rPr>
          <w:rFonts w:eastAsia="Times New Roman"/>
        </w:rPr>
        <w:t xml:space="preserve"> </w:t>
      </w:r>
      <w:r w:rsidR="00F46422" w:rsidRPr="00DD6596">
        <w:rPr>
          <w:rFonts w:eastAsia="Times New Roman"/>
        </w:rPr>
        <w:t xml:space="preserve">said </w:t>
      </w:r>
      <w:r w:rsidR="00924758" w:rsidRPr="00DD6596">
        <w:rPr>
          <w:rFonts w:eastAsia="Times New Roman"/>
        </w:rPr>
        <w:t>she</w:t>
      </w:r>
      <w:r w:rsidR="00F46422" w:rsidRPr="00DD6596">
        <w:rPr>
          <w:rFonts w:eastAsia="Times New Roman"/>
        </w:rPr>
        <w:t xml:space="preserve"> </w:t>
      </w:r>
      <w:r w:rsidR="00FA0CCD" w:rsidRPr="00DD6596">
        <w:rPr>
          <w:rFonts w:eastAsia="Times New Roman"/>
        </w:rPr>
        <w:t xml:space="preserve">was born in </w:t>
      </w:r>
      <w:r w:rsidR="00BD35F7" w:rsidRPr="00DD6596">
        <w:rPr>
          <w:rFonts w:eastAsia="Times New Roman"/>
        </w:rPr>
        <w:t>Bankstown</w:t>
      </w:r>
      <w:r w:rsidR="007864BC" w:rsidRPr="00DD6596">
        <w:rPr>
          <w:rFonts w:eastAsia="Times New Roman"/>
        </w:rPr>
        <w:t xml:space="preserve"> and raised by her parents</w:t>
      </w:r>
      <w:r w:rsidR="00FA0CCD" w:rsidRPr="00DD6596">
        <w:rPr>
          <w:rFonts w:eastAsia="Times New Roman"/>
        </w:rPr>
        <w:t xml:space="preserve">. </w:t>
      </w:r>
      <w:r w:rsidR="00924758" w:rsidRPr="00DD6596">
        <w:rPr>
          <w:rFonts w:eastAsia="Times New Roman"/>
        </w:rPr>
        <w:t>She</w:t>
      </w:r>
      <w:r w:rsidR="00FA0CCD" w:rsidRPr="00DD6596">
        <w:rPr>
          <w:rFonts w:eastAsia="Times New Roman"/>
        </w:rPr>
        <w:t xml:space="preserve"> said </w:t>
      </w:r>
      <w:r w:rsidR="00924758" w:rsidRPr="00DD6596">
        <w:rPr>
          <w:rFonts w:eastAsia="Times New Roman"/>
        </w:rPr>
        <w:t>she</w:t>
      </w:r>
      <w:r w:rsidR="00FA0CCD" w:rsidRPr="00DD6596">
        <w:rPr>
          <w:rFonts w:eastAsia="Times New Roman"/>
        </w:rPr>
        <w:t xml:space="preserve"> had a happy childhood and that there was no trauma while</w:t>
      </w:r>
      <w:r w:rsidR="00FA0CCD" w:rsidRPr="00DD6596">
        <w:t xml:space="preserve"> growing up.</w:t>
      </w:r>
      <w:r w:rsidR="00A06901">
        <w:t xml:space="preserve"> </w:t>
      </w:r>
      <w:r>
        <w:t>Ms Spencer*</w:t>
      </w:r>
      <w:r w:rsidR="00FA0CCD" w:rsidRPr="00DD6596">
        <w:t xml:space="preserve"> </w:t>
      </w:r>
      <w:r w:rsidR="00F31ABA" w:rsidRPr="00DD6596">
        <w:t xml:space="preserve">attended </w:t>
      </w:r>
      <w:r w:rsidR="0094363D">
        <w:t>XX</w:t>
      </w:r>
      <w:r w:rsidR="00F31ABA" w:rsidRPr="00DD6596">
        <w:t xml:space="preserve"> High School where she completed Year </w:t>
      </w:r>
      <w:r w:rsidR="008F73D8">
        <w:t>10*</w:t>
      </w:r>
      <w:r w:rsidR="00F31ABA" w:rsidRPr="00DD6596">
        <w:t xml:space="preserve">. </w:t>
      </w:r>
      <w:r w:rsidR="000A0D2B" w:rsidRPr="00DD6596">
        <w:t xml:space="preserve">She obtained a Certificate in </w:t>
      </w:r>
      <w:r w:rsidR="008F73D8" w:rsidRPr="008F73D8">
        <w:t xml:space="preserve">health </w:t>
      </w:r>
      <w:r w:rsidR="008F73D8">
        <w:t>care</w:t>
      </w:r>
      <w:r w:rsidR="008F73D8" w:rsidRPr="008F73D8">
        <w:t>*</w:t>
      </w:r>
      <w:r w:rsidR="008F73D8">
        <w:t>.</w:t>
      </w:r>
      <w:r w:rsidR="008F73D8" w:rsidRPr="008F73D8">
        <w:t xml:space="preserve"> </w:t>
      </w:r>
      <w:r w:rsidR="00EE4D9E">
        <w:t xml:space="preserve">She </w:t>
      </w:r>
      <w:r w:rsidR="000A0D2B" w:rsidRPr="00DD6596">
        <w:t xml:space="preserve">later </w:t>
      </w:r>
      <w:r w:rsidR="00EE4D9E">
        <w:t xml:space="preserve">completed </w:t>
      </w:r>
      <w:r w:rsidR="000A0D2B" w:rsidRPr="00DD6596">
        <w:t xml:space="preserve">a Diploma of </w:t>
      </w:r>
      <w:r w:rsidR="008F73D8" w:rsidRPr="008F73D8">
        <w:t xml:space="preserve">health professional* </w:t>
      </w:r>
      <w:r w:rsidR="00AC3C14" w:rsidRPr="00DD6596">
        <w:t>in 201</w:t>
      </w:r>
      <w:r w:rsidR="001060BE">
        <w:t>4*</w:t>
      </w:r>
      <w:r w:rsidR="00EE4D9E">
        <w:t xml:space="preserve"> and reported being </w:t>
      </w:r>
      <w:r w:rsidR="000D3040" w:rsidRPr="00DD6596">
        <w:t xml:space="preserve">top of </w:t>
      </w:r>
      <w:r w:rsidR="00EE4D9E">
        <w:t>her</w:t>
      </w:r>
      <w:r w:rsidR="000D3040" w:rsidRPr="00DD6596">
        <w:t xml:space="preserve"> class.</w:t>
      </w:r>
    </w:p>
    <w:p w14:paraId="34A6183D" w14:textId="77777777" w:rsidR="00FA0CCD" w:rsidRPr="00DD6596" w:rsidRDefault="00FA0CCD" w:rsidP="00DD6596">
      <w:pPr>
        <w:pStyle w:val="ListParagraph"/>
        <w:spacing w:after="0" w:line="360" w:lineRule="auto"/>
        <w:ind w:left="0"/>
        <w:jc w:val="both"/>
      </w:pPr>
    </w:p>
    <w:p w14:paraId="62FCAD3B" w14:textId="4D165535" w:rsidR="00181FDC" w:rsidRPr="00DD6596" w:rsidRDefault="00924758" w:rsidP="00DD6596">
      <w:pPr>
        <w:pStyle w:val="ListParagraph"/>
        <w:spacing w:after="0" w:line="360" w:lineRule="auto"/>
        <w:ind w:left="0"/>
        <w:jc w:val="both"/>
      </w:pPr>
      <w:r w:rsidRPr="00DD6596">
        <w:t>Work history</w:t>
      </w:r>
      <w:r w:rsidR="00FA0CCD" w:rsidRPr="00DD6596">
        <w:t xml:space="preserve"> </w:t>
      </w:r>
    </w:p>
    <w:p w14:paraId="55A50B87" w14:textId="68EC9DB7" w:rsidR="00F31ABA" w:rsidRPr="00DD6596" w:rsidRDefault="007E007F" w:rsidP="00DD6596">
      <w:pPr>
        <w:pStyle w:val="ListParagraph"/>
        <w:spacing w:after="0" w:line="360" w:lineRule="auto"/>
        <w:ind w:left="0"/>
        <w:jc w:val="both"/>
      </w:pPr>
      <w:r>
        <w:t>Ms Spencer*</w:t>
      </w:r>
      <w:r w:rsidR="002D1735">
        <w:t xml:space="preserve"> said that she</w:t>
      </w:r>
      <w:r w:rsidR="00F31ABA" w:rsidRPr="00DD6596">
        <w:t xml:space="preserve"> worked at </w:t>
      </w:r>
      <w:r w:rsidR="0094363D">
        <w:t>Company R*</w:t>
      </w:r>
      <w:r w:rsidR="00F31ABA" w:rsidRPr="00DD6596">
        <w:t xml:space="preserve"> from the age of </w:t>
      </w:r>
      <w:r w:rsidR="0094363D">
        <w:t>XX*</w:t>
      </w:r>
      <w:r w:rsidR="00F31ABA" w:rsidRPr="00DD6596">
        <w:t xml:space="preserve"> until </w:t>
      </w:r>
      <w:r w:rsidR="0094363D">
        <w:t>XX*</w:t>
      </w:r>
      <w:r w:rsidR="000D3040" w:rsidRPr="00DD6596">
        <w:t xml:space="preserve"> as a </w:t>
      </w:r>
      <w:r w:rsidR="0094363D">
        <w:t>basic worker*</w:t>
      </w:r>
      <w:r w:rsidR="000D3040" w:rsidRPr="00DD6596">
        <w:t xml:space="preserve"> initially and then </w:t>
      </w:r>
      <w:r w:rsidR="00675E32" w:rsidRPr="00DD6596">
        <w:t xml:space="preserve">was </w:t>
      </w:r>
      <w:r w:rsidR="000D3040" w:rsidRPr="00DD6596">
        <w:t xml:space="preserve">at the level of </w:t>
      </w:r>
      <w:r w:rsidR="0094363D">
        <w:t>a</w:t>
      </w:r>
      <w:r w:rsidR="000D3040" w:rsidRPr="00DD6596">
        <w:t xml:space="preserve"> </w:t>
      </w:r>
      <w:proofErr w:type="gramStart"/>
      <w:r w:rsidR="000D3040" w:rsidRPr="00DD6596">
        <w:t>Supervisor</w:t>
      </w:r>
      <w:proofErr w:type="gramEnd"/>
      <w:r w:rsidR="0094363D">
        <w:t>*</w:t>
      </w:r>
      <w:r w:rsidR="00675E32" w:rsidRPr="00DD6596">
        <w:t xml:space="preserve"> when she left</w:t>
      </w:r>
      <w:r w:rsidR="000D3040" w:rsidRPr="00DD6596">
        <w:t>.</w:t>
      </w:r>
    </w:p>
    <w:p w14:paraId="7577C886" w14:textId="7AB8342B" w:rsidR="00F31ABA" w:rsidRPr="00DD6596" w:rsidRDefault="00F31ABA" w:rsidP="00DD6596">
      <w:pPr>
        <w:pStyle w:val="ListParagraph"/>
        <w:spacing w:after="0" w:line="360" w:lineRule="auto"/>
        <w:ind w:left="0"/>
        <w:jc w:val="both"/>
      </w:pPr>
      <w:r w:rsidRPr="00DD6596">
        <w:t>She then worked as a</w:t>
      </w:r>
      <w:r w:rsidR="0094363D">
        <w:t xml:space="preserve"> health provider* </w:t>
      </w:r>
      <w:r w:rsidRPr="00DD6596">
        <w:t xml:space="preserve">for </w:t>
      </w:r>
      <w:r w:rsidR="0094363D">
        <w:t>eight*</w:t>
      </w:r>
      <w:r w:rsidRPr="00DD6596">
        <w:t xml:space="preserve"> years. </w:t>
      </w:r>
    </w:p>
    <w:p w14:paraId="1C97922F" w14:textId="022E1DB2" w:rsidR="00F31ABA" w:rsidRPr="00DD6596" w:rsidRDefault="00F31ABA" w:rsidP="00DD6596">
      <w:pPr>
        <w:pStyle w:val="ListParagraph"/>
        <w:spacing w:after="0" w:line="360" w:lineRule="auto"/>
        <w:ind w:left="0"/>
        <w:jc w:val="both"/>
      </w:pPr>
      <w:r w:rsidRPr="00DD6596">
        <w:t xml:space="preserve">Then she started doing working as </w:t>
      </w:r>
      <w:proofErr w:type="gramStart"/>
      <w:r w:rsidRPr="00DD6596">
        <w:t>an</w:t>
      </w:r>
      <w:proofErr w:type="gramEnd"/>
      <w:r w:rsidRPr="00DD6596">
        <w:t xml:space="preserve"> </w:t>
      </w:r>
      <w:r w:rsidR="0094363D" w:rsidRPr="008F73D8">
        <w:t xml:space="preserve">health professional* </w:t>
      </w:r>
      <w:r w:rsidRPr="00DD6596">
        <w:t xml:space="preserve">in </w:t>
      </w:r>
      <w:r w:rsidR="0094363D">
        <w:t>a small town*</w:t>
      </w:r>
      <w:r w:rsidRPr="00DD6596">
        <w:t xml:space="preserve"> where she stayed for six years. </w:t>
      </w:r>
    </w:p>
    <w:p w14:paraId="64330454" w14:textId="7270B097" w:rsidR="00F31ABA" w:rsidRPr="00DD6596" w:rsidRDefault="00F31ABA" w:rsidP="00DD6596">
      <w:pPr>
        <w:pStyle w:val="ListParagraph"/>
        <w:spacing w:after="0" w:line="360" w:lineRule="auto"/>
        <w:ind w:left="0"/>
        <w:jc w:val="both"/>
      </w:pPr>
      <w:r w:rsidRPr="00DD6596">
        <w:t xml:space="preserve">She also worked at </w:t>
      </w:r>
      <w:r w:rsidR="0094363D">
        <w:t>Company S*</w:t>
      </w:r>
      <w:r w:rsidRPr="00DD6596">
        <w:t xml:space="preserve"> and </w:t>
      </w:r>
      <w:r w:rsidR="0094363D">
        <w:t>Company T*</w:t>
      </w:r>
      <w:r w:rsidR="0094363D" w:rsidRPr="00DD6596">
        <w:t xml:space="preserve"> </w:t>
      </w:r>
      <w:r w:rsidR="00AB05A0">
        <w:t>during</w:t>
      </w:r>
      <w:r w:rsidRPr="00DD6596">
        <w:t xml:space="preserve"> that time.</w:t>
      </w:r>
    </w:p>
    <w:p w14:paraId="15F62DFC" w14:textId="41BF69F0" w:rsidR="00F31ABA" w:rsidRPr="00DD6596" w:rsidRDefault="007E007F" w:rsidP="00DD6596">
      <w:pPr>
        <w:pStyle w:val="ListParagraph"/>
        <w:spacing w:after="0" w:line="360" w:lineRule="auto"/>
        <w:ind w:left="0"/>
        <w:jc w:val="both"/>
      </w:pPr>
      <w:r>
        <w:t>Ms Spencer*</w:t>
      </w:r>
      <w:r w:rsidR="00F31ABA" w:rsidRPr="00DD6596">
        <w:t xml:space="preserve"> then moved back to </w:t>
      </w:r>
      <w:r w:rsidR="0094363D">
        <w:t>another small town*</w:t>
      </w:r>
      <w:r w:rsidR="0094363D" w:rsidRPr="00DD6596">
        <w:t xml:space="preserve"> </w:t>
      </w:r>
      <w:r w:rsidR="00F31ABA" w:rsidRPr="00DD6596">
        <w:t xml:space="preserve">and worked at </w:t>
      </w:r>
      <w:proofErr w:type="spellStart"/>
      <w:r w:rsidR="0094363D">
        <w:t>HealthCo</w:t>
      </w:r>
      <w:proofErr w:type="spellEnd"/>
      <w:r w:rsidR="0094363D">
        <w:t xml:space="preserve">* </w:t>
      </w:r>
      <w:r w:rsidR="00354D1A" w:rsidRPr="00DD6596">
        <w:t xml:space="preserve">with </w:t>
      </w:r>
      <w:proofErr w:type="spellStart"/>
      <w:r w:rsidR="0074575A">
        <w:t>HealthOrganisation</w:t>
      </w:r>
      <w:proofErr w:type="spellEnd"/>
      <w:r w:rsidR="0074575A">
        <w:t>*</w:t>
      </w:r>
      <w:r w:rsidR="00F31ABA" w:rsidRPr="00DD6596">
        <w:t>.</w:t>
      </w:r>
    </w:p>
    <w:p w14:paraId="4F9AE9D4" w14:textId="2131E817" w:rsidR="00F31ABA" w:rsidRPr="00DD6596" w:rsidRDefault="00F31ABA" w:rsidP="00DD6596">
      <w:pPr>
        <w:pStyle w:val="ListParagraph"/>
        <w:spacing w:after="0" w:line="360" w:lineRule="auto"/>
        <w:ind w:left="0"/>
        <w:jc w:val="both"/>
      </w:pPr>
      <w:r w:rsidRPr="00DD6596">
        <w:t xml:space="preserve">After that, she worked at </w:t>
      </w:r>
      <w:r w:rsidR="0094363D">
        <w:t>Company T*</w:t>
      </w:r>
      <w:r w:rsidR="0094363D" w:rsidRPr="00DD6596">
        <w:t xml:space="preserve"> </w:t>
      </w:r>
      <w:r w:rsidRPr="00DD6596">
        <w:t>for 3½ years and</w:t>
      </w:r>
      <w:r w:rsidR="006E70E1" w:rsidRPr="00DD6596">
        <w:t>, in 20</w:t>
      </w:r>
      <w:r w:rsidR="0094363D">
        <w:t>20*</w:t>
      </w:r>
      <w:r w:rsidR="006E70E1" w:rsidRPr="00DD6596">
        <w:t xml:space="preserve"> for around a year, she also</w:t>
      </w:r>
      <w:r w:rsidRPr="00DD6596">
        <w:t xml:space="preserve"> worked on a casual basis at </w:t>
      </w:r>
      <w:proofErr w:type="spellStart"/>
      <w:r w:rsidR="0094363D">
        <w:t>HealthCo</w:t>
      </w:r>
      <w:proofErr w:type="spellEnd"/>
      <w:r w:rsidR="0094363D">
        <w:t>*</w:t>
      </w:r>
      <w:r w:rsidRPr="00DD6596">
        <w:t>.</w:t>
      </w:r>
    </w:p>
    <w:p w14:paraId="37D4BD6E" w14:textId="27931C0A" w:rsidR="00F31ABA" w:rsidRPr="00DD6596" w:rsidRDefault="00F31ABA" w:rsidP="00DD6596">
      <w:pPr>
        <w:pStyle w:val="ListParagraph"/>
        <w:spacing w:after="0" w:line="360" w:lineRule="auto"/>
        <w:ind w:left="0"/>
        <w:jc w:val="both"/>
      </w:pPr>
      <w:r w:rsidRPr="00DD6596">
        <w:t>Then she went from that to patient transport for a year</w:t>
      </w:r>
      <w:r w:rsidR="00593780" w:rsidRPr="00DD6596">
        <w:t xml:space="preserve"> with </w:t>
      </w:r>
      <w:proofErr w:type="spellStart"/>
      <w:r w:rsidR="0074575A">
        <w:t>HealthOrganisation</w:t>
      </w:r>
      <w:proofErr w:type="spellEnd"/>
      <w:r w:rsidR="0074575A">
        <w:t>*</w:t>
      </w:r>
      <w:r w:rsidRPr="00DD6596">
        <w:t>.</w:t>
      </w:r>
    </w:p>
    <w:p w14:paraId="434572C0" w14:textId="510EF32B" w:rsidR="00F31ABA" w:rsidRPr="00DD6596" w:rsidRDefault="00F31ABA" w:rsidP="00DD6596">
      <w:pPr>
        <w:pStyle w:val="ListParagraph"/>
        <w:spacing w:after="0" w:line="360" w:lineRule="auto"/>
        <w:ind w:left="0"/>
        <w:jc w:val="both"/>
      </w:pPr>
      <w:r w:rsidRPr="00DD6596">
        <w:t xml:space="preserve">She then went to the transitional aged care program </w:t>
      </w:r>
      <w:r w:rsidR="00590576" w:rsidRPr="00DD6596">
        <w:t xml:space="preserve">for three years </w:t>
      </w:r>
      <w:r w:rsidRPr="00DD6596">
        <w:t xml:space="preserve">where she was classed as </w:t>
      </w:r>
      <w:r w:rsidR="0094363D">
        <w:t>XX*</w:t>
      </w:r>
      <w:r w:rsidRPr="00DD6596">
        <w:t>/</w:t>
      </w:r>
      <w:r w:rsidR="0094363D">
        <w:t>XX*</w:t>
      </w:r>
      <w:r w:rsidRPr="00DD6596">
        <w:t xml:space="preserve"> and remote. </w:t>
      </w:r>
    </w:p>
    <w:p w14:paraId="6EA348CC" w14:textId="57DC8095" w:rsidR="00F31ABA" w:rsidRPr="00DD6596" w:rsidRDefault="00F31ABA" w:rsidP="00DD6596">
      <w:pPr>
        <w:pStyle w:val="ListParagraph"/>
        <w:spacing w:after="0" w:line="360" w:lineRule="auto"/>
        <w:ind w:left="0"/>
        <w:jc w:val="both"/>
      </w:pPr>
      <w:r w:rsidRPr="00DD6596">
        <w:t xml:space="preserve">She applied for the full-time position at </w:t>
      </w:r>
      <w:proofErr w:type="spellStart"/>
      <w:r w:rsidR="0094363D">
        <w:t>HealthCo</w:t>
      </w:r>
      <w:proofErr w:type="spellEnd"/>
      <w:r w:rsidR="0094363D">
        <w:t>*</w:t>
      </w:r>
      <w:r w:rsidRPr="00DD6596">
        <w:t xml:space="preserve"> and began working there on </w:t>
      </w:r>
      <w:r w:rsidR="00DD6596">
        <w:t>03 April 2023</w:t>
      </w:r>
      <w:r w:rsidRPr="00DD6596">
        <w:t xml:space="preserve"> as an EN Division 2.</w:t>
      </w:r>
    </w:p>
    <w:p w14:paraId="646433E2" w14:textId="1D1F6C15" w:rsidR="000A0D2B" w:rsidRPr="00DD6596" w:rsidRDefault="000A0D2B" w:rsidP="00DD6596">
      <w:pPr>
        <w:pStyle w:val="ListParagraph"/>
        <w:spacing w:after="0" w:line="360" w:lineRule="auto"/>
        <w:ind w:left="0"/>
        <w:jc w:val="both"/>
      </w:pPr>
      <w:r w:rsidRPr="00DD6596">
        <w:t xml:space="preserve">She ceased work because of her injury on </w:t>
      </w:r>
      <w:r w:rsidR="007E007F">
        <w:t>12 November 2023*</w:t>
      </w:r>
      <w:r w:rsidRPr="00DD6596">
        <w:t xml:space="preserve"> from </w:t>
      </w:r>
      <w:proofErr w:type="spellStart"/>
      <w:r w:rsidR="0094363D">
        <w:t>HealthCo</w:t>
      </w:r>
      <w:proofErr w:type="spellEnd"/>
      <w:r w:rsidR="0094363D">
        <w:t>*</w:t>
      </w:r>
      <w:r w:rsidRPr="00DD6596">
        <w:t>.</w:t>
      </w:r>
    </w:p>
    <w:p w14:paraId="0A8BA098" w14:textId="53BF361F" w:rsidR="006A2590" w:rsidRPr="00DD6596" w:rsidRDefault="006A2590" w:rsidP="00DD6596">
      <w:pPr>
        <w:pStyle w:val="ListParagraph"/>
        <w:spacing w:after="0" w:line="360" w:lineRule="auto"/>
        <w:ind w:left="0"/>
        <w:jc w:val="both"/>
      </w:pPr>
      <w:r w:rsidRPr="00DD6596">
        <w:t xml:space="preserve">Her last working day was </w:t>
      </w:r>
      <w:r w:rsidR="00DD6596">
        <w:t>23 January 2025</w:t>
      </w:r>
      <w:r w:rsidRPr="00DD6596">
        <w:t xml:space="preserve"> onwards.</w:t>
      </w:r>
    </w:p>
    <w:p w14:paraId="565C7686" w14:textId="77777777" w:rsidR="00BB645C" w:rsidRDefault="00BB645C" w:rsidP="00DD6596">
      <w:pPr>
        <w:pStyle w:val="ListParagraph"/>
        <w:spacing w:after="0" w:line="360" w:lineRule="auto"/>
        <w:ind w:left="0"/>
        <w:jc w:val="both"/>
      </w:pPr>
    </w:p>
    <w:p w14:paraId="1B729EEC" w14:textId="77777777" w:rsidR="00AD1F2D" w:rsidRPr="00DD6596" w:rsidRDefault="00AD1F2D" w:rsidP="00DD6596">
      <w:pPr>
        <w:pStyle w:val="ListParagraph"/>
        <w:spacing w:after="0" w:line="360" w:lineRule="auto"/>
        <w:ind w:left="0"/>
        <w:jc w:val="both"/>
      </w:pPr>
    </w:p>
    <w:p w14:paraId="343BDEF4" w14:textId="77777777" w:rsidR="00FA0CCD" w:rsidRPr="00DD6596" w:rsidRDefault="00FA0CCD" w:rsidP="00DD6596">
      <w:pPr>
        <w:pStyle w:val="AutoNumber"/>
        <w:rPr>
          <w:sz w:val="22"/>
          <w:szCs w:val="22"/>
          <w:lang w:val="en-AU"/>
        </w:rPr>
      </w:pPr>
      <w:r w:rsidRPr="00DD6596">
        <w:rPr>
          <w:sz w:val="22"/>
          <w:szCs w:val="22"/>
          <w:lang w:val="en-AU"/>
        </w:rPr>
        <w:t xml:space="preserve">General health: </w:t>
      </w:r>
    </w:p>
    <w:p w14:paraId="2ECB7239" w14:textId="3065752F" w:rsidR="0046256A" w:rsidRPr="00DD6596" w:rsidRDefault="0046256A" w:rsidP="00DD6596">
      <w:pPr>
        <w:pStyle w:val="AutoNumber"/>
        <w:rPr>
          <w:sz w:val="22"/>
          <w:szCs w:val="22"/>
          <w:lang w:val="en-AU"/>
        </w:rPr>
      </w:pPr>
      <w:r w:rsidRPr="00DD6596">
        <w:rPr>
          <w:sz w:val="22"/>
          <w:szCs w:val="22"/>
          <w:lang w:val="en-AU"/>
        </w:rPr>
        <w:t xml:space="preserve">She has gastro-oesophageal reflux </w:t>
      </w:r>
      <w:r w:rsidR="0086442F" w:rsidRPr="00DD6596">
        <w:rPr>
          <w:sz w:val="22"/>
          <w:szCs w:val="22"/>
          <w:lang w:val="en-AU"/>
        </w:rPr>
        <w:t>(</w:t>
      </w:r>
      <w:r w:rsidR="00D66B8B" w:rsidRPr="00DD6596">
        <w:rPr>
          <w:sz w:val="22"/>
          <w:szCs w:val="22"/>
          <w:lang w:val="en-AU"/>
        </w:rPr>
        <w:t xml:space="preserve">treatment with </w:t>
      </w:r>
      <w:r w:rsidR="00140432" w:rsidRPr="00DD6596">
        <w:rPr>
          <w:sz w:val="22"/>
          <w:szCs w:val="22"/>
          <w:lang w:val="en-AU"/>
        </w:rPr>
        <w:t xml:space="preserve">Nexium) </w:t>
      </w:r>
      <w:r w:rsidRPr="00DD6596">
        <w:rPr>
          <w:sz w:val="22"/>
          <w:szCs w:val="22"/>
          <w:lang w:val="en-AU"/>
        </w:rPr>
        <w:t>and asthma</w:t>
      </w:r>
      <w:r w:rsidR="00AF6E36">
        <w:rPr>
          <w:sz w:val="22"/>
          <w:szCs w:val="22"/>
          <w:lang w:val="en-AU"/>
        </w:rPr>
        <w:t xml:space="preserve"> </w:t>
      </w:r>
      <w:r w:rsidR="00AF6E36" w:rsidRPr="00AF6E36">
        <w:rPr>
          <w:sz w:val="22"/>
          <w:szCs w:val="22"/>
          <w:lang w:val="en-AU"/>
        </w:rPr>
        <w:t>and in 201</w:t>
      </w:r>
      <w:r w:rsidR="00B94A9C">
        <w:rPr>
          <w:sz w:val="22"/>
          <w:szCs w:val="22"/>
          <w:lang w:val="en-AU"/>
        </w:rPr>
        <w:t>4*</w:t>
      </w:r>
      <w:r w:rsidR="00AF6E36" w:rsidRPr="00AF6E36">
        <w:rPr>
          <w:sz w:val="22"/>
          <w:szCs w:val="22"/>
          <w:lang w:val="en-AU"/>
        </w:rPr>
        <w:t xml:space="preserve">, underwent a </w:t>
      </w:r>
      <w:r w:rsidR="00B94A9C">
        <w:rPr>
          <w:sz w:val="22"/>
          <w:szCs w:val="22"/>
          <w:lang w:val="en-AU"/>
        </w:rPr>
        <w:t>X*</w:t>
      </w:r>
      <w:r w:rsidR="00AF6E36" w:rsidRPr="00AF6E36">
        <w:rPr>
          <w:sz w:val="22"/>
          <w:szCs w:val="22"/>
          <w:lang w:val="en-AU"/>
        </w:rPr>
        <w:t xml:space="preserve"> operation</w:t>
      </w:r>
      <w:r w:rsidR="00AF6E36">
        <w:rPr>
          <w:sz w:val="22"/>
          <w:szCs w:val="22"/>
          <w:lang w:val="en-AU"/>
        </w:rPr>
        <w:t>.</w:t>
      </w:r>
    </w:p>
    <w:p w14:paraId="5BCB4343" w14:textId="04C98606" w:rsidR="0046256A" w:rsidRPr="00DD6596" w:rsidRDefault="004E1A2E" w:rsidP="00DD6596">
      <w:pPr>
        <w:pStyle w:val="AutoNumber"/>
        <w:rPr>
          <w:sz w:val="22"/>
          <w:szCs w:val="22"/>
          <w:lang w:val="en-AU"/>
        </w:rPr>
      </w:pPr>
      <w:r w:rsidRPr="00DD6596">
        <w:rPr>
          <w:sz w:val="22"/>
          <w:szCs w:val="22"/>
          <w:lang w:val="en-AU"/>
        </w:rPr>
        <w:t>She said that she has osteoarthritis</w:t>
      </w:r>
      <w:r>
        <w:rPr>
          <w:sz w:val="22"/>
          <w:szCs w:val="22"/>
          <w:lang w:val="en-AU"/>
        </w:rPr>
        <w:t xml:space="preserve"> </w:t>
      </w:r>
      <w:r w:rsidR="0046256A" w:rsidRPr="00DD6596">
        <w:rPr>
          <w:sz w:val="22"/>
          <w:szCs w:val="22"/>
          <w:lang w:val="en-AU"/>
        </w:rPr>
        <w:t>and in 202</w:t>
      </w:r>
      <w:r w:rsidR="00B94A9C">
        <w:rPr>
          <w:sz w:val="22"/>
          <w:szCs w:val="22"/>
          <w:lang w:val="en-AU"/>
        </w:rPr>
        <w:t>2*</w:t>
      </w:r>
      <w:r w:rsidR="0086442F" w:rsidRPr="00DD6596">
        <w:rPr>
          <w:sz w:val="22"/>
          <w:szCs w:val="22"/>
          <w:lang w:val="en-AU"/>
        </w:rPr>
        <w:t xml:space="preserve"> </w:t>
      </w:r>
      <w:r w:rsidR="00944AF1" w:rsidRPr="00DD6596">
        <w:rPr>
          <w:sz w:val="22"/>
          <w:szCs w:val="22"/>
          <w:lang w:val="en-AU"/>
        </w:rPr>
        <w:t>she</w:t>
      </w:r>
      <w:r w:rsidR="0046256A" w:rsidRPr="00DD6596">
        <w:rPr>
          <w:sz w:val="22"/>
          <w:szCs w:val="22"/>
          <w:lang w:val="en-AU"/>
        </w:rPr>
        <w:t xml:space="preserve"> underwent a </w:t>
      </w:r>
      <w:r w:rsidR="00B94A9C">
        <w:rPr>
          <w:sz w:val="22"/>
          <w:szCs w:val="22"/>
          <w:lang w:val="en-AU"/>
        </w:rPr>
        <w:t>joint*</w:t>
      </w:r>
      <w:r w:rsidR="0046256A" w:rsidRPr="00DD6596">
        <w:rPr>
          <w:sz w:val="22"/>
          <w:szCs w:val="22"/>
          <w:lang w:val="en-AU"/>
        </w:rPr>
        <w:t xml:space="preserve"> replacement. </w:t>
      </w:r>
      <w:r w:rsidR="0086442F" w:rsidRPr="00DD6596">
        <w:rPr>
          <w:sz w:val="22"/>
          <w:szCs w:val="22"/>
          <w:lang w:val="en-AU"/>
        </w:rPr>
        <w:t xml:space="preserve"> </w:t>
      </w:r>
    </w:p>
    <w:p w14:paraId="77E4FC2C" w14:textId="25F5A518" w:rsidR="0080013D" w:rsidRPr="00DD6596" w:rsidRDefault="0080013D" w:rsidP="00DD6596">
      <w:pPr>
        <w:pStyle w:val="AutoNumber"/>
        <w:rPr>
          <w:sz w:val="22"/>
          <w:szCs w:val="22"/>
          <w:lang w:val="en-AU"/>
        </w:rPr>
      </w:pPr>
      <w:r w:rsidRPr="00DD6596">
        <w:rPr>
          <w:sz w:val="22"/>
          <w:szCs w:val="22"/>
          <w:lang w:val="en-AU"/>
        </w:rPr>
        <w:t xml:space="preserve">There were no </w:t>
      </w:r>
      <w:r w:rsidR="002C425B" w:rsidRPr="00DD6596">
        <w:rPr>
          <w:sz w:val="22"/>
          <w:szCs w:val="22"/>
          <w:lang w:val="en-AU"/>
        </w:rPr>
        <w:t xml:space="preserve">other </w:t>
      </w:r>
      <w:r w:rsidRPr="00DD6596">
        <w:rPr>
          <w:sz w:val="22"/>
          <w:szCs w:val="22"/>
          <w:lang w:val="en-AU"/>
        </w:rPr>
        <w:t>general health conditions</w:t>
      </w:r>
      <w:r w:rsidR="007916D8" w:rsidRPr="00DD6596">
        <w:rPr>
          <w:sz w:val="22"/>
          <w:szCs w:val="22"/>
          <w:lang w:val="en-AU"/>
        </w:rPr>
        <w:t>.</w:t>
      </w:r>
    </w:p>
    <w:p w14:paraId="26AB1368" w14:textId="77777777" w:rsidR="0008456E" w:rsidRPr="00DD6596" w:rsidRDefault="0008456E" w:rsidP="00DD6596">
      <w:pPr>
        <w:pStyle w:val="AutoNumber"/>
        <w:rPr>
          <w:sz w:val="22"/>
          <w:szCs w:val="22"/>
          <w:lang w:val="en-AU"/>
        </w:rPr>
      </w:pPr>
    </w:p>
    <w:bookmarkEnd w:id="3"/>
    <w:p w14:paraId="0C143428" w14:textId="4EA005AA" w:rsidR="00F27DD0" w:rsidRPr="00DD6596" w:rsidRDefault="00924758" w:rsidP="00DD6596">
      <w:pPr>
        <w:spacing w:before="120" w:after="0" w:line="360" w:lineRule="auto"/>
        <w:jc w:val="both"/>
        <w:rPr>
          <w:rFonts w:eastAsia="Times New Roman"/>
        </w:rPr>
      </w:pPr>
      <w:r w:rsidRPr="00DD6596">
        <w:rPr>
          <w:rFonts w:eastAsia="Times New Roman"/>
          <w:b/>
          <w:bCs/>
        </w:rPr>
        <w:t>HISTORY OF THE INJURY:</w:t>
      </w:r>
    </w:p>
    <w:p w14:paraId="164C95B3" w14:textId="2E3E2F18" w:rsidR="00F27DD0" w:rsidRPr="00AF6E36" w:rsidRDefault="007E007F" w:rsidP="00DD6596">
      <w:pPr>
        <w:pStyle w:val="AutoNumber"/>
        <w:rPr>
          <w:sz w:val="22"/>
          <w:szCs w:val="22"/>
          <w:u w:val="single"/>
          <w:lang w:val="en-AU"/>
        </w:rPr>
      </w:pPr>
      <w:r>
        <w:rPr>
          <w:sz w:val="22"/>
          <w:szCs w:val="22"/>
          <w:u w:val="single"/>
          <w:lang w:val="en-AU"/>
        </w:rPr>
        <w:t>Ms Spencer*</w:t>
      </w:r>
      <w:r w:rsidR="00F27DD0" w:rsidRPr="00AF6E36">
        <w:rPr>
          <w:sz w:val="22"/>
          <w:szCs w:val="22"/>
          <w:u w:val="single"/>
          <w:lang w:val="en-AU"/>
        </w:rPr>
        <w:t xml:space="preserve">’s report of </w:t>
      </w:r>
      <w:r w:rsidR="00A0211D" w:rsidRPr="00AF6E36">
        <w:rPr>
          <w:sz w:val="22"/>
          <w:szCs w:val="22"/>
          <w:u w:val="single"/>
          <w:lang w:val="en-AU"/>
        </w:rPr>
        <w:t>the subject injury</w:t>
      </w:r>
      <w:r w:rsidR="00F27DD0" w:rsidRPr="00AF6E36">
        <w:rPr>
          <w:sz w:val="22"/>
          <w:szCs w:val="22"/>
          <w:u w:val="single"/>
          <w:lang w:val="en-AU"/>
        </w:rPr>
        <w:t xml:space="preserve"> of</w:t>
      </w:r>
      <w:r w:rsidR="005C7B57" w:rsidRPr="00AF6E36">
        <w:rPr>
          <w:sz w:val="22"/>
          <w:szCs w:val="22"/>
          <w:u w:val="single"/>
          <w:lang w:val="en-AU"/>
        </w:rPr>
        <w:t xml:space="preserve"> </w:t>
      </w:r>
      <w:r>
        <w:rPr>
          <w:bCs/>
          <w:sz w:val="22"/>
          <w:szCs w:val="22"/>
          <w:u w:val="single"/>
          <w:lang w:val="en-AU"/>
        </w:rPr>
        <w:t>12 November 2023*</w:t>
      </w:r>
      <w:r w:rsidR="00F27DD0" w:rsidRPr="00AF6E36">
        <w:rPr>
          <w:sz w:val="22"/>
          <w:szCs w:val="22"/>
          <w:u w:val="single"/>
          <w:lang w:val="en-AU"/>
        </w:rPr>
        <w:t>:</w:t>
      </w:r>
    </w:p>
    <w:p w14:paraId="1A7CBDE3" w14:textId="37027F0B" w:rsidR="00750A83" w:rsidRPr="00DD6596" w:rsidRDefault="007E007F" w:rsidP="00DD6596">
      <w:pPr>
        <w:pStyle w:val="AutoNumber"/>
        <w:rPr>
          <w:sz w:val="22"/>
          <w:szCs w:val="22"/>
          <w:lang w:val="en-AU"/>
        </w:rPr>
      </w:pPr>
      <w:r>
        <w:rPr>
          <w:sz w:val="22"/>
          <w:szCs w:val="22"/>
          <w:lang w:val="en-AU"/>
        </w:rPr>
        <w:t>Ms Spencer*</w:t>
      </w:r>
      <w:r w:rsidR="005D406E" w:rsidRPr="00DD6596">
        <w:rPr>
          <w:sz w:val="22"/>
          <w:szCs w:val="22"/>
          <w:lang w:val="en-AU"/>
        </w:rPr>
        <w:t xml:space="preserve"> said that she </w:t>
      </w:r>
      <w:r w:rsidR="00F31ABA" w:rsidRPr="00DD6596">
        <w:rPr>
          <w:sz w:val="22"/>
          <w:szCs w:val="22"/>
          <w:lang w:val="en-AU"/>
        </w:rPr>
        <w:t>worked full-time as</w:t>
      </w:r>
      <w:r w:rsidR="005D406E" w:rsidRPr="00DD6596">
        <w:rPr>
          <w:sz w:val="22"/>
          <w:szCs w:val="22"/>
          <w:lang w:val="en-AU"/>
        </w:rPr>
        <w:t xml:space="preserve"> a </w:t>
      </w:r>
      <w:r w:rsidR="008F73D8">
        <w:rPr>
          <w:sz w:val="22"/>
          <w:szCs w:val="22"/>
          <w:lang w:val="en-AU"/>
        </w:rPr>
        <w:t>Health professional*</w:t>
      </w:r>
      <w:r w:rsidR="005D406E" w:rsidRPr="00DD6596">
        <w:rPr>
          <w:sz w:val="22"/>
          <w:szCs w:val="22"/>
          <w:lang w:val="en-AU"/>
        </w:rPr>
        <w:t xml:space="preserve"> at the </w:t>
      </w:r>
      <w:proofErr w:type="spellStart"/>
      <w:r w:rsidR="0094363D">
        <w:rPr>
          <w:sz w:val="22"/>
          <w:szCs w:val="22"/>
          <w:lang w:val="en-AU"/>
        </w:rPr>
        <w:t>HealthCo</w:t>
      </w:r>
      <w:proofErr w:type="spellEnd"/>
      <w:r w:rsidR="0094363D">
        <w:rPr>
          <w:sz w:val="22"/>
          <w:szCs w:val="22"/>
          <w:lang w:val="en-AU"/>
        </w:rPr>
        <w:t>*</w:t>
      </w:r>
      <w:r w:rsidR="00F31ABA" w:rsidRPr="00DD6596">
        <w:rPr>
          <w:sz w:val="22"/>
          <w:szCs w:val="22"/>
          <w:lang w:val="en-AU"/>
        </w:rPr>
        <w:t xml:space="preserve"> from </w:t>
      </w:r>
      <w:r w:rsidR="00DD6596">
        <w:rPr>
          <w:sz w:val="22"/>
          <w:szCs w:val="22"/>
          <w:lang w:val="en-AU"/>
        </w:rPr>
        <w:t>0</w:t>
      </w:r>
      <w:r w:rsidR="00DA4D59">
        <w:rPr>
          <w:sz w:val="22"/>
          <w:szCs w:val="22"/>
          <w:lang w:val="en-AU"/>
        </w:rPr>
        <w:t xml:space="preserve">4 May </w:t>
      </w:r>
      <w:r w:rsidR="00DD6596">
        <w:rPr>
          <w:sz w:val="22"/>
          <w:szCs w:val="22"/>
          <w:lang w:val="en-AU"/>
        </w:rPr>
        <w:t>202</w:t>
      </w:r>
      <w:r w:rsidR="00DA4D59">
        <w:rPr>
          <w:sz w:val="22"/>
          <w:szCs w:val="22"/>
          <w:lang w:val="en-AU"/>
        </w:rPr>
        <w:t>2*</w:t>
      </w:r>
      <w:r w:rsidR="00DA16A5" w:rsidRPr="00DD6596">
        <w:rPr>
          <w:sz w:val="22"/>
          <w:szCs w:val="22"/>
          <w:lang w:val="en-AU"/>
        </w:rPr>
        <w:t>, h</w:t>
      </w:r>
      <w:r w:rsidR="00545FE4" w:rsidRPr="00DD6596">
        <w:rPr>
          <w:sz w:val="22"/>
          <w:szCs w:val="22"/>
          <w:lang w:val="en-AU"/>
        </w:rPr>
        <w:t>av</w:t>
      </w:r>
      <w:r w:rsidR="008C0F10" w:rsidRPr="00DD6596">
        <w:rPr>
          <w:sz w:val="22"/>
          <w:szCs w:val="22"/>
          <w:lang w:val="en-AU"/>
        </w:rPr>
        <w:t xml:space="preserve">ing worked there previously. She was working in another </w:t>
      </w:r>
      <w:r w:rsidR="00750A83" w:rsidRPr="00DD6596">
        <w:rPr>
          <w:sz w:val="22"/>
          <w:szCs w:val="22"/>
          <w:lang w:val="en-AU"/>
        </w:rPr>
        <w:t xml:space="preserve">job for </w:t>
      </w:r>
      <w:r w:rsidR="004A3A65">
        <w:rPr>
          <w:sz w:val="22"/>
          <w:szCs w:val="22"/>
          <w:lang w:val="en-AU"/>
        </w:rPr>
        <w:t xml:space="preserve">the </w:t>
      </w:r>
      <w:r w:rsidR="00750A83" w:rsidRPr="00DD6596">
        <w:rPr>
          <w:sz w:val="22"/>
          <w:szCs w:val="22"/>
          <w:lang w:val="en-AU"/>
        </w:rPr>
        <w:t>same employer</w:t>
      </w:r>
      <w:r w:rsidR="00DA16A5" w:rsidRPr="00DD6596">
        <w:rPr>
          <w:sz w:val="22"/>
          <w:szCs w:val="22"/>
          <w:lang w:val="en-AU"/>
        </w:rPr>
        <w:t>,</w:t>
      </w:r>
      <w:r w:rsidR="00750A83" w:rsidRPr="00DD6596">
        <w:rPr>
          <w:sz w:val="22"/>
          <w:szCs w:val="22"/>
          <w:lang w:val="en-AU"/>
        </w:rPr>
        <w:t xml:space="preserve"> </w:t>
      </w:r>
      <w:proofErr w:type="spellStart"/>
      <w:r w:rsidR="0074575A">
        <w:rPr>
          <w:sz w:val="22"/>
          <w:szCs w:val="22"/>
          <w:lang w:val="en-AU"/>
        </w:rPr>
        <w:t>HealthOrganisation</w:t>
      </w:r>
      <w:proofErr w:type="spellEnd"/>
      <w:r w:rsidR="0074575A">
        <w:rPr>
          <w:sz w:val="22"/>
          <w:szCs w:val="22"/>
          <w:lang w:val="en-AU"/>
        </w:rPr>
        <w:t>*</w:t>
      </w:r>
      <w:r w:rsidR="00750A83" w:rsidRPr="00DD6596">
        <w:rPr>
          <w:sz w:val="22"/>
          <w:szCs w:val="22"/>
          <w:lang w:val="en-AU"/>
        </w:rPr>
        <w:t>.</w:t>
      </w:r>
      <w:r w:rsidR="00DA16A5" w:rsidRPr="00DD6596">
        <w:rPr>
          <w:sz w:val="22"/>
          <w:szCs w:val="22"/>
          <w:lang w:val="en-AU"/>
        </w:rPr>
        <w:t xml:space="preserve"> She said that when s</w:t>
      </w:r>
      <w:r w:rsidR="00750A83" w:rsidRPr="00DD6596">
        <w:rPr>
          <w:sz w:val="22"/>
          <w:szCs w:val="22"/>
          <w:lang w:val="en-AU"/>
        </w:rPr>
        <w:t>he mov</w:t>
      </w:r>
      <w:r w:rsidR="00DA16A5" w:rsidRPr="00DD6596">
        <w:rPr>
          <w:sz w:val="22"/>
          <w:szCs w:val="22"/>
          <w:lang w:val="en-AU"/>
        </w:rPr>
        <w:t>ed</w:t>
      </w:r>
      <w:r w:rsidR="00750A83" w:rsidRPr="00DD6596">
        <w:rPr>
          <w:sz w:val="22"/>
          <w:szCs w:val="22"/>
          <w:lang w:val="en-AU"/>
        </w:rPr>
        <w:t xml:space="preserve"> there </w:t>
      </w:r>
      <w:r w:rsidR="00DA16A5" w:rsidRPr="00DD6596">
        <w:rPr>
          <w:sz w:val="22"/>
          <w:szCs w:val="22"/>
          <w:lang w:val="en-AU"/>
        </w:rPr>
        <w:t xml:space="preserve">initially, </w:t>
      </w:r>
      <w:r w:rsidR="00750A83" w:rsidRPr="00DD6596">
        <w:rPr>
          <w:sz w:val="22"/>
          <w:szCs w:val="22"/>
          <w:lang w:val="en-AU"/>
        </w:rPr>
        <w:t xml:space="preserve">the same </w:t>
      </w:r>
      <w:r w:rsidR="000F508F">
        <w:rPr>
          <w:sz w:val="22"/>
          <w:szCs w:val="22"/>
          <w:lang w:val="en-AU"/>
        </w:rPr>
        <w:t>direct manager*</w:t>
      </w:r>
      <w:r w:rsidR="00DA16A5" w:rsidRPr="00DD6596">
        <w:rPr>
          <w:sz w:val="22"/>
          <w:szCs w:val="22"/>
          <w:lang w:val="en-AU"/>
        </w:rPr>
        <w:t xml:space="preserve"> </w:t>
      </w:r>
      <w:r w:rsidR="004A3A65">
        <w:rPr>
          <w:sz w:val="22"/>
          <w:szCs w:val="22"/>
          <w:lang w:val="en-AU"/>
        </w:rPr>
        <w:t xml:space="preserve">was there </w:t>
      </w:r>
      <w:r w:rsidR="00DA16A5" w:rsidRPr="00DD6596">
        <w:rPr>
          <w:sz w:val="22"/>
          <w:szCs w:val="22"/>
          <w:lang w:val="en-AU"/>
        </w:rPr>
        <w:t xml:space="preserve">that </w:t>
      </w:r>
      <w:r w:rsidR="00D81AC1" w:rsidRPr="00DD6596">
        <w:rPr>
          <w:sz w:val="22"/>
          <w:szCs w:val="22"/>
          <w:lang w:val="en-AU"/>
        </w:rPr>
        <w:t xml:space="preserve">she had </w:t>
      </w:r>
      <w:r w:rsidR="004A3A65" w:rsidRPr="00DD6596">
        <w:rPr>
          <w:sz w:val="22"/>
          <w:szCs w:val="22"/>
          <w:lang w:val="en-AU"/>
        </w:rPr>
        <w:t xml:space="preserve">previously </w:t>
      </w:r>
      <w:r w:rsidR="00D81AC1" w:rsidRPr="00DD6596">
        <w:rPr>
          <w:sz w:val="22"/>
          <w:szCs w:val="22"/>
          <w:lang w:val="en-AU"/>
        </w:rPr>
        <w:t>worked with</w:t>
      </w:r>
      <w:r w:rsidR="00750A83" w:rsidRPr="00DD6596">
        <w:rPr>
          <w:sz w:val="22"/>
          <w:szCs w:val="22"/>
          <w:lang w:val="en-AU"/>
        </w:rPr>
        <w:t xml:space="preserve">. </w:t>
      </w:r>
      <w:r w:rsidR="00D81AC1" w:rsidRPr="00DD6596">
        <w:rPr>
          <w:sz w:val="22"/>
          <w:szCs w:val="22"/>
          <w:lang w:val="en-AU"/>
        </w:rPr>
        <w:t xml:space="preserve">However, that </w:t>
      </w:r>
      <w:r w:rsidR="000F508F">
        <w:rPr>
          <w:sz w:val="22"/>
          <w:szCs w:val="22"/>
          <w:lang w:val="en-AU"/>
        </w:rPr>
        <w:t>direct manager*</w:t>
      </w:r>
      <w:r w:rsidR="00D81AC1" w:rsidRPr="00DD6596">
        <w:rPr>
          <w:sz w:val="22"/>
          <w:szCs w:val="22"/>
          <w:lang w:val="en-AU"/>
        </w:rPr>
        <w:t xml:space="preserve"> left and </w:t>
      </w:r>
      <w:r w:rsidR="00750A83" w:rsidRPr="00DD6596">
        <w:rPr>
          <w:sz w:val="22"/>
          <w:szCs w:val="22"/>
          <w:lang w:val="en-AU"/>
        </w:rPr>
        <w:t xml:space="preserve">a new </w:t>
      </w:r>
      <w:r w:rsidR="000F508F">
        <w:rPr>
          <w:sz w:val="22"/>
          <w:szCs w:val="22"/>
          <w:lang w:val="en-AU"/>
        </w:rPr>
        <w:t>direct manager*</w:t>
      </w:r>
      <w:r w:rsidR="00483EBD" w:rsidRPr="00DD6596">
        <w:rPr>
          <w:sz w:val="22"/>
          <w:szCs w:val="22"/>
          <w:lang w:val="en-AU"/>
        </w:rPr>
        <w:t xml:space="preserve"> </w:t>
      </w:r>
      <w:r w:rsidR="00D81AC1" w:rsidRPr="00DD6596">
        <w:rPr>
          <w:sz w:val="22"/>
          <w:szCs w:val="22"/>
          <w:lang w:val="en-AU"/>
        </w:rPr>
        <w:t>commenced</w:t>
      </w:r>
      <w:r w:rsidR="00483EBD" w:rsidRPr="00DD6596">
        <w:rPr>
          <w:sz w:val="22"/>
          <w:szCs w:val="22"/>
          <w:lang w:val="en-AU"/>
        </w:rPr>
        <w:t xml:space="preserve"> in </w:t>
      </w:r>
      <w:r w:rsidR="00DA4D59">
        <w:rPr>
          <w:sz w:val="22"/>
          <w:szCs w:val="22"/>
          <w:lang w:val="en-AU"/>
        </w:rPr>
        <w:t>June</w:t>
      </w:r>
      <w:r w:rsidR="00483EBD" w:rsidRPr="00DD6596">
        <w:rPr>
          <w:sz w:val="22"/>
          <w:szCs w:val="22"/>
          <w:lang w:val="en-AU"/>
        </w:rPr>
        <w:t xml:space="preserve"> 202</w:t>
      </w:r>
      <w:r w:rsidR="00DA4D59">
        <w:rPr>
          <w:sz w:val="22"/>
          <w:szCs w:val="22"/>
          <w:lang w:val="en-AU"/>
        </w:rPr>
        <w:t>2*</w:t>
      </w:r>
      <w:r w:rsidR="00483EBD" w:rsidRPr="00DD6596">
        <w:rPr>
          <w:sz w:val="22"/>
          <w:szCs w:val="22"/>
          <w:lang w:val="en-AU"/>
        </w:rPr>
        <w:t>.</w:t>
      </w:r>
    </w:p>
    <w:p w14:paraId="49EA5B0C" w14:textId="77777777" w:rsidR="00D81AC1" w:rsidRPr="00DD6596" w:rsidRDefault="00D81AC1" w:rsidP="00DD6596">
      <w:pPr>
        <w:pStyle w:val="AutoNumber"/>
        <w:rPr>
          <w:sz w:val="22"/>
          <w:szCs w:val="22"/>
          <w:lang w:val="en-AU"/>
        </w:rPr>
      </w:pPr>
    </w:p>
    <w:p w14:paraId="48792F8E" w14:textId="12D378D8" w:rsidR="00750A83" w:rsidRPr="00DD6596" w:rsidRDefault="007E007F" w:rsidP="00DD6596">
      <w:pPr>
        <w:pStyle w:val="AutoNumber"/>
        <w:rPr>
          <w:sz w:val="22"/>
          <w:szCs w:val="22"/>
          <w:lang w:val="en-AU"/>
        </w:rPr>
      </w:pPr>
      <w:r>
        <w:rPr>
          <w:sz w:val="22"/>
          <w:szCs w:val="22"/>
          <w:lang w:val="en-AU"/>
        </w:rPr>
        <w:t>Ms Spencer*</w:t>
      </w:r>
      <w:r w:rsidR="00750A83" w:rsidRPr="00DD6596">
        <w:rPr>
          <w:sz w:val="22"/>
          <w:szCs w:val="22"/>
          <w:lang w:val="en-AU"/>
        </w:rPr>
        <w:t xml:space="preserve"> said that </w:t>
      </w:r>
      <w:r w:rsidR="00483EBD" w:rsidRPr="00DD6596">
        <w:rPr>
          <w:sz w:val="22"/>
          <w:szCs w:val="22"/>
          <w:lang w:val="en-AU"/>
        </w:rPr>
        <w:t xml:space="preserve">she made </w:t>
      </w:r>
      <w:r w:rsidR="000243A9" w:rsidRPr="00DD6596">
        <w:rPr>
          <w:sz w:val="22"/>
          <w:szCs w:val="22"/>
          <w:lang w:val="en-AU"/>
        </w:rPr>
        <w:t>her first</w:t>
      </w:r>
      <w:r w:rsidR="00483EBD" w:rsidRPr="00DD6596">
        <w:rPr>
          <w:sz w:val="22"/>
          <w:szCs w:val="22"/>
          <w:lang w:val="en-AU"/>
        </w:rPr>
        <w:t xml:space="preserve"> complaint </w:t>
      </w:r>
      <w:r w:rsidR="000243A9" w:rsidRPr="00DD6596">
        <w:rPr>
          <w:sz w:val="22"/>
          <w:szCs w:val="22"/>
          <w:lang w:val="en-AU"/>
        </w:rPr>
        <w:t xml:space="preserve">about </w:t>
      </w:r>
      <w:r w:rsidR="00492AF2">
        <w:rPr>
          <w:sz w:val="22"/>
          <w:szCs w:val="22"/>
          <w:lang w:val="en-AU"/>
        </w:rPr>
        <w:t xml:space="preserve">the standard of </w:t>
      </w:r>
      <w:r w:rsidR="000243A9" w:rsidRPr="00DD6596">
        <w:rPr>
          <w:sz w:val="22"/>
          <w:szCs w:val="22"/>
          <w:lang w:val="en-AU"/>
        </w:rPr>
        <w:t xml:space="preserve">resident care </w:t>
      </w:r>
      <w:r w:rsidR="00483EBD" w:rsidRPr="00DD6596">
        <w:rPr>
          <w:sz w:val="22"/>
          <w:szCs w:val="22"/>
          <w:lang w:val="en-AU"/>
        </w:rPr>
        <w:t xml:space="preserve">in </w:t>
      </w:r>
      <w:r w:rsidR="009E218A" w:rsidRPr="00DD6596">
        <w:rPr>
          <w:sz w:val="22"/>
          <w:szCs w:val="22"/>
          <w:lang w:val="en-AU"/>
        </w:rPr>
        <w:t xml:space="preserve">December 2023 </w:t>
      </w:r>
      <w:r w:rsidR="005B353C">
        <w:rPr>
          <w:sz w:val="22"/>
          <w:szCs w:val="22"/>
          <w:lang w:val="en-AU"/>
        </w:rPr>
        <w:t>by means of</w:t>
      </w:r>
      <w:r w:rsidR="0070306C" w:rsidRPr="00DD6596">
        <w:rPr>
          <w:sz w:val="22"/>
          <w:szCs w:val="22"/>
          <w:lang w:val="en-AU"/>
        </w:rPr>
        <w:t xml:space="preserve"> </w:t>
      </w:r>
      <w:r w:rsidR="00483EBD" w:rsidRPr="00DD6596">
        <w:rPr>
          <w:sz w:val="22"/>
          <w:szCs w:val="22"/>
          <w:lang w:val="en-AU"/>
        </w:rPr>
        <w:t xml:space="preserve">a letter </w:t>
      </w:r>
      <w:r w:rsidR="0070306C" w:rsidRPr="00DD6596">
        <w:rPr>
          <w:sz w:val="22"/>
          <w:szCs w:val="22"/>
          <w:lang w:val="en-AU"/>
        </w:rPr>
        <w:t>detailing how</w:t>
      </w:r>
      <w:r w:rsidR="00483EBD" w:rsidRPr="00DD6596">
        <w:rPr>
          <w:sz w:val="22"/>
          <w:szCs w:val="22"/>
          <w:lang w:val="en-AU"/>
        </w:rPr>
        <w:t xml:space="preserve"> a </w:t>
      </w:r>
      <w:r w:rsidR="00CD2E96" w:rsidRPr="00DD6596">
        <w:rPr>
          <w:sz w:val="22"/>
          <w:szCs w:val="22"/>
          <w:lang w:val="en-AU"/>
        </w:rPr>
        <w:t xml:space="preserve">resident </w:t>
      </w:r>
      <w:r w:rsidR="0070306C" w:rsidRPr="00DD6596">
        <w:rPr>
          <w:sz w:val="22"/>
          <w:szCs w:val="22"/>
          <w:lang w:val="en-AU"/>
        </w:rPr>
        <w:t>had been</w:t>
      </w:r>
      <w:r w:rsidR="009E218A" w:rsidRPr="00DD6596">
        <w:rPr>
          <w:sz w:val="22"/>
          <w:szCs w:val="22"/>
          <w:lang w:val="en-AU"/>
        </w:rPr>
        <w:t xml:space="preserve"> physically dragged by two staff. There was no response</w:t>
      </w:r>
      <w:r w:rsidR="000E2BBB" w:rsidRPr="00DD6596">
        <w:rPr>
          <w:sz w:val="22"/>
          <w:szCs w:val="22"/>
          <w:lang w:val="en-AU"/>
        </w:rPr>
        <w:t xml:space="preserve"> and when she asked </w:t>
      </w:r>
      <w:r>
        <w:rPr>
          <w:sz w:val="22"/>
          <w:szCs w:val="22"/>
          <w:lang w:val="en-AU"/>
        </w:rPr>
        <w:t xml:space="preserve">Bradley Pitt* </w:t>
      </w:r>
      <w:r w:rsidR="00AB164C" w:rsidRPr="00DD6596">
        <w:rPr>
          <w:sz w:val="22"/>
          <w:szCs w:val="22"/>
          <w:lang w:val="en-AU"/>
        </w:rPr>
        <w:t>the outcome, he</w:t>
      </w:r>
      <w:r w:rsidR="000E2BBB" w:rsidRPr="00DD6596">
        <w:rPr>
          <w:sz w:val="22"/>
          <w:szCs w:val="22"/>
          <w:lang w:val="en-AU"/>
        </w:rPr>
        <w:t xml:space="preserve"> informed her</w:t>
      </w:r>
      <w:r w:rsidR="00CD2E96" w:rsidRPr="00DD6596">
        <w:rPr>
          <w:sz w:val="22"/>
          <w:szCs w:val="22"/>
          <w:lang w:val="en-AU"/>
        </w:rPr>
        <w:t xml:space="preserve"> that he reviewed the video footage and </w:t>
      </w:r>
      <w:r w:rsidR="00AB164C" w:rsidRPr="00DD6596">
        <w:rPr>
          <w:sz w:val="22"/>
          <w:szCs w:val="22"/>
          <w:lang w:val="en-AU"/>
        </w:rPr>
        <w:t>concluded that it was</w:t>
      </w:r>
      <w:r w:rsidR="00CD2E96" w:rsidRPr="00DD6596">
        <w:rPr>
          <w:sz w:val="22"/>
          <w:szCs w:val="22"/>
          <w:lang w:val="en-AU"/>
        </w:rPr>
        <w:t xml:space="preserve"> another resident</w:t>
      </w:r>
      <w:r w:rsidR="00AB164C" w:rsidRPr="00DD6596">
        <w:rPr>
          <w:sz w:val="22"/>
          <w:szCs w:val="22"/>
          <w:lang w:val="en-AU"/>
        </w:rPr>
        <w:t xml:space="preserve"> who had dragged the resident. </w:t>
      </w:r>
      <w:r>
        <w:rPr>
          <w:sz w:val="22"/>
          <w:szCs w:val="22"/>
          <w:lang w:val="en-AU"/>
        </w:rPr>
        <w:t>Ms Spencer*</w:t>
      </w:r>
      <w:r w:rsidR="00AB164C" w:rsidRPr="00DD6596">
        <w:rPr>
          <w:sz w:val="22"/>
          <w:szCs w:val="22"/>
          <w:lang w:val="en-AU"/>
        </w:rPr>
        <w:t xml:space="preserve"> stated that was not correct because she had witnessed the actions of the staff that day</w:t>
      </w:r>
      <w:r w:rsidR="00CD2E96" w:rsidRPr="00DD6596">
        <w:rPr>
          <w:sz w:val="22"/>
          <w:szCs w:val="22"/>
          <w:lang w:val="en-AU"/>
        </w:rPr>
        <w:t>.</w:t>
      </w:r>
    </w:p>
    <w:p w14:paraId="103EC1CF" w14:textId="77777777" w:rsidR="00AB164C" w:rsidRPr="00DD6596" w:rsidRDefault="00AB164C" w:rsidP="00DD6596">
      <w:pPr>
        <w:pStyle w:val="AutoNumber"/>
        <w:rPr>
          <w:sz w:val="22"/>
          <w:szCs w:val="22"/>
          <w:lang w:val="en-AU"/>
        </w:rPr>
      </w:pPr>
    </w:p>
    <w:p w14:paraId="78CD3091" w14:textId="681E5B14" w:rsidR="008C0F10" w:rsidRPr="00DD6596" w:rsidRDefault="007E007F" w:rsidP="00DD6596">
      <w:pPr>
        <w:pStyle w:val="AutoNumber"/>
        <w:rPr>
          <w:sz w:val="22"/>
          <w:szCs w:val="22"/>
          <w:lang w:val="en-AU"/>
        </w:rPr>
      </w:pPr>
      <w:r>
        <w:rPr>
          <w:sz w:val="22"/>
          <w:szCs w:val="22"/>
          <w:lang w:val="en-AU"/>
        </w:rPr>
        <w:t>Ms Spencer*</w:t>
      </w:r>
      <w:r w:rsidR="00DA7575" w:rsidRPr="00DD6596">
        <w:rPr>
          <w:sz w:val="22"/>
          <w:szCs w:val="22"/>
          <w:lang w:val="en-AU"/>
        </w:rPr>
        <w:t xml:space="preserve"> described herself as usually a strong person and would advocate for the residents.</w:t>
      </w:r>
      <w:r w:rsidR="001D7F0D" w:rsidRPr="00DD6596">
        <w:rPr>
          <w:sz w:val="22"/>
          <w:szCs w:val="22"/>
          <w:lang w:val="en-AU"/>
        </w:rPr>
        <w:t xml:space="preserve"> She </w:t>
      </w:r>
      <w:r w:rsidR="001B4B61" w:rsidRPr="00DD6596">
        <w:rPr>
          <w:sz w:val="22"/>
          <w:szCs w:val="22"/>
          <w:lang w:val="en-AU"/>
        </w:rPr>
        <w:t xml:space="preserve">stated </w:t>
      </w:r>
      <w:r w:rsidR="00576430" w:rsidRPr="00DD6596">
        <w:rPr>
          <w:sz w:val="22"/>
          <w:szCs w:val="22"/>
          <w:lang w:val="en-AU"/>
        </w:rPr>
        <w:t xml:space="preserve">that </w:t>
      </w:r>
      <w:r w:rsidR="00683BF3" w:rsidRPr="00DD6596">
        <w:rPr>
          <w:sz w:val="22"/>
          <w:szCs w:val="22"/>
          <w:lang w:val="en-AU"/>
        </w:rPr>
        <w:t xml:space="preserve">from December 2023 until September 2024 </w:t>
      </w:r>
      <w:r w:rsidR="00576430" w:rsidRPr="00DD6596">
        <w:rPr>
          <w:sz w:val="22"/>
          <w:szCs w:val="22"/>
          <w:lang w:val="en-AU"/>
        </w:rPr>
        <w:t xml:space="preserve">she </w:t>
      </w:r>
      <w:r w:rsidR="001B4B61" w:rsidRPr="00DD6596">
        <w:rPr>
          <w:sz w:val="22"/>
          <w:szCs w:val="22"/>
          <w:lang w:val="en-AU"/>
        </w:rPr>
        <w:t>wrote approximately six or seven</w:t>
      </w:r>
      <w:r w:rsidR="00576430" w:rsidRPr="00DD6596">
        <w:rPr>
          <w:sz w:val="22"/>
          <w:szCs w:val="22"/>
          <w:lang w:val="en-AU"/>
        </w:rPr>
        <w:t xml:space="preserve"> letters and </w:t>
      </w:r>
      <w:r w:rsidR="001B4B61" w:rsidRPr="00DD6596">
        <w:rPr>
          <w:sz w:val="22"/>
          <w:szCs w:val="22"/>
          <w:lang w:val="en-AU"/>
        </w:rPr>
        <w:t xml:space="preserve">six or seven </w:t>
      </w:r>
      <w:r w:rsidR="00576430" w:rsidRPr="00DD6596">
        <w:rPr>
          <w:sz w:val="22"/>
          <w:szCs w:val="22"/>
          <w:lang w:val="en-AU"/>
        </w:rPr>
        <w:t xml:space="preserve">incident reports </w:t>
      </w:r>
      <w:r w:rsidR="00683BF3" w:rsidRPr="00DD6596">
        <w:rPr>
          <w:sz w:val="22"/>
          <w:szCs w:val="22"/>
          <w:lang w:val="en-AU"/>
        </w:rPr>
        <w:t xml:space="preserve">about her concerns </w:t>
      </w:r>
      <w:r w:rsidR="005B353C">
        <w:rPr>
          <w:sz w:val="22"/>
          <w:szCs w:val="22"/>
          <w:lang w:val="en-AU"/>
        </w:rPr>
        <w:t>regarding</w:t>
      </w:r>
      <w:r w:rsidR="000F1059" w:rsidRPr="00DD6596">
        <w:rPr>
          <w:sz w:val="22"/>
          <w:szCs w:val="22"/>
          <w:lang w:val="en-AU"/>
        </w:rPr>
        <w:t xml:space="preserve"> poor care of residents and </w:t>
      </w:r>
      <w:r w:rsidR="00463F14" w:rsidRPr="00DD6596">
        <w:rPr>
          <w:sz w:val="22"/>
          <w:szCs w:val="22"/>
          <w:lang w:val="en-AU"/>
        </w:rPr>
        <w:t>about staff not doing their jobs</w:t>
      </w:r>
      <w:r w:rsidR="00683BF3" w:rsidRPr="00DD6596">
        <w:rPr>
          <w:sz w:val="22"/>
          <w:szCs w:val="22"/>
          <w:lang w:val="en-AU"/>
        </w:rPr>
        <w:t xml:space="preserve"> </w:t>
      </w:r>
      <w:r w:rsidR="00614D79" w:rsidRPr="00DD6596">
        <w:rPr>
          <w:sz w:val="22"/>
          <w:szCs w:val="22"/>
          <w:lang w:val="en-AU"/>
        </w:rPr>
        <w:t xml:space="preserve">but was never informed verbally or formally about the outcome of </w:t>
      </w:r>
      <w:r w:rsidR="005F0933">
        <w:rPr>
          <w:sz w:val="22"/>
          <w:szCs w:val="22"/>
          <w:lang w:val="en-AU"/>
        </w:rPr>
        <w:t>those</w:t>
      </w:r>
      <w:r w:rsidR="00614D79" w:rsidRPr="00DD6596">
        <w:rPr>
          <w:sz w:val="22"/>
          <w:szCs w:val="22"/>
          <w:lang w:val="en-AU"/>
        </w:rPr>
        <w:t xml:space="preserve"> complaint</w:t>
      </w:r>
      <w:r w:rsidR="007E6216" w:rsidRPr="00DD6596">
        <w:rPr>
          <w:sz w:val="22"/>
          <w:szCs w:val="22"/>
          <w:lang w:val="en-AU"/>
        </w:rPr>
        <w:t>s</w:t>
      </w:r>
      <w:r w:rsidR="00576430" w:rsidRPr="00DD6596">
        <w:rPr>
          <w:sz w:val="22"/>
          <w:szCs w:val="22"/>
          <w:lang w:val="en-AU"/>
        </w:rPr>
        <w:t xml:space="preserve">. </w:t>
      </w:r>
      <w:r w:rsidR="00643874" w:rsidRPr="00DD6596">
        <w:rPr>
          <w:sz w:val="22"/>
          <w:szCs w:val="22"/>
          <w:lang w:val="en-AU"/>
        </w:rPr>
        <w:t xml:space="preserve">She said that </w:t>
      </w:r>
      <w:r w:rsidR="00DB0846" w:rsidRPr="00DD6596">
        <w:rPr>
          <w:sz w:val="22"/>
          <w:szCs w:val="22"/>
          <w:lang w:val="en-AU"/>
        </w:rPr>
        <w:t xml:space="preserve">the managers had signed off </w:t>
      </w:r>
      <w:r w:rsidR="00307CE7" w:rsidRPr="00DD6596">
        <w:rPr>
          <w:sz w:val="22"/>
          <w:szCs w:val="22"/>
          <w:lang w:val="en-AU"/>
        </w:rPr>
        <w:t>on incident reports</w:t>
      </w:r>
      <w:r w:rsidR="007E6216" w:rsidRPr="00DD6596">
        <w:rPr>
          <w:sz w:val="22"/>
          <w:szCs w:val="22"/>
          <w:lang w:val="en-AU"/>
        </w:rPr>
        <w:t xml:space="preserve"> so would have been aware of those complaints</w:t>
      </w:r>
      <w:r w:rsidR="00307CE7" w:rsidRPr="00DD6596">
        <w:rPr>
          <w:sz w:val="22"/>
          <w:szCs w:val="22"/>
          <w:lang w:val="en-AU"/>
        </w:rPr>
        <w:t>.</w:t>
      </w:r>
    </w:p>
    <w:p w14:paraId="1228E7B1" w14:textId="1AEA1C8D" w:rsidR="00F2276E" w:rsidRPr="00DD6596" w:rsidRDefault="00F2276E" w:rsidP="00DD6596">
      <w:pPr>
        <w:pStyle w:val="AutoNumber"/>
        <w:rPr>
          <w:sz w:val="22"/>
          <w:szCs w:val="22"/>
          <w:lang w:val="en-AU"/>
        </w:rPr>
      </w:pPr>
    </w:p>
    <w:p w14:paraId="0D1501BD" w14:textId="6AE26E54" w:rsidR="00D026CF" w:rsidRPr="00DD6596" w:rsidRDefault="007D7E05" w:rsidP="00DD6596">
      <w:pPr>
        <w:pStyle w:val="AutoNumber"/>
        <w:rPr>
          <w:sz w:val="22"/>
          <w:szCs w:val="22"/>
          <w:lang w:val="en-AU"/>
        </w:rPr>
      </w:pPr>
      <w:r w:rsidRPr="00DD6596">
        <w:rPr>
          <w:sz w:val="22"/>
          <w:szCs w:val="22"/>
          <w:lang w:val="en-AU"/>
        </w:rPr>
        <w:t xml:space="preserve">She said that she began to feel that </w:t>
      </w:r>
      <w:r w:rsidR="001D7F0D" w:rsidRPr="00DD6596">
        <w:rPr>
          <w:sz w:val="22"/>
          <w:szCs w:val="22"/>
          <w:lang w:val="en-AU"/>
        </w:rPr>
        <w:t>her mental health</w:t>
      </w:r>
      <w:r w:rsidRPr="00DD6596">
        <w:rPr>
          <w:sz w:val="22"/>
          <w:szCs w:val="22"/>
          <w:lang w:val="en-AU"/>
        </w:rPr>
        <w:t xml:space="preserve"> was </w:t>
      </w:r>
      <w:r w:rsidR="00B35879" w:rsidRPr="00DD6596">
        <w:rPr>
          <w:sz w:val="22"/>
          <w:szCs w:val="22"/>
          <w:lang w:val="en-AU"/>
        </w:rPr>
        <w:t xml:space="preserve">slightly </w:t>
      </w:r>
      <w:r w:rsidRPr="00DD6596">
        <w:rPr>
          <w:sz w:val="22"/>
          <w:szCs w:val="22"/>
          <w:lang w:val="en-AU"/>
        </w:rPr>
        <w:t>deteriorating</w:t>
      </w:r>
      <w:r w:rsidR="00655901" w:rsidRPr="00DD6596">
        <w:rPr>
          <w:sz w:val="22"/>
          <w:szCs w:val="22"/>
          <w:lang w:val="en-AU"/>
        </w:rPr>
        <w:t xml:space="preserve"> after the first complaint</w:t>
      </w:r>
      <w:r w:rsidR="001978BF" w:rsidRPr="00DD6596">
        <w:rPr>
          <w:sz w:val="22"/>
          <w:szCs w:val="22"/>
          <w:lang w:val="en-AU"/>
        </w:rPr>
        <w:t xml:space="preserve"> in December 2023</w:t>
      </w:r>
      <w:r w:rsidR="00B35879" w:rsidRPr="00DD6596">
        <w:rPr>
          <w:sz w:val="22"/>
          <w:szCs w:val="22"/>
          <w:lang w:val="en-AU"/>
        </w:rPr>
        <w:t>, but it was manageable.</w:t>
      </w:r>
      <w:r w:rsidR="009C0C08" w:rsidRPr="00DD6596">
        <w:rPr>
          <w:sz w:val="22"/>
          <w:szCs w:val="22"/>
          <w:lang w:val="en-AU"/>
        </w:rPr>
        <w:t xml:space="preserve"> </w:t>
      </w:r>
      <w:r w:rsidR="00D026CF" w:rsidRPr="00DD6596">
        <w:rPr>
          <w:sz w:val="22"/>
          <w:szCs w:val="22"/>
          <w:lang w:val="en-AU"/>
        </w:rPr>
        <w:t xml:space="preserve">She said that in March 2024, she went on leave and </w:t>
      </w:r>
      <w:r w:rsidR="009A4A64">
        <w:rPr>
          <w:sz w:val="22"/>
          <w:szCs w:val="22"/>
          <w:lang w:val="en-AU"/>
        </w:rPr>
        <w:t xml:space="preserve">resident </w:t>
      </w:r>
      <w:r w:rsidR="00D026CF" w:rsidRPr="00DD6596">
        <w:rPr>
          <w:sz w:val="22"/>
          <w:szCs w:val="22"/>
          <w:lang w:val="en-AU"/>
        </w:rPr>
        <w:t xml:space="preserve">wounds had not been cared </w:t>
      </w:r>
      <w:r w:rsidR="0075067E" w:rsidRPr="00DD6596">
        <w:rPr>
          <w:sz w:val="22"/>
          <w:szCs w:val="22"/>
          <w:lang w:val="en-AU"/>
        </w:rPr>
        <w:t>for,</w:t>
      </w:r>
      <w:r w:rsidR="00D026CF" w:rsidRPr="00DD6596">
        <w:rPr>
          <w:sz w:val="22"/>
          <w:szCs w:val="22"/>
          <w:lang w:val="en-AU"/>
        </w:rPr>
        <w:t xml:space="preserve"> </w:t>
      </w:r>
      <w:r w:rsidR="009A4A64">
        <w:rPr>
          <w:sz w:val="22"/>
          <w:szCs w:val="22"/>
          <w:lang w:val="en-AU"/>
        </w:rPr>
        <w:t>but</w:t>
      </w:r>
      <w:r w:rsidR="00D026CF" w:rsidRPr="00DD6596">
        <w:rPr>
          <w:sz w:val="22"/>
          <w:szCs w:val="22"/>
          <w:lang w:val="en-AU"/>
        </w:rPr>
        <w:t xml:space="preserve"> she was blamed for not </w:t>
      </w:r>
      <w:r w:rsidR="00201C61">
        <w:rPr>
          <w:sz w:val="22"/>
          <w:szCs w:val="22"/>
          <w:lang w:val="en-AU"/>
        </w:rPr>
        <w:t>providing proper care</w:t>
      </w:r>
      <w:r w:rsidR="00D026CF" w:rsidRPr="00DD6596">
        <w:rPr>
          <w:sz w:val="22"/>
          <w:szCs w:val="22"/>
          <w:lang w:val="en-AU"/>
        </w:rPr>
        <w:t xml:space="preserve"> despite not being there.</w:t>
      </w:r>
    </w:p>
    <w:p w14:paraId="656E9196" w14:textId="77777777" w:rsidR="003475CC" w:rsidRPr="00DD6596" w:rsidRDefault="003475CC" w:rsidP="00DD6596">
      <w:pPr>
        <w:pStyle w:val="AutoNumber"/>
        <w:rPr>
          <w:sz w:val="22"/>
          <w:szCs w:val="22"/>
          <w:lang w:val="en-AU"/>
        </w:rPr>
      </w:pPr>
    </w:p>
    <w:p w14:paraId="59A1D679" w14:textId="272BA764" w:rsidR="00F2276E" w:rsidRPr="00DD6596" w:rsidRDefault="007E007F" w:rsidP="00DD6596">
      <w:pPr>
        <w:pStyle w:val="AutoNumber"/>
        <w:rPr>
          <w:sz w:val="22"/>
          <w:szCs w:val="22"/>
          <w:lang w:val="en-AU"/>
        </w:rPr>
      </w:pPr>
      <w:r>
        <w:rPr>
          <w:sz w:val="22"/>
          <w:szCs w:val="22"/>
          <w:lang w:val="en-AU"/>
        </w:rPr>
        <w:t>Ms Spencer*</w:t>
      </w:r>
      <w:r w:rsidR="00F2276E" w:rsidRPr="00DD6596">
        <w:rPr>
          <w:sz w:val="22"/>
          <w:szCs w:val="22"/>
          <w:lang w:val="en-AU"/>
        </w:rPr>
        <w:t xml:space="preserve"> said that </w:t>
      </w:r>
      <w:r w:rsidR="009C0C08" w:rsidRPr="00DD6596">
        <w:rPr>
          <w:sz w:val="22"/>
          <w:szCs w:val="22"/>
          <w:lang w:val="en-AU"/>
        </w:rPr>
        <w:t xml:space="preserve">in a </w:t>
      </w:r>
      <w:r w:rsidR="008F73D8">
        <w:rPr>
          <w:sz w:val="22"/>
          <w:szCs w:val="22"/>
          <w:lang w:val="en-AU"/>
        </w:rPr>
        <w:t>health professional*</w:t>
      </w:r>
      <w:r w:rsidR="009C0C08" w:rsidRPr="00DD6596">
        <w:rPr>
          <w:sz w:val="22"/>
          <w:szCs w:val="22"/>
          <w:lang w:val="en-AU"/>
        </w:rPr>
        <w:t>s meeting in</w:t>
      </w:r>
      <w:r w:rsidR="00F2276E" w:rsidRPr="00DD6596">
        <w:rPr>
          <w:sz w:val="22"/>
          <w:szCs w:val="22"/>
          <w:lang w:val="en-AU"/>
        </w:rPr>
        <w:t xml:space="preserve"> May 202</w:t>
      </w:r>
      <w:r w:rsidR="00227C6A" w:rsidRPr="00DD6596">
        <w:rPr>
          <w:sz w:val="22"/>
          <w:szCs w:val="22"/>
          <w:lang w:val="en-AU"/>
        </w:rPr>
        <w:t xml:space="preserve">4, </w:t>
      </w:r>
      <w:r w:rsidR="004706D1" w:rsidRPr="00DD6596">
        <w:rPr>
          <w:sz w:val="22"/>
          <w:szCs w:val="22"/>
          <w:lang w:val="en-AU"/>
        </w:rPr>
        <w:t xml:space="preserve">in </w:t>
      </w:r>
      <w:r w:rsidR="003A621E" w:rsidRPr="00DD6596">
        <w:rPr>
          <w:sz w:val="22"/>
          <w:szCs w:val="22"/>
          <w:lang w:val="en-AU"/>
        </w:rPr>
        <w:t>raised voices</w:t>
      </w:r>
      <w:r w:rsidR="004706D1" w:rsidRPr="00DD6596">
        <w:rPr>
          <w:sz w:val="22"/>
          <w:szCs w:val="22"/>
          <w:lang w:val="en-AU"/>
        </w:rPr>
        <w:t>,</w:t>
      </w:r>
      <w:r w:rsidR="003A621E" w:rsidRPr="00DD6596">
        <w:rPr>
          <w:sz w:val="22"/>
          <w:szCs w:val="22"/>
          <w:lang w:val="en-AU"/>
        </w:rPr>
        <w:t xml:space="preserve"> colleagues</w:t>
      </w:r>
      <w:r w:rsidR="00227C6A" w:rsidRPr="00DD6596">
        <w:rPr>
          <w:sz w:val="22"/>
          <w:szCs w:val="22"/>
          <w:lang w:val="en-AU"/>
        </w:rPr>
        <w:t xml:space="preserve"> accused </w:t>
      </w:r>
      <w:r w:rsidR="003A621E" w:rsidRPr="00DD6596">
        <w:rPr>
          <w:sz w:val="22"/>
          <w:szCs w:val="22"/>
          <w:lang w:val="en-AU"/>
        </w:rPr>
        <w:t xml:space="preserve">her </w:t>
      </w:r>
      <w:r w:rsidR="00227C6A" w:rsidRPr="00DD6596">
        <w:rPr>
          <w:sz w:val="22"/>
          <w:szCs w:val="22"/>
          <w:lang w:val="en-AU"/>
        </w:rPr>
        <w:t xml:space="preserve">of not having done tasks in the care of </w:t>
      </w:r>
      <w:r w:rsidR="009547D0" w:rsidRPr="00DD6596">
        <w:rPr>
          <w:sz w:val="22"/>
          <w:szCs w:val="22"/>
          <w:lang w:val="en-AU"/>
        </w:rPr>
        <w:t xml:space="preserve">one resident </w:t>
      </w:r>
      <w:r w:rsidR="003A621E" w:rsidRPr="00DD6596">
        <w:rPr>
          <w:sz w:val="22"/>
          <w:szCs w:val="22"/>
          <w:lang w:val="en-AU"/>
        </w:rPr>
        <w:t>during</w:t>
      </w:r>
      <w:r w:rsidR="009547D0" w:rsidRPr="00DD6596">
        <w:rPr>
          <w:sz w:val="22"/>
          <w:szCs w:val="22"/>
          <w:lang w:val="en-AU"/>
        </w:rPr>
        <w:t xml:space="preserve"> a shift. </w:t>
      </w:r>
      <w:r>
        <w:rPr>
          <w:sz w:val="22"/>
          <w:szCs w:val="22"/>
          <w:lang w:val="en-AU"/>
        </w:rPr>
        <w:t>Ms Spencer*</w:t>
      </w:r>
      <w:r w:rsidR="004706D1" w:rsidRPr="00DD6596">
        <w:rPr>
          <w:sz w:val="22"/>
          <w:szCs w:val="22"/>
          <w:lang w:val="en-AU"/>
        </w:rPr>
        <w:t xml:space="preserve"> recalled how she felt vulnerable </w:t>
      </w:r>
      <w:r w:rsidR="00FA7EAD" w:rsidRPr="00DD6596">
        <w:rPr>
          <w:sz w:val="22"/>
          <w:szCs w:val="22"/>
          <w:lang w:val="en-AU"/>
        </w:rPr>
        <w:t xml:space="preserve">and distressed </w:t>
      </w:r>
      <w:r w:rsidR="00127137">
        <w:rPr>
          <w:sz w:val="22"/>
          <w:szCs w:val="22"/>
          <w:lang w:val="en-AU"/>
        </w:rPr>
        <w:t>and</w:t>
      </w:r>
      <w:r w:rsidR="004706D1" w:rsidRPr="00DD6596">
        <w:rPr>
          <w:sz w:val="22"/>
          <w:szCs w:val="22"/>
          <w:lang w:val="en-AU"/>
        </w:rPr>
        <w:t xml:space="preserve"> </w:t>
      </w:r>
      <w:r w:rsidR="009547D0" w:rsidRPr="00DD6596">
        <w:rPr>
          <w:sz w:val="22"/>
          <w:szCs w:val="22"/>
          <w:lang w:val="en-AU"/>
        </w:rPr>
        <w:t xml:space="preserve">management did not step in to </w:t>
      </w:r>
      <w:r w:rsidR="004B1BC3" w:rsidRPr="00DD6596">
        <w:rPr>
          <w:sz w:val="22"/>
          <w:szCs w:val="22"/>
          <w:lang w:val="en-AU"/>
        </w:rPr>
        <w:t xml:space="preserve">manage the </w:t>
      </w:r>
      <w:r w:rsidR="004706D1" w:rsidRPr="00DD6596">
        <w:rPr>
          <w:sz w:val="22"/>
          <w:szCs w:val="22"/>
          <w:lang w:val="en-AU"/>
        </w:rPr>
        <w:t>situation</w:t>
      </w:r>
      <w:r w:rsidR="004B1BC3" w:rsidRPr="00DD6596">
        <w:rPr>
          <w:sz w:val="22"/>
          <w:szCs w:val="22"/>
          <w:lang w:val="en-AU"/>
        </w:rPr>
        <w:t xml:space="preserve"> </w:t>
      </w:r>
      <w:r w:rsidR="004B1BC3" w:rsidRPr="00DD6596">
        <w:rPr>
          <w:sz w:val="22"/>
          <w:szCs w:val="22"/>
          <w:lang w:val="en-AU"/>
        </w:rPr>
        <w:lastRenderedPageBreak/>
        <w:t xml:space="preserve">even though it went on for nearly 15 minutes. She said that she </w:t>
      </w:r>
      <w:r w:rsidR="00012633" w:rsidRPr="00DD6596">
        <w:rPr>
          <w:sz w:val="22"/>
          <w:szCs w:val="22"/>
          <w:lang w:val="en-AU"/>
        </w:rPr>
        <w:t xml:space="preserve">brought it up with </w:t>
      </w:r>
      <w:r>
        <w:rPr>
          <w:sz w:val="22"/>
          <w:szCs w:val="22"/>
          <w:lang w:val="en-AU"/>
        </w:rPr>
        <w:t xml:space="preserve">Bradley Pitt* </w:t>
      </w:r>
      <w:r w:rsidR="00FA7EAD" w:rsidRPr="00DD6596">
        <w:rPr>
          <w:sz w:val="22"/>
          <w:szCs w:val="22"/>
          <w:lang w:val="en-AU"/>
        </w:rPr>
        <w:t xml:space="preserve">after the </w:t>
      </w:r>
      <w:r w:rsidR="006D7B2F" w:rsidRPr="00DD6596">
        <w:rPr>
          <w:sz w:val="22"/>
          <w:szCs w:val="22"/>
          <w:lang w:val="en-AU"/>
        </w:rPr>
        <w:t>meeting,</w:t>
      </w:r>
      <w:r w:rsidR="00FA7EAD" w:rsidRPr="00DD6596">
        <w:rPr>
          <w:sz w:val="22"/>
          <w:szCs w:val="22"/>
          <w:lang w:val="en-AU"/>
        </w:rPr>
        <w:t xml:space="preserve"> but </w:t>
      </w:r>
      <w:r w:rsidR="00012633" w:rsidRPr="00DD6596">
        <w:rPr>
          <w:sz w:val="22"/>
          <w:szCs w:val="22"/>
          <w:lang w:val="en-AU"/>
        </w:rPr>
        <w:t>nothing was done.</w:t>
      </w:r>
      <w:r w:rsidR="001978BF" w:rsidRPr="00DD6596">
        <w:rPr>
          <w:sz w:val="22"/>
          <w:szCs w:val="22"/>
          <w:lang w:val="en-AU"/>
        </w:rPr>
        <w:t xml:space="preserve"> She said that</w:t>
      </w:r>
      <w:r w:rsidR="006D7B2F" w:rsidRPr="00DD6596">
        <w:rPr>
          <w:sz w:val="22"/>
          <w:szCs w:val="22"/>
          <w:lang w:val="en-AU"/>
        </w:rPr>
        <w:t xml:space="preserve">, although </w:t>
      </w:r>
      <w:r w:rsidR="001978BF" w:rsidRPr="00DD6596">
        <w:rPr>
          <w:sz w:val="22"/>
          <w:szCs w:val="22"/>
          <w:lang w:val="en-AU"/>
        </w:rPr>
        <w:t>she was going home in tears</w:t>
      </w:r>
      <w:r w:rsidR="006D7B2F" w:rsidRPr="00DD6596">
        <w:rPr>
          <w:sz w:val="22"/>
          <w:szCs w:val="22"/>
          <w:lang w:val="en-AU"/>
        </w:rPr>
        <w:t xml:space="preserve"> and </w:t>
      </w:r>
      <w:r w:rsidR="00D65CCB" w:rsidRPr="00DD6596">
        <w:rPr>
          <w:sz w:val="22"/>
          <w:szCs w:val="22"/>
          <w:lang w:val="en-AU"/>
        </w:rPr>
        <w:t xml:space="preserve">began withdrawing from social activities due to the </w:t>
      </w:r>
      <w:r w:rsidR="006D7B2F" w:rsidRPr="00DD6596">
        <w:rPr>
          <w:sz w:val="22"/>
          <w:szCs w:val="22"/>
          <w:lang w:val="en-AU"/>
        </w:rPr>
        <w:t xml:space="preserve">workplace </w:t>
      </w:r>
      <w:r w:rsidR="00D65CCB" w:rsidRPr="00DD6596">
        <w:rPr>
          <w:sz w:val="22"/>
          <w:szCs w:val="22"/>
          <w:lang w:val="en-AU"/>
        </w:rPr>
        <w:t>stress</w:t>
      </w:r>
      <w:r w:rsidR="006D7B2F" w:rsidRPr="00DD6596">
        <w:rPr>
          <w:sz w:val="22"/>
          <w:szCs w:val="22"/>
          <w:lang w:val="en-AU"/>
        </w:rPr>
        <w:t xml:space="preserve">, she </w:t>
      </w:r>
      <w:r w:rsidR="001978BF" w:rsidRPr="00DD6596">
        <w:rPr>
          <w:sz w:val="22"/>
          <w:szCs w:val="22"/>
          <w:lang w:val="en-AU"/>
        </w:rPr>
        <w:t xml:space="preserve">would not show </w:t>
      </w:r>
      <w:r w:rsidR="006D7B2F" w:rsidRPr="00DD6596">
        <w:rPr>
          <w:sz w:val="22"/>
          <w:szCs w:val="22"/>
          <w:lang w:val="en-AU"/>
        </w:rPr>
        <w:t>how it was affecting her</w:t>
      </w:r>
      <w:r w:rsidR="001978BF" w:rsidRPr="00DD6596">
        <w:rPr>
          <w:sz w:val="22"/>
          <w:szCs w:val="22"/>
          <w:lang w:val="en-AU"/>
        </w:rPr>
        <w:t xml:space="preserve"> at work. She said that she dreaded going to work</w:t>
      </w:r>
      <w:r w:rsidR="00B978DA" w:rsidRPr="00DD6596">
        <w:rPr>
          <w:sz w:val="22"/>
          <w:szCs w:val="22"/>
          <w:lang w:val="en-AU"/>
        </w:rPr>
        <w:t xml:space="preserve"> and sent messages to </w:t>
      </w:r>
      <w:r w:rsidR="00265145">
        <w:rPr>
          <w:sz w:val="22"/>
          <w:szCs w:val="22"/>
          <w:lang w:val="en-AU"/>
        </w:rPr>
        <w:t>Kate Bush*</w:t>
      </w:r>
      <w:r w:rsidR="00F14362" w:rsidRPr="00DD6596">
        <w:rPr>
          <w:sz w:val="22"/>
          <w:szCs w:val="22"/>
          <w:lang w:val="en-AU"/>
        </w:rPr>
        <w:t xml:space="preserve"> about how she was affected</w:t>
      </w:r>
      <w:r w:rsidR="00B978DA" w:rsidRPr="00DD6596">
        <w:rPr>
          <w:sz w:val="22"/>
          <w:szCs w:val="22"/>
          <w:lang w:val="en-AU"/>
        </w:rPr>
        <w:t>.</w:t>
      </w:r>
    </w:p>
    <w:p w14:paraId="1E931807" w14:textId="77777777" w:rsidR="00012633" w:rsidRPr="00DD6596" w:rsidRDefault="00012633" w:rsidP="00DD6596">
      <w:pPr>
        <w:pStyle w:val="AutoNumber"/>
        <w:rPr>
          <w:sz w:val="22"/>
          <w:szCs w:val="22"/>
          <w:lang w:val="en-AU"/>
        </w:rPr>
      </w:pPr>
    </w:p>
    <w:p w14:paraId="628BDB1D" w14:textId="2D416FF0" w:rsidR="00012633" w:rsidRPr="00DD6596" w:rsidRDefault="007E007F" w:rsidP="00DD6596">
      <w:pPr>
        <w:pStyle w:val="AutoNumber"/>
        <w:rPr>
          <w:sz w:val="22"/>
          <w:szCs w:val="22"/>
          <w:lang w:val="en-AU"/>
        </w:rPr>
      </w:pPr>
      <w:r>
        <w:rPr>
          <w:sz w:val="22"/>
          <w:szCs w:val="22"/>
          <w:lang w:val="en-AU"/>
        </w:rPr>
        <w:t>Ms Spencer*</w:t>
      </w:r>
      <w:r w:rsidR="00012633" w:rsidRPr="00DD6596">
        <w:rPr>
          <w:sz w:val="22"/>
          <w:szCs w:val="22"/>
          <w:lang w:val="en-AU"/>
        </w:rPr>
        <w:t xml:space="preserve"> said that </w:t>
      </w:r>
      <w:r w:rsidR="00BD70DB" w:rsidRPr="00DD6596">
        <w:rPr>
          <w:sz w:val="22"/>
          <w:szCs w:val="22"/>
          <w:lang w:val="en-AU"/>
        </w:rPr>
        <w:t>her colleagues would bully her during clinical</w:t>
      </w:r>
      <w:r w:rsidR="00012633" w:rsidRPr="00DD6596">
        <w:rPr>
          <w:sz w:val="22"/>
          <w:szCs w:val="22"/>
          <w:lang w:val="en-AU"/>
        </w:rPr>
        <w:t xml:space="preserve"> handovers and </w:t>
      </w:r>
      <w:r w:rsidR="00F50A6F" w:rsidRPr="00DD6596">
        <w:rPr>
          <w:sz w:val="22"/>
          <w:szCs w:val="22"/>
          <w:lang w:val="en-AU"/>
        </w:rPr>
        <w:t xml:space="preserve">described one such incident when she relayed that </w:t>
      </w:r>
      <w:r w:rsidR="00012633" w:rsidRPr="00DD6596">
        <w:rPr>
          <w:sz w:val="22"/>
          <w:szCs w:val="22"/>
          <w:lang w:val="en-AU"/>
        </w:rPr>
        <w:t>a resident was not feeling well</w:t>
      </w:r>
      <w:r w:rsidR="00F50A6F" w:rsidRPr="00DD6596">
        <w:rPr>
          <w:sz w:val="22"/>
          <w:szCs w:val="22"/>
          <w:lang w:val="en-AU"/>
        </w:rPr>
        <w:t xml:space="preserve"> </w:t>
      </w:r>
      <w:r w:rsidR="007314D7" w:rsidRPr="00DD6596">
        <w:rPr>
          <w:sz w:val="22"/>
          <w:szCs w:val="22"/>
          <w:lang w:val="en-AU"/>
        </w:rPr>
        <w:t>and t</w:t>
      </w:r>
      <w:r w:rsidR="00012633" w:rsidRPr="00DD6596">
        <w:rPr>
          <w:sz w:val="22"/>
          <w:szCs w:val="22"/>
          <w:lang w:val="en-AU"/>
        </w:rPr>
        <w:t>hree colleagues looked at each other</w:t>
      </w:r>
      <w:r w:rsidR="000E33CF">
        <w:rPr>
          <w:sz w:val="22"/>
          <w:szCs w:val="22"/>
          <w:lang w:val="en-AU"/>
        </w:rPr>
        <w:t xml:space="preserve">, </w:t>
      </w:r>
      <w:r w:rsidR="00012633" w:rsidRPr="00DD6596">
        <w:rPr>
          <w:sz w:val="22"/>
          <w:szCs w:val="22"/>
          <w:lang w:val="en-AU"/>
        </w:rPr>
        <w:t>then at her</w:t>
      </w:r>
      <w:r w:rsidR="000E33CF">
        <w:rPr>
          <w:sz w:val="22"/>
          <w:szCs w:val="22"/>
          <w:lang w:val="en-AU"/>
        </w:rPr>
        <w:t xml:space="preserve">, </w:t>
      </w:r>
      <w:r w:rsidR="00012633" w:rsidRPr="00DD6596">
        <w:rPr>
          <w:sz w:val="22"/>
          <w:szCs w:val="22"/>
          <w:lang w:val="en-AU"/>
        </w:rPr>
        <w:t>and</w:t>
      </w:r>
      <w:r w:rsidR="008567F3">
        <w:rPr>
          <w:sz w:val="22"/>
          <w:szCs w:val="22"/>
          <w:lang w:val="en-AU"/>
        </w:rPr>
        <w:t xml:space="preserve"> then began laughing</w:t>
      </w:r>
      <w:r w:rsidR="00012633" w:rsidRPr="00DD6596">
        <w:rPr>
          <w:sz w:val="22"/>
          <w:szCs w:val="22"/>
          <w:lang w:val="en-AU"/>
        </w:rPr>
        <w:t>.</w:t>
      </w:r>
      <w:r w:rsidR="007314D7" w:rsidRPr="00DD6596">
        <w:rPr>
          <w:sz w:val="22"/>
          <w:szCs w:val="22"/>
          <w:lang w:val="en-AU"/>
        </w:rPr>
        <w:t xml:space="preserve"> </w:t>
      </w:r>
      <w:r w:rsidR="00012633" w:rsidRPr="00DD6596">
        <w:rPr>
          <w:sz w:val="22"/>
          <w:szCs w:val="22"/>
          <w:lang w:val="en-AU"/>
        </w:rPr>
        <w:t xml:space="preserve">She </w:t>
      </w:r>
      <w:r w:rsidR="007314D7" w:rsidRPr="00DD6596">
        <w:rPr>
          <w:sz w:val="22"/>
          <w:szCs w:val="22"/>
          <w:lang w:val="en-AU"/>
        </w:rPr>
        <w:t xml:space="preserve">stated that on other occasions, </w:t>
      </w:r>
      <w:r w:rsidR="00012633" w:rsidRPr="00DD6596">
        <w:rPr>
          <w:sz w:val="22"/>
          <w:szCs w:val="22"/>
          <w:lang w:val="en-AU"/>
        </w:rPr>
        <w:t xml:space="preserve">a </w:t>
      </w:r>
      <w:r w:rsidR="00B70D79" w:rsidRPr="00DD6596">
        <w:rPr>
          <w:sz w:val="22"/>
          <w:szCs w:val="22"/>
          <w:lang w:val="en-AU"/>
        </w:rPr>
        <w:t xml:space="preserve">Registered </w:t>
      </w:r>
      <w:r w:rsidR="008F73D8">
        <w:rPr>
          <w:sz w:val="22"/>
          <w:szCs w:val="22"/>
          <w:lang w:val="en-AU"/>
        </w:rPr>
        <w:t>Health professional*</w:t>
      </w:r>
      <w:r w:rsidR="00012633" w:rsidRPr="00DD6596">
        <w:rPr>
          <w:sz w:val="22"/>
          <w:szCs w:val="22"/>
          <w:lang w:val="en-AU"/>
        </w:rPr>
        <w:t xml:space="preserve"> </w:t>
      </w:r>
      <w:r w:rsidR="007314D7" w:rsidRPr="00DD6596">
        <w:rPr>
          <w:sz w:val="22"/>
          <w:szCs w:val="22"/>
          <w:lang w:val="en-AU"/>
        </w:rPr>
        <w:t xml:space="preserve">informed </w:t>
      </w:r>
      <w:r>
        <w:rPr>
          <w:sz w:val="22"/>
          <w:szCs w:val="22"/>
          <w:lang w:val="en-AU"/>
        </w:rPr>
        <w:t>Ms Spencer*</w:t>
      </w:r>
      <w:r w:rsidR="007314D7" w:rsidRPr="00DD6596">
        <w:rPr>
          <w:sz w:val="22"/>
          <w:szCs w:val="22"/>
          <w:lang w:val="en-AU"/>
        </w:rPr>
        <w:t xml:space="preserve"> </w:t>
      </w:r>
      <w:r w:rsidR="00B70D79" w:rsidRPr="00DD6596">
        <w:rPr>
          <w:sz w:val="22"/>
          <w:szCs w:val="22"/>
          <w:lang w:val="en-AU"/>
        </w:rPr>
        <w:t xml:space="preserve">that </w:t>
      </w:r>
      <w:r>
        <w:rPr>
          <w:sz w:val="22"/>
          <w:szCs w:val="22"/>
          <w:lang w:val="en-AU"/>
        </w:rPr>
        <w:t>Ms Spencer*</w:t>
      </w:r>
      <w:r w:rsidR="00B70D79" w:rsidRPr="00DD6596">
        <w:rPr>
          <w:sz w:val="22"/>
          <w:szCs w:val="22"/>
          <w:lang w:val="en-AU"/>
        </w:rPr>
        <w:t xml:space="preserve"> </w:t>
      </w:r>
      <w:r w:rsidR="008567F3">
        <w:rPr>
          <w:sz w:val="22"/>
          <w:szCs w:val="22"/>
          <w:lang w:val="en-AU"/>
        </w:rPr>
        <w:t xml:space="preserve">was to </w:t>
      </w:r>
      <w:r w:rsidR="00012633" w:rsidRPr="00DD6596">
        <w:rPr>
          <w:sz w:val="22"/>
          <w:szCs w:val="22"/>
          <w:lang w:val="en-AU"/>
        </w:rPr>
        <w:t xml:space="preserve">do all the work because </w:t>
      </w:r>
      <w:r w:rsidR="00B70D79" w:rsidRPr="00DD6596">
        <w:rPr>
          <w:sz w:val="22"/>
          <w:szCs w:val="22"/>
          <w:lang w:val="en-AU"/>
        </w:rPr>
        <w:t xml:space="preserve">she was the </w:t>
      </w:r>
      <w:proofErr w:type="gramStart"/>
      <w:r w:rsidR="008F73D8">
        <w:rPr>
          <w:sz w:val="22"/>
          <w:szCs w:val="22"/>
          <w:lang w:val="en-AU"/>
        </w:rPr>
        <w:t>Health</w:t>
      </w:r>
      <w:proofErr w:type="gramEnd"/>
      <w:r w:rsidR="008F73D8">
        <w:rPr>
          <w:sz w:val="22"/>
          <w:szCs w:val="22"/>
          <w:lang w:val="en-AU"/>
        </w:rPr>
        <w:t xml:space="preserve"> professional*</w:t>
      </w:r>
      <w:r w:rsidR="00B70D79" w:rsidRPr="00DD6596">
        <w:rPr>
          <w:sz w:val="22"/>
          <w:szCs w:val="22"/>
          <w:lang w:val="en-AU"/>
        </w:rPr>
        <w:t xml:space="preserve"> and </w:t>
      </w:r>
      <w:r w:rsidR="00012633" w:rsidRPr="00DD6596">
        <w:rPr>
          <w:sz w:val="22"/>
          <w:szCs w:val="22"/>
          <w:lang w:val="en-AU"/>
        </w:rPr>
        <w:t>they were a</w:t>
      </w:r>
      <w:r w:rsidR="00DA4D59">
        <w:rPr>
          <w:sz w:val="22"/>
          <w:szCs w:val="22"/>
          <w:lang w:val="en-AU"/>
        </w:rPr>
        <w:t xml:space="preserve"> grade above*</w:t>
      </w:r>
      <w:r w:rsidR="00012633" w:rsidRPr="00DD6596">
        <w:rPr>
          <w:sz w:val="22"/>
          <w:szCs w:val="22"/>
          <w:lang w:val="en-AU"/>
        </w:rPr>
        <w:t>.</w:t>
      </w:r>
      <w:r w:rsidR="000D5ABA" w:rsidRPr="00DD6596">
        <w:rPr>
          <w:sz w:val="22"/>
          <w:szCs w:val="22"/>
          <w:lang w:val="en-AU"/>
        </w:rPr>
        <w:t xml:space="preserve"> </w:t>
      </w:r>
      <w:r>
        <w:rPr>
          <w:sz w:val="22"/>
          <w:szCs w:val="22"/>
          <w:lang w:val="en-AU"/>
        </w:rPr>
        <w:t>Ms Spencer*</w:t>
      </w:r>
      <w:r w:rsidR="000D5ABA" w:rsidRPr="00DD6596">
        <w:rPr>
          <w:sz w:val="22"/>
          <w:szCs w:val="22"/>
          <w:lang w:val="en-AU"/>
        </w:rPr>
        <w:t xml:space="preserve"> talked about how colleagues</w:t>
      </w:r>
      <w:r w:rsidR="00012633" w:rsidRPr="00DD6596">
        <w:rPr>
          <w:sz w:val="22"/>
          <w:szCs w:val="22"/>
          <w:lang w:val="en-AU"/>
        </w:rPr>
        <w:t xml:space="preserve"> would </w:t>
      </w:r>
      <w:r w:rsidR="00BF3117" w:rsidRPr="00DD6596">
        <w:rPr>
          <w:sz w:val="22"/>
          <w:szCs w:val="22"/>
          <w:lang w:val="en-AU"/>
        </w:rPr>
        <w:t xml:space="preserve">try to </w:t>
      </w:r>
      <w:r w:rsidR="000674F5" w:rsidRPr="00DD6596">
        <w:rPr>
          <w:sz w:val="22"/>
          <w:szCs w:val="22"/>
          <w:lang w:val="en-AU"/>
        </w:rPr>
        <w:t xml:space="preserve">create difficulties for her at work and gave an example </w:t>
      </w:r>
      <w:r w:rsidR="000B4C53" w:rsidRPr="00DD6596">
        <w:rPr>
          <w:sz w:val="22"/>
          <w:szCs w:val="22"/>
          <w:lang w:val="en-AU"/>
        </w:rPr>
        <w:t xml:space="preserve">of how they would frequently </w:t>
      </w:r>
      <w:r w:rsidR="00012633" w:rsidRPr="00DD6596">
        <w:rPr>
          <w:sz w:val="22"/>
          <w:szCs w:val="22"/>
          <w:lang w:val="en-AU"/>
        </w:rPr>
        <w:t xml:space="preserve">remove a </w:t>
      </w:r>
      <w:r w:rsidR="007A476C" w:rsidRPr="00DD6596">
        <w:rPr>
          <w:sz w:val="22"/>
          <w:szCs w:val="22"/>
          <w:lang w:val="en-AU"/>
        </w:rPr>
        <w:t xml:space="preserve">required sling </w:t>
      </w:r>
      <w:r w:rsidR="000B4C53" w:rsidRPr="00DD6596">
        <w:rPr>
          <w:sz w:val="22"/>
          <w:szCs w:val="22"/>
          <w:lang w:val="en-AU"/>
        </w:rPr>
        <w:t xml:space="preserve">from </w:t>
      </w:r>
      <w:r w:rsidR="007A476C" w:rsidRPr="00DD6596">
        <w:rPr>
          <w:sz w:val="22"/>
          <w:szCs w:val="22"/>
          <w:lang w:val="en-AU"/>
        </w:rPr>
        <w:t xml:space="preserve">under </w:t>
      </w:r>
      <w:r w:rsidR="000B4C53" w:rsidRPr="00DD6596">
        <w:rPr>
          <w:sz w:val="22"/>
          <w:szCs w:val="22"/>
          <w:lang w:val="en-AU"/>
        </w:rPr>
        <w:t xml:space="preserve">certain </w:t>
      </w:r>
      <w:r w:rsidR="007A476C" w:rsidRPr="00DD6596">
        <w:rPr>
          <w:sz w:val="22"/>
          <w:szCs w:val="22"/>
          <w:lang w:val="en-AU"/>
        </w:rPr>
        <w:t xml:space="preserve">residents </w:t>
      </w:r>
      <w:r w:rsidR="000B4C53" w:rsidRPr="00DD6596">
        <w:rPr>
          <w:sz w:val="22"/>
          <w:szCs w:val="22"/>
          <w:lang w:val="en-AU"/>
        </w:rPr>
        <w:t xml:space="preserve">which was </w:t>
      </w:r>
      <w:r w:rsidR="007950A1">
        <w:rPr>
          <w:sz w:val="22"/>
          <w:szCs w:val="22"/>
          <w:lang w:val="en-AU"/>
        </w:rPr>
        <w:t>essential</w:t>
      </w:r>
      <w:r w:rsidR="000B4C53" w:rsidRPr="00DD6596">
        <w:rPr>
          <w:sz w:val="22"/>
          <w:szCs w:val="22"/>
          <w:lang w:val="en-AU"/>
        </w:rPr>
        <w:t xml:space="preserve"> </w:t>
      </w:r>
      <w:r w:rsidR="007A476C" w:rsidRPr="00DD6596">
        <w:rPr>
          <w:sz w:val="22"/>
          <w:szCs w:val="22"/>
          <w:lang w:val="en-AU"/>
        </w:rPr>
        <w:t>to</w:t>
      </w:r>
      <w:r w:rsidR="00012633" w:rsidRPr="00DD6596">
        <w:rPr>
          <w:sz w:val="22"/>
          <w:szCs w:val="22"/>
          <w:lang w:val="en-AU"/>
        </w:rPr>
        <w:t xml:space="preserve"> lift </w:t>
      </w:r>
      <w:r w:rsidR="000B4C53" w:rsidRPr="00DD6596">
        <w:rPr>
          <w:sz w:val="22"/>
          <w:szCs w:val="22"/>
          <w:lang w:val="en-AU"/>
        </w:rPr>
        <w:t xml:space="preserve">the </w:t>
      </w:r>
      <w:r w:rsidR="007A476C" w:rsidRPr="00DD6596">
        <w:rPr>
          <w:sz w:val="22"/>
          <w:szCs w:val="22"/>
          <w:lang w:val="en-AU"/>
        </w:rPr>
        <w:t xml:space="preserve">residents. </w:t>
      </w:r>
      <w:r w:rsidR="00817163" w:rsidRPr="00DD6596">
        <w:rPr>
          <w:sz w:val="22"/>
          <w:szCs w:val="22"/>
          <w:lang w:val="en-AU"/>
        </w:rPr>
        <w:t>S</w:t>
      </w:r>
      <w:r w:rsidR="007A476C" w:rsidRPr="00DD6596">
        <w:rPr>
          <w:sz w:val="22"/>
          <w:szCs w:val="22"/>
          <w:lang w:val="en-AU"/>
        </w:rPr>
        <w:t xml:space="preserve">he said that two nursing staff </w:t>
      </w:r>
      <w:proofErr w:type="gramStart"/>
      <w:r w:rsidR="006D7BB1">
        <w:rPr>
          <w:sz w:val="22"/>
          <w:szCs w:val="22"/>
          <w:lang w:val="en-AU"/>
        </w:rPr>
        <w:t xml:space="preserve">in particular </w:t>
      </w:r>
      <w:r w:rsidR="007A476C" w:rsidRPr="00DD6596">
        <w:rPr>
          <w:sz w:val="22"/>
          <w:szCs w:val="22"/>
          <w:lang w:val="en-AU"/>
        </w:rPr>
        <w:t>would</w:t>
      </w:r>
      <w:proofErr w:type="gramEnd"/>
      <w:r w:rsidR="007A476C" w:rsidRPr="00DD6596">
        <w:rPr>
          <w:sz w:val="22"/>
          <w:szCs w:val="22"/>
          <w:lang w:val="en-AU"/>
        </w:rPr>
        <w:t xml:space="preserve"> routinely do that </w:t>
      </w:r>
      <w:r w:rsidR="00907511" w:rsidRPr="00DD6596">
        <w:rPr>
          <w:sz w:val="22"/>
          <w:szCs w:val="22"/>
          <w:lang w:val="en-AU"/>
        </w:rPr>
        <w:t xml:space="preserve">even after </w:t>
      </w:r>
      <w:r>
        <w:rPr>
          <w:sz w:val="22"/>
          <w:szCs w:val="22"/>
          <w:lang w:val="en-AU"/>
        </w:rPr>
        <w:t>Ms Spencer*</w:t>
      </w:r>
      <w:r w:rsidR="00817163" w:rsidRPr="00DD6596">
        <w:rPr>
          <w:sz w:val="22"/>
          <w:szCs w:val="22"/>
          <w:lang w:val="en-AU"/>
        </w:rPr>
        <w:t xml:space="preserve"> </w:t>
      </w:r>
      <w:r w:rsidR="00907511" w:rsidRPr="00DD6596">
        <w:rPr>
          <w:sz w:val="22"/>
          <w:szCs w:val="22"/>
          <w:lang w:val="en-AU"/>
        </w:rPr>
        <w:t xml:space="preserve">informing the </w:t>
      </w:r>
      <w:r w:rsidR="000F508F">
        <w:rPr>
          <w:sz w:val="22"/>
          <w:szCs w:val="22"/>
          <w:lang w:val="en-AU"/>
        </w:rPr>
        <w:t>direct manager*</w:t>
      </w:r>
      <w:r w:rsidR="00817163" w:rsidRPr="00DD6596">
        <w:rPr>
          <w:sz w:val="22"/>
          <w:szCs w:val="22"/>
          <w:lang w:val="en-AU"/>
        </w:rPr>
        <w:t xml:space="preserve"> about what was happening</w:t>
      </w:r>
      <w:r w:rsidR="00907511" w:rsidRPr="00DD6596">
        <w:rPr>
          <w:sz w:val="22"/>
          <w:szCs w:val="22"/>
          <w:lang w:val="en-AU"/>
        </w:rPr>
        <w:t>.</w:t>
      </w:r>
    </w:p>
    <w:p w14:paraId="39CD1885" w14:textId="77777777" w:rsidR="001F3ABE" w:rsidRPr="00DD6596" w:rsidRDefault="001F3ABE" w:rsidP="00DD6596">
      <w:pPr>
        <w:pStyle w:val="AutoNumber"/>
        <w:rPr>
          <w:sz w:val="22"/>
          <w:szCs w:val="22"/>
          <w:lang w:val="en-AU"/>
        </w:rPr>
      </w:pPr>
    </w:p>
    <w:p w14:paraId="11B5CC34" w14:textId="4D51492E" w:rsidR="00907511" w:rsidRPr="00DD6596" w:rsidRDefault="007E007F" w:rsidP="00DD6596">
      <w:pPr>
        <w:pStyle w:val="AutoNumber"/>
        <w:rPr>
          <w:sz w:val="22"/>
          <w:szCs w:val="22"/>
          <w:lang w:val="en-AU"/>
        </w:rPr>
      </w:pPr>
      <w:r>
        <w:rPr>
          <w:sz w:val="22"/>
          <w:szCs w:val="22"/>
          <w:lang w:val="en-AU"/>
        </w:rPr>
        <w:t>Ms Spencer*</w:t>
      </w:r>
      <w:r w:rsidR="00817163" w:rsidRPr="00DD6596">
        <w:rPr>
          <w:sz w:val="22"/>
          <w:szCs w:val="22"/>
          <w:lang w:val="en-AU"/>
        </w:rPr>
        <w:t xml:space="preserve"> </w:t>
      </w:r>
      <w:r w:rsidR="00C2684D" w:rsidRPr="00DD6596">
        <w:rPr>
          <w:sz w:val="22"/>
          <w:szCs w:val="22"/>
          <w:lang w:val="en-AU"/>
        </w:rPr>
        <w:t xml:space="preserve">said that by then her mood was increasingly affected </w:t>
      </w:r>
      <w:r w:rsidR="008D5C1F" w:rsidRPr="00DD6596">
        <w:rPr>
          <w:sz w:val="22"/>
          <w:szCs w:val="22"/>
          <w:lang w:val="en-AU"/>
        </w:rPr>
        <w:t xml:space="preserve">but there was no support. She </w:t>
      </w:r>
      <w:r w:rsidR="00817163" w:rsidRPr="00DD6596">
        <w:rPr>
          <w:sz w:val="22"/>
          <w:szCs w:val="22"/>
          <w:lang w:val="en-AU"/>
        </w:rPr>
        <w:t>recalled how</w:t>
      </w:r>
      <w:r w:rsidR="00907511" w:rsidRPr="00DD6596">
        <w:rPr>
          <w:sz w:val="22"/>
          <w:szCs w:val="22"/>
          <w:lang w:val="en-AU"/>
        </w:rPr>
        <w:t xml:space="preserve"> the </w:t>
      </w:r>
      <w:r w:rsidR="000F508F">
        <w:rPr>
          <w:sz w:val="22"/>
          <w:szCs w:val="22"/>
          <w:lang w:val="en-AU"/>
        </w:rPr>
        <w:t>direct manager*</w:t>
      </w:r>
      <w:r w:rsidR="00907511" w:rsidRPr="00DD6596">
        <w:rPr>
          <w:sz w:val="22"/>
          <w:szCs w:val="22"/>
          <w:lang w:val="en-AU"/>
        </w:rPr>
        <w:t xml:space="preserve"> told her she</w:t>
      </w:r>
      <w:r w:rsidR="008D5C1F" w:rsidRPr="00DD6596">
        <w:rPr>
          <w:sz w:val="22"/>
          <w:szCs w:val="22"/>
          <w:lang w:val="en-AU"/>
        </w:rPr>
        <w:t xml:space="preserve">, the </w:t>
      </w:r>
      <w:r w:rsidR="000F508F">
        <w:rPr>
          <w:sz w:val="22"/>
          <w:szCs w:val="22"/>
          <w:lang w:val="en-AU"/>
        </w:rPr>
        <w:t>direct manager*</w:t>
      </w:r>
      <w:r w:rsidR="008D5C1F" w:rsidRPr="00DD6596">
        <w:rPr>
          <w:sz w:val="22"/>
          <w:szCs w:val="22"/>
          <w:lang w:val="en-AU"/>
        </w:rPr>
        <w:t xml:space="preserve">, </w:t>
      </w:r>
      <w:r w:rsidR="00907511" w:rsidRPr="00DD6596">
        <w:rPr>
          <w:sz w:val="22"/>
          <w:szCs w:val="22"/>
          <w:lang w:val="en-AU"/>
        </w:rPr>
        <w:t xml:space="preserve">was non-confrontational and that </w:t>
      </w:r>
      <w:r>
        <w:rPr>
          <w:sz w:val="22"/>
          <w:szCs w:val="22"/>
          <w:lang w:val="en-AU"/>
        </w:rPr>
        <w:t>Ms Spencer*</w:t>
      </w:r>
      <w:r w:rsidR="00907511" w:rsidRPr="00DD6596">
        <w:rPr>
          <w:sz w:val="22"/>
          <w:szCs w:val="22"/>
          <w:lang w:val="en-AU"/>
        </w:rPr>
        <w:t xml:space="preserve"> would have to raise issues herself in the </w:t>
      </w:r>
      <w:r w:rsidR="00580CF7" w:rsidRPr="00DD6596">
        <w:rPr>
          <w:sz w:val="22"/>
          <w:szCs w:val="22"/>
          <w:lang w:val="en-AU"/>
        </w:rPr>
        <w:t>meetings</w:t>
      </w:r>
      <w:r w:rsidR="003A45D0" w:rsidRPr="00DD6596">
        <w:rPr>
          <w:sz w:val="22"/>
          <w:szCs w:val="22"/>
          <w:lang w:val="en-AU"/>
        </w:rPr>
        <w:t>.</w:t>
      </w:r>
    </w:p>
    <w:p w14:paraId="06644E05" w14:textId="77777777" w:rsidR="003C074F" w:rsidRPr="00DD6596" w:rsidRDefault="003C074F" w:rsidP="00DD6596">
      <w:pPr>
        <w:pStyle w:val="AutoNumber"/>
        <w:rPr>
          <w:sz w:val="22"/>
          <w:szCs w:val="22"/>
          <w:lang w:val="en-AU"/>
        </w:rPr>
      </w:pPr>
    </w:p>
    <w:p w14:paraId="317E1E44" w14:textId="4B6FF9DE" w:rsidR="003C074F" w:rsidRPr="00DD6596" w:rsidRDefault="003C074F" w:rsidP="00DD6596">
      <w:pPr>
        <w:pStyle w:val="AutoNumber"/>
        <w:rPr>
          <w:sz w:val="22"/>
          <w:szCs w:val="22"/>
          <w:lang w:val="en-AU"/>
        </w:rPr>
      </w:pPr>
      <w:r w:rsidRPr="00DD6596">
        <w:rPr>
          <w:sz w:val="22"/>
          <w:szCs w:val="22"/>
          <w:lang w:val="en-AU"/>
        </w:rPr>
        <w:t xml:space="preserve">When asked about the racist comments that had been made, </w:t>
      </w:r>
      <w:r w:rsidR="007E007F">
        <w:rPr>
          <w:sz w:val="22"/>
          <w:szCs w:val="22"/>
          <w:lang w:val="en-AU"/>
        </w:rPr>
        <w:t>Ms Spencer*</w:t>
      </w:r>
      <w:r w:rsidRPr="00DD6596">
        <w:rPr>
          <w:sz w:val="22"/>
          <w:szCs w:val="22"/>
          <w:lang w:val="en-AU"/>
        </w:rPr>
        <w:t xml:space="preserve"> said that one of the staff</w:t>
      </w:r>
      <w:r w:rsidR="00336FD6" w:rsidRPr="00DD6596">
        <w:rPr>
          <w:sz w:val="22"/>
          <w:szCs w:val="22"/>
          <w:lang w:val="en-AU"/>
        </w:rPr>
        <w:t xml:space="preserve">, originally from another overseas culture, </w:t>
      </w:r>
      <w:r w:rsidRPr="00DD6596">
        <w:rPr>
          <w:sz w:val="22"/>
          <w:szCs w:val="22"/>
          <w:lang w:val="en-AU"/>
        </w:rPr>
        <w:t xml:space="preserve">lost her wedding ring and </w:t>
      </w:r>
      <w:r w:rsidR="00673F02" w:rsidRPr="00DD6596">
        <w:rPr>
          <w:sz w:val="22"/>
          <w:szCs w:val="22"/>
          <w:lang w:val="en-AU"/>
        </w:rPr>
        <w:t xml:space="preserve">told </w:t>
      </w:r>
      <w:r w:rsidRPr="00DD6596">
        <w:rPr>
          <w:sz w:val="22"/>
          <w:szCs w:val="22"/>
          <w:lang w:val="en-AU"/>
        </w:rPr>
        <w:t>the group of colleagues</w:t>
      </w:r>
      <w:r w:rsidR="00673F02" w:rsidRPr="00DD6596">
        <w:rPr>
          <w:sz w:val="22"/>
          <w:szCs w:val="22"/>
          <w:lang w:val="en-AU"/>
        </w:rPr>
        <w:t xml:space="preserve">, including </w:t>
      </w:r>
      <w:r w:rsidR="007E007F">
        <w:rPr>
          <w:sz w:val="22"/>
          <w:szCs w:val="22"/>
          <w:lang w:val="en-AU"/>
        </w:rPr>
        <w:t>Ms Spencer*</w:t>
      </w:r>
      <w:r w:rsidR="00673F02" w:rsidRPr="00DD6596">
        <w:rPr>
          <w:sz w:val="22"/>
          <w:szCs w:val="22"/>
          <w:lang w:val="en-AU"/>
        </w:rPr>
        <w:t>, that they</w:t>
      </w:r>
      <w:r w:rsidRPr="00DD6596">
        <w:rPr>
          <w:sz w:val="22"/>
          <w:szCs w:val="22"/>
          <w:lang w:val="en-AU"/>
        </w:rPr>
        <w:t xml:space="preserve"> would not understand about marriage because they were white</w:t>
      </w:r>
      <w:r w:rsidR="00C345F3" w:rsidRPr="00DD6596">
        <w:rPr>
          <w:sz w:val="22"/>
          <w:szCs w:val="22"/>
          <w:lang w:val="en-AU"/>
        </w:rPr>
        <w:t xml:space="preserve">. </w:t>
      </w:r>
      <w:r w:rsidR="007E007F">
        <w:rPr>
          <w:sz w:val="22"/>
          <w:szCs w:val="22"/>
          <w:lang w:val="en-AU"/>
        </w:rPr>
        <w:t>Ms Spencer*</w:t>
      </w:r>
      <w:r w:rsidR="00C345F3" w:rsidRPr="00DD6596">
        <w:rPr>
          <w:sz w:val="22"/>
          <w:szCs w:val="22"/>
          <w:lang w:val="en-AU"/>
        </w:rPr>
        <w:t xml:space="preserve"> said the comment was</w:t>
      </w:r>
      <w:r w:rsidRPr="00DD6596">
        <w:rPr>
          <w:sz w:val="22"/>
          <w:szCs w:val="22"/>
          <w:lang w:val="en-AU"/>
        </w:rPr>
        <w:t xml:space="preserve"> </w:t>
      </w:r>
      <w:r w:rsidR="00BF60D4">
        <w:rPr>
          <w:sz w:val="22"/>
          <w:szCs w:val="22"/>
          <w:lang w:val="en-AU"/>
        </w:rPr>
        <w:t xml:space="preserve">directed at the group and </w:t>
      </w:r>
      <w:r w:rsidRPr="00DD6596">
        <w:rPr>
          <w:sz w:val="22"/>
          <w:szCs w:val="22"/>
          <w:lang w:val="en-AU"/>
        </w:rPr>
        <w:t xml:space="preserve">not </w:t>
      </w:r>
      <w:r w:rsidR="007E007F">
        <w:rPr>
          <w:sz w:val="22"/>
          <w:szCs w:val="22"/>
          <w:lang w:val="en-AU"/>
        </w:rPr>
        <w:t>Ms Spencer*</w:t>
      </w:r>
      <w:r w:rsidRPr="00DD6596">
        <w:rPr>
          <w:sz w:val="22"/>
          <w:szCs w:val="22"/>
          <w:lang w:val="en-AU"/>
        </w:rPr>
        <w:t xml:space="preserve"> specifically.</w:t>
      </w:r>
    </w:p>
    <w:p w14:paraId="34B5E351" w14:textId="77777777" w:rsidR="00C2378F" w:rsidRPr="00DD6596" w:rsidRDefault="00C2378F" w:rsidP="00DD6596">
      <w:pPr>
        <w:pStyle w:val="AutoNumber"/>
        <w:rPr>
          <w:sz w:val="22"/>
          <w:szCs w:val="22"/>
          <w:lang w:val="en-AU"/>
        </w:rPr>
      </w:pPr>
    </w:p>
    <w:p w14:paraId="2F41FBD8" w14:textId="2576508E" w:rsidR="00C2378F" w:rsidRPr="00DD6596" w:rsidRDefault="00823B2E" w:rsidP="00DD6596">
      <w:pPr>
        <w:pStyle w:val="AutoNumber"/>
        <w:rPr>
          <w:sz w:val="22"/>
          <w:szCs w:val="22"/>
          <w:lang w:val="en-AU"/>
        </w:rPr>
      </w:pPr>
      <w:r w:rsidRPr="00DD6596">
        <w:rPr>
          <w:sz w:val="22"/>
          <w:szCs w:val="22"/>
          <w:lang w:val="en-AU"/>
        </w:rPr>
        <w:t>T</w:t>
      </w:r>
      <w:r w:rsidR="00C2378F" w:rsidRPr="00DD6596">
        <w:rPr>
          <w:sz w:val="22"/>
          <w:szCs w:val="22"/>
          <w:lang w:val="en-AU"/>
        </w:rPr>
        <w:t xml:space="preserve">he death of a resident who died </w:t>
      </w:r>
      <w:r w:rsidR="001F3ABE" w:rsidRPr="00DD6596">
        <w:rPr>
          <w:sz w:val="22"/>
          <w:szCs w:val="22"/>
          <w:lang w:val="en-AU"/>
        </w:rPr>
        <w:t xml:space="preserve">in pain </w:t>
      </w:r>
      <w:r w:rsidR="002D1D83" w:rsidRPr="00DD6596">
        <w:rPr>
          <w:sz w:val="22"/>
          <w:szCs w:val="22"/>
          <w:lang w:val="en-AU"/>
        </w:rPr>
        <w:t xml:space="preserve">at the beginning of </w:t>
      </w:r>
      <w:r w:rsidR="00DA4D59">
        <w:rPr>
          <w:sz w:val="22"/>
          <w:szCs w:val="22"/>
          <w:lang w:val="en-AU"/>
        </w:rPr>
        <w:t>August</w:t>
      </w:r>
      <w:r w:rsidR="002D1D83" w:rsidRPr="00DD6596">
        <w:rPr>
          <w:sz w:val="22"/>
          <w:szCs w:val="22"/>
          <w:lang w:val="en-AU"/>
        </w:rPr>
        <w:t xml:space="preserve"> 202</w:t>
      </w:r>
      <w:r w:rsidR="00DA4D59">
        <w:rPr>
          <w:sz w:val="22"/>
          <w:szCs w:val="22"/>
          <w:lang w:val="en-AU"/>
        </w:rPr>
        <w:t>3*</w:t>
      </w:r>
      <w:r w:rsidR="002D1D83" w:rsidRPr="00DD6596">
        <w:rPr>
          <w:sz w:val="22"/>
          <w:szCs w:val="22"/>
          <w:lang w:val="en-AU"/>
        </w:rPr>
        <w:t xml:space="preserve"> </w:t>
      </w:r>
      <w:r w:rsidR="001C2357" w:rsidRPr="00DD6596">
        <w:rPr>
          <w:sz w:val="22"/>
          <w:szCs w:val="22"/>
          <w:lang w:val="en-AU"/>
        </w:rPr>
        <w:t>caused</w:t>
      </w:r>
      <w:r w:rsidR="00C2378F" w:rsidRPr="00DD6596">
        <w:rPr>
          <w:sz w:val="22"/>
          <w:szCs w:val="22"/>
          <w:lang w:val="en-AU"/>
        </w:rPr>
        <w:t xml:space="preserve"> distress </w:t>
      </w:r>
      <w:r w:rsidR="001C2357" w:rsidRPr="00DD6596">
        <w:rPr>
          <w:sz w:val="22"/>
          <w:szCs w:val="22"/>
          <w:lang w:val="en-AU"/>
        </w:rPr>
        <w:t>to</w:t>
      </w:r>
      <w:r w:rsidR="00C2378F" w:rsidRPr="00DD6596">
        <w:rPr>
          <w:sz w:val="22"/>
          <w:szCs w:val="22"/>
          <w:lang w:val="en-AU"/>
        </w:rPr>
        <w:t xml:space="preserve"> </w:t>
      </w:r>
      <w:r w:rsidR="007E007F">
        <w:rPr>
          <w:sz w:val="22"/>
          <w:szCs w:val="22"/>
          <w:lang w:val="en-AU"/>
        </w:rPr>
        <w:t>Ms Spencer*</w:t>
      </w:r>
      <w:r w:rsidR="001C2357" w:rsidRPr="00DD6596">
        <w:rPr>
          <w:sz w:val="22"/>
          <w:szCs w:val="22"/>
          <w:lang w:val="en-AU"/>
        </w:rPr>
        <w:t xml:space="preserve">, who described </w:t>
      </w:r>
      <w:r w:rsidRPr="00DD6596">
        <w:rPr>
          <w:sz w:val="22"/>
          <w:szCs w:val="22"/>
          <w:lang w:val="en-AU"/>
        </w:rPr>
        <w:t xml:space="preserve">it as very </w:t>
      </w:r>
      <w:r w:rsidR="00B818BA" w:rsidRPr="00DD6596">
        <w:rPr>
          <w:sz w:val="22"/>
          <w:szCs w:val="22"/>
          <w:lang w:val="en-AU"/>
        </w:rPr>
        <w:t>cruel</w:t>
      </w:r>
      <w:r w:rsidR="00EA20F1" w:rsidRPr="00DD6596">
        <w:rPr>
          <w:sz w:val="22"/>
          <w:szCs w:val="22"/>
          <w:lang w:val="en-AU"/>
        </w:rPr>
        <w:t xml:space="preserve">. </w:t>
      </w:r>
      <w:r w:rsidR="007E007F">
        <w:rPr>
          <w:sz w:val="22"/>
          <w:szCs w:val="22"/>
          <w:lang w:val="en-AU"/>
        </w:rPr>
        <w:t>Ms Spencer*</w:t>
      </w:r>
      <w:r w:rsidRPr="00DD6596">
        <w:rPr>
          <w:sz w:val="22"/>
          <w:szCs w:val="22"/>
          <w:lang w:val="en-AU"/>
        </w:rPr>
        <w:t xml:space="preserve"> said </w:t>
      </w:r>
      <w:r w:rsidR="00EA20F1" w:rsidRPr="00DD6596">
        <w:rPr>
          <w:sz w:val="22"/>
          <w:szCs w:val="22"/>
          <w:lang w:val="en-AU"/>
        </w:rPr>
        <w:t>that</w:t>
      </w:r>
      <w:r w:rsidR="003A64EE">
        <w:rPr>
          <w:sz w:val="22"/>
          <w:szCs w:val="22"/>
          <w:lang w:val="en-AU"/>
        </w:rPr>
        <w:t>,</w:t>
      </w:r>
      <w:r w:rsidR="00EA20F1" w:rsidRPr="00DD6596">
        <w:rPr>
          <w:sz w:val="22"/>
          <w:szCs w:val="22"/>
          <w:lang w:val="en-AU"/>
        </w:rPr>
        <w:t xml:space="preserve"> </w:t>
      </w:r>
      <w:r w:rsidR="003A64EE" w:rsidRPr="003A64EE">
        <w:rPr>
          <w:sz w:val="22"/>
          <w:szCs w:val="22"/>
          <w:lang w:val="en-AU"/>
        </w:rPr>
        <w:t>because she was the one who requested it</w:t>
      </w:r>
      <w:r w:rsidR="00C163AB">
        <w:rPr>
          <w:sz w:val="22"/>
          <w:szCs w:val="22"/>
          <w:lang w:val="en-AU"/>
        </w:rPr>
        <w:t xml:space="preserve">, </w:t>
      </w:r>
      <w:r w:rsidR="00EA20F1" w:rsidRPr="00DD6596">
        <w:rPr>
          <w:sz w:val="22"/>
          <w:szCs w:val="22"/>
          <w:lang w:val="en-AU"/>
        </w:rPr>
        <w:t xml:space="preserve">analgesia for the resident </w:t>
      </w:r>
      <w:r w:rsidRPr="00DD6596">
        <w:rPr>
          <w:sz w:val="22"/>
          <w:szCs w:val="22"/>
          <w:lang w:val="en-AU"/>
        </w:rPr>
        <w:t xml:space="preserve">was </w:t>
      </w:r>
      <w:r w:rsidR="00C163AB">
        <w:rPr>
          <w:sz w:val="22"/>
          <w:szCs w:val="22"/>
          <w:lang w:val="en-AU"/>
        </w:rPr>
        <w:t xml:space="preserve">deliberately </w:t>
      </w:r>
      <w:r w:rsidR="00EA20F1" w:rsidRPr="00DD6596">
        <w:rPr>
          <w:sz w:val="22"/>
          <w:szCs w:val="22"/>
          <w:lang w:val="en-AU"/>
        </w:rPr>
        <w:t>withheld</w:t>
      </w:r>
      <w:r w:rsidR="003475CC" w:rsidRPr="00DD6596">
        <w:rPr>
          <w:sz w:val="22"/>
          <w:szCs w:val="22"/>
          <w:lang w:val="en-AU"/>
        </w:rPr>
        <w:t>.</w:t>
      </w:r>
      <w:r w:rsidR="00690D4A" w:rsidRPr="00DD6596">
        <w:rPr>
          <w:sz w:val="22"/>
          <w:szCs w:val="22"/>
          <w:lang w:val="en-AU"/>
        </w:rPr>
        <w:t xml:space="preserve"> She felt that depression </w:t>
      </w:r>
      <w:r w:rsidR="0015317E" w:rsidRPr="00DD6596">
        <w:rPr>
          <w:sz w:val="22"/>
          <w:szCs w:val="22"/>
          <w:lang w:val="en-AU"/>
        </w:rPr>
        <w:t>became more pronounced</w:t>
      </w:r>
      <w:r w:rsidR="00E70540" w:rsidRPr="00DD6596">
        <w:rPr>
          <w:sz w:val="22"/>
          <w:szCs w:val="22"/>
          <w:lang w:val="en-AU"/>
        </w:rPr>
        <w:t xml:space="preserve"> </w:t>
      </w:r>
      <w:r w:rsidR="00C163AB">
        <w:rPr>
          <w:sz w:val="22"/>
          <w:szCs w:val="22"/>
          <w:lang w:val="en-AU"/>
        </w:rPr>
        <w:t xml:space="preserve">by then </w:t>
      </w:r>
      <w:r w:rsidR="00E70540" w:rsidRPr="00DD6596">
        <w:rPr>
          <w:sz w:val="22"/>
          <w:szCs w:val="22"/>
          <w:lang w:val="en-AU"/>
        </w:rPr>
        <w:t>and she was struggling</w:t>
      </w:r>
      <w:r w:rsidR="00376953" w:rsidRPr="00DD6596">
        <w:rPr>
          <w:sz w:val="22"/>
          <w:szCs w:val="22"/>
          <w:lang w:val="en-AU"/>
        </w:rPr>
        <w:t xml:space="preserve"> more</w:t>
      </w:r>
      <w:r w:rsidR="008A31FE" w:rsidRPr="00DD6596">
        <w:rPr>
          <w:sz w:val="22"/>
          <w:szCs w:val="22"/>
          <w:lang w:val="en-AU"/>
        </w:rPr>
        <w:t xml:space="preserve">. She began </w:t>
      </w:r>
      <w:r w:rsidR="00E70540" w:rsidRPr="00DD6596">
        <w:rPr>
          <w:sz w:val="22"/>
          <w:szCs w:val="22"/>
          <w:lang w:val="en-AU"/>
        </w:rPr>
        <w:t>binge-drinking</w:t>
      </w:r>
      <w:r w:rsidR="008A31FE" w:rsidRPr="00DD6596">
        <w:rPr>
          <w:sz w:val="22"/>
          <w:szCs w:val="22"/>
          <w:lang w:val="en-AU"/>
        </w:rPr>
        <w:t xml:space="preserve"> </w:t>
      </w:r>
      <w:r w:rsidR="00613374" w:rsidRPr="00DD6596">
        <w:rPr>
          <w:sz w:val="22"/>
          <w:szCs w:val="22"/>
          <w:lang w:val="en-AU"/>
        </w:rPr>
        <w:t xml:space="preserve">10 pack Jack Daniels </w:t>
      </w:r>
      <w:r w:rsidR="008A31FE" w:rsidRPr="00DD6596">
        <w:rPr>
          <w:sz w:val="22"/>
          <w:szCs w:val="22"/>
          <w:lang w:val="en-AU"/>
        </w:rPr>
        <w:t xml:space="preserve">at home two </w:t>
      </w:r>
      <w:r w:rsidR="00376953" w:rsidRPr="00DD6596">
        <w:rPr>
          <w:sz w:val="22"/>
          <w:szCs w:val="22"/>
          <w:lang w:val="en-AU"/>
        </w:rPr>
        <w:t>to</w:t>
      </w:r>
      <w:r w:rsidR="008A31FE" w:rsidRPr="00DD6596">
        <w:rPr>
          <w:sz w:val="22"/>
          <w:szCs w:val="22"/>
          <w:lang w:val="en-AU"/>
        </w:rPr>
        <w:t xml:space="preserve"> three days </w:t>
      </w:r>
      <w:r w:rsidR="00376953" w:rsidRPr="00DD6596">
        <w:rPr>
          <w:sz w:val="22"/>
          <w:szCs w:val="22"/>
          <w:lang w:val="en-AU"/>
        </w:rPr>
        <w:t xml:space="preserve">a </w:t>
      </w:r>
      <w:r w:rsidR="008A31FE" w:rsidRPr="00DD6596">
        <w:rPr>
          <w:sz w:val="22"/>
          <w:szCs w:val="22"/>
          <w:lang w:val="en-AU"/>
        </w:rPr>
        <w:t>week</w:t>
      </w:r>
      <w:r w:rsidR="00613374" w:rsidRPr="00DD6596">
        <w:rPr>
          <w:sz w:val="22"/>
          <w:szCs w:val="22"/>
          <w:lang w:val="en-AU"/>
        </w:rPr>
        <w:t>,</w:t>
      </w:r>
      <w:r w:rsidR="008A31FE" w:rsidRPr="00DD6596">
        <w:rPr>
          <w:sz w:val="22"/>
          <w:szCs w:val="22"/>
          <w:lang w:val="en-AU"/>
        </w:rPr>
        <w:t xml:space="preserve"> </w:t>
      </w:r>
      <w:r w:rsidR="00376953" w:rsidRPr="00DD6596">
        <w:rPr>
          <w:sz w:val="22"/>
          <w:szCs w:val="22"/>
          <w:lang w:val="en-AU"/>
        </w:rPr>
        <w:t>when she did not have to work the following da</w:t>
      </w:r>
      <w:r w:rsidR="00613374" w:rsidRPr="00DD6596">
        <w:rPr>
          <w:sz w:val="22"/>
          <w:szCs w:val="22"/>
          <w:lang w:val="en-AU"/>
        </w:rPr>
        <w:t>y</w:t>
      </w:r>
      <w:r w:rsidR="00F95D46">
        <w:rPr>
          <w:sz w:val="22"/>
          <w:szCs w:val="22"/>
          <w:lang w:val="en-AU"/>
        </w:rPr>
        <w:t>. The alcohol use was</w:t>
      </w:r>
      <w:r w:rsidR="008A31FE" w:rsidRPr="00DD6596">
        <w:rPr>
          <w:sz w:val="22"/>
          <w:szCs w:val="22"/>
          <w:lang w:val="en-AU"/>
        </w:rPr>
        <w:t xml:space="preserve"> </w:t>
      </w:r>
      <w:r w:rsidR="00B818BA" w:rsidRPr="00DD6596">
        <w:rPr>
          <w:sz w:val="22"/>
          <w:szCs w:val="22"/>
          <w:lang w:val="en-AU"/>
        </w:rPr>
        <w:t xml:space="preserve">so </w:t>
      </w:r>
      <w:r w:rsidR="00613374" w:rsidRPr="00DD6596">
        <w:rPr>
          <w:sz w:val="22"/>
          <w:szCs w:val="22"/>
          <w:lang w:val="en-AU"/>
        </w:rPr>
        <w:t xml:space="preserve">that </w:t>
      </w:r>
      <w:r w:rsidR="00B818BA" w:rsidRPr="00DD6596">
        <w:rPr>
          <w:sz w:val="22"/>
          <w:szCs w:val="22"/>
          <w:lang w:val="en-AU"/>
        </w:rPr>
        <w:t>she did not have to think about the issues</w:t>
      </w:r>
      <w:r w:rsidR="00F95D46">
        <w:rPr>
          <w:sz w:val="22"/>
          <w:szCs w:val="22"/>
          <w:lang w:val="en-AU"/>
        </w:rPr>
        <w:t xml:space="preserve"> occurring at the workplace</w:t>
      </w:r>
      <w:r w:rsidR="0015317E" w:rsidRPr="00DD6596">
        <w:rPr>
          <w:sz w:val="22"/>
          <w:szCs w:val="22"/>
          <w:lang w:val="en-AU"/>
        </w:rPr>
        <w:t xml:space="preserve">. </w:t>
      </w:r>
      <w:r w:rsidR="007A524F" w:rsidRPr="00DD6596">
        <w:rPr>
          <w:sz w:val="22"/>
          <w:szCs w:val="22"/>
          <w:lang w:val="en-AU"/>
        </w:rPr>
        <w:t>At that time, s</w:t>
      </w:r>
      <w:r w:rsidR="0015317E" w:rsidRPr="00DD6596">
        <w:rPr>
          <w:sz w:val="22"/>
          <w:szCs w:val="22"/>
          <w:lang w:val="en-AU"/>
        </w:rPr>
        <w:t xml:space="preserve">he </w:t>
      </w:r>
      <w:r w:rsidR="007A524F" w:rsidRPr="00DD6596">
        <w:rPr>
          <w:sz w:val="22"/>
          <w:szCs w:val="22"/>
          <w:lang w:val="en-AU"/>
        </w:rPr>
        <w:t xml:space="preserve">began to </w:t>
      </w:r>
      <w:proofErr w:type="gramStart"/>
      <w:r w:rsidR="007A524F" w:rsidRPr="00DD6596">
        <w:rPr>
          <w:sz w:val="22"/>
          <w:szCs w:val="22"/>
          <w:lang w:val="en-AU"/>
        </w:rPr>
        <w:t>experience</w:t>
      </w:r>
      <w:r w:rsidR="0000034C" w:rsidRPr="00DD6596">
        <w:rPr>
          <w:sz w:val="22"/>
          <w:szCs w:val="22"/>
          <w:lang w:val="en-AU"/>
        </w:rPr>
        <w:t xml:space="preserve"> </w:t>
      </w:r>
      <w:r w:rsidR="007A524F" w:rsidRPr="00DD6596">
        <w:rPr>
          <w:sz w:val="22"/>
          <w:szCs w:val="22"/>
          <w:lang w:val="en-AU"/>
        </w:rPr>
        <w:t>difficulty</w:t>
      </w:r>
      <w:proofErr w:type="gramEnd"/>
      <w:r w:rsidR="007A524F" w:rsidRPr="00DD6596">
        <w:rPr>
          <w:sz w:val="22"/>
          <w:szCs w:val="22"/>
          <w:lang w:val="en-AU"/>
        </w:rPr>
        <w:t xml:space="preserve"> </w:t>
      </w:r>
      <w:r w:rsidR="0000034C" w:rsidRPr="00DD6596">
        <w:rPr>
          <w:sz w:val="22"/>
          <w:szCs w:val="22"/>
          <w:lang w:val="en-AU"/>
        </w:rPr>
        <w:t xml:space="preserve">initiating sleep but </w:t>
      </w:r>
      <w:r w:rsidR="0015317E" w:rsidRPr="00DD6596">
        <w:rPr>
          <w:sz w:val="22"/>
          <w:szCs w:val="22"/>
          <w:lang w:val="en-AU"/>
        </w:rPr>
        <w:t xml:space="preserve">was sleeping around </w:t>
      </w:r>
      <w:r w:rsidR="0000034C" w:rsidRPr="00DD6596">
        <w:rPr>
          <w:sz w:val="22"/>
          <w:szCs w:val="22"/>
          <w:lang w:val="en-AU"/>
        </w:rPr>
        <w:t xml:space="preserve">six hours. </w:t>
      </w:r>
    </w:p>
    <w:p w14:paraId="46CCDCD9" w14:textId="77777777" w:rsidR="003D7AC4" w:rsidRPr="00DD6596" w:rsidRDefault="003D7AC4" w:rsidP="00DD6596">
      <w:pPr>
        <w:pStyle w:val="AutoNumber"/>
        <w:rPr>
          <w:sz w:val="22"/>
          <w:szCs w:val="22"/>
          <w:lang w:val="en-AU"/>
        </w:rPr>
      </w:pPr>
    </w:p>
    <w:p w14:paraId="3110EC31" w14:textId="06792147" w:rsidR="003D7AC4" w:rsidRPr="00DD6596" w:rsidRDefault="007E007F" w:rsidP="00DD6596">
      <w:pPr>
        <w:pStyle w:val="AutoNumber"/>
        <w:rPr>
          <w:sz w:val="22"/>
          <w:szCs w:val="22"/>
          <w:lang w:val="en-AU"/>
        </w:rPr>
      </w:pPr>
      <w:r>
        <w:rPr>
          <w:sz w:val="22"/>
          <w:szCs w:val="22"/>
          <w:lang w:val="en-AU"/>
        </w:rPr>
        <w:t>Ms Spencer*</w:t>
      </w:r>
      <w:r w:rsidR="003D7AC4" w:rsidRPr="00DD6596">
        <w:rPr>
          <w:sz w:val="22"/>
          <w:szCs w:val="22"/>
          <w:lang w:val="en-AU"/>
        </w:rPr>
        <w:t xml:space="preserve"> said that around August 2024 the</w:t>
      </w:r>
      <w:r w:rsidR="00BE4055" w:rsidRPr="00DD6596">
        <w:rPr>
          <w:sz w:val="22"/>
          <w:szCs w:val="22"/>
          <w:lang w:val="en-AU"/>
        </w:rPr>
        <w:t>re was a team meeting where all staff were present</w:t>
      </w:r>
      <w:r w:rsidR="00B31E2F" w:rsidRPr="00DD6596">
        <w:rPr>
          <w:sz w:val="22"/>
          <w:szCs w:val="22"/>
          <w:lang w:val="en-AU"/>
        </w:rPr>
        <w:t xml:space="preserve"> and she recalled how </w:t>
      </w:r>
      <w:r w:rsidR="003D7AC4" w:rsidRPr="00DD6596">
        <w:rPr>
          <w:sz w:val="22"/>
          <w:szCs w:val="22"/>
          <w:lang w:val="en-AU"/>
        </w:rPr>
        <w:t>Matt</w:t>
      </w:r>
      <w:r w:rsidR="00B31E2F" w:rsidRPr="00DD6596">
        <w:rPr>
          <w:sz w:val="22"/>
          <w:szCs w:val="22"/>
          <w:lang w:val="en-AU"/>
        </w:rPr>
        <w:t xml:space="preserve">ew </w:t>
      </w:r>
      <w:r>
        <w:rPr>
          <w:sz w:val="22"/>
          <w:szCs w:val="22"/>
          <w:lang w:val="en-AU"/>
        </w:rPr>
        <w:t>Pitt*</w:t>
      </w:r>
      <w:r w:rsidR="00DA4D59">
        <w:rPr>
          <w:sz w:val="22"/>
          <w:szCs w:val="22"/>
          <w:lang w:val="en-AU"/>
        </w:rPr>
        <w:t xml:space="preserve"> </w:t>
      </w:r>
      <w:r w:rsidR="003D7AC4" w:rsidRPr="00DD6596">
        <w:rPr>
          <w:sz w:val="22"/>
          <w:szCs w:val="22"/>
          <w:lang w:val="en-AU"/>
        </w:rPr>
        <w:t xml:space="preserve">told them </w:t>
      </w:r>
      <w:r w:rsidR="00B31E2F" w:rsidRPr="00DD6596">
        <w:rPr>
          <w:sz w:val="22"/>
          <w:szCs w:val="22"/>
          <w:lang w:val="en-AU"/>
        </w:rPr>
        <w:t xml:space="preserve">that </w:t>
      </w:r>
      <w:r w:rsidR="003D7AC4" w:rsidRPr="00DD6596">
        <w:rPr>
          <w:sz w:val="22"/>
          <w:szCs w:val="22"/>
          <w:lang w:val="en-AU"/>
        </w:rPr>
        <w:t>they were not to submit IIMS reports</w:t>
      </w:r>
      <w:r w:rsidR="00B31E2F" w:rsidRPr="00DD6596">
        <w:rPr>
          <w:sz w:val="22"/>
          <w:szCs w:val="22"/>
          <w:lang w:val="en-AU"/>
        </w:rPr>
        <w:t xml:space="preserve">. When </w:t>
      </w:r>
      <w:r>
        <w:rPr>
          <w:sz w:val="22"/>
          <w:szCs w:val="22"/>
          <w:lang w:val="en-AU"/>
        </w:rPr>
        <w:t>Ms Spencer*</w:t>
      </w:r>
      <w:r w:rsidR="00B31E2F" w:rsidRPr="00DD6596">
        <w:rPr>
          <w:sz w:val="22"/>
          <w:szCs w:val="22"/>
          <w:lang w:val="en-AU"/>
        </w:rPr>
        <w:t xml:space="preserve"> </w:t>
      </w:r>
      <w:r w:rsidR="00EE3840" w:rsidRPr="00DD6596">
        <w:rPr>
          <w:sz w:val="22"/>
          <w:szCs w:val="22"/>
          <w:lang w:val="en-AU"/>
        </w:rPr>
        <w:t xml:space="preserve">attempted to inform </w:t>
      </w:r>
      <w:r w:rsidR="00342B8E" w:rsidRPr="00DD6596">
        <w:rPr>
          <w:sz w:val="22"/>
          <w:szCs w:val="22"/>
          <w:lang w:val="en-AU"/>
        </w:rPr>
        <w:t xml:space="preserve">them </w:t>
      </w:r>
      <w:r w:rsidR="00EE3840" w:rsidRPr="00DD6596">
        <w:rPr>
          <w:sz w:val="22"/>
          <w:szCs w:val="22"/>
          <w:lang w:val="en-AU"/>
        </w:rPr>
        <w:t xml:space="preserve">about why </w:t>
      </w:r>
      <w:r w:rsidR="00342B8E" w:rsidRPr="00DD6596">
        <w:rPr>
          <w:sz w:val="22"/>
          <w:szCs w:val="22"/>
          <w:lang w:val="en-AU"/>
        </w:rPr>
        <w:t xml:space="preserve">how the forms </w:t>
      </w:r>
      <w:r w:rsidR="001700D6" w:rsidRPr="00DD6596">
        <w:rPr>
          <w:sz w:val="22"/>
          <w:szCs w:val="22"/>
          <w:lang w:val="en-AU"/>
        </w:rPr>
        <w:t>outlined what types of incidents were to be recorded</w:t>
      </w:r>
      <w:r w:rsidR="00EE3840" w:rsidRPr="00DD6596">
        <w:rPr>
          <w:sz w:val="22"/>
          <w:szCs w:val="22"/>
          <w:lang w:val="en-AU"/>
        </w:rPr>
        <w:t xml:space="preserve">, </w:t>
      </w:r>
      <w:r w:rsidR="009D6E07" w:rsidRPr="00DD6596">
        <w:rPr>
          <w:sz w:val="22"/>
          <w:szCs w:val="22"/>
          <w:lang w:val="en-AU"/>
        </w:rPr>
        <w:t>she recalled how he said,</w:t>
      </w:r>
      <w:r w:rsidR="003D7AC4" w:rsidRPr="00DD6596">
        <w:rPr>
          <w:sz w:val="22"/>
          <w:szCs w:val="22"/>
          <w:lang w:val="en-AU"/>
        </w:rPr>
        <w:t xml:space="preserve"> “</w:t>
      </w:r>
      <w:r w:rsidR="003D7AC4" w:rsidRPr="00DD6596">
        <w:rPr>
          <w:i/>
          <w:sz w:val="22"/>
          <w:szCs w:val="22"/>
          <w:lang w:val="en-AU"/>
        </w:rPr>
        <w:t>Enough with the IIMS. Sit down</w:t>
      </w:r>
      <w:r w:rsidR="003D7AC4" w:rsidRPr="00DD6596">
        <w:rPr>
          <w:sz w:val="22"/>
          <w:szCs w:val="22"/>
          <w:lang w:val="en-AU"/>
        </w:rPr>
        <w:t>”. She said that the</w:t>
      </w:r>
      <w:r w:rsidR="001700D6" w:rsidRPr="00DD6596">
        <w:rPr>
          <w:sz w:val="22"/>
          <w:szCs w:val="22"/>
          <w:lang w:val="en-AU"/>
        </w:rPr>
        <w:t xml:space="preserve"> service</w:t>
      </w:r>
      <w:r w:rsidR="003D7AC4" w:rsidRPr="00DD6596">
        <w:rPr>
          <w:sz w:val="22"/>
          <w:szCs w:val="22"/>
          <w:lang w:val="en-AU"/>
        </w:rPr>
        <w:t xml:space="preserve"> </w:t>
      </w:r>
      <w:r w:rsidR="003D7AC4" w:rsidRPr="00DD6596">
        <w:rPr>
          <w:sz w:val="22"/>
          <w:szCs w:val="22"/>
          <w:lang w:val="en-AU"/>
        </w:rPr>
        <w:lastRenderedPageBreak/>
        <w:t xml:space="preserve">had not had IIMS reports for four years and it was </w:t>
      </w:r>
      <w:r>
        <w:rPr>
          <w:sz w:val="22"/>
          <w:szCs w:val="22"/>
          <w:lang w:val="en-AU"/>
        </w:rPr>
        <w:t>Ms Spencer*</w:t>
      </w:r>
      <w:r w:rsidR="009D6E07" w:rsidRPr="00DD6596">
        <w:rPr>
          <w:sz w:val="22"/>
          <w:szCs w:val="22"/>
          <w:lang w:val="en-AU"/>
        </w:rPr>
        <w:t xml:space="preserve"> who had been</w:t>
      </w:r>
      <w:r w:rsidR="003D7AC4" w:rsidRPr="00DD6596">
        <w:rPr>
          <w:sz w:val="22"/>
          <w:szCs w:val="22"/>
          <w:lang w:val="en-AU"/>
        </w:rPr>
        <w:t xml:space="preserve"> completing most of the reports</w:t>
      </w:r>
      <w:r w:rsidR="00C30178" w:rsidRPr="00DD6596">
        <w:rPr>
          <w:sz w:val="22"/>
          <w:szCs w:val="22"/>
          <w:lang w:val="en-AU"/>
        </w:rPr>
        <w:t xml:space="preserve"> by that stage</w:t>
      </w:r>
      <w:r w:rsidR="003D7AC4" w:rsidRPr="00DD6596">
        <w:rPr>
          <w:sz w:val="22"/>
          <w:szCs w:val="22"/>
          <w:lang w:val="en-AU"/>
        </w:rPr>
        <w:t>.</w:t>
      </w:r>
    </w:p>
    <w:p w14:paraId="310FB47C" w14:textId="77777777" w:rsidR="00C713AF" w:rsidRPr="00DD6596" w:rsidRDefault="00C713AF" w:rsidP="00DD6596">
      <w:pPr>
        <w:pStyle w:val="AutoNumber"/>
        <w:rPr>
          <w:sz w:val="22"/>
          <w:szCs w:val="22"/>
          <w:lang w:val="en-AU"/>
        </w:rPr>
      </w:pPr>
    </w:p>
    <w:p w14:paraId="0817EC4C" w14:textId="05541218" w:rsidR="00C713AF" w:rsidRPr="00DD6596" w:rsidRDefault="00C713AF" w:rsidP="00DD6596">
      <w:pPr>
        <w:pStyle w:val="AutoNumber"/>
        <w:rPr>
          <w:sz w:val="22"/>
          <w:szCs w:val="22"/>
          <w:lang w:val="en-AU"/>
        </w:rPr>
      </w:pPr>
      <w:r w:rsidRPr="00DD6596">
        <w:rPr>
          <w:sz w:val="22"/>
          <w:szCs w:val="22"/>
          <w:lang w:val="en-AU"/>
        </w:rPr>
        <w:t xml:space="preserve">On </w:t>
      </w:r>
      <w:r w:rsidR="00DD6596">
        <w:rPr>
          <w:sz w:val="22"/>
          <w:szCs w:val="22"/>
          <w:lang w:val="en-AU"/>
        </w:rPr>
        <w:t>08 August 2024</w:t>
      </w:r>
      <w:r w:rsidRPr="00DD6596">
        <w:rPr>
          <w:sz w:val="22"/>
          <w:szCs w:val="22"/>
          <w:lang w:val="en-AU"/>
        </w:rPr>
        <w:t xml:space="preserve">, </w:t>
      </w:r>
      <w:r w:rsidR="00F32E77" w:rsidRPr="00DD6596">
        <w:rPr>
          <w:sz w:val="22"/>
          <w:szCs w:val="22"/>
          <w:lang w:val="en-AU"/>
        </w:rPr>
        <w:t xml:space="preserve">it was documented that </w:t>
      </w:r>
      <w:r w:rsidRPr="00DD6596">
        <w:rPr>
          <w:sz w:val="22"/>
          <w:szCs w:val="22"/>
          <w:lang w:val="en-AU"/>
        </w:rPr>
        <w:t xml:space="preserve">she swore at a colleague due to being under stress, following which </w:t>
      </w:r>
      <w:r w:rsidR="007E007F">
        <w:rPr>
          <w:sz w:val="22"/>
          <w:szCs w:val="22"/>
          <w:lang w:val="en-AU"/>
        </w:rPr>
        <w:t>Ms Spencer*</w:t>
      </w:r>
      <w:r w:rsidRPr="00DD6596">
        <w:rPr>
          <w:sz w:val="22"/>
          <w:szCs w:val="22"/>
          <w:lang w:val="en-AU"/>
        </w:rPr>
        <w:t xml:space="preserve"> apologised many times. When asked about that, </w:t>
      </w:r>
      <w:r w:rsidR="007E007F">
        <w:rPr>
          <w:sz w:val="22"/>
          <w:szCs w:val="22"/>
          <w:lang w:val="en-AU"/>
        </w:rPr>
        <w:t>Ms Spencer*</w:t>
      </w:r>
      <w:r w:rsidRPr="00DD6596">
        <w:rPr>
          <w:sz w:val="22"/>
          <w:szCs w:val="22"/>
          <w:lang w:val="en-AU"/>
        </w:rPr>
        <w:t xml:space="preserve"> said</w:t>
      </w:r>
      <w:r w:rsidR="007524DC" w:rsidRPr="00DD6596">
        <w:rPr>
          <w:sz w:val="22"/>
          <w:szCs w:val="22"/>
          <w:lang w:val="en-AU"/>
        </w:rPr>
        <w:t xml:space="preserve"> that she was accused of not providing proper care to patients </w:t>
      </w:r>
      <w:r w:rsidR="00E24F3B" w:rsidRPr="00DD6596">
        <w:rPr>
          <w:sz w:val="22"/>
          <w:szCs w:val="22"/>
          <w:lang w:val="en-AU"/>
        </w:rPr>
        <w:t>and</w:t>
      </w:r>
      <w:r w:rsidR="007524DC" w:rsidRPr="00DD6596">
        <w:rPr>
          <w:sz w:val="22"/>
          <w:szCs w:val="22"/>
          <w:lang w:val="en-AU"/>
        </w:rPr>
        <w:t xml:space="preserve"> of lying. </w:t>
      </w:r>
      <w:r w:rsidR="00F32E77" w:rsidRPr="00DD6596">
        <w:rPr>
          <w:sz w:val="22"/>
          <w:szCs w:val="22"/>
          <w:lang w:val="en-AU"/>
        </w:rPr>
        <w:t>S</w:t>
      </w:r>
      <w:r w:rsidR="007524DC" w:rsidRPr="00DD6596">
        <w:rPr>
          <w:sz w:val="22"/>
          <w:szCs w:val="22"/>
          <w:lang w:val="en-AU"/>
        </w:rPr>
        <w:t xml:space="preserve">he said that she went to an in-service </w:t>
      </w:r>
      <w:r w:rsidR="00F32E77" w:rsidRPr="00DD6596">
        <w:rPr>
          <w:sz w:val="22"/>
          <w:szCs w:val="22"/>
          <w:lang w:val="en-AU"/>
        </w:rPr>
        <w:t>on the use of</w:t>
      </w:r>
      <w:r w:rsidR="007524DC" w:rsidRPr="00DD6596">
        <w:rPr>
          <w:sz w:val="22"/>
          <w:szCs w:val="22"/>
          <w:lang w:val="en-AU"/>
        </w:rPr>
        <w:t xml:space="preserve"> a </w:t>
      </w:r>
      <w:r w:rsidR="001E752E">
        <w:rPr>
          <w:sz w:val="22"/>
          <w:szCs w:val="22"/>
          <w:lang w:val="en-AU"/>
        </w:rPr>
        <w:t>training item</w:t>
      </w:r>
      <w:r w:rsidR="005E3FBD" w:rsidRPr="00DD6596">
        <w:rPr>
          <w:sz w:val="22"/>
          <w:szCs w:val="22"/>
          <w:lang w:val="en-AU"/>
        </w:rPr>
        <w:t>.</w:t>
      </w:r>
      <w:r w:rsidR="003822DB" w:rsidRPr="00DD6596">
        <w:rPr>
          <w:sz w:val="22"/>
          <w:szCs w:val="22"/>
          <w:lang w:val="en-AU"/>
        </w:rPr>
        <w:t xml:space="preserve"> </w:t>
      </w:r>
      <w:r w:rsidR="007E007F">
        <w:rPr>
          <w:sz w:val="22"/>
          <w:szCs w:val="22"/>
          <w:lang w:val="en-AU"/>
        </w:rPr>
        <w:t>Ms Spencer*</w:t>
      </w:r>
      <w:r w:rsidR="003822DB" w:rsidRPr="00DD6596">
        <w:rPr>
          <w:sz w:val="22"/>
          <w:szCs w:val="22"/>
          <w:lang w:val="en-AU"/>
        </w:rPr>
        <w:t xml:space="preserve"> </w:t>
      </w:r>
      <w:r w:rsidR="007524DC" w:rsidRPr="00DD6596">
        <w:rPr>
          <w:sz w:val="22"/>
          <w:szCs w:val="22"/>
          <w:lang w:val="en-AU"/>
        </w:rPr>
        <w:t xml:space="preserve">said that she returned to work two weeks later and </w:t>
      </w:r>
      <w:r w:rsidR="001E752E">
        <w:rPr>
          <w:sz w:val="22"/>
          <w:szCs w:val="22"/>
          <w:lang w:val="en-AU"/>
        </w:rPr>
        <w:t>followed</w:t>
      </w:r>
      <w:r w:rsidR="00FC1A83" w:rsidRPr="00DD6596">
        <w:rPr>
          <w:sz w:val="22"/>
          <w:szCs w:val="22"/>
          <w:lang w:val="en-AU"/>
        </w:rPr>
        <w:t xml:space="preserve"> the</w:t>
      </w:r>
      <w:r w:rsidR="00DE7DB7" w:rsidRPr="00DD6596">
        <w:rPr>
          <w:sz w:val="22"/>
          <w:szCs w:val="22"/>
          <w:lang w:val="en-AU"/>
        </w:rPr>
        <w:t xml:space="preserve"> trainer’s instructions</w:t>
      </w:r>
      <w:r w:rsidR="007524DC" w:rsidRPr="00DD6596">
        <w:rPr>
          <w:sz w:val="22"/>
          <w:szCs w:val="22"/>
          <w:lang w:val="en-AU"/>
        </w:rPr>
        <w:t>. One of her colleagues told her she was lying</w:t>
      </w:r>
      <w:r w:rsidR="00DE7DB7" w:rsidRPr="00DD6596">
        <w:rPr>
          <w:sz w:val="22"/>
          <w:szCs w:val="22"/>
          <w:lang w:val="en-AU"/>
        </w:rPr>
        <w:t xml:space="preserve"> and that was not the correct </w:t>
      </w:r>
      <w:r w:rsidR="00551132" w:rsidRPr="00DD6596">
        <w:rPr>
          <w:sz w:val="22"/>
          <w:szCs w:val="22"/>
          <w:lang w:val="en-AU"/>
        </w:rPr>
        <w:t>use</w:t>
      </w:r>
      <w:r w:rsidR="007524DC" w:rsidRPr="00DD6596">
        <w:rPr>
          <w:sz w:val="22"/>
          <w:szCs w:val="22"/>
          <w:lang w:val="en-AU"/>
        </w:rPr>
        <w:t xml:space="preserve">. </w:t>
      </w:r>
      <w:r w:rsidR="007E007F">
        <w:rPr>
          <w:sz w:val="22"/>
          <w:szCs w:val="22"/>
          <w:lang w:val="en-AU"/>
        </w:rPr>
        <w:t>Ms Spencer*</w:t>
      </w:r>
      <w:r w:rsidR="007524DC" w:rsidRPr="00DD6596">
        <w:rPr>
          <w:sz w:val="22"/>
          <w:szCs w:val="22"/>
          <w:lang w:val="en-AU"/>
        </w:rPr>
        <w:t xml:space="preserve"> </w:t>
      </w:r>
      <w:r w:rsidR="00551132" w:rsidRPr="00DD6596">
        <w:rPr>
          <w:sz w:val="22"/>
          <w:szCs w:val="22"/>
          <w:lang w:val="en-AU"/>
        </w:rPr>
        <w:t xml:space="preserve">said she </w:t>
      </w:r>
      <w:r w:rsidR="007524DC" w:rsidRPr="00DD6596">
        <w:rPr>
          <w:sz w:val="22"/>
          <w:szCs w:val="22"/>
          <w:lang w:val="en-AU"/>
        </w:rPr>
        <w:t xml:space="preserve">walked out </w:t>
      </w:r>
      <w:r w:rsidR="002A3FD2">
        <w:rPr>
          <w:sz w:val="22"/>
          <w:szCs w:val="22"/>
          <w:lang w:val="en-AU"/>
        </w:rPr>
        <w:t xml:space="preserve">of the room </w:t>
      </w:r>
      <w:r w:rsidR="00551132" w:rsidRPr="00DD6596">
        <w:rPr>
          <w:sz w:val="22"/>
          <w:szCs w:val="22"/>
          <w:lang w:val="en-AU"/>
        </w:rPr>
        <w:t>but</w:t>
      </w:r>
      <w:r w:rsidR="007524DC" w:rsidRPr="00DD6596">
        <w:rPr>
          <w:sz w:val="22"/>
          <w:szCs w:val="22"/>
          <w:lang w:val="en-AU"/>
        </w:rPr>
        <w:t xml:space="preserve"> an hour later </w:t>
      </w:r>
      <w:r w:rsidR="00551132" w:rsidRPr="00DD6596">
        <w:rPr>
          <w:sz w:val="22"/>
          <w:szCs w:val="22"/>
          <w:lang w:val="en-AU"/>
        </w:rPr>
        <w:t xml:space="preserve">the same </w:t>
      </w:r>
      <w:r w:rsidR="007524DC" w:rsidRPr="00DD6596">
        <w:rPr>
          <w:sz w:val="22"/>
          <w:szCs w:val="22"/>
          <w:lang w:val="en-AU"/>
        </w:rPr>
        <w:t xml:space="preserve">colleague put her finger up to her face and called a </w:t>
      </w:r>
      <w:r w:rsidR="00551132" w:rsidRPr="00DD6596">
        <w:rPr>
          <w:sz w:val="22"/>
          <w:szCs w:val="22"/>
          <w:lang w:val="en-AU"/>
        </w:rPr>
        <w:t>liar</w:t>
      </w:r>
      <w:r w:rsidR="007524DC" w:rsidRPr="00DD6596">
        <w:rPr>
          <w:sz w:val="22"/>
          <w:szCs w:val="22"/>
          <w:lang w:val="en-AU"/>
        </w:rPr>
        <w:t xml:space="preserve">. </w:t>
      </w:r>
      <w:r w:rsidR="00064087" w:rsidRPr="00DD6596">
        <w:rPr>
          <w:sz w:val="22"/>
          <w:szCs w:val="22"/>
          <w:lang w:val="en-AU"/>
        </w:rPr>
        <w:t>Because of the hostility</w:t>
      </w:r>
      <w:r w:rsidR="005F205F">
        <w:rPr>
          <w:sz w:val="22"/>
          <w:szCs w:val="22"/>
          <w:lang w:val="en-AU"/>
        </w:rPr>
        <w:t xml:space="preserve"> and pressure from the colleague</w:t>
      </w:r>
      <w:r w:rsidR="00064087" w:rsidRPr="00DD6596">
        <w:rPr>
          <w:sz w:val="22"/>
          <w:szCs w:val="22"/>
          <w:lang w:val="en-AU"/>
        </w:rPr>
        <w:t xml:space="preserve">, </w:t>
      </w:r>
      <w:r w:rsidR="007E007F">
        <w:rPr>
          <w:sz w:val="22"/>
          <w:szCs w:val="22"/>
          <w:lang w:val="en-AU"/>
        </w:rPr>
        <w:t>Ms Spencer*</w:t>
      </w:r>
      <w:r w:rsidR="007524DC" w:rsidRPr="00DD6596">
        <w:rPr>
          <w:sz w:val="22"/>
          <w:szCs w:val="22"/>
          <w:lang w:val="en-AU"/>
        </w:rPr>
        <w:t xml:space="preserve"> said she</w:t>
      </w:r>
      <w:r w:rsidR="00064087" w:rsidRPr="00DD6596">
        <w:rPr>
          <w:sz w:val="22"/>
          <w:szCs w:val="22"/>
          <w:lang w:val="en-AU"/>
        </w:rPr>
        <w:t xml:space="preserve"> swore at her colleague</w:t>
      </w:r>
      <w:r w:rsidR="006A6CEE">
        <w:rPr>
          <w:sz w:val="22"/>
          <w:szCs w:val="22"/>
          <w:lang w:val="en-AU"/>
        </w:rPr>
        <w:t xml:space="preserve">. She said that she </w:t>
      </w:r>
      <w:r w:rsidR="00064087" w:rsidRPr="00DD6596">
        <w:rPr>
          <w:sz w:val="22"/>
          <w:szCs w:val="22"/>
          <w:lang w:val="en-AU"/>
        </w:rPr>
        <w:t>immediately</w:t>
      </w:r>
      <w:r w:rsidR="007524DC" w:rsidRPr="00DD6596">
        <w:rPr>
          <w:sz w:val="22"/>
          <w:szCs w:val="22"/>
          <w:lang w:val="en-AU"/>
        </w:rPr>
        <w:t xml:space="preserve"> apologised</w:t>
      </w:r>
      <w:r w:rsidR="006A6CEE">
        <w:rPr>
          <w:sz w:val="22"/>
          <w:szCs w:val="22"/>
          <w:lang w:val="en-AU"/>
        </w:rPr>
        <w:t xml:space="preserve"> and then</w:t>
      </w:r>
      <w:r w:rsidR="007524DC" w:rsidRPr="00DD6596">
        <w:rPr>
          <w:sz w:val="22"/>
          <w:szCs w:val="22"/>
          <w:lang w:val="en-AU"/>
        </w:rPr>
        <w:t xml:space="preserve"> spoke to </w:t>
      </w:r>
      <w:r w:rsidR="007E007F">
        <w:rPr>
          <w:sz w:val="22"/>
          <w:szCs w:val="22"/>
          <w:lang w:val="en-AU"/>
        </w:rPr>
        <w:t xml:space="preserve">Bradley Pitt* </w:t>
      </w:r>
      <w:r w:rsidR="007524DC" w:rsidRPr="00DD6596">
        <w:rPr>
          <w:sz w:val="22"/>
          <w:szCs w:val="22"/>
          <w:lang w:val="en-AU"/>
        </w:rPr>
        <w:t xml:space="preserve">about what had happened. She said that 12 days later, </w:t>
      </w:r>
      <w:r w:rsidR="007E007F">
        <w:rPr>
          <w:sz w:val="22"/>
          <w:szCs w:val="22"/>
          <w:lang w:val="en-AU"/>
        </w:rPr>
        <w:t xml:space="preserve">Bradley Pitt* </w:t>
      </w:r>
      <w:r w:rsidR="007524DC" w:rsidRPr="00DD6596">
        <w:rPr>
          <w:sz w:val="22"/>
          <w:szCs w:val="22"/>
          <w:lang w:val="en-AU"/>
        </w:rPr>
        <w:t>brought</w:t>
      </w:r>
      <w:r w:rsidR="00D773FA" w:rsidRPr="00DD6596">
        <w:rPr>
          <w:sz w:val="22"/>
          <w:szCs w:val="22"/>
          <w:lang w:val="en-AU"/>
        </w:rPr>
        <w:t xml:space="preserve"> her</w:t>
      </w:r>
      <w:r w:rsidR="007524DC" w:rsidRPr="00DD6596">
        <w:rPr>
          <w:sz w:val="22"/>
          <w:szCs w:val="22"/>
          <w:lang w:val="en-AU"/>
        </w:rPr>
        <w:t xml:space="preserve"> into </w:t>
      </w:r>
      <w:r w:rsidR="00D773FA" w:rsidRPr="00DD6596">
        <w:rPr>
          <w:sz w:val="22"/>
          <w:szCs w:val="22"/>
          <w:lang w:val="en-AU"/>
        </w:rPr>
        <w:t>his</w:t>
      </w:r>
      <w:r w:rsidR="007524DC" w:rsidRPr="00DD6596">
        <w:rPr>
          <w:sz w:val="22"/>
          <w:szCs w:val="22"/>
          <w:lang w:val="en-AU"/>
        </w:rPr>
        <w:t xml:space="preserve"> office</w:t>
      </w:r>
      <w:r w:rsidR="00D773FA" w:rsidRPr="00DD6596">
        <w:rPr>
          <w:sz w:val="22"/>
          <w:szCs w:val="22"/>
          <w:lang w:val="en-AU"/>
        </w:rPr>
        <w:t xml:space="preserve"> and said, </w:t>
      </w:r>
      <w:r w:rsidR="007524DC" w:rsidRPr="00DD6596">
        <w:rPr>
          <w:sz w:val="22"/>
          <w:szCs w:val="22"/>
          <w:lang w:val="en-AU"/>
        </w:rPr>
        <w:t>"</w:t>
      </w:r>
      <w:r w:rsidR="000F508F" w:rsidRPr="000F508F">
        <w:rPr>
          <w:i/>
          <w:sz w:val="22"/>
          <w:szCs w:val="22"/>
          <w:lang w:val="en-AU"/>
        </w:rPr>
        <w:t>I would kick you out the door</w:t>
      </w:r>
      <w:r w:rsidR="007524DC" w:rsidRPr="00DD6596">
        <w:rPr>
          <w:i/>
          <w:sz w:val="22"/>
          <w:szCs w:val="22"/>
          <w:lang w:val="en-AU"/>
        </w:rPr>
        <w:t xml:space="preserve"> like the last one</w:t>
      </w:r>
      <w:r w:rsidR="007524DC" w:rsidRPr="00DD6596">
        <w:rPr>
          <w:sz w:val="22"/>
          <w:szCs w:val="22"/>
          <w:lang w:val="en-AU"/>
        </w:rPr>
        <w:t>". She said that he told her there would be a process</w:t>
      </w:r>
      <w:r w:rsidR="00037736" w:rsidRPr="00DD6596">
        <w:rPr>
          <w:sz w:val="22"/>
          <w:szCs w:val="22"/>
          <w:lang w:val="en-AU"/>
        </w:rPr>
        <w:t xml:space="preserve"> leading to possible action</w:t>
      </w:r>
      <w:r w:rsidR="001E35C1" w:rsidRPr="00DD6596">
        <w:rPr>
          <w:sz w:val="22"/>
          <w:szCs w:val="22"/>
          <w:lang w:val="en-AU"/>
        </w:rPr>
        <w:t>.</w:t>
      </w:r>
      <w:r w:rsidR="00037736" w:rsidRPr="00DD6596">
        <w:rPr>
          <w:sz w:val="22"/>
          <w:szCs w:val="22"/>
          <w:lang w:val="en-AU"/>
        </w:rPr>
        <w:t xml:space="preserve"> </w:t>
      </w:r>
      <w:r w:rsidR="007E007F">
        <w:rPr>
          <w:sz w:val="22"/>
          <w:szCs w:val="22"/>
          <w:lang w:val="en-AU"/>
        </w:rPr>
        <w:t>Ms Spencer*</w:t>
      </w:r>
      <w:r w:rsidR="00037736" w:rsidRPr="00DD6596">
        <w:rPr>
          <w:sz w:val="22"/>
          <w:szCs w:val="22"/>
          <w:lang w:val="en-AU"/>
        </w:rPr>
        <w:t xml:space="preserve"> felt she was being unfairly targeted because the workplace culture was one in which staff routinely swore at each other, including </w:t>
      </w:r>
      <w:r w:rsidR="007E007F">
        <w:rPr>
          <w:sz w:val="22"/>
          <w:szCs w:val="22"/>
          <w:lang w:val="en-AU"/>
        </w:rPr>
        <w:t>Bradley Pitt*</w:t>
      </w:r>
      <w:r w:rsidR="00051058" w:rsidRPr="00DD6596">
        <w:rPr>
          <w:sz w:val="22"/>
          <w:szCs w:val="22"/>
          <w:lang w:val="en-AU"/>
        </w:rPr>
        <w:t>. She said that they never swore in front of residents</w:t>
      </w:r>
      <w:r w:rsidR="00037736" w:rsidRPr="00DD6596">
        <w:rPr>
          <w:sz w:val="22"/>
          <w:szCs w:val="22"/>
          <w:lang w:val="en-AU"/>
        </w:rPr>
        <w:t xml:space="preserve">. </w:t>
      </w:r>
      <w:r w:rsidR="00717A95" w:rsidRPr="00DD6596">
        <w:rPr>
          <w:sz w:val="22"/>
          <w:szCs w:val="22"/>
          <w:lang w:val="en-AU"/>
        </w:rPr>
        <w:t xml:space="preserve">She said that </w:t>
      </w:r>
      <w:r w:rsidR="007E007F">
        <w:rPr>
          <w:sz w:val="22"/>
          <w:szCs w:val="22"/>
          <w:lang w:val="en-AU"/>
        </w:rPr>
        <w:t xml:space="preserve">Bradley Pitt* </w:t>
      </w:r>
      <w:r w:rsidR="00717A95" w:rsidRPr="00DD6596">
        <w:rPr>
          <w:sz w:val="22"/>
          <w:szCs w:val="22"/>
          <w:lang w:val="en-AU"/>
        </w:rPr>
        <w:t xml:space="preserve">often swore in the workplace and, even after she had left employment there, he </w:t>
      </w:r>
      <w:r w:rsidR="00037736" w:rsidRPr="00DD6596">
        <w:rPr>
          <w:sz w:val="22"/>
          <w:szCs w:val="22"/>
          <w:lang w:val="en-AU"/>
        </w:rPr>
        <w:t xml:space="preserve">called her a </w:t>
      </w:r>
      <w:r w:rsidR="00E24F3B" w:rsidRPr="00DD6596">
        <w:rPr>
          <w:sz w:val="22"/>
          <w:szCs w:val="22"/>
          <w:lang w:val="en-AU"/>
        </w:rPr>
        <w:t>derogatory</w:t>
      </w:r>
      <w:r w:rsidR="00037736" w:rsidRPr="00DD6596">
        <w:rPr>
          <w:sz w:val="22"/>
          <w:szCs w:val="22"/>
          <w:lang w:val="en-AU"/>
        </w:rPr>
        <w:t xml:space="preserve"> name on the </w:t>
      </w:r>
      <w:r w:rsidR="00717A95" w:rsidRPr="00DD6596">
        <w:rPr>
          <w:sz w:val="22"/>
          <w:szCs w:val="22"/>
          <w:lang w:val="en-AU"/>
        </w:rPr>
        <w:t>tele</w:t>
      </w:r>
      <w:r w:rsidR="00037736" w:rsidRPr="00DD6596">
        <w:rPr>
          <w:sz w:val="22"/>
          <w:szCs w:val="22"/>
          <w:lang w:val="en-AU"/>
        </w:rPr>
        <w:t xml:space="preserve">phone. </w:t>
      </w:r>
    </w:p>
    <w:p w14:paraId="11A7D88E" w14:textId="77777777" w:rsidR="00F31ABA" w:rsidRPr="00DD6596" w:rsidRDefault="00F31ABA" w:rsidP="00DD6596">
      <w:pPr>
        <w:pStyle w:val="AutoNumber"/>
        <w:rPr>
          <w:sz w:val="22"/>
          <w:szCs w:val="22"/>
          <w:lang w:val="en-AU"/>
        </w:rPr>
      </w:pPr>
    </w:p>
    <w:p w14:paraId="34A00FF8" w14:textId="0F0E299D" w:rsidR="00217B05" w:rsidRPr="00DD6596" w:rsidRDefault="00F0045F" w:rsidP="00DD6596">
      <w:pPr>
        <w:pStyle w:val="AutoNumber"/>
        <w:rPr>
          <w:sz w:val="22"/>
          <w:szCs w:val="22"/>
          <w:lang w:val="en-AU"/>
        </w:rPr>
      </w:pPr>
      <w:r w:rsidRPr="00DD6596">
        <w:rPr>
          <w:sz w:val="22"/>
          <w:szCs w:val="22"/>
          <w:lang w:val="en-AU"/>
        </w:rPr>
        <w:t xml:space="preserve">She said that by August 2024, </w:t>
      </w:r>
      <w:r w:rsidR="002D1D83" w:rsidRPr="00DD6596">
        <w:rPr>
          <w:sz w:val="22"/>
          <w:szCs w:val="22"/>
          <w:lang w:val="en-AU"/>
        </w:rPr>
        <w:t xml:space="preserve">she was planning to leave </w:t>
      </w:r>
      <w:r w:rsidR="00A840BE" w:rsidRPr="00DD6596">
        <w:rPr>
          <w:sz w:val="22"/>
          <w:szCs w:val="22"/>
          <w:lang w:val="en-AU"/>
        </w:rPr>
        <w:t>to work for</w:t>
      </w:r>
      <w:r w:rsidR="002D1D83" w:rsidRPr="00DD6596">
        <w:rPr>
          <w:sz w:val="22"/>
          <w:szCs w:val="22"/>
          <w:lang w:val="en-AU"/>
        </w:rPr>
        <w:t xml:space="preserve"> </w:t>
      </w:r>
      <w:r w:rsidR="001E752E">
        <w:rPr>
          <w:sz w:val="22"/>
          <w:szCs w:val="22"/>
          <w:lang w:val="en-AU"/>
        </w:rPr>
        <w:t>another company</w:t>
      </w:r>
      <w:r w:rsidR="004C409B" w:rsidRPr="00DD6596">
        <w:rPr>
          <w:sz w:val="22"/>
          <w:szCs w:val="22"/>
          <w:lang w:val="en-AU"/>
        </w:rPr>
        <w:t xml:space="preserve">, </w:t>
      </w:r>
      <w:r w:rsidR="00A840BE" w:rsidRPr="00DD6596">
        <w:rPr>
          <w:sz w:val="22"/>
          <w:szCs w:val="22"/>
          <w:lang w:val="en-AU"/>
        </w:rPr>
        <w:t xml:space="preserve">but the </w:t>
      </w:r>
      <w:r w:rsidR="000F508F">
        <w:rPr>
          <w:sz w:val="22"/>
          <w:szCs w:val="22"/>
          <w:lang w:val="en-AU"/>
        </w:rPr>
        <w:t>direct manager*</w:t>
      </w:r>
      <w:r w:rsidR="00A840BE" w:rsidRPr="00DD6596">
        <w:rPr>
          <w:sz w:val="22"/>
          <w:szCs w:val="22"/>
          <w:lang w:val="en-AU"/>
        </w:rPr>
        <w:t xml:space="preserve"> </w:t>
      </w:r>
      <w:r w:rsidR="004C409B" w:rsidRPr="00DD6596">
        <w:rPr>
          <w:sz w:val="22"/>
          <w:szCs w:val="22"/>
          <w:lang w:val="en-AU"/>
        </w:rPr>
        <w:t>repeatedly asked her to continue working</w:t>
      </w:r>
      <w:r w:rsidR="007A5915">
        <w:rPr>
          <w:sz w:val="22"/>
          <w:szCs w:val="22"/>
          <w:lang w:val="en-AU"/>
        </w:rPr>
        <w:t>. Given that</w:t>
      </w:r>
      <w:r w:rsidR="00BC24B6" w:rsidRPr="00DD6596">
        <w:rPr>
          <w:sz w:val="22"/>
          <w:szCs w:val="22"/>
          <w:lang w:val="en-AU"/>
        </w:rPr>
        <w:t xml:space="preserve"> </w:t>
      </w:r>
      <w:r w:rsidR="007E007F">
        <w:rPr>
          <w:sz w:val="22"/>
          <w:szCs w:val="22"/>
          <w:lang w:val="en-AU"/>
        </w:rPr>
        <w:t>Ms Spencer*</w:t>
      </w:r>
      <w:r w:rsidR="00BC24B6" w:rsidRPr="00DD6596">
        <w:rPr>
          <w:sz w:val="22"/>
          <w:szCs w:val="22"/>
          <w:lang w:val="en-AU"/>
        </w:rPr>
        <w:t xml:space="preserve"> </w:t>
      </w:r>
      <w:r w:rsidR="00217B05" w:rsidRPr="00DD6596">
        <w:rPr>
          <w:sz w:val="22"/>
          <w:szCs w:val="22"/>
          <w:lang w:val="en-AU"/>
        </w:rPr>
        <w:t>was concerned about going to a casual position</w:t>
      </w:r>
      <w:r w:rsidR="007A5915">
        <w:rPr>
          <w:sz w:val="22"/>
          <w:szCs w:val="22"/>
          <w:lang w:val="en-AU"/>
        </w:rPr>
        <w:t xml:space="preserve">, she decided to agree and </w:t>
      </w:r>
      <w:r w:rsidR="00253689" w:rsidRPr="00DD6596">
        <w:rPr>
          <w:sz w:val="22"/>
          <w:szCs w:val="22"/>
          <w:lang w:val="en-AU"/>
        </w:rPr>
        <w:t>stay</w:t>
      </w:r>
      <w:r w:rsidR="007A5915">
        <w:rPr>
          <w:sz w:val="22"/>
          <w:szCs w:val="22"/>
          <w:lang w:val="en-AU"/>
        </w:rPr>
        <w:t xml:space="preserve"> </w:t>
      </w:r>
      <w:r w:rsidR="00253689" w:rsidRPr="00DD6596">
        <w:rPr>
          <w:sz w:val="22"/>
          <w:szCs w:val="22"/>
          <w:lang w:val="en-AU"/>
        </w:rPr>
        <w:t xml:space="preserve">longer. By that time, she spoke to the manager and </w:t>
      </w:r>
      <w:r w:rsidR="007E007F">
        <w:rPr>
          <w:sz w:val="22"/>
          <w:szCs w:val="22"/>
          <w:lang w:val="en-AU"/>
        </w:rPr>
        <w:t xml:space="preserve">Bradley Pitt* </w:t>
      </w:r>
      <w:r w:rsidR="00464FE9" w:rsidRPr="00DD6596">
        <w:rPr>
          <w:sz w:val="22"/>
          <w:szCs w:val="22"/>
          <w:lang w:val="en-AU"/>
        </w:rPr>
        <w:t xml:space="preserve">about how </w:t>
      </w:r>
      <w:r w:rsidR="0089133E">
        <w:rPr>
          <w:sz w:val="22"/>
          <w:szCs w:val="22"/>
          <w:lang w:val="en-AU"/>
        </w:rPr>
        <w:t>the workplace</w:t>
      </w:r>
      <w:r w:rsidR="00464FE9" w:rsidRPr="00DD6596">
        <w:rPr>
          <w:sz w:val="22"/>
          <w:szCs w:val="22"/>
          <w:lang w:val="en-AU"/>
        </w:rPr>
        <w:t xml:space="preserve"> was affecting her</w:t>
      </w:r>
      <w:r w:rsidR="000619ED" w:rsidRPr="00DD6596">
        <w:rPr>
          <w:sz w:val="22"/>
          <w:szCs w:val="22"/>
          <w:lang w:val="en-AU"/>
        </w:rPr>
        <w:t xml:space="preserve"> </w:t>
      </w:r>
      <w:r w:rsidR="0089133E">
        <w:rPr>
          <w:sz w:val="22"/>
          <w:szCs w:val="22"/>
          <w:lang w:val="en-AU"/>
        </w:rPr>
        <w:t>and how</w:t>
      </w:r>
      <w:r w:rsidR="000619ED" w:rsidRPr="00DD6596">
        <w:rPr>
          <w:sz w:val="22"/>
          <w:szCs w:val="22"/>
          <w:lang w:val="en-AU"/>
        </w:rPr>
        <w:t xml:space="preserve"> she felt under attack</w:t>
      </w:r>
      <w:r w:rsidR="00D026CF" w:rsidRPr="00DD6596">
        <w:rPr>
          <w:sz w:val="22"/>
          <w:szCs w:val="22"/>
          <w:lang w:val="en-AU"/>
        </w:rPr>
        <w:t xml:space="preserve">. </w:t>
      </w:r>
      <w:r w:rsidR="00690D4A" w:rsidRPr="00DD6596">
        <w:rPr>
          <w:sz w:val="22"/>
          <w:szCs w:val="22"/>
          <w:lang w:val="en-AU"/>
        </w:rPr>
        <w:t xml:space="preserve">She said that </w:t>
      </w:r>
      <w:r w:rsidR="00C57F80" w:rsidRPr="00DD6596">
        <w:rPr>
          <w:sz w:val="22"/>
          <w:szCs w:val="22"/>
          <w:lang w:val="en-AU"/>
        </w:rPr>
        <w:t>she became</w:t>
      </w:r>
      <w:r w:rsidR="00690D4A" w:rsidRPr="00DD6596">
        <w:rPr>
          <w:sz w:val="22"/>
          <w:szCs w:val="22"/>
          <w:lang w:val="en-AU"/>
        </w:rPr>
        <w:t xml:space="preserve"> very depressed</w:t>
      </w:r>
      <w:r w:rsidR="00C57F80" w:rsidRPr="00DD6596">
        <w:rPr>
          <w:sz w:val="22"/>
          <w:szCs w:val="22"/>
          <w:lang w:val="en-AU"/>
        </w:rPr>
        <w:t xml:space="preserve"> at that time</w:t>
      </w:r>
      <w:r w:rsidR="00690D4A" w:rsidRPr="00DD6596">
        <w:rPr>
          <w:sz w:val="22"/>
          <w:szCs w:val="22"/>
          <w:lang w:val="en-AU"/>
        </w:rPr>
        <w:t>.</w:t>
      </w:r>
    </w:p>
    <w:p w14:paraId="106E7684" w14:textId="77777777" w:rsidR="005D406E" w:rsidRPr="00DD6596" w:rsidRDefault="005D406E" w:rsidP="00DD6596">
      <w:pPr>
        <w:pStyle w:val="AutoNumber"/>
        <w:rPr>
          <w:sz w:val="22"/>
          <w:szCs w:val="22"/>
          <w:lang w:val="en-AU"/>
        </w:rPr>
      </w:pPr>
    </w:p>
    <w:p w14:paraId="47EE3FA8" w14:textId="162F761B" w:rsidR="000E7AA3" w:rsidRPr="00DD6596" w:rsidRDefault="007E007F" w:rsidP="00DD6596">
      <w:pPr>
        <w:pStyle w:val="AutoNumber"/>
        <w:rPr>
          <w:sz w:val="22"/>
          <w:szCs w:val="22"/>
          <w:lang w:val="en-AU"/>
        </w:rPr>
      </w:pPr>
      <w:r>
        <w:rPr>
          <w:sz w:val="22"/>
          <w:szCs w:val="22"/>
          <w:lang w:val="en-AU"/>
        </w:rPr>
        <w:t>Ms Spencer*</w:t>
      </w:r>
      <w:r w:rsidR="00685B4D" w:rsidRPr="00DD6596">
        <w:rPr>
          <w:sz w:val="22"/>
          <w:szCs w:val="22"/>
          <w:lang w:val="en-AU"/>
        </w:rPr>
        <w:t xml:space="preserve"> recalled how t</w:t>
      </w:r>
      <w:r w:rsidR="000E7AA3" w:rsidRPr="00DD6596">
        <w:rPr>
          <w:sz w:val="22"/>
          <w:szCs w:val="22"/>
          <w:lang w:val="en-AU"/>
        </w:rPr>
        <w:t>here was a morning tea</w:t>
      </w:r>
      <w:r w:rsidR="00685B4D" w:rsidRPr="00DD6596">
        <w:rPr>
          <w:sz w:val="22"/>
          <w:szCs w:val="22"/>
          <w:lang w:val="en-AU"/>
        </w:rPr>
        <w:t xml:space="preserve"> held to discuss bullying,</w:t>
      </w:r>
      <w:r w:rsidR="000E7AA3" w:rsidRPr="00DD6596">
        <w:rPr>
          <w:sz w:val="22"/>
          <w:szCs w:val="22"/>
          <w:lang w:val="en-AU"/>
        </w:rPr>
        <w:t xml:space="preserve"> which she thought might have </w:t>
      </w:r>
      <w:r w:rsidR="006A0799">
        <w:rPr>
          <w:sz w:val="22"/>
          <w:szCs w:val="22"/>
          <w:lang w:val="en-AU"/>
        </w:rPr>
        <w:t>taken place</w:t>
      </w:r>
      <w:r w:rsidR="000E7AA3" w:rsidRPr="00DD6596">
        <w:rPr>
          <w:sz w:val="22"/>
          <w:szCs w:val="22"/>
          <w:lang w:val="en-AU"/>
        </w:rPr>
        <w:t xml:space="preserve"> just before she left, but </w:t>
      </w:r>
      <w:r w:rsidR="006A0799">
        <w:rPr>
          <w:sz w:val="22"/>
          <w:szCs w:val="22"/>
          <w:lang w:val="en-AU"/>
        </w:rPr>
        <w:t xml:space="preserve">she </w:t>
      </w:r>
      <w:r w:rsidR="000E7AA3" w:rsidRPr="00DD6596">
        <w:rPr>
          <w:sz w:val="22"/>
          <w:szCs w:val="22"/>
          <w:lang w:val="en-AU"/>
        </w:rPr>
        <w:t xml:space="preserve">was unsure. </w:t>
      </w:r>
      <w:r w:rsidR="00DD2EF7" w:rsidRPr="00DD6596">
        <w:rPr>
          <w:sz w:val="22"/>
          <w:szCs w:val="22"/>
          <w:lang w:val="en-AU"/>
        </w:rPr>
        <w:t>She said that t</w:t>
      </w:r>
      <w:r w:rsidR="000E7AA3" w:rsidRPr="00DD6596">
        <w:rPr>
          <w:sz w:val="22"/>
          <w:szCs w:val="22"/>
          <w:lang w:val="en-AU"/>
        </w:rPr>
        <w:t>here were modules online</w:t>
      </w:r>
      <w:r w:rsidR="00DD2EF7" w:rsidRPr="00DD6596">
        <w:rPr>
          <w:sz w:val="22"/>
          <w:szCs w:val="22"/>
          <w:lang w:val="en-AU"/>
        </w:rPr>
        <w:t xml:space="preserve"> about bullying</w:t>
      </w:r>
      <w:r w:rsidR="000E7AA3" w:rsidRPr="00DD6596">
        <w:rPr>
          <w:sz w:val="22"/>
          <w:szCs w:val="22"/>
          <w:lang w:val="en-AU"/>
        </w:rPr>
        <w:t xml:space="preserve"> but there was nothing within the workplace</w:t>
      </w:r>
      <w:r w:rsidR="00DD2EF7" w:rsidRPr="00DD6596">
        <w:rPr>
          <w:sz w:val="22"/>
          <w:szCs w:val="22"/>
          <w:lang w:val="en-AU"/>
        </w:rPr>
        <w:t xml:space="preserve">, </w:t>
      </w:r>
      <w:r w:rsidR="000E7AA3" w:rsidRPr="00DD6596">
        <w:rPr>
          <w:sz w:val="22"/>
          <w:szCs w:val="22"/>
          <w:lang w:val="en-AU"/>
        </w:rPr>
        <w:t xml:space="preserve">such as posters that </w:t>
      </w:r>
      <w:r>
        <w:rPr>
          <w:sz w:val="22"/>
          <w:szCs w:val="22"/>
          <w:lang w:val="en-AU"/>
        </w:rPr>
        <w:t>Ms Spencer*</w:t>
      </w:r>
      <w:r w:rsidR="000E7AA3" w:rsidRPr="00DD6596">
        <w:rPr>
          <w:sz w:val="22"/>
          <w:szCs w:val="22"/>
          <w:lang w:val="en-AU"/>
        </w:rPr>
        <w:t xml:space="preserve"> could recall.</w:t>
      </w:r>
    </w:p>
    <w:p w14:paraId="7657DEF8" w14:textId="77777777" w:rsidR="000E7AA3" w:rsidRPr="00DD6596" w:rsidRDefault="000E7AA3" w:rsidP="00DD6596">
      <w:pPr>
        <w:pStyle w:val="AutoNumber"/>
        <w:rPr>
          <w:sz w:val="22"/>
          <w:szCs w:val="22"/>
          <w:lang w:val="en-AU"/>
        </w:rPr>
      </w:pPr>
    </w:p>
    <w:p w14:paraId="532ABDA5" w14:textId="4D6C0CC2" w:rsidR="00B476E4" w:rsidRPr="00DD6596" w:rsidRDefault="005D406E" w:rsidP="00DD6596">
      <w:pPr>
        <w:pStyle w:val="AutoNumber"/>
        <w:rPr>
          <w:sz w:val="22"/>
          <w:szCs w:val="22"/>
          <w:lang w:val="en-AU"/>
        </w:rPr>
      </w:pPr>
      <w:r w:rsidRPr="00DD6596">
        <w:rPr>
          <w:sz w:val="22"/>
          <w:szCs w:val="22"/>
          <w:lang w:val="en-AU"/>
        </w:rPr>
        <w:t xml:space="preserve">She ceased work because of her injury on the </w:t>
      </w:r>
      <w:r w:rsidR="007E007F">
        <w:rPr>
          <w:sz w:val="22"/>
          <w:szCs w:val="22"/>
          <w:lang w:val="en-AU"/>
        </w:rPr>
        <w:t>12 November 2023*</w:t>
      </w:r>
      <w:r w:rsidR="002C6441" w:rsidRPr="00DD6596">
        <w:rPr>
          <w:sz w:val="22"/>
          <w:szCs w:val="22"/>
          <w:lang w:val="en-AU"/>
        </w:rPr>
        <w:t xml:space="preserve"> when new beds were being delivered. </w:t>
      </w:r>
      <w:r w:rsidR="00D76165" w:rsidRPr="00DD6596">
        <w:rPr>
          <w:sz w:val="22"/>
          <w:szCs w:val="22"/>
          <w:lang w:val="en-AU"/>
        </w:rPr>
        <w:t xml:space="preserve">She said that she was covering the </w:t>
      </w:r>
      <w:r w:rsidR="00DA4D59">
        <w:rPr>
          <w:sz w:val="22"/>
          <w:szCs w:val="22"/>
          <w:lang w:val="en-AU"/>
        </w:rPr>
        <w:t>workplace</w:t>
      </w:r>
      <w:r w:rsidR="00D76165" w:rsidRPr="00DD6596">
        <w:rPr>
          <w:sz w:val="22"/>
          <w:szCs w:val="22"/>
          <w:lang w:val="en-AU"/>
        </w:rPr>
        <w:t xml:space="preserve"> and was under considerable pressure that day. </w:t>
      </w:r>
      <w:r w:rsidR="002C6441" w:rsidRPr="00DD6596">
        <w:rPr>
          <w:sz w:val="22"/>
          <w:szCs w:val="22"/>
          <w:lang w:val="en-AU"/>
        </w:rPr>
        <w:t xml:space="preserve">She said that </w:t>
      </w:r>
      <w:r w:rsidR="005F55EF" w:rsidRPr="00DD6596">
        <w:rPr>
          <w:sz w:val="22"/>
          <w:szCs w:val="22"/>
          <w:lang w:val="en-AU"/>
        </w:rPr>
        <w:t xml:space="preserve">the </w:t>
      </w:r>
      <w:r w:rsidR="0074575A">
        <w:rPr>
          <w:sz w:val="22"/>
          <w:szCs w:val="22"/>
          <w:lang w:val="en-AU"/>
        </w:rPr>
        <w:t>delivery man*</w:t>
      </w:r>
      <w:r w:rsidR="003B1E04" w:rsidRPr="00DD6596">
        <w:rPr>
          <w:sz w:val="22"/>
          <w:szCs w:val="22"/>
          <w:lang w:val="en-AU"/>
        </w:rPr>
        <w:t xml:space="preserve"> </w:t>
      </w:r>
      <w:r w:rsidR="00142A87">
        <w:rPr>
          <w:sz w:val="22"/>
          <w:szCs w:val="22"/>
          <w:lang w:val="en-AU"/>
        </w:rPr>
        <w:t xml:space="preserve">arrived despite having been </w:t>
      </w:r>
      <w:r w:rsidR="003B1E04" w:rsidRPr="00DD6596">
        <w:rPr>
          <w:sz w:val="22"/>
          <w:szCs w:val="22"/>
          <w:lang w:val="en-AU"/>
        </w:rPr>
        <w:t xml:space="preserve">informed not to come with the beds because the person that was </w:t>
      </w:r>
      <w:r w:rsidR="00142A87">
        <w:rPr>
          <w:sz w:val="22"/>
          <w:szCs w:val="22"/>
          <w:lang w:val="en-AU"/>
        </w:rPr>
        <w:t xml:space="preserve">to assist him was </w:t>
      </w:r>
      <w:r w:rsidR="005F55EF" w:rsidRPr="00DD6596">
        <w:rPr>
          <w:sz w:val="22"/>
          <w:szCs w:val="22"/>
          <w:lang w:val="en-AU"/>
        </w:rPr>
        <w:t>off sick</w:t>
      </w:r>
      <w:r w:rsidR="003B1E04" w:rsidRPr="00DD6596">
        <w:rPr>
          <w:sz w:val="22"/>
          <w:szCs w:val="22"/>
          <w:lang w:val="en-AU"/>
        </w:rPr>
        <w:t xml:space="preserve">. She said that </w:t>
      </w:r>
      <w:r w:rsidR="005F55EF" w:rsidRPr="00DD6596">
        <w:rPr>
          <w:sz w:val="22"/>
          <w:szCs w:val="22"/>
          <w:lang w:val="en-AU"/>
        </w:rPr>
        <w:t xml:space="preserve">the </w:t>
      </w:r>
      <w:r w:rsidR="0074575A">
        <w:rPr>
          <w:sz w:val="22"/>
          <w:szCs w:val="22"/>
          <w:lang w:val="en-AU"/>
        </w:rPr>
        <w:t>delivery man*</w:t>
      </w:r>
      <w:r w:rsidR="005F55EF" w:rsidRPr="00DD6596">
        <w:rPr>
          <w:sz w:val="22"/>
          <w:szCs w:val="22"/>
          <w:lang w:val="en-AU"/>
        </w:rPr>
        <w:t xml:space="preserve"> </w:t>
      </w:r>
      <w:r w:rsidR="00922E3E">
        <w:rPr>
          <w:sz w:val="22"/>
          <w:szCs w:val="22"/>
          <w:lang w:val="en-AU"/>
        </w:rPr>
        <w:t>was intimidating</w:t>
      </w:r>
      <w:r w:rsidR="003B1E04" w:rsidRPr="00DD6596">
        <w:rPr>
          <w:sz w:val="22"/>
          <w:szCs w:val="22"/>
          <w:lang w:val="en-AU"/>
        </w:rPr>
        <w:t xml:space="preserve"> </w:t>
      </w:r>
      <w:r w:rsidR="00922E3E">
        <w:rPr>
          <w:sz w:val="22"/>
          <w:szCs w:val="22"/>
          <w:lang w:val="en-AU"/>
        </w:rPr>
        <w:t>toward</w:t>
      </w:r>
      <w:r w:rsidR="003B1E04" w:rsidRPr="00DD6596">
        <w:rPr>
          <w:sz w:val="22"/>
          <w:szCs w:val="22"/>
          <w:lang w:val="en-AU"/>
        </w:rPr>
        <w:t xml:space="preserve"> </w:t>
      </w:r>
      <w:r w:rsidR="002F300D" w:rsidRPr="00DD6596">
        <w:rPr>
          <w:sz w:val="22"/>
          <w:szCs w:val="22"/>
          <w:lang w:val="en-AU"/>
        </w:rPr>
        <w:t>her</w:t>
      </w:r>
      <w:r w:rsidR="00A037EC">
        <w:rPr>
          <w:sz w:val="22"/>
          <w:szCs w:val="22"/>
          <w:lang w:val="en-AU"/>
        </w:rPr>
        <w:t xml:space="preserve"> in such a way as to </w:t>
      </w:r>
      <w:r w:rsidR="00F33351">
        <w:rPr>
          <w:sz w:val="22"/>
          <w:szCs w:val="22"/>
          <w:lang w:val="en-AU"/>
        </w:rPr>
        <w:t xml:space="preserve">create fear and leading her to </w:t>
      </w:r>
      <w:r w:rsidR="00D76165" w:rsidRPr="00DD6596">
        <w:rPr>
          <w:sz w:val="22"/>
          <w:szCs w:val="22"/>
          <w:lang w:val="en-AU"/>
        </w:rPr>
        <w:t>believe that</w:t>
      </w:r>
      <w:r w:rsidR="003B1E04" w:rsidRPr="00DD6596">
        <w:rPr>
          <w:sz w:val="22"/>
          <w:szCs w:val="22"/>
          <w:lang w:val="en-AU"/>
        </w:rPr>
        <w:t xml:space="preserve"> she was at risk of being assaulted</w:t>
      </w:r>
      <w:r w:rsidR="00D76165" w:rsidRPr="00DD6596">
        <w:rPr>
          <w:sz w:val="22"/>
          <w:szCs w:val="22"/>
          <w:lang w:val="en-AU"/>
        </w:rPr>
        <w:t xml:space="preserve"> if residents were not present</w:t>
      </w:r>
      <w:r w:rsidR="003B1E04" w:rsidRPr="00DD6596">
        <w:rPr>
          <w:sz w:val="22"/>
          <w:szCs w:val="22"/>
          <w:lang w:val="en-AU"/>
        </w:rPr>
        <w:t>.</w:t>
      </w:r>
      <w:r w:rsidR="00293EF8" w:rsidRPr="00DD6596">
        <w:rPr>
          <w:sz w:val="22"/>
          <w:szCs w:val="22"/>
          <w:lang w:val="en-AU"/>
        </w:rPr>
        <w:t xml:space="preserve"> She said that she </w:t>
      </w:r>
      <w:r w:rsidR="00130354">
        <w:rPr>
          <w:sz w:val="22"/>
          <w:szCs w:val="22"/>
          <w:lang w:val="en-AU"/>
        </w:rPr>
        <w:t>was provided</w:t>
      </w:r>
      <w:r w:rsidR="00293EF8" w:rsidRPr="00DD6596">
        <w:rPr>
          <w:sz w:val="22"/>
          <w:szCs w:val="22"/>
          <w:lang w:val="en-AU"/>
        </w:rPr>
        <w:t xml:space="preserve"> no support from any</w:t>
      </w:r>
      <w:r w:rsidR="002F300D" w:rsidRPr="00DD6596">
        <w:rPr>
          <w:sz w:val="22"/>
          <w:szCs w:val="22"/>
          <w:lang w:val="en-AU"/>
        </w:rPr>
        <w:t xml:space="preserve"> of her managers.</w:t>
      </w:r>
      <w:r w:rsidR="00293EF8" w:rsidRPr="00DD6596">
        <w:rPr>
          <w:sz w:val="22"/>
          <w:szCs w:val="22"/>
          <w:lang w:val="en-AU"/>
        </w:rPr>
        <w:t xml:space="preserve"> She said that </w:t>
      </w:r>
      <w:r w:rsidR="002F300D" w:rsidRPr="00DD6596">
        <w:rPr>
          <w:sz w:val="22"/>
          <w:szCs w:val="22"/>
          <w:lang w:val="en-AU"/>
        </w:rPr>
        <w:t xml:space="preserve">after that incident, she </w:t>
      </w:r>
      <w:r w:rsidR="00293EF8" w:rsidRPr="00DD6596">
        <w:rPr>
          <w:sz w:val="22"/>
          <w:szCs w:val="22"/>
          <w:lang w:val="en-AU"/>
        </w:rPr>
        <w:t xml:space="preserve">was crying all the time, was anxious, </w:t>
      </w:r>
      <w:r w:rsidR="003A14AC" w:rsidRPr="00DD6596">
        <w:rPr>
          <w:sz w:val="22"/>
          <w:szCs w:val="22"/>
          <w:lang w:val="en-AU"/>
        </w:rPr>
        <w:t>and her sleep worsened.</w:t>
      </w:r>
      <w:r w:rsidR="001E2498" w:rsidRPr="00DD6596">
        <w:rPr>
          <w:sz w:val="22"/>
          <w:szCs w:val="22"/>
          <w:lang w:val="en-AU"/>
        </w:rPr>
        <w:t xml:space="preserve"> </w:t>
      </w:r>
    </w:p>
    <w:p w14:paraId="0B23EE0A" w14:textId="77777777" w:rsidR="00FD553F" w:rsidRPr="00DD6596" w:rsidRDefault="00FD553F" w:rsidP="00DD6596">
      <w:pPr>
        <w:pStyle w:val="AutoNumber"/>
        <w:rPr>
          <w:sz w:val="22"/>
          <w:szCs w:val="22"/>
          <w:lang w:val="en-AU"/>
        </w:rPr>
      </w:pPr>
    </w:p>
    <w:p w14:paraId="6297CA44" w14:textId="32473D7E" w:rsidR="00FD553F" w:rsidRPr="00DD6596" w:rsidRDefault="007E007F" w:rsidP="00DD6596">
      <w:pPr>
        <w:pStyle w:val="AutoNumber"/>
        <w:rPr>
          <w:sz w:val="22"/>
          <w:szCs w:val="22"/>
          <w:lang w:val="en-AU"/>
        </w:rPr>
      </w:pPr>
      <w:r>
        <w:rPr>
          <w:sz w:val="22"/>
          <w:szCs w:val="22"/>
          <w:lang w:val="en-AU"/>
        </w:rPr>
        <w:t>Ms Spencer*</w:t>
      </w:r>
      <w:r w:rsidR="00FD553F" w:rsidRPr="00DD6596">
        <w:rPr>
          <w:sz w:val="22"/>
          <w:szCs w:val="22"/>
          <w:lang w:val="en-AU"/>
        </w:rPr>
        <w:t xml:space="preserve"> said that her employer never offered EAP (Employee Assistance Program) during her time there. She said that a week after </w:t>
      </w:r>
      <w:r>
        <w:rPr>
          <w:sz w:val="22"/>
          <w:szCs w:val="22"/>
          <w:lang w:val="en-AU"/>
        </w:rPr>
        <w:t>12 November 2023*</w:t>
      </w:r>
      <w:r w:rsidR="00FD553F" w:rsidRPr="00DD6596">
        <w:rPr>
          <w:sz w:val="22"/>
          <w:szCs w:val="22"/>
          <w:lang w:val="en-AU"/>
        </w:rPr>
        <w:t xml:space="preserve"> she contacted </w:t>
      </w:r>
      <w:r w:rsidR="00265145">
        <w:rPr>
          <w:sz w:val="22"/>
          <w:szCs w:val="22"/>
          <w:lang w:val="en-AU"/>
        </w:rPr>
        <w:t>Kate Bush*</w:t>
      </w:r>
      <w:r w:rsidR="00FD553F" w:rsidRPr="00DD6596">
        <w:rPr>
          <w:sz w:val="22"/>
          <w:szCs w:val="22"/>
          <w:lang w:val="en-AU"/>
        </w:rPr>
        <w:t xml:space="preserve"> for the telephone number of EAP because she was so affected.</w:t>
      </w:r>
      <w:r w:rsidR="008A170F" w:rsidRPr="00DD6596">
        <w:rPr>
          <w:sz w:val="22"/>
          <w:szCs w:val="22"/>
          <w:lang w:val="en-AU"/>
        </w:rPr>
        <w:t xml:space="preserve"> In September 2024, she began seeing her psychologist, </w:t>
      </w:r>
      <w:r w:rsidR="0074575A">
        <w:rPr>
          <w:sz w:val="22"/>
          <w:szCs w:val="22"/>
          <w:lang w:val="en-AU"/>
        </w:rPr>
        <w:t>Martha Stewart*</w:t>
      </w:r>
      <w:r w:rsidR="008A170F" w:rsidRPr="00DD6596">
        <w:rPr>
          <w:sz w:val="22"/>
          <w:szCs w:val="22"/>
          <w:lang w:val="en-AU"/>
        </w:rPr>
        <w:t xml:space="preserve"> at </w:t>
      </w:r>
      <w:proofErr w:type="spellStart"/>
      <w:r w:rsidR="00000971">
        <w:rPr>
          <w:sz w:val="22"/>
          <w:szCs w:val="22"/>
          <w:lang w:val="en-AU"/>
        </w:rPr>
        <w:t>GetURHeadRight</w:t>
      </w:r>
      <w:proofErr w:type="spellEnd"/>
      <w:r w:rsidR="00000971">
        <w:rPr>
          <w:sz w:val="22"/>
          <w:szCs w:val="22"/>
          <w:lang w:val="en-AU"/>
        </w:rPr>
        <w:t>*</w:t>
      </w:r>
      <w:r w:rsidR="008A170F" w:rsidRPr="00DD6596">
        <w:rPr>
          <w:sz w:val="22"/>
          <w:szCs w:val="22"/>
          <w:lang w:val="en-AU"/>
        </w:rPr>
        <w:t>.</w:t>
      </w:r>
    </w:p>
    <w:p w14:paraId="27A9ABD1" w14:textId="77777777" w:rsidR="000E500E" w:rsidRPr="00DD6596" w:rsidRDefault="000E500E" w:rsidP="00DD6596">
      <w:pPr>
        <w:pStyle w:val="AutoNumber"/>
        <w:rPr>
          <w:sz w:val="22"/>
          <w:szCs w:val="22"/>
          <w:lang w:val="en-AU"/>
        </w:rPr>
      </w:pPr>
    </w:p>
    <w:p w14:paraId="682ADCCB" w14:textId="419E648B" w:rsidR="00B476E4" w:rsidRDefault="000E500E" w:rsidP="00DD6596">
      <w:pPr>
        <w:pStyle w:val="AutoNumber"/>
        <w:rPr>
          <w:sz w:val="22"/>
          <w:szCs w:val="22"/>
          <w:lang w:val="en-AU"/>
        </w:rPr>
      </w:pPr>
      <w:r w:rsidRPr="00DD6596">
        <w:rPr>
          <w:sz w:val="22"/>
          <w:szCs w:val="22"/>
          <w:lang w:val="en-AU"/>
        </w:rPr>
        <w:t>She said that</w:t>
      </w:r>
      <w:r w:rsidR="002D4EEC">
        <w:rPr>
          <w:sz w:val="22"/>
          <w:szCs w:val="22"/>
          <w:lang w:val="en-AU"/>
        </w:rPr>
        <w:t xml:space="preserve">, although </w:t>
      </w:r>
      <w:r w:rsidR="002D4EEC" w:rsidRPr="002D4EEC">
        <w:rPr>
          <w:sz w:val="22"/>
          <w:szCs w:val="22"/>
          <w:lang w:val="en-AU"/>
        </w:rPr>
        <w:t>she was struggling with her mental health</w:t>
      </w:r>
      <w:r w:rsidR="002D4EEC">
        <w:rPr>
          <w:sz w:val="22"/>
          <w:szCs w:val="22"/>
          <w:lang w:val="en-AU"/>
        </w:rPr>
        <w:t>,</w:t>
      </w:r>
      <w:r w:rsidRPr="00DD6596">
        <w:rPr>
          <w:sz w:val="22"/>
          <w:szCs w:val="22"/>
          <w:lang w:val="en-AU"/>
        </w:rPr>
        <w:t xml:space="preserve"> she did not request leave because she felt that she would not be allowed to take leave. </w:t>
      </w:r>
      <w:r w:rsidR="001A051C" w:rsidRPr="00DD6596">
        <w:rPr>
          <w:sz w:val="22"/>
          <w:szCs w:val="22"/>
          <w:lang w:val="en-AU"/>
        </w:rPr>
        <w:t>Additionally, s</w:t>
      </w:r>
      <w:r w:rsidRPr="00DD6596">
        <w:rPr>
          <w:sz w:val="22"/>
          <w:szCs w:val="22"/>
          <w:lang w:val="en-AU"/>
        </w:rPr>
        <w:t xml:space="preserve">he felt committed to the care of residents </w:t>
      </w:r>
      <w:r w:rsidR="001A051C" w:rsidRPr="00DD6596">
        <w:rPr>
          <w:sz w:val="22"/>
          <w:szCs w:val="22"/>
          <w:lang w:val="en-AU"/>
        </w:rPr>
        <w:t>and did not think they would be well cared for</w:t>
      </w:r>
      <w:r w:rsidRPr="00DD6596">
        <w:rPr>
          <w:sz w:val="22"/>
          <w:szCs w:val="22"/>
          <w:lang w:val="en-AU"/>
        </w:rPr>
        <w:t xml:space="preserve"> if she was not there.</w:t>
      </w:r>
    </w:p>
    <w:p w14:paraId="663377E6" w14:textId="77777777" w:rsidR="002D4EEC" w:rsidRDefault="002D4EEC" w:rsidP="00DD6596">
      <w:pPr>
        <w:pStyle w:val="AutoNumber"/>
        <w:rPr>
          <w:sz w:val="22"/>
          <w:szCs w:val="22"/>
          <w:lang w:val="en-AU"/>
        </w:rPr>
      </w:pPr>
    </w:p>
    <w:p w14:paraId="0A3951FA" w14:textId="1B3F7A52" w:rsidR="002D4EEC" w:rsidRPr="00DD6596" w:rsidRDefault="002D4EEC" w:rsidP="00DD6596">
      <w:pPr>
        <w:pStyle w:val="AutoNumber"/>
        <w:rPr>
          <w:sz w:val="22"/>
          <w:szCs w:val="22"/>
          <w:lang w:val="en-AU"/>
        </w:rPr>
      </w:pPr>
      <w:r w:rsidRPr="002D4EEC">
        <w:rPr>
          <w:sz w:val="22"/>
          <w:szCs w:val="22"/>
          <w:lang w:val="en-AU"/>
        </w:rPr>
        <w:t>She said that around October 2024 her appetite became affected</w:t>
      </w:r>
      <w:r w:rsidR="003C0030">
        <w:rPr>
          <w:sz w:val="22"/>
          <w:szCs w:val="22"/>
          <w:lang w:val="en-AU"/>
        </w:rPr>
        <w:t xml:space="preserve"> and s</w:t>
      </w:r>
      <w:r w:rsidRPr="002D4EEC">
        <w:rPr>
          <w:sz w:val="22"/>
          <w:szCs w:val="22"/>
          <w:lang w:val="en-AU"/>
        </w:rPr>
        <w:t>ertraline was switched to duloxetine again with Maxalon.</w:t>
      </w:r>
    </w:p>
    <w:p w14:paraId="75C572A8" w14:textId="77777777" w:rsidR="004943D2" w:rsidRPr="00DD6596" w:rsidRDefault="004943D2" w:rsidP="00DD6596">
      <w:pPr>
        <w:pStyle w:val="AutoNumber"/>
        <w:rPr>
          <w:sz w:val="22"/>
          <w:szCs w:val="22"/>
          <w:lang w:val="en-AU"/>
        </w:rPr>
      </w:pPr>
    </w:p>
    <w:p w14:paraId="11B4638F" w14:textId="51755ACE" w:rsidR="001E2498" w:rsidRPr="00DD6596" w:rsidRDefault="007E007F" w:rsidP="00DD6596">
      <w:pPr>
        <w:pStyle w:val="AutoNumber"/>
        <w:rPr>
          <w:sz w:val="22"/>
          <w:szCs w:val="22"/>
          <w:lang w:val="en-AU"/>
        </w:rPr>
      </w:pPr>
      <w:r>
        <w:rPr>
          <w:sz w:val="22"/>
          <w:szCs w:val="22"/>
          <w:lang w:val="en-AU"/>
        </w:rPr>
        <w:t>Ms Spencer*</w:t>
      </w:r>
      <w:r w:rsidR="00B772EA" w:rsidRPr="00DD6596">
        <w:rPr>
          <w:sz w:val="22"/>
          <w:szCs w:val="22"/>
          <w:lang w:val="en-AU"/>
        </w:rPr>
        <w:t xml:space="preserve"> said that after leaving work, she has been abused </w:t>
      </w:r>
      <w:r w:rsidR="00C812BB" w:rsidRPr="00DD6596">
        <w:rPr>
          <w:sz w:val="22"/>
          <w:szCs w:val="22"/>
          <w:lang w:val="en-AU"/>
        </w:rPr>
        <w:t xml:space="preserve">by ex-colleagues </w:t>
      </w:r>
      <w:r w:rsidR="003C0030">
        <w:rPr>
          <w:sz w:val="22"/>
          <w:szCs w:val="22"/>
          <w:lang w:val="en-AU"/>
        </w:rPr>
        <w:t xml:space="preserve">on </w:t>
      </w:r>
      <w:r w:rsidR="0051304F" w:rsidRPr="00DD6596">
        <w:rPr>
          <w:sz w:val="22"/>
          <w:szCs w:val="22"/>
          <w:lang w:val="en-AU"/>
        </w:rPr>
        <w:t>at lea</w:t>
      </w:r>
      <w:r w:rsidR="003F486D" w:rsidRPr="00DD6596">
        <w:rPr>
          <w:sz w:val="22"/>
          <w:szCs w:val="22"/>
          <w:lang w:val="en-AU"/>
        </w:rPr>
        <w:t>s</w:t>
      </w:r>
      <w:r w:rsidR="0051304F" w:rsidRPr="00DD6596">
        <w:rPr>
          <w:sz w:val="22"/>
          <w:szCs w:val="22"/>
          <w:lang w:val="en-AU"/>
        </w:rPr>
        <w:t>t five occasions when in public. She described how</w:t>
      </w:r>
      <w:r w:rsidR="003F486D" w:rsidRPr="00DD6596">
        <w:rPr>
          <w:sz w:val="22"/>
          <w:szCs w:val="22"/>
          <w:lang w:val="en-AU"/>
        </w:rPr>
        <w:t xml:space="preserve"> on one occasion </w:t>
      </w:r>
      <w:r w:rsidR="00C812BB" w:rsidRPr="00DD6596">
        <w:rPr>
          <w:sz w:val="22"/>
          <w:szCs w:val="22"/>
          <w:lang w:val="en-AU"/>
        </w:rPr>
        <w:t xml:space="preserve">at a </w:t>
      </w:r>
      <w:r w:rsidR="00000971">
        <w:rPr>
          <w:sz w:val="22"/>
          <w:szCs w:val="22"/>
          <w:lang w:val="en-AU"/>
        </w:rPr>
        <w:t>public place</w:t>
      </w:r>
      <w:r w:rsidR="003F486D" w:rsidRPr="00DD6596">
        <w:rPr>
          <w:sz w:val="22"/>
          <w:szCs w:val="22"/>
          <w:lang w:val="en-AU"/>
        </w:rPr>
        <w:t xml:space="preserve">, </w:t>
      </w:r>
      <w:r w:rsidR="00C812BB" w:rsidRPr="00DD6596">
        <w:rPr>
          <w:sz w:val="22"/>
          <w:szCs w:val="22"/>
          <w:lang w:val="en-AU"/>
        </w:rPr>
        <w:t>a cleaner</w:t>
      </w:r>
      <w:r w:rsidR="00625A71" w:rsidRPr="00DD6596">
        <w:rPr>
          <w:sz w:val="22"/>
          <w:szCs w:val="22"/>
          <w:lang w:val="en-AU"/>
        </w:rPr>
        <w:t xml:space="preserve"> </w:t>
      </w:r>
      <w:r w:rsidR="003F486D" w:rsidRPr="00DD6596">
        <w:rPr>
          <w:sz w:val="22"/>
          <w:szCs w:val="22"/>
          <w:lang w:val="en-AU"/>
        </w:rPr>
        <w:t xml:space="preserve">from the subject workplace </w:t>
      </w:r>
      <w:r w:rsidR="00065D3D" w:rsidRPr="00DD6596">
        <w:rPr>
          <w:sz w:val="22"/>
          <w:szCs w:val="22"/>
          <w:lang w:val="en-AU"/>
        </w:rPr>
        <w:t xml:space="preserve">confronted her and </w:t>
      </w:r>
      <w:r w:rsidR="00625A71" w:rsidRPr="00DD6596">
        <w:rPr>
          <w:sz w:val="22"/>
          <w:szCs w:val="22"/>
          <w:lang w:val="en-AU"/>
        </w:rPr>
        <w:t>called her a</w:t>
      </w:r>
      <w:r w:rsidR="003F486D" w:rsidRPr="00DD6596">
        <w:rPr>
          <w:sz w:val="22"/>
          <w:szCs w:val="22"/>
          <w:lang w:val="en-AU"/>
        </w:rPr>
        <w:t xml:space="preserve"> derogatory</w:t>
      </w:r>
      <w:r w:rsidR="00625A71" w:rsidRPr="00DD6596">
        <w:rPr>
          <w:sz w:val="22"/>
          <w:szCs w:val="22"/>
          <w:lang w:val="en-AU"/>
        </w:rPr>
        <w:t xml:space="preserve"> name</w:t>
      </w:r>
      <w:r w:rsidR="00065D3D" w:rsidRPr="00DD6596">
        <w:rPr>
          <w:sz w:val="22"/>
          <w:szCs w:val="22"/>
          <w:lang w:val="en-AU"/>
        </w:rPr>
        <w:t xml:space="preserve"> which </w:t>
      </w:r>
      <w:r w:rsidR="00B476E4" w:rsidRPr="00DD6596">
        <w:rPr>
          <w:sz w:val="22"/>
          <w:szCs w:val="22"/>
          <w:lang w:val="en-AU"/>
        </w:rPr>
        <w:t xml:space="preserve">made her </w:t>
      </w:r>
      <w:r w:rsidR="00625A71" w:rsidRPr="00DD6596">
        <w:rPr>
          <w:sz w:val="22"/>
          <w:szCs w:val="22"/>
          <w:lang w:val="en-AU"/>
        </w:rPr>
        <w:t>beg</w:t>
      </w:r>
      <w:r w:rsidR="00B476E4" w:rsidRPr="00DD6596">
        <w:rPr>
          <w:sz w:val="22"/>
          <w:szCs w:val="22"/>
          <w:lang w:val="en-AU"/>
        </w:rPr>
        <w:t>i</w:t>
      </w:r>
      <w:r w:rsidR="00625A71" w:rsidRPr="00DD6596">
        <w:rPr>
          <w:sz w:val="22"/>
          <w:szCs w:val="22"/>
          <w:lang w:val="en-AU"/>
        </w:rPr>
        <w:t>n shaking and</w:t>
      </w:r>
      <w:r w:rsidR="00CC6EAE" w:rsidRPr="00DD6596">
        <w:rPr>
          <w:sz w:val="22"/>
          <w:szCs w:val="22"/>
          <w:lang w:val="en-AU"/>
        </w:rPr>
        <w:t xml:space="preserve"> </w:t>
      </w:r>
      <w:r w:rsidR="00065D3D" w:rsidRPr="00DD6596">
        <w:rPr>
          <w:sz w:val="22"/>
          <w:szCs w:val="22"/>
          <w:lang w:val="en-AU"/>
        </w:rPr>
        <w:t>become</w:t>
      </w:r>
      <w:r w:rsidR="00CC6EAE" w:rsidRPr="00DD6596">
        <w:rPr>
          <w:sz w:val="22"/>
          <w:szCs w:val="22"/>
          <w:lang w:val="en-AU"/>
        </w:rPr>
        <w:t xml:space="preserve"> extremely anxious</w:t>
      </w:r>
      <w:r w:rsidR="00B476E4" w:rsidRPr="00DD6596">
        <w:rPr>
          <w:sz w:val="22"/>
          <w:szCs w:val="22"/>
          <w:lang w:val="en-AU"/>
        </w:rPr>
        <w:t xml:space="preserve">. </w:t>
      </w:r>
      <w:r w:rsidR="000D33C6" w:rsidRPr="00DD6596">
        <w:rPr>
          <w:sz w:val="22"/>
          <w:szCs w:val="22"/>
          <w:lang w:val="en-AU"/>
        </w:rPr>
        <w:t xml:space="preserve">Anxiety became much more severe after that. </w:t>
      </w:r>
      <w:r>
        <w:rPr>
          <w:sz w:val="22"/>
          <w:szCs w:val="22"/>
          <w:lang w:val="en-AU"/>
        </w:rPr>
        <w:t>Ms Spencer*</w:t>
      </w:r>
      <w:r w:rsidR="000D33C6" w:rsidRPr="00DD6596">
        <w:rPr>
          <w:sz w:val="22"/>
          <w:szCs w:val="22"/>
          <w:lang w:val="en-AU"/>
        </w:rPr>
        <w:t xml:space="preserve"> recalled another incident in a </w:t>
      </w:r>
      <w:r w:rsidR="00000971">
        <w:rPr>
          <w:sz w:val="22"/>
          <w:szCs w:val="22"/>
          <w:lang w:val="en-AU"/>
        </w:rPr>
        <w:t>public place</w:t>
      </w:r>
      <w:r w:rsidR="000D33C6" w:rsidRPr="00DD6596">
        <w:rPr>
          <w:sz w:val="22"/>
          <w:szCs w:val="22"/>
          <w:lang w:val="en-AU"/>
        </w:rPr>
        <w:t xml:space="preserve"> in which </w:t>
      </w:r>
      <w:r w:rsidR="00C812BB" w:rsidRPr="00DD6596">
        <w:rPr>
          <w:sz w:val="22"/>
          <w:szCs w:val="22"/>
          <w:lang w:val="en-AU"/>
        </w:rPr>
        <w:t xml:space="preserve">the </w:t>
      </w:r>
      <w:r w:rsidR="000F508F">
        <w:rPr>
          <w:sz w:val="22"/>
          <w:szCs w:val="22"/>
          <w:lang w:val="en-AU"/>
        </w:rPr>
        <w:t>direct manager*</w:t>
      </w:r>
      <w:r w:rsidR="00A9766D" w:rsidRPr="00DD6596">
        <w:rPr>
          <w:sz w:val="22"/>
          <w:szCs w:val="22"/>
          <w:lang w:val="en-AU"/>
        </w:rPr>
        <w:t xml:space="preserve"> reached past her and gave </w:t>
      </w:r>
      <w:r w:rsidR="009071AE" w:rsidRPr="00DD6596">
        <w:rPr>
          <w:sz w:val="22"/>
          <w:szCs w:val="22"/>
          <w:lang w:val="en-AU"/>
        </w:rPr>
        <w:t>her a sarcastic smile.</w:t>
      </w:r>
    </w:p>
    <w:p w14:paraId="44DC4B22" w14:textId="77777777" w:rsidR="00A9766D" w:rsidRPr="00DD6596" w:rsidRDefault="00A9766D" w:rsidP="00DD6596">
      <w:pPr>
        <w:pStyle w:val="AutoNumber"/>
        <w:rPr>
          <w:sz w:val="22"/>
          <w:szCs w:val="22"/>
          <w:lang w:val="en-AU"/>
        </w:rPr>
      </w:pPr>
    </w:p>
    <w:p w14:paraId="6D1EDD43" w14:textId="59F095ED" w:rsidR="007110EC" w:rsidRPr="00DD6596" w:rsidRDefault="006B3093" w:rsidP="00DD6596">
      <w:pPr>
        <w:pStyle w:val="AutoNumber"/>
        <w:rPr>
          <w:sz w:val="22"/>
          <w:szCs w:val="22"/>
          <w:lang w:val="en-AU"/>
        </w:rPr>
      </w:pPr>
      <w:r w:rsidRPr="00DD6596">
        <w:rPr>
          <w:sz w:val="22"/>
          <w:szCs w:val="22"/>
          <w:lang w:val="en-AU"/>
        </w:rPr>
        <w:t xml:space="preserve">Between November 2024 and January 2025, she attempted to return to full-time hours at </w:t>
      </w:r>
      <w:r w:rsidR="00000971">
        <w:rPr>
          <w:sz w:val="22"/>
          <w:szCs w:val="22"/>
          <w:lang w:val="en-AU"/>
        </w:rPr>
        <w:t>Harmony Hostels*</w:t>
      </w:r>
      <w:r w:rsidR="0020284F" w:rsidRPr="00DD6596">
        <w:rPr>
          <w:sz w:val="22"/>
          <w:szCs w:val="22"/>
          <w:lang w:val="en-AU"/>
        </w:rPr>
        <w:t xml:space="preserve"> but her mental health had significantly deteriorated</w:t>
      </w:r>
      <w:r w:rsidR="00225807" w:rsidRPr="00DD6596">
        <w:rPr>
          <w:sz w:val="22"/>
          <w:szCs w:val="22"/>
          <w:lang w:val="en-AU"/>
        </w:rPr>
        <w:t xml:space="preserve"> by then</w:t>
      </w:r>
      <w:r w:rsidRPr="00DD6596">
        <w:rPr>
          <w:sz w:val="22"/>
          <w:szCs w:val="22"/>
          <w:lang w:val="en-AU"/>
        </w:rPr>
        <w:t xml:space="preserve">. </w:t>
      </w:r>
      <w:r w:rsidR="008B3898" w:rsidRPr="00DD6596">
        <w:rPr>
          <w:sz w:val="22"/>
          <w:szCs w:val="22"/>
          <w:lang w:val="en-AU"/>
        </w:rPr>
        <w:t>At her new workplace</w:t>
      </w:r>
      <w:r w:rsidR="00847CE6" w:rsidRPr="00DD6596">
        <w:rPr>
          <w:sz w:val="22"/>
          <w:szCs w:val="22"/>
          <w:lang w:val="en-AU"/>
        </w:rPr>
        <w:t xml:space="preserve"> she was crying and angry</w:t>
      </w:r>
      <w:r w:rsidR="008B3898" w:rsidRPr="00DD6596">
        <w:rPr>
          <w:sz w:val="22"/>
          <w:szCs w:val="22"/>
          <w:lang w:val="en-AU"/>
        </w:rPr>
        <w:t>,</w:t>
      </w:r>
      <w:r w:rsidR="00847CE6" w:rsidRPr="00DD6596">
        <w:rPr>
          <w:sz w:val="22"/>
          <w:szCs w:val="22"/>
          <w:lang w:val="en-AU"/>
        </w:rPr>
        <w:t xml:space="preserve"> feeling</w:t>
      </w:r>
      <w:r w:rsidR="008B3898" w:rsidRPr="00DD6596">
        <w:rPr>
          <w:sz w:val="22"/>
          <w:szCs w:val="22"/>
          <w:lang w:val="en-AU"/>
        </w:rPr>
        <w:t xml:space="preserve"> </w:t>
      </w:r>
      <w:r w:rsidR="005E63D4" w:rsidRPr="00DD6596">
        <w:rPr>
          <w:sz w:val="22"/>
          <w:szCs w:val="22"/>
          <w:lang w:val="en-AU"/>
        </w:rPr>
        <w:t>she</w:t>
      </w:r>
      <w:r w:rsidR="00580432" w:rsidRPr="00DD6596">
        <w:rPr>
          <w:sz w:val="22"/>
          <w:szCs w:val="22"/>
          <w:lang w:val="en-AU"/>
        </w:rPr>
        <w:t xml:space="preserve"> </w:t>
      </w:r>
      <w:r w:rsidR="00847CE6" w:rsidRPr="00DD6596">
        <w:rPr>
          <w:sz w:val="22"/>
          <w:szCs w:val="22"/>
          <w:lang w:val="en-AU"/>
        </w:rPr>
        <w:t>could</w:t>
      </w:r>
      <w:r w:rsidR="00580432" w:rsidRPr="00DD6596">
        <w:rPr>
          <w:sz w:val="22"/>
          <w:szCs w:val="22"/>
          <w:lang w:val="en-AU"/>
        </w:rPr>
        <w:t xml:space="preserve"> not trust anyone</w:t>
      </w:r>
      <w:r w:rsidR="00847CE6" w:rsidRPr="00DD6596">
        <w:rPr>
          <w:sz w:val="22"/>
          <w:szCs w:val="22"/>
          <w:lang w:val="en-AU"/>
        </w:rPr>
        <w:t xml:space="preserve"> and </w:t>
      </w:r>
      <w:r w:rsidR="00AE28DB">
        <w:rPr>
          <w:sz w:val="22"/>
          <w:szCs w:val="22"/>
          <w:lang w:val="en-AU"/>
        </w:rPr>
        <w:t>experienced anticipatory anxiety that</w:t>
      </w:r>
      <w:r w:rsidR="00580432" w:rsidRPr="00DD6596">
        <w:rPr>
          <w:sz w:val="22"/>
          <w:szCs w:val="22"/>
          <w:lang w:val="en-AU"/>
        </w:rPr>
        <w:t xml:space="preserve"> someone </w:t>
      </w:r>
      <w:r w:rsidR="00AE28DB">
        <w:rPr>
          <w:sz w:val="22"/>
          <w:szCs w:val="22"/>
          <w:lang w:val="en-AU"/>
        </w:rPr>
        <w:t xml:space="preserve">was going </w:t>
      </w:r>
      <w:r w:rsidR="00580432" w:rsidRPr="00DD6596">
        <w:rPr>
          <w:sz w:val="22"/>
          <w:szCs w:val="22"/>
          <w:lang w:val="en-AU"/>
        </w:rPr>
        <w:t xml:space="preserve">to pick on her. </w:t>
      </w:r>
      <w:r w:rsidR="005B1756" w:rsidRPr="00DD6596">
        <w:rPr>
          <w:sz w:val="22"/>
          <w:szCs w:val="22"/>
          <w:lang w:val="en-AU"/>
        </w:rPr>
        <w:t>She said that her mood worsened</w:t>
      </w:r>
      <w:r w:rsidR="00847CE6" w:rsidRPr="00DD6596">
        <w:rPr>
          <w:sz w:val="22"/>
          <w:szCs w:val="22"/>
          <w:lang w:val="en-AU"/>
        </w:rPr>
        <w:t xml:space="preserve"> further</w:t>
      </w:r>
      <w:r w:rsidR="005B1756" w:rsidRPr="00DD6596">
        <w:rPr>
          <w:sz w:val="22"/>
          <w:szCs w:val="22"/>
          <w:lang w:val="en-AU"/>
        </w:rPr>
        <w:t xml:space="preserve">. </w:t>
      </w:r>
      <w:r w:rsidR="005916B7" w:rsidRPr="00DD6596">
        <w:rPr>
          <w:sz w:val="22"/>
          <w:szCs w:val="22"/>
          <w:lang w:val="en-AU"/>
        </w:rPr>
        <w:t>She was tearful daily on the way to work and in the carpark. she would telephone in sick once a week or fortnight.</w:t>
      </w:r>
      <w:r w:rsidR="003D066F" w:rsidRPr="00DD6596">
        <w:rPr>
          <w:sz w:val="22"/>
          <w:szCs w:val="22"/>
          <w:lang w:val="en-AU"/>
        </w:rPr>
        <w:t xml:space="preserve"> </w:t>
      </w:r>
      <w:r w:rsidR="009C2385" w:rsidRPr="00DD6596">
        <w:rPr>
          <w:sz w:val="22"/>
          <w:szCs w:val="22"/>
          <w:lang w:val="en-AU"/>
        </w:rPr>
        <w:t xml:space="preserve">In January 2025 </w:t>
      </w:r>
      <w:r w:rsidR="0029098C" w:rsidRPr="00DD6596">
        <w:rPr>
          <w:sz w:val="22"/>
          <w:szCs w:val="22"/>
          <w:lang w:val="en-AU"/>
        </w:rPr>
        <w:t>s</w:t>
      </w:r>
      <w:r w:rsidR="007254DD" w:rsidRPr="00DD6596">
        <w:rPr>
          <w:sz w:val="22"/>
          <w:szCs w:val="22"/>
          <w:lang w:val="en-AU"/>
        </w:rPr>
        <w:t xml:space="preserve">he was only sleeping 45 minutes and felt exhausted. She said that quetiapine </w:t>
      </w:r>
      <w:r w:rsidR="0029098C" w:rsidRPr="00DD6596">
        <w:rPr>
          <w:sz w:val="22"/>
          <w:szCs w:val="22"/>
          <w:lang w:val="en-AU"/>
        </w:rPr>
        <w:t xml:space="preserve">50mg was </w:t>
      </w:r>
      <w:r w:rsidR="007254DD" w:rsidRPr="00DD6596">
        <w:rPr>
          <w:sz w:val="22"/>
          <w:szCs w:val="22"/>
          <w:lang w:val="en-AU"/>
        </w:rPr>
        <w:t xml:space="preserve">commenced </w:t>
      </w:r>
      <w:r w:rsidR="0029098C" w:rsidRPr="00DD6596">
        <w:rPr>
          <w:sz w:val="22"/>
          <w:szCs w:val="22"/>
          <w:lang w:val="en-AU"/>
        </w:rPr>
        <w:t xml:space="preserve">to aid her sleep but had to be reduced to </w:t>
      </w:r>
      <w:r w:rsidR="007254DD" w:rsidRPr="00DD6596">
        <w:rPr>
          <w:sz w:val="22"/>
          <w:szCs w:val="22"/>
          <w:lang w:val="en-AU"/>
        </w:rPr>
        <w:t>25mg</w:t>
      </w:r>
      <w:r w:rsidR="0029098C" w:rsidRPr="00DD6596">
        <w:rPr>
          <w:sz w:val="22"/>
          <w:szCs w:val="22"/>
          <w:lang w:val="en-AU"/>
        </w:rPr>
        <w:t xml:space="preserve"> because it made her feel sedated the next day</w:t>
      </w:r>
      <w:r w:rsidR="007254DD" w:rsidRPr="00DD6596">
        <w:rPr>
          <w:sz w:val="22"/>
          <w:szCs w:val="22"/>
          <w:lang w:val="en-AU"/>
        </w:rPr>
        <w:t xml:space="preserve">. </w:t>
      </w:r>
      <w:r w:rsidR="003D066F" w:rsidRPr="00DD6596">
        <w:rPr>
          <w:sz w:val="22"/>
          <w:szCs w:val="22"/>
          <w:lang w:val="en-AU"/>
        </w:rPr>
        <w:t>She feared she was losing everything</w:t>
      </w:r>
      <w:r w:rsidR="00475D7B">
        <w:rPr>
          <w:sz w:val="22"/>
          <w:szCs w:val="22"/>
          <w:lang w:val="en-AU"/>
        </w:rPr>
        <w:t>. A</w:t>
      </w:r>
      <w:r w:rsidR="003D066F" w:rsidRPr="00DD6596">
        <w:rPr>
          <w:sz w:val="22"/>
          <w:szCs w:val="22"/>
          <w:lang w:val="en-AU"/>
        </w:rPr>
        <w:t xml:space="preserve">lthough she did not want to die, she had thoughts that </w:t>
      </w:r>
      <w:r w:rsidR="00475D7B">
        <w:rPr>
          <w:sz w:val="22"/>
          <w:szCs w:val="22"/>
          <w:lang w:val="en-AU"/>
        </w:rPr>
        <w:t xml:space="preserve">was </w:t>
      </w:r>
      <w:r w:rsidR="003D066F" w:rsidRPr="00DD6596">
        <w:rPr>
          <w:sz w:val="22"/>
          <w:szCs w:val="22"/>
          <w:lang w:val="en-AU"/>
        </w:rPr>
        <w:t>her only option</w:t>
      </w:r>
      <w:r w:rsidR="00475D7B">
        <w:rPr>
          <w:sz w:val="22"/>
          <w:szCs w:val="22"/>
          <w:lang w:val="en-AU"/>
        </w:rPr>
        <w:t xml:space="preserve"> and began</w:t>
      </w:r>
      <w:r w:rsidR="003D066F" w:rsidRPr="00DD6596">
        <w:rPr>
          <w:sz w:val="22"/>
          <w:szCs w:val="22"/>
          <w:lang w:val="en-AU"/>
        </w:rPr>
        <w:t xml:space="preserve"> thinking about driving off the road into a tree.</w:t>
      </w:r>
      <w:r w:rsidR="003A3A72" w:rsidRPr="00DD6596">
        <w:rPr>
          <w:sz w:val="22"/>
          <w:szCs w:val="22"/>
          <w:lang w:val="en-AU"/>
        </w:rPr>
        <w:t xml:space="preserve"> That frightened her</w:t>
      </w:r>
      <w:r w:rsidRPr="00DD6596">
        <w:rPr>
          <w:sz w:val="22"/>
          <w:szCs w:val="22"/>
          <w:lang w:val="en-AU"/>
        </w:rPr>
        <w:t xml:space="preserve"> and on </w:t>
      </w:r>
      <w:r w:rsidR="00DD6596">
        <w:rPr>
          <w:sz w:val="22"/>
          <w:szCs w:val="22"/>
          <w:lang w:val="en-AU"/>
        </w:rPr>
        <w:t>15 January 2025</w:t>
      </w:r>
      <w:r w:rsidRPr="00DD6596">
        <w:rPr>
          <w:sz w:val="22"/>
          <w:szCs w:val="22"/>
          <w:lang w:val="en-AU"/>
        </w:rPr>
        <w:t>, she was deemed completely unfit for work.</w:t>
      </w:r>
      <w:r w:rsidR="007110EC" w:rsidRPr="00DD6596">
        <w:rPr>
          <w:sz w:val="22"/>
          <w:szCs w:val="22"/>
          <w:lang w:val="en-AU"/>
        </w:rPr>
        <w:t xml:space="preserve"> </w:t>
      </w:r>
    </w:p>
    <w:p w14:paraId="32984456" w14:textId="77777777" w:rsidR="007110EC" w:rsidRPr="00DD6596" w:rsidRDefault="007110EC" w:rsidP="00DD6596">
      <w:pPr>
        <w:pStyle w:val="AutoNumber"/>
        <w:rPr>
          <w:sz w:val="22"/>
          <w:szCs w:val="22"/>
          <w:lang w:val="en-AU"/>
        </w:rPr>
      </w:pPr>
    </w:p>
    <w:p w14:paraId="113A8362" w14:textId="63E58F0F" w:rsidR="006B3093" w:rsidRPr="00DD6596" w:rsidRDefault="007110EC" w:rsidP="00DD6596">
      <w:pPr>
        <w:pStyle w:val="AutoNumber"/>
        <w:rPr>
          <w:sz w:val="22"/>
          <w:szCs w:val="22"/>
          <w:lang w:val="en-AU"/>
        </w:rPr>
      </w:pPr>
      <w:r w:rsidRPr="00DD6596">
        <w:rPr>
          <w:sz w:val="22"/>
          <w:szCs w:val="22"/>
          <w:lang w:val="en-AU"/>
        </w:rPr>
        <w:t xml:space="preserve">She said that the first panic attack occurred around February 2025 </w:t>
      </w:r>
      <w:r w:rsidR="004A7076">
        <w:rPr>
          <w:sz w:val="22"/>
          <w:szCs w:val="22"/>
          <w:lang w:val="en-AU"/>
        </w:rPr>
        <w:t xml:space="preserve">and was such that </w:t>
      </w:r>
      <w:r w:rsidRPr="00DD6596">
        <w:rPr>
          <w:sz w:val="22"/>
          <w:szCs w:val="22"/>
          <w:lang w:val="en-AU"/>
        </w:rPr>
        <w:t xml:space="preserve">she </w:t>
      </w:r>
      <w:r w:rsidR="005500EA">
        <w:rPr>
          <w:sz w:val="22"/>
          <w:szCs w:val="22"/>
          <w:lang w:val="en-AU"/>
        </w:rPr>
        <w:t>feared that</w:t>
      </w:r>
      <w:r w:rsidRPr="00DD6596">
        <w:rPr>
          <w:sz w:val="22"/>
          <w:szCs w:val="22"/>
          <w:lang w:val="en-AU"/>
        </w:rPr>
        <w:t xml:space="preserve"> she </w:t>
      </w:r>
      <w:r w:rsidR="005500EA">
        <w:rPr>
          <w:sz w:val="22"/>
          <w:szCs w:val="22"/>
          <w:lang w:val="en-AU"/>
        </w:rPr>
        <w:t>was having</w:t>
      </w:r>
      <w:r w:rsidRPr="00DD6596">
        <w:rPr>
          <w:sz w:val="22"/>
          <w:szCs w:val="22"/>
          <w:lang w:val="en-AU"/>
        </w:rPr>
        <w:t xml:space="preserve"> a seizure. </w:t>
      </w:r>
      <w:r w:rsidR="005500EA">
        <w:rPr>
          <w:sz w:val="22"/>
          <w:szCs w:val="22"/>
          <w:lang w:val="en-AU"/>
        </w:rPr>
        <w:t>After that, she</w:t>
      </w:r>
      <w:r w:rsidRPr="00DD6596">
        <w:rPr>
          <w:sz w:val="22"/>
          <w:szCs w:val="22"/>
          <w:lang w:val="en-AU"/>
        </w:rPr>
        <w:t xml:space="preserve"> had panic attack</w:t>
      </w:r>
      <w:r w:rsidR="005500EA">
        <w:rPr>
          <w:sz w:val="22"/>
          <w:szCs w:val="22"/>
          <w:lang w:val="en-AU"/>
        </w:rPr>
        <w:t>s</w:t>
      </w:r>
      <w:r w:rsidRPr="00DD6596">
        <w:rPr>
          <w:sz w:val="22"/>
          <w:szCs w:val="22"/>
          <w:lang w:val="en-AU"/>
        </w:rPr>
        <w:t xml:space="preserve"> a couple of times a week, sometimes when she had just woken up.</w:t>
      </w:r>
    </w:p>
    <w:p w14:paraId="1D327E06" w14:textId="77777777" w:rsidR="002C3197" w:rsidRPr="00DD6596" w:rsidRDefault="002C3197" w:rsidP="00DD6596">
      <w:pPr>
        <w:pStyle w:val="AutoNumber"/>
        <w:rPr>
          <w:sz w:val="22"/>
          <w:szCs w:val="22"/>
          <w:lang w:val="en-AU"/>
        </w:rPr>
      </w:pPr>
    </w:p>
    <w:p w14:paraId="78913D04" w14:textId="032FFDCF" w:rsidR="00CC6EAE" w:rsidRPr="00DD6596" w:rsidRDefault="002C3197" w:rsidP="00DD6596">
      <w:pPr>
        <w:pStyle w:val="AutoNumber"/>
        <w:rPr>
          <w:sz w:val="22"/>
          <w:szCs w:val="22"/>
          <w:lang w:val="en-AU"/>
        </w:rPr>
      </w:pPr>
      <w:r w:rsidRPr="00DD6596">
        <w:rPr>
          <w:sz w:val="22"/>
          <w:szCs w:val="22"/>
          <w:lang w:val="en-AU"/>
        </w:rPr>
        <w:t xml:space="preserve">After that, </w:t>
      </w:r>
      <w:r w:rsidR="007E007F">
        <w:rPr>
          <w:sz w:val="22"/>
          <w:szCs w:val="22"/>
          <w:lang w:val="en-AU"/>
        </w:rPr>
        <w:t>Ms Spencer*</w:t>
      </w:r>
      <w:r w:rsidR="006B3093" w:rsidRPr="00DD6596">
        <w:rPr>
          <w:sz w:val="22"/>
          <w:szCs w:val="22"/>
          <w:lang w:val="en-AU"/>
        </w:rPr>
        <w:t xml:space="preserve"> trialled a different role altogether at </w:t>
      </w:r>
      <w:proofErr w:type="spellStart"/>
      <w:r w:rsidR="00000971">
        <w:rPr>
          <w:sz w:val="22"/>
          <w:szCs w:val="22"/>
          <w:lang w:val="en-AU"/>
        </w:rPr>
        <w:t>RightWays</w:t>
      </w:r>
      <w:proofErr w:type="spellEnd"/>
      <w:r w:rsidR="00000971">
        <w:rPr>
          <w:sz w:val="22"/>
          <w:szCs w:val="22"/>
          <w:lang w:val="en-AU"/>
        </w:rPr>
        <w:t xml:space="preserve"> Motels*</w:t>
      </w:r>
      <w:r w:rsidR="00A82180">
        <w:rPr>
          <w:sz w:val="22"/>
          <w:szCs w:val="22"/>
          <w:lang w:val="en-AU"/>
        </w:rPr>
        <w:t xml:space="preserve">. It involved working </w:t>
      </w:r>
      <w:r w:rsidR="001F1953" w:rsidRPr="00DD6596">
        <w:rPr>
          <w:sz w:val="22"/>
          <w:szCs w:val="22"/>
          <w:lang w:val="en-AU"/>
        </w:rPr>
        <w:t xml:space="preserve">alone in an office doing </w:t>
      </w:r>
      <w:r w:rsidR="00000971">
        <w:rPr>
          <w:sz w:val="22"/>
          <w:szCs w:val="22"/>
          <w:lang w:val="en-AU"/>
        </w:rPr>
        <w:t>assessments</w:t>
      </w:r>
      <w:r w:rsidR="00D10971" w:rsidRPr="00DD6596">
        <w:rPr>
          <w:sz w:val="22"/>
          <w:szCs w:val="22"/>
          <w:lang w:val="en-AU"/>
        </w:rPr>
        <w:t xml:space="preserve">. </w:t>
      </w:r>
      <w:r w:rsidR="001F1953" w:rsidRPr="00DD6596">
        <w:rPr>
          <w:sz w:val="22"/>
          <w:szCs w:val="22"/>
          <w:lang w:val="en-AU"/>
        </w:rPr>
        <w:t xml:space="preserve">She said that </w:t>
      </w:r>
      <w:r w:rsidR="00A82180">
        <w:rPr>
          <w:sz w:val="22"/>
          <w:szCs w:val="22"/>
          <w:lang w:val="en-AU"/>
        </w:rPr>
        <w:t>colleagues</w:t>
      </w:r>
      <w:r w:rsidR="001F1953" w:rsidRPr="00DD6596">
        <w:rPr>
          <w:sz w:val="22"/>
          <w:szCs w:val="22"/>
          <w:lang w:val="en-AU"/>
        </w:rPr>
        <w:t xml:space="preserve"> were asking </w:t>
      </w:r>
      <w:r w:rsidR="00A82180">
        <w:rPr>
          <w:sz w:val="22"/>
          <w:szCs w:val="22"/>
          <w:lang w:val="en-AU"/>
        </w:rPr>
        <w:t xml:space="preserve">her, </w:t>
      </w:r>
      <w:r w:rsidR="001F1953" w:rsidRPr="00DD6596">
        <w:rPr>
          <w:sz w:val="22"/>
          <w:szCs w:val="22"/>
          <w:lang w:val="en-AU"/>
        </w:rPr>
        <w:t>“</w:t>
      </w:r>
      <w:r w:rsidR="001F1953" w:rsidRPr="00DD6596">
        <w:rPr>
          <w:i/>
          <w:sz w:val="22"/>
          <w:szCs w:val="22"/>
          <w:lang w:val="en-AU"/>
        </w:rPr>
        <w:t>Why are you here</w:t>
      </w:r>
      <w:r w:rsidR="00A82180">
        <w:rPr>
          <w:i/>
          <w:sz w:val="22"/>
          <w:szCs w:val="22"/>
          <w:lang w:val="en-AU"/>
        </w:rPr>
        <w:t>?</w:t>
      </w:r>
      <w:r w:rsidR="001F1953" w:rsidRPr="00DD6596">
        <w:rPr>
          <w:i/>
          <w:sz w:val="22"/>
          <w:szCs w:val="22"/>
          <w:lang w:val="en-AU"/>
        </w:rPr>
        <w:t xml:space="preserve"> What have you done wrong</w:t>
      </w:r>
      <w:r w:rsidR="001F1953" w:rsidRPr="00DD6596">
        <w:rPr>
          <w:sz w:val="22"/>
          <w:szCs w:val="22"/>
          <w:lang w:val="en-AU"/>
        </w:rPr>
        <w:t xml:space="preserve">”. She said that </w:t>
      </w:r>
      <w:r w:rsidR="009B16AB">
        <w:rPr>
          <w:sz w:val="22"/>
          <w:szCs w:val="22"/>
          <w:lang w:val="en-AU"/>
        </w:rPr>
        <w:t>her</w:t>
      </w:r>
      <w:r w:rsidR="001F1953" w:rsidRPr="00DD6596">
        <w:rPr>
          <w:sz w:val="22"/>
          <w:szCs w:val="22"/>
          <w:lang w:val="en-AU"/>
        </w:rPr>
        <w:t xml:space="preserve"> manager </w:t>
      </w:r>
      <w:r w:rsidR="009B16AB">
        <w:rPr>
          <w:sz w:val="22"/>
          <w:szCs w:val="22"/>
          <w:lang w:val="en-AU"/>
        </w:rPr>
        <w:t>placed</w:t>
      </w:r>
      <w:r w:rsidR="001F1953" w:rsidRPr="00DD6596">
        <w:rPr>
          <w:sz w:val="22"/>
          <w:szCs w:val="22"/>
          <w:lang w:val="en-AU"/>
        </w:rPr>
        <w:t xml:space="preserve"> her into an office </w:t>
      </w:r>
      <w:r w:rsidR="009B16AB">
        <w:rPr>
          <w:sz w:val="22"/>
          <w:szCs w:val="22"/>
          <w:lang w:val="en-AU"/>
        </w:rPr>
        <w:t xml:space="preserve">to work </w:t>
      </w:r>
      <w:r w:rsidR="001F1953" w:rsidRPr="00DD6596">
        <w:rPr>
          <w:sz w:val="22"/>
          <w:szCs w:val="22"/>
          <w:lang w:val="en-AU"/>
        </w:rPr>
        <w:t>and</w:t>
      </w:r>
      <w:r w:rsidR="009B16AB">
        <w:rPr>
          <w:sz w:val="22"/>
          <w:szCs w:val="22"/>
          <w:lang w:val="en-AU"/>
        </w:rPr>
        <w:t>, as</w:t>
      </w:r>
      <w:r w:rsidR="001F1953" w:rsidRPr="00DD6596">
        <w:rPr>
          <w:sz w:val="22"/>
          <w:szCs w:val="22"/>
          <w:lang w:val="en-AU"/>
        </w:rPr>
        <w:t xml:space="preserve"> </w:t>
      </w:r>
      <w:r w:rsidR="00D16F0A">
        <w:rPr>
          <w:sz w:val="22"/>
          <w:szCs w:val="22"/>
          <w:lang w:val="en-AU"/>
        </w:rPr>
        <w:lastRenderedPageBreak/>
        <w:t xml:space="preserve">she </w:t>
      </w:r>
      <w:r w:rsidR="001F1953" w:rsidRPr="00DD6596">
        <w:rPr>
          <w:sz w:val="22"/>
          <w:szCs w:val="22"/>
          <w:lang w:val="en-AU"/>
        </w:rPr>
        <w:t>was settling in</w:t>
      </w:r>
      <w:r w:rsidR="009B16AB">
        <w:rPr>
          <w:sz w:val="22"/>
          <w:szCs w:val="22"/>
          <w:lang w:val="en-AU"/>
        </w:rPr>
        <w:t xml:space="preserve">, </w:t>
      </w:r>
      <w:r w:rsidR="001F1953" w:rsidRPr="00DD6596">
        <w:rPr>
          <w:sz w:val="22"/>
          <w:szCs w:val="22"/>
          <w:lang w:val="en-AU"/>
        </w:rPr>
        <w:t xml:space="preserve">a work colleague became abusive towards her </w:t>
      </w:r>
      <w:r w:rsidR="00D16F0A">
        <w:rPr>
          <w:sz w:val="22"/>
          <w:szCs w:val="22"/>
          <w:lang w:val="en-AU"/>
        </w:rPr>
        <w:t xml:space="preserve">telling her she had no right to be using that office. </w:t>
      </w:r>
      <w:r w:rsidR="002A5709">
        <w:rPr>
          <w:sz w:val="22"/>
          <w:szCs w:val="22"/>
          <w:lang w:val="en-AU"/>
        </w:rPr>
        <w:t xml:space="preserve">This caused </w:t>
      </w:r>
      <w:r w:rsidR="007E007F">
        <w:rPr>
          <w:sz w:val="22"/>
          <w:szCs w:val="22"/>
          <w:lang w:val="en-AU"/>
        </w:rPr>
        <w:t>Ms Spencer*</w:t>
      </w:r>
      <w:r w:rsidR="001F1953" w:rsidRPr="00DD6596">
        <w:rPr>
          <w:sz w:val="22"/>
          <w:szCs w:val="22"/>
          <w:lang w:val="en-AU"/>
        </w:rPr>
        <w:t xml:space="preserve"> </w:t>
      </w:r>
      <w:r w:rsidR="002A5709">
        <w:rPr>
          <w:sz w:val="22"/>
          <w:szCs w:val="22"/>
          <w:lang w:val="en-AU"/>
        </w:rPr>
        <w:t>to</w:t>
      </w:r>
      <w:r w:rsidR="001F1953" w:rsidRPr="00DD6596">
        <w:rPr>
          <w:sz w:val="22"/>
          <w:szCs w:val="22"/>
          <w:lang w:val="en-AU"/>
        </w:rPr>
        <w:t xml:space="preserve"> bec</w:t>
      </w:r>
      <w:r w:rsidR="002A5709">
        <w:rPr>
          <w:sz w:val="22"/>
          <w:szCs w:val="22"/>
          <w:lang w:val="en-AU"/>
        </w:rPr>
        <w:t>o</w:t>
      </w:r>
      <w:r w:rsidR="001F1953" w:rsidRPr="00DD6596">
        <w:rPr>
          <w:sz w:val="22"/>
          <w:szCs w:val="22"/>
          <w:lang w:val="en-AU"/>
        </w:rPr>
        <w:t>me tearful</w:t>
      </w:r>
      <w:r w:rsidR="009E6937" w:rsidRPr="00DD6596">
        <w:rPr>
          <w:sz w:val="22"/>
          <w:szCs w:val="22"/>
          <w:lang w:val="en-AU"/>
        </w:rPr>
        <w:t xml:space="preserve"> and </w:t>
      </w:r>
      <w:r w:rsidR="002A5709">
        <w:rPr>
          <w:sz w:val="22"/>
          <w:szCs w:val="22"/>
          <w:lang w:val="en-AU"/>
        </w:rPr>
        <w:t xml:space="preserve">feel </w:t>
      </w:r>
      <w:r w:rsidR="009E6937" w:rsidRPr="00DD6596">
        <w:rPr>
          <w:sz w:val="22"/>
          <w:szCs w:val="22"/>
          <w:lang w:val="en-AU"/>
        </w:rPr>
        <w:t>overwhelmed</w:t>
      </w:r>
      <w:r w:rsidR="001F1953" w:rsidRPr="00DD6596">
        <w:rPr>
          <w:sz w:val="22"/>
          <w:szCs w:val="22"/>
          <w:lang w:val="en-AU"/>
        </w:rPr>
        <w:t xml:space="preserve">. </w:t>
      </w:r>
      <w:r w:rsidR="009E6937" w:rsidRPr="00DD6596">
        <w:rPr>
          <w:sz w:val="22"/>
          <w:szCs w:val="22"/>
          <w:lang w:val="en-AU"/>
        </w:rPr>
        <w:t xml:space="preserve">After three days of 4-hour shifts </w:t>
      </w:r>
      <w:r w:rsidR="002A5709">
        <w:rPr>
          <w:sz w:val="22"/>
          <w:szCs w:val="22"/>
          <w:lang w:val="en-AU"/>
        </w:rPr>
        <w:t xml:space="preserve">there, </w:t>
      </w:r>
      <w:r w:rsidR="009E6937" w:rsidRPr="00DD6596">
        <w:rPr>
          <w:sz w:val="22"/>
          <w:szCs w:val="22"/>
          <w:lang w:val="en-AU"/>
        </w:rPr>
        <w:t xml:space="preserve">she ceased work and </w:t>
      </w:r>
      <w:r w:rsidR="001F1953" w:rsidRPr="00DD6596">
        <w:rPr>
          <w:sz w:val="22"/>
          <w:szCs w:val="22"/>
          <w:lang w:val="en-AU"/>
        </w:rPr>
        <w:t>he</w:t>
      </w:r>
      <w:r w:rsidR="002A5709">
        <w:rPr>
          <w:sz w:val="22"/>
          <w:szCs w:val="22"/>
          <w:lang w:val="en-AU"/>
        </w:rPr>
        <w:t>r</w:t>
      </w:r>
      <w:r w:rsidR="001F1953" w:rsidRPr="00DD6596">
        <w:rPr>
          <w:sz w:val="22"/>
          <w:szCs w:val="22"/>
          <w:lang w:val="en-AU"/>
        </w:rPr>
        <w:t xml:space="preserve"> last working day was in May 2025.</w:t>
      </w:r>
    </w:p>
    <w:p w14:paraId="1FFB6D8D" w14:textId="77777777" w:rsidR="000A299E" w:rsidRPr="00DD6596" w:rsidRDefault="000A299E" w:rsidP="00DD6596">
      <w:pPr>
        <w:spacing w:before="120" w:after="0" w:line="360" w:lineRule="auto"/>
        <w:jc w:val="both"/>
        <w:rPr>
          <w:rFonts w:eastAsia="Times New Roman"/>
          <w:color w:val="0000FF"/>
        </w:rPr>
      </w:pPr>
    </w:p>
    <w:p w14:paraId="0BA69078" w14:textId="416C5921" w:rsidR="00FB0212" w:rsidRPr="00DD6596" w:rsidRDefault="00924758" w:rsidP="00DD6596">
      <w:pPr>
        <w:spacing w:before="120" w:after="0" w:line="360" w:lineRule="auto"/>
        <w:jc w:val="both"/>
        <w:rPr>
          <w:rFonts w:eastAsia="Times New Roman"/>
          <w:iCs/>
          <w:noProof/>
        </w:rPr>
      </w:pPr>
      <w:r w:rsidRPr="00DD6596">
        <w:rPr>
          <w:rFonts w:eastAsia="Times New Roman"/>
          <w:b/>
          <w:bCs/>
        </w:rPr>
        <w:t>HISTORY OF SYMPTOMS AND TREATMENT FOLLOWING THE INJURY</w:t>
      </w:r>
    </w:p>
    <w:p w14:paraId="3FD07665" w14:textId="1BC8ADB4" w:rsidR="001B0314" w:rsidRPr="00DD6596" w:rsidRDefault="00924758" w:rsidP="00DD6596">
      <w:pPr>
        <w:spacing w:before="120" w:after="0" w:line="360" w:lineRule="auto"/>
        <w:jc w:val="both"/>
        <w:rPr>
          <w:rFonts w:eastAsia="Times New Roman"/>
          <w:color w:val="000000" w:themeColor="text1"/>
        </w:rPr>
      </w:pPr>
      <w:r w:rsidRPr="00DD6596">
        <w:rPr>
          <w:rFonts w:eastAsia="Times New Roman"/>
          <w:color w:val="000000" w:themeColor="text1"/>
        </w:rPr>
        <w:t>She</w:t>
      </w:r>
      <w:r w:rsidR="000A299E" w:rsidRPr="00DD6596">
        <w:rPr>
          <w:rFonts w:eastAsia="Times New Roman"/>
          <w:color w:val="000000" w:themeColor="text1"/>
        </w:rPr>
        <w:t xml:space="preserve"> said </w:t>
      </w:r>
      <w:r w:rsidRPr="00DD6596">
        <w:rPr>
          <w:rFonts w:eastAsia="Times New Roman"/>
          <w:color w:val="000000" w:themeColor="text1"/>
        </w:rPr>
        <w:t>she</w:t>
      </w:r>
      <w:r w:rsidR="000A299E" w:rsidRPr="00DD6596">
        <w:rPr>
          <w:rFonts w:eastAsia="Times New Roman"/>
          <w:color w:val="000000" w:themeColor="text1"/>
        </w:rPr>
        <w:t xml:space="preserve"> had not sustained physical injuries.</w:t>
      </w:r>
    </w:p>
    <w:p w14:paraId="05D7C9AC" w14:textId="22BA8851" w:rsidR="006549B8" w:rsidRPr="00DD6596" w:rsidRDefault="00DD6596" w:rsidP="00DD6596">
      <w:pPr>
        <w:spacing w:before="120" w:after="0" w:line="360" w:lineRule="auto"/>
        <w:jc w:val="both"/>
        <w:rPr>
          <w:color w:val="000000" w:themeColor="text1"/>
        </w:rPr>
      </w:pPr>
      <w:r w:rsidRPr="00DD6596">
        <w:rPr>
          <w:rFonts w:eastAsia="Times New Roman"/>
          <w:color w:val="000000" w:themeColor="text1"/>
        </w:rPr>
        <w:t>Psychotropic medications tried included quetiapine</w:t>
      </w:r>
      <w:r w:rsidR="007E0997">
        <w:rPr>
          <w:rFonts w:eastAsia="Times New Roman"/>
          <w:color w:val="000000" w:themeColor="text1"/>
        </w:rPr>
        <w:t xml:space="preserve"> which she thought</w:t>
      </w:r>
      <w:r w:rsidRPr="00DD6596">
        <w:rPr>
          <w:rFonts w:eastAsia="Times New Roman"/>
          <w:color w:val="000000" w:themeColor="text1"/>
        </w:rPr>
        <w:t xml:space="preserve"> helped with sleep and duloxetine helps with </w:t>
      </w:r>
      <w:r w:rsidR="007E0997">
        <w:rPr>
          <w:rFonts w:eastAsia="Times New Roman"/>
          <w:color w:val="000000" w:themeColor="text1"/>
        </w:rPr>
        <w:t>her depressed</w:t>
      </w:r>
      <w:r w:rsidRPr="00DD6596">
        <w:rPr>
          <w:rFonts w:eastAsia="Times New Roman"/>
          <w:color w:val="000000" w:themeColor="text1"/>
        </w:rPr>
        <w:t xml:space="preserve"> mood. She began seeing her psychologist, </w:t>
      </w:r>
      <w:r w:rsidR="0074575A">
        <w:rPr>
          <w:rFonts w:eastAsia="Times New Roman"/>
          <w:color w:val="000000" w:themeColor="text1"/>
        </w:rPr>
        <w:t>Martha Stewart*</w:t>
      </w:r>
      <w:r w:rsidRPr="00DD6596">
        <w:rPr>
          <w:rFonts w:eastAsia="Times New Roman"/>
          <w:color w:val="000000" w:themeColor="text1"/>
        </w:rPr>
        <w:t xml:space="preserve"> at </w:t>
      </w:r>
      <w:proofErr w:type="spellStart"/>
      <w:r w:rsidR="00000971">
        <w:rPr>
          <w:rFonts w:eastAsia="Times New Roman"/>
          <w:color w:val="000000" w:themeColor="text1"/>
        </w:rPr>
        <w:t>GetURHeadRight</w:t>
      </w:r>
      <w:proofErr w:type="spellEnd"/>
      <w:r w:rsidR="00000971">
        <w:rPr>
          <w:rFonts w:eastAsia="Times New Roman"/>
          <w:color w:val="000000" w:themeColor="text1"/>
        </w:rPr>
        <w:t>*</w:t>
      </w:r>
      <w:r w:rsidRPr="00DD6596">
        <w:rPr>
          <w:rFonts w:eastAsia="Times New Roman"/>
          <w:color w:val="000000" w:themeColor="text1"/>
        </w:rPr>
        <w:t xml:space="preserve"> after being referred on </w:t>
      </w:r>
      <w:r w:rsidR="007E007F">
        <w:rPr>
          <w:rFonts w:eastAsia="Times New Roman"/>
          <w:color w:val="000000" w:themeColor="text1"/>
        </w:rPr>
        <w:t>12 November 2023*</w:t>
      </w:r>
      <w:r w:rsidRPr="00DD6596">
        <w:rPr>
          <w:rFonts w:eastAsia="Times New Roman"/>
          <w:color w:val="000000" w:themeColor="text1"/>
        </w:rPr>
        <w:t xml:space="preserve"> and has seen her since. Initially Workers Compensation ceased funding it. </w:t>
      </w:r>
      <w:r w:rsidR="007E007F">
        <w:rPr>
          <w:rFonts w:eastAsia="Times New Roman"/>
          <w:color w:val="000000" w:themeColor="text1"/>
        </w:rPr>
        <w:t>Ms Spencer*</w:t>
      </w:r>
      <w:r w:rsidRPr="00DD6596">
        <w:rPr>
          <w:rFonts w:eastAsia="Times New Roman"/>
          <w:color w:val="000000" w:themeColor="text1"/>
        </w:rPr>
        <w:t xml:space="preserve"> continued one </w:t>
      </w:r>
      <w:r w:rsidR="002A1466">
        <w:rPr>
          <w:rFonts w:eastAsia="Times New Roman"/>
          <w:color w:val="000000" w:themeColor="text1"/>
        </w:rPr>
        <w:t xml:space="preserve">session </w:t>
      </w:r>
      <w:r w:rsidRPr="00DD6596">
        <w:rPr>
          <w:rFonts w:eastAsia="Times New Roman"/>
          <w:color w:val="000000" w:themeColor="text1"/>
        </w:rPr>
        <w:t>a fortnight but decreased to once a month and billed through Medicare</w:t>
      </w:r>
      <w:r w:rsidR="002A1466">
        <w:rPr>
          <w:rFonts w:eastAsia="Times New Roman"/>
          <w:color w:val="000000" w:themeColor="text1"/>
        </w:rPr>
        <w:t xml:space="preserve"> so that she did not have out of pocket expenses</w:t>
      </w:r>
      <w:r w:rsidRPr="00DD6596">
        <w:rPr>
          <w:rFonts w:eastAsia="Times New Roman"/>
          <w:color w:val="000000" w:themeColor="text1"/>
        </w:rPr>
        <w:t xml:space="preserve">. </w:t>
      </w:r>
      <w:r w:rsidR="00193461">
        <w:rPr>
          <w:rFonts w:eastAsia="Times New Roman"/>
          <w:color w:val="000000" w:themeColor="text1"/>
        </w:rPr>
        <w:t>She said that she</w:t>
      </w:r>
      <w:r w:rsidRPr="00DD6596">
        <w:rPr>
          <w:rFonts w:eastAsia="Times New Roman"/>
          <w:color w:val="000000" w:themeColor="text1"/>
        </w:rPr>
        <w:t xml:space="preserve"> has never had a treating psychiatrist because Workers Compensation would not fund.</w:t>
      </w:r>
    </w:p>
    <w:p w14:paraId="4260851B" w14:textId="77777777" w:rsidR="000A299E" w:rsidRPr="00DD6596" w:rsidRDefault="000A299E" w:rsidP="00DD6596">
      <w:pPr>
        <w:pStyle w:val="AutoNumber"/>
        <w:rPr>
          <w:sz w:val="22"/>
          <w:szCs w:val="22"/>
          <w:lang w:val="en-AU"/>
        </w:rPr>
      </w:pPr>
    </w:p>
    <w:p w14:paraId="0BDF2A70" w14:textId="58276FB4" w:rsidR="0030626F" w:rsidRPr="00DD6596" w:rsidRDefault="00924758" w:rsidP="00DD6596">
      <w:pPr>
        <w:spacing w:before="120" w:after="0" w:line="360" w:lineRule="auto"/>
        <w:jc w:val="both"/>
        <w:rPr>
          <w:rFonts w:eastAsia="Times New Roman"/>
          <w:b/>
          <w:bCs/>
        </w:rPr>
      </w:pPr>
      <w:r w:rsidRPr="00DD6596">
        <w:rPr>
          <w:rFonts w:eastAsia="Times New Roman"/>
          <w:b/>
          <w:bCs/>
        </w:rPr>
        <w:t>DETAILS OF ANY RELEVANT INJURIES OR CONDITIONS SUSTAINED SINCE THE INJURY</w:t>
      </w:r>
    </w:p>
    <w:p w14:paraId="0B6BC50F" w14:textId="603482CC" w:rsidR="0030626F" w:rsidRPr="00DD6596" w:rsidRDefault="007E007F" w:rsidP="00DD6596">
      <w:pPr>
        <w:pStyle w:val="ListParagraph"/>
        <w:spacing w:before="120" w:after="0" w:line="360" w:lineRule="auto"/>
        <w:ind w:left="0"/>
        <w:jc w:val="both"/>
        <w:rPr>
          <w:rFonts w:eastAsia="Times New Roman"/>
          <w:color w:val="000000" w:themeColor="text1"/>
        </w:rPr>
      </w:pPr>
      <w:r>
        <w:rPr>
          <w:rFonts w:eastAsia="Times New Roman"/>
          <w:color w:val="000000" w:themeColor="text1"/>
        </w:rPr>
        <w:t>Ms Spencer*</w:t>
      </w:r>
      <w:r w:rsidR="0030626F" w:rsidRPr="00DD6596">
        <w:rPr>
          <w:rFonts w:eastAsia="Times New Roman"/>
          <w:color w:val="000000" w:themeColor="text1"/>
        </w:rPr>
        <w:t xml:space="preserve"> said </w:t>
      </w:r>
      <w:r w:rsidR="00924758" w:rsidRPr="00DD6596">
        <w:rPr>
          <w:rFonts w:eastAsia="Times New Roman"/>
          <w:color w:val="000000" w:themeColor="text1"/>
        </w:rPr>
        <w:t>she</w:t>
      </w:r>
      <w:r w:rsidR="0030626F" w:rsidRPr="00DD6596">
        <w:rPr>
          <w:rFonts w:eastAsia="Times New Roman"/>
          <w:color w:val="000000" w:themeColor="text1"/>
        </w:rPr>
        <w:t xml:space="preserve"> had not sustained any injuries or conditions since the subject injury.</w:t>
      </w:r>
    </w:p>
    <w:p w14:paraId="40739708" w14:textId="77777777" w:rsidR="0030626F" w:rsidRPr="00DD6596" w:rsidRDefault="0030626F" w:rsidP="00DD6596">
      <w:pPr>
        <w:pStyle w:val="ListParagraph"/>
        <w:spacing w:before="120" w:after="0" w:line="360" w:lineRule="auto"/>
        <w:ind w:left="567"/>
        <w:contextualSpacing w:val="0"/>
        <w:jc w:val="both"/>
        <w:rPr>
          <w:rFonts w:eastAsia="Times New Roman"/>
          <w:b/>
          <w:bCs/>
        </w:rPr>
      </w:pPr>
    </w:p>
    <w:p w14:paraId="1FE39514" w14:textId="4F307EEC" w:rsidR="008C03C5" w:rsidRPr="00193461" w:rsidRDefault="00924758" w:rsidP="00193461">
      <w:pPr>
        <w:spacing w:before="120" w:after="0" w:line="360" w:lineRule="auto"/>
        <w:jc w:val="both"/>
        <w:rPr>
          <w:rFonts w:eastAsia="Times New Roman"/>
          <w:b/>
          <w:bCs/>
        </w:rPr>
      </w:pPr>
      <w:r w:rsidRPr="00DD6596">
        <w:rPr>
          <w:rFonts w:eastAsia="Times New Roman"/>
          <w:b/>
          <w:bCs/>
        </w:rPr>
        <w:t>CURRENT SYMPTOMS</w:t>
      </w:r>
    </w:p>
    <w:p w14:paraId="78DADAEE" w14:textId="77777777" w:rsidR="008C03C5" w:rsidRPr="00DD6596" w:rsidRDefault="008C03C5" w:rsidP="00DD6596">
      <w:pPr>
        <w:pStyle w:val="AutoNumber"/>
        <w:rPr>
          <w:sz w:val="22"/>
          <w:szCs w:val="22"/>
          <w:lang w:val="en-AU"/>
        </w:rPr>
      </w:pPr>
      <w:r w:rsidRPr="00DD6596">
        <w:rPr>
          <w:sz w:val="22"/>
          <w:szCs w:val="22"/>
          <w:lang w:val="en-AU"/>
        </w:rPr>
        <w:t>Mood Symptoms:</w:t>
      </w:r>
    </w:p>
    <w:p w14:paraId="06BE8A0A" w14:textId="7E3823B2" w:rsidR="00D21943" w:rsidRPr="00DD6596" w:rsidRDefault="00DD6596" w:rsidP="00DD6596">
      <w:pPr>
        <w:spacing w:after="0" w:line="360" w:lineRule="auto"/>
        <w:jc w:val="both"/>
      </w:pPr>
      <w:r w:rsidRPr="00DD6596">
        <w:t>She described her mood as low and depressed.</w:t>
      </w:r>
      <w:r w:rsidR="00B06CE0" w:rsidRPr="00DD6596">
        <w:t xml:space="preserve"> </w:t>
      </w:r>
      <w:r w:rsidR="00924758" w:rsidRPr="00DD6596">
        <w:t>She</w:t>
      </w:r>
      <w:r w:rsidR="008E4405" w:rsidRPr="00DD6596">
        <w:t xml:space="preserve"> had reduced interest in previously enjoyable activities</w:t>
      </w:r>
      <w:r w:rsidR="0087571A" w:rsidRPr="00DD6596">
        <w:t xml:space="preserve"> but enjoys spending time</w:t>
      </w:r>
      <w:r w:rsidR="00B06CE0" w:rsidRPr="00DD6596">
        <w:t xml:space="preserve"> with her pets</w:t>
      </w:r>
      <w:r w:rsidR="008E4405" w:rsidRPr="00DD6596">
        <w:t>.</w:t>
      </w:r>
      <w:r w:rsidR="00212F92" w:rsidRPr="00DD6596">
        <w:t xml:space="preserve"> </w:t>
      </w:r>
      <w:r w:rsidR="00924758" w:rsidRPr="00DD6596">
        <w:t>She</w:t>
      </w:r>
      <w:r w:rsidR="008C03C5" w:rsidRPr="00DD6596">
        <w:t xml:space="preserve"> reported a poor appetite</w:t>
      </w:r>
      <w:r w:rsidR="00817827" w:rsidRPr="00DD6596">
        <w:t xml:space="preserve"> and does not enjoy food</w:t>
      </w:r>
      <w:r w:rsidR="008C03C5" w:rsidRPr="00DD6596">
        <w:t xml:space="preserve">. </w:t>
      </w:r>
      <w:r w:rsidRPr="00DD6596">
        <w:t xml:space="preserve">She </w:t>
      </w:r>
      <w:r w:rsidR="00BB586E">
        <w:t>said that she</w:t>
      </w:r>
      <w:r w:rsidRPr="00DD6596">
        <w:t xml:space="preserve"> sleep</w:t>
      </w:r>
      <w:r w:rsidR="00BB586E">
        <w:t>s five</w:t>
      </w:r>
      <w:r w:rsidRPr="00DD6596">
        <w:t xml:space="preserve"> hours a night with the aid of quetiapine.</w:t>
      </w:r>
      <w:r w:rsidR="00817827" w:rsidRPr="00DD6596">
        <w:t xml:space="preserve"> </w:t>
      </w:r>
      <w:r w:rsidR="00924758" w:rsidRPr="00DD6596">
        <w:t>She</w:t>
      </w:r>
      <w:r w:rsidR="008C03C5" w:rsidRPr="00DD6596">
        <w:t xml:space="preserve"> stated that</w:t>
      </w:r>
      <w:r w:rsidR="005065BD" w:rsidRPr="00DD6596">
        <w:t xml:space="preserve"> </w:t>
      </w:r>
      <w:r w:rsidR="00C717FC" w:rsidRPr="00DD6596">
        <w:t xml:space="preserve">some days of the week </w:t>
      </w:r>
      <w:r w:rsidR="000E2C55" w:rsidRPr="00DD6596">
        <w:t xml:space="preserve">she </w:t>
      </w:r>
      <w:r w:rsidR="00C717FC" w:rsidRPr="00DD6596">
        <w:t>takes naps</w:t>
      </w:r>
      <w:r w:rsidR="000E2C55" w:rsidRPr="00DD6596">
        <w:t>.</w:t>
      </w:r>
      <w:r w:rsidR="00C717FC" w:rsidRPr="00DD6596">
        <w:t xml:space="preserve"> </w:t>
      </w:r>
      <w:r w:rsidRPr="00DD6596">
        <w:t>She described negative thoughts of being “</w:t>
      </w:r>
      <w:r w:rsidRPr="00DD6596">
        <w:rPr>
          <w:i/>
        </w:rPr>
        <w:t>stupid</w:t>
      </w:r>
      <w:r w:rsidRPr="00DD6596">
        <w:t xml:space="preserve">” and how the experience in the workplace has significantly affected her confidence in being a </w:t>
      </w:r>
      <w:r w:rsidR="008F73D8">
        <w:t>health professional*</w:t>
      </w:r>
      <w:r w:rsidRPr="00DD6596">
        <w:t>.</w:t>
      </w:r>
      <w:r w:rsidR="0056744B" w:rsidRPr="00DD6596">
        <w:t xml:space="preserve"> </w:t>
      </w:r>
      <w:r w:rsidRPr="00DD6596">
        <w:rPr>
          <w:color w:val="auto"/>
        </w:rPr>
        <w:t>She said her memory and concentration was currently poor such that she can forget what she is talking about during conversations and must reread text. When she receives letters from the solicitor, she becomes too emotional after reading the first paragraph.</w:t>
      </w:r>
      <w:r w:rsidR="0056744B" w:rsidRPr="00DD6596">
        <w:t xml:space="preserve"> </w:t>
      </w:r>
      <w:r w:rsidRPr="00DD6596">
        <w:t>She said she was not experiencing suicidal thoughts.</w:t>
      </w:r>
    </w:p>
    <w:p w14:paraId="4785D772" w14:textId="77777777" w:rsidR="008C03C5" w:rsidRPr="00DD6596" w:rsidRDefault="008C03C5" w:rsidP="00DD6596">
      <w:pPr>
        <w:pStyle w:val="AutoNumber"/>
        <w:rPr>
          <w:sz w:val="22"/>
          <w:szCs w:val="22"/>
          <w:lang w:val="en-AU"/>
        </w:rPr>
      </w:pPr>
    </w:p>
    <w:p w14:paraId="74A6FEB6" w14:textId="77777777" w:rsidR="008C03C5" w:rsidRPr="00DD6596" w:rsidRDefault="008C03C5" w:rsidP="00DD6596">
      <w:pPr>
        <w:pStyle w:val="AutoNumber"/>
        <w:rPr>
          <w:sz w:val="22"/>
          <w:szCs w:val="22"/>
          <w:lang w:val="en-AU"/>
        </w:rPr>
      </w:pPr>
      <w:r w:rsidRPr="00DD6596">
        <w:rPr>
          <w:sz w:val="22"/>
          <w:szCs w:val="22"/>
          <w:lang w:val="en-AU"/>
        </w:rPr>
        <w:t>Anxiety Symptoms:</w:t>
      </w:r>
    </w:p>
    <w:p w14:paraId="5FA0A8E8" w14:textId="11BAC6D3" w:rsidR="008B15DA" w:rsidRPr="00DD6596" w:rsidRDefault="008B15DA" w:rsidP="00DD6596">
      <w:pPr>
        <w:pStyle w:val="AutoNumber"/>
        <w:rPr>
          <w:sz w:val="22"/>
          <w:szCs w:val="22"/>
          <w:lang w:val="en-AU"/>
        </w:rPr>
      </w:pPr>
      <w:r w:rsidRPr="00DD6596">
        <w:rPr>
          <w:sz w:val="22"/>
          <w:szCs w:val="22"/>
          <w:lang w:val="en-AU"/>
        </w:rPr>
        <w:t xml:space="preserve">She said that anxiety </w:t>
      </w:r>
      <w:r w:rsidR="00966645" w:rsidRPr="00DD6596">
        <w:rPr>
          <w:sz w:val="22"/>
          <w:szCs w:val="22"/>
          <w:lang w:val="en-AU"/>
        </w:rPr>
        <w:t xml:space="preserve">had </w:t>
      </w:r>
      <w:r w:rsidRPr="00DD6596">
        <w:rPr>
          <w:sz w:val="22"/>
          <w:szCs w:val="22"/>
          <w:lang w:val="en-AU"/>
        </w:rPr>
        <w:t xml:space="preserve">worsened over time but </w:t>
      </w:r>
      <w:r w:rsidR="00B175B4" w:rsidRPr="00DD6596">
        <w:rPr>
          <w:sz w:val="22"/>
          <w:szCs w:val="22"/>
          <w:lang w:val="en-AU"/>
        </w:rPr>
        <w:t xml:space="preserve">now </w:t>
      </w:r>
      <w:r w:rsidRPr="00DD6596">
        <w:rPr>
          <w:sz w:val="22"/>
          <w:szCs w:val="22"/>
          <w:lang w:val="en-AU"/>
        </w:rPr>
        <w:t xml:space="preserve">she feels she now has a small amount of control over them after working with the psychologist. She said that anxiety </w:t>
      </w:r>
      <w:r w:rsidR="00B175B4" w:rsidRPr="00DD6596">
        <w:rPr>
          <w:sz w:val="22"/>
          <w:szCs w:val="22"/>
          <w:lang w:val="en-AU"/>
        </w:rPr>
        <w:t>c</w:t>
      </w:r>
      <w:r w:rsidRPr="00DD6596">
        <w:rPr>
          <w:sz w:val="22"/>
          <w:szCs w:val="22"/>
          <w:lang w:val="en-AU"/>
        </w:rPr>
        <w:t>ould be triggered by situations outside the house</w:t>
      </w:r>
      <w:r w:rsidR="00960DD4" w:rsidRPr="00DD6596">
        <w:rPr>
          <w:sz w:val="22"/>
          <w:szCs w:val="22"/>
          <w:lang w:val="en-AU"/>
        </w:rPr>
        <w:t>,</w:t>
      </w:r>
      <w:r w:rsidRPr="00DD6596">
        <w:rPr>
          <w:sz w:val="22"/>
          <w:szCs w:val="22"/>
          <w:lang w:val="en-AU"/>
        </w:rPr>
        <w:t xml:space="preserve"> but anxiety </w:t>
      </w:r>
      <w:r w:rsidR="00B175B4" w:rsidRPr="00DD6596">
        <w:rPr>
          <w:sz w:val="22"/>
          <w:szCs w:val="22"/>
          <w:lang w:val="en-AU"/>
        </w:rPr>
        <w:t xml:space="preserve">also can occur </w:t>
      </w:r>
      <w:r w:rsidRPr="00DD6596">
        <w:rPr>
          <w:sz w:val="22"/>
          <w:szCs w:val="22"/>
          <w:lang w:val="en-AU"/>
        </w:rPr>
        <w:t xml:space="preserve">at home </w:t>
      </w:r>
      <w:r w:rsidR="00960DD4" w:rsidRPr="00DD6596">
        <w:rPr>
          <w:sz w:val="22"/>
          <w:szCs w:val="22"/>
          <w:lang w:val="en-AU"/>
        </w:rPr>
        <w:t xml:space="preserve">when she </w:t>
      </w:r>
      <w:r w:rsidRPr="00DD6596">
        <w:rPr>
          <w:sz w:val="22"/>
          <w:szCs w:val="22"/>
          <w:lang w:val="en-AU"/>
        </w:rPr>
        <w:t>worrie</w:t>
      </w:r>
      <w:r w:rsidR="00DB386D">
        <w:rPr>
          <w:sz w:val="22"/>
          <w:szCs w:val="22"/>
          <w:lang w:val="en-AU"/>
        </w:rPr>
        <w:t>s</w:t>
      </w:r>
      <w:r w:rsidRPr="00DD6596">
        <w:rPr>
          <w:sz w:val="22"/>
          <w:szCs w:val="22"/>
          <w:lang w:val="en-AU"/>
        </w:rPr>
        <w:t xml:space="preserve"> about the </w:t>
      </w:r>
      <w:r w:rsidR="00053B31">
        <w:rPr>
          <w:sz w:val="22"/>
          <w:szCs w:val="22"/>
          <w:lang w:val="en-AU"/>
        </w:rPr>
        <w:t xml:space="preserve">subject </w:t>
      </w:r>
      <w:r w:rsidRPr="00DD6596">
        <w:rPr>
          <w:sz w:val="22"/>
          <w:szCs w:val="22"/>
          <w:lang w:val="en-AU"/>
        </w:rPr>
        <w:t>workplace issues. It can take half an hour to calm down</w:t>
      </w:r>
      <w:r w:rsidR="00960DD4" w:rsidRPr="00DD6596">
        <w:rPr>
          <w:sz w:val="22"/>
          <w:szCs w:val="22"/>
          <w:lang w:val="en-AU"/>
        </w:rPr>
        <w:t xml:space="preserve"> when the anxiety begins</w:t>
      </w:r>
      <w:r w:rsidRPr="00DD6596">
        <w:rPr>
          <w:sz w:val="22"/>
          <w:szCs w:val="22"/>
          <w:lang w:val="en-AU"/>
        </w:rPr>
        <w:t>.</w:t>
      </w:r>
    </w:p>
    <w:p w14:paraId="59E00DA7" w14:textId="39323440" w:rsidR="00D46196" w:rsidRPr="00DD6596" w:rsidRDefault="007E007F" w:rsidP="00DD6596">
      <w:pPr>
        <w:pStyle w:val="AutoNumber"/>
        <w:rPr>
          <w:sz w:val="22"/>
        </w:rPr>
      </w:pPr>
      <w:r>
        <w:rPr>
          <w:sz w:val="22"/>
          <w:szCs w:val="22"/>
          <w:lang w:val="en-AU"/>
        </w:rPr>
        <w:lastRenderedPageBreak/>
        <w:t>Ms Spencer*</w:t>
      </w:r>
      <w:r w:rsidR="008C03C5" w:rsidRPr="00DD6596">
        <w:rPr>
          <w:sz w:val="22"/>
          <w:szCs w:val="22"/>
          <w:lang w:val="en-AU"/>
        </w:rPr>
        <w:t xml:space="preserve"> reported that symptoms of anxiety include increased heart rate, </w:t>
      </w:r>
      <w:r w:rsidR="00975A10" w:rsidRPr="00DD6596">
        <w:rPr>
          <w:sz w:val="22"/>
          <w:szCs w:val="22"/>
          <w:lang w:val="en-AU"/>
        </w:rPr>
        <w:t xml:space="preserve">palpitations, </w:t>
      </w:r>
      <w:r w:rsidR="008C03C5" w:rsidRPr="00DD6596">
        <w:rPr>
          <w:sz w:val="22"/>
          <w:szCs w:val="22"/>
          <w:lang w:val="en-AU"/>
        </w:rPr>
        <w:t>sweating, shaking, choking</w:t>
      </w:r>
      <w:r w:rsidR="00135054" w:rsidRPr="00DD6596">
        <w:rPr>
          <w:sz w:val="22"/>
          <w:szCs w:val="22"/>
          <w:lang w:val="en-AU"/>
        </w:rPr>
        <w:t xml:space="preserve">, breathlessness, </w:t>
      </w:r>
      <w:r w:rsidR="00DB409F" w:rsidRPr="00DD6596">
        <w:rPr>
          <w:sz w:val="22"/>
          <w:szCs w:val="22"/>
          <w:lang w:val="en-AU"/>
        </w:rPr>
        <w:t xml:space="preserve">and </w:t>
      </w:r>
      <w:r w:rsidR="008C03C5" w:rsidRPr="00DD6596">
        <w:rPr>
          <w:sz w:val="22"/>
          <w:szCs w:val="22"/>
          <w:lang w:val="en-AU"/>
        </w:rPr>
        <w:t xml:space="preserve">chest discomfort. </w:t>
      </w:r>
      <w:r w:rsidR="00975A10" w:rsidRPr="00DD6596">
        <w:rPr>
          <w:sz w:val="22"/>
          <w:szCs w:val="22"/>
          <w:lang w:val="en-AU"/>
        </w:rPr>
        <w:t>She has not had panic attacks for a few weeks</w:t>
      </w:r>
      <w:r w:rsidR="00466D29" w:rsidRPr="00DD6596">
        <w:rPr>
          <w:sz w:val="22"/>
          <w:szCs w:val="22"/>
          <w:lang w:val="en-AU"/>
        </w:rPr>
        <w:t>, but they do occur less frequently now</w:t>
      </w:r>
      <w:r w:rsidR="00975A10" w:rsidRPr="00DD6596">
        <w:rPr>
          <w:sz w:val="22"/>
          <w:szCs w:val="22"/>
          <w:lang w:val="en-AU"/>
        </w:rPr>
        <w:t>.</w:t>
      </w:r>
    </w:p>
    <w:p w14:paraId="53D32BC2" w14:textId="77777777" w:rsidR="008C03C5" w:rsidRPr="00DD6596" w:rsidRDefault="008C03C5" w:rsidP="00053B31">
      <w:pPr>
        <w:pStyle w:val="AutoNumber"/>
        <w:rPr>
          <w:sz w:val="22"/>
          <w:szCs w:val="22"/>
          <w:lang w:val="en-AU"/>
        </w:rPr>
      </w:pPr>
    </w:p>
    <w:p w14:paraId="674299D9" w14:textId="77777777" w:rsidR="008C03C5" w:rsidRPr="00DD6596" w:rsidRDefault="008C03C5" w:rsidP="00DD6596">
      <w:pPr>
        <w:pStyle w:val="AutoNumber"/>
        <w:rPr>
          <w:sz w:val="22"/>
          <w:szCs w:val="22"/>
          <w:lang w:val="en-AU"/>
        </w:rPr>
      </w:pPr>
      <w:r w:rsidRPr="00DD6596">
        <w:rPr>
          <w:sz w:val="22"/>
          <w:szCs w:val="22"/>
          <w:lang w:val="en-AU"/>
        </w:rPr>
        <w:t>Psychosis:</w:t>
      </w:r>
    </w:p>
    <w:p w14:paraId="21B9FB43" w14:textId="08C12814" w:rsidR="008C03C5" w:rsidRPr="00DD6596" w:rsidRDefault="007E007F" w:rsidP="00DD6596">
      <w:pPr>
        <w:pStyle w:val="AutoNumber"/>
        <w:rPr>
          <w:sz w:val="22"/>
          <w:szCs w:val="22"/>
          <w:lang w:val="en-AU"/>
        </w:rPr>
      </w:pPr>
      <w:r>
        <w:rPr>
          <w:sz w:val="22"/>
          <w:szCs w:val="22"/>
          <w:lang w:val="en-AU"/>
        </w:rPr>
        <w:t>Ms Spencer*</w:t>
      </w:r>
      <w:r w:rsidR="008C03C5" w:rsidRPr="00DD6596">
        <w:rPr>
          <w:sz w:val="22"/>
          <w:szCs w:val="22"/>
          <w:lang w:val="en-AU"/>
        </w:rPr>
        <w:t xml:space="preserve"> denied any psychotic symptoms.</w:t>
      </w:r>
    </w:p>
    <w:p w14:paraId="76E90384" w14:textId="77777777" w:rsidR="000B31AF" w:rsidRPr="00DD6596" w:rsidRDefault="000B31AF" w:rsidP="00DD6596">
      <w:pPr>
        <w:pStyle w:val="AutoNumber"/>
        <w:rPr>
          <w:sz w:val="22"/>
          <w:szCs w:val="22"/>
          <w:lang w:val="en-AU"/>
        </w:rPr>
      </w:pPr>
    </w:p>
    <w:p w14:paraId="6438E3E9" w14:textId="170BF61A" w:rsidR="008C03C5" w:rsidRPr="00000971" w:rsidRDefault="00CB7E5D" w:rsidP="00DD6596">
      <w:pPr>
        <w:spacing w:before="120" w:after="0" w:line="360" w:lineRule="auto"/>
        <w:jc w:val="both"/>
        <w:rPr>
          <w:b/>
          <w:bCs/>
        </w:rPr>
      </w:pPr>
      <w:r w:rsidRPr="00000971">
        <w:rPr>
          <w:rFonts w:eastAsia="Times New Roman"/>
          <w:b/>
          <w:bCs/>
        </w:rPr>
        <w:t xml:space="preserve">Current and proposed </w:t>
      </w:r>
      <w:r w:rsidR="008C03C5" w:rsidRPr="00000971">
        <w:rPr>
          <w:rFonts w:eastAsia="Times New Roman"/>
          <w:b/>
          <w:bCs/>
        </w:rPr>
        <w:t>treatment</w:t>
      </w:r>
      <w:r w:rsidR="008C03C5" w:rsidRPr="00000971">
        <w:rPr>
          <w:b/>
          <w:bCs/>
        </w:rPr>
        <w:t xml:space="preserve"> as per </w:t>
      </w:r>
      <w:r w:rsidR="007E007F" w:rsidRPr="00000971">
        <w:rPr>
          <w:b/>
          <w:bCs/>
        </w:rPr>
        <w:t>Ms Spencer*</w:t>
      </w:r>
      <w:r w:rsidR="008C03C5" w:rsidRPr="00000971">
        <w:rPr>
          <w:b/>
          <w:bCs/>
        </w:rPr>
        <w:t xml:space="preserve"> on</w:t>
      </w:r>
      <w:r w:rsidR="006D0235" w:rsidRPr="00000971">
        <w:rPr>
          <w:b/>
          <w:bCs/>
        </w:rPr>
        <w:t xml:space="preserve"> </w:t>
      </w:r>
      <w:r w:rsidR="007E007F" w:rsidRPr="00000971">
        <w:rPr>
          <w:b/>
          <w:bCs/>
        </w:rPr>
        <w:t>11 May 2026*</w:t>
      </w:r>
      <w:r w:rsidR="008C03C5" w:rsidRPr="00000971">
        <w:rPr>
          <w:b/>
          <w:bCs/>
        </w:rPr>
        <w:t>:</w:t>
      </w:r>
    </w:p>
    <w:p w14:paraId="758C5AF3" w14:textId="77777777" w:rsidR="008C03C5" w:rsidRPr="00DD6596" w:rsidRDefault="001B0314" w:rsidP="00DD6596">
      <w:pPr>
        <w:pStyle w:val="AutoNumber"/>
        <w:rPr>
          <w:sz w:val="22"/>
          <w:szCs w:val="22"/>
          <w:lang w:val="en-AU"/>
        </w:rPr>
      </w:pPr>
      <w:r w:rsidRPr="00DD6596">
        <w:rPr>
          <w:sz w:val="22"/>
          <w:szCs w:val="22"/>
          <w:lang w:val="en-AU"/>
        </w:rPr>
        <w:t xml:space="preserve">Current </w:t>
      </w:r>
      <w:r w:rsidR="008C03C5" w:rsidRPr="00DD6596">
        <w:rPr>
          <w:sz w:val="22"/>
          <w:szCs w:val="22"/>
          <w:lang w:val="en-AU"/>
        </w:rPr>
        <w:t>Medications:</w:t>
      </w:r>
    </w:p>
    <w:p w14:paraId="61E3874F" w14:textId="78ECBC05" w:rsidR="00540D19" w:rsidRPr="00DD6596" w:rsidRDefault="00DD6596" w:rsidP="00DD6596">
      <w:pPr>
        <w:spacing w:after="0" w:line="360" w:lineRule="auto"/>
        <w:ind w:left="414"/>
        <w:jc w:val="both"/>
      </w:pPr>
      <w:r w:rsidRPr="00DD6596">
        <w:t>Medicinal cannabis daily, quetiapine 12.5mg at night and duloxetine 90mg morning.</w:t>
      </w:r>
      <w:r w:rsidR="00D66B8B" w:rsidRPr="00DD6596">
        <w:t xml:space="preserve"> She takes Nexium for reflux</w:t>
      </w:r>
      <w:r w:rsidR="00A82D54" w:rsidRPr="00DD6596">
        <w:t xml:space="preserve"> and </w:t>
      </w:r>
      <w:proofErr w:type="spellStart"/>
      <w:r w:rsidR="007559E9" w:rsidRPr="00DD6596">
        <w:t>Maxolon</w:t>
      </w:r>
      <w:proofErr w:type="spellEnd"/>
      <w:r w:rsidR="007559E9" w:rsidRPr="00DD6596">
        <w:t xml:space="preserve"> (metoclopramide) for antidepressant</w:t>
      </w:r>
      <w:r w:rsidR="004C22B2">
        <w:t>-induced</w:t>
      </w:r>
      <w:r w:rsidR="007559E9" w:rsidRPr="00DD6596">
        <w:t xml:space="preserve"> nausea</w:t>
      </w:r>
      <w:r w:rsidR="00D66B8B" w:rsidRPr="00DD6596">
        <w:t>.</w:t>
      </w:r>
      <w:r w:rsidR="002E4F64" w:rsidRPr="00DD6596">
        <w:t xml:space="preserve"> She said that two weeks ago, quetiapine was reduced 12.5mg.</w:t>
      </w:r>
    </w:p>
    <w:p w14:paraId="70CADA2E" w14:textId="77777777" w:rsidR="008C03C5" w:rsidRPr="00DD6596" w:rsidRDefault="008C03C5" w:rsidP="00DD6596">
      <w:pPr>
        <w:pStyle w:val="AutoNumber"/>
        <w:rPr>
          <w:sz w:val="22"/>
          <w:szCs w:val="22"/>
          <w:lang w:val="en-AU"/>
        </w:rPr>
      </w:pPr>
      <w:r w:rsidRPr="00DD6596">
        <w:rPr>
          <w:sz w:val="22"/>
          <w:szCs w:val="22"/>
          <w:lang w:val="en-AU"/>
        </w:rPr>
        <w:t>Psychology:</w:t>
      </w:r>
    </w:p>
    <w:p w14:paraId="5DEBDB94" w14:textId="1B506E26" w:rsidR="008C03C5" w:rsidRPr="00DD6596" w:rsidRDefault="00DD6596" w:rsidP="00DD6596">
      <w:pPr>
        <w:spacing w:after="0" w:line="360" w:lineRule="auto"/>
        <w:ind w:firstLine="720"/>
        <w:jc w:val="both"/>
      </w:pPr>
      <w:r w:rsidRPr="00DD6596">
        <w:rPr>
          <w:color w:val="000000" w:themeColor="text1"/>
        </w:rPr>
        <w:t xml:space="preserve">She is still seeing her psychologist </w:t>
      </w:r>
      <w:r w:rsidR="0074575A">
        <w:rPr>
          <w:color w:val="000000" w:themeColor="text1"/>
        </w:rPr>
        <w:t>Martha Stewart*</w:t>
      </w:r>
      <w:r w:rsidRPr="00DD6596">
        <w:rPr>
          <w:color w:val="000000" w:themeColor="text1"/>
        </w:rPr>
        <w:t xml:space="preserve"> currently once a fortnight.</w:t>
      </w:r>
    </w:p>
    <w:p w14:paraId="3C53B819" w14:textId="77777777" w:rsidR="008C03C5" w:rsidRPr="00DD6596" w:rsidRDefault="008C03C5" w:rsidP="00DD6596">
      <w:pPr>
        <w:pStyle w:val="AutoNumber"/>
        <w:rPr>
          <w:sz w:val="22"/>
          <w:szCs w:val="22"/>
          <w:lang w:val="en-AU"/>
        </w:rPr>
      </w:pPr>
      <w:r w:rsidRPr="00DD6596">
        <w:rPr>
          <w:sz w:val="22"/>
          <w:szCs w:val="22"/>
          <w:lang w:val="en-AU"/>
        </w:rPr>
        <w:t>Psychiatrist:</w:t>
      </w:r>
    </w:p>
    <w:p w14:paraId="5B3E20B3" w14:textId="16AB5599" w:rsidR="008C03C5" w:rsidRPr="00DD6596" w:rsidRDefault="00924758" w:rsidP="00DD6596">
      <w:pPr>
        <w:pStyle w:val="AutoNumber"/>
        <w:ind w:left="720"/>
        <w:rPr>
          <w:sz w:val="22"/>
          <w:szCs w:val="22"/>
          <w:lang w:val="en-AU"/>
        </w:rPr>
      </w:pPr>
      <w:r w:rsidRPr="00DD6596">
        <w:rPr>
          <w:sz w:val="22"/>
          <w:szCs w:val="22"/>
          <w:lang w:val="en-AU"/>
        </w:rPr>
        <w:t>She</w:t>
      </w:r>
      <w:r w:rsidR="008C03C5" w:rsidRPr="00DD6596">
        <w:rPr>
          <w:sz w:val="22"/>
          <w:szCs w:val="22"/>
          <w:lang w:val="en-AU"/>
        </w:rPr>
        <w:t xml:space="preserve"> is not seeing a psychiatrist</w:t>
      </w:r>
      <w:r w:rsidR="008C03C5" w:rsidRPr="00DD6596">
        <w:rPr>
          <w:sz w:val="22"/>
          <w:szCs w:val="22"/>
        </w:rPr>
        <w:t xml:space="preserve"> currently</w:t>
      </w:r>
      <w:r w:rsidR="008C03C5" w:rsidRPr="00DD6596">
        <w:rPr>
          <w:sz w:val="22"/>
          <w:szCs w:val="22"/>
          <w:lang w:val="en-AU"/>
        </w:rPr>
        <w:t>.</w:t>
      </w:r>
    </w:p>
    <w:p w14:paraId="79794F43" w14:textId="77777777" w:rsidR="008C03C5" w:rsidRPr="00DD6596" w:rsidRDefault="008C03C5" w:rsidP="00DD6596">
      <w:pPr>
        <w:pStyle w:val="AutoNumber"/>
        <w:rPr>
          <w:sz w:val="22"/>
          <w:szCs w:val="22"/>
          <w:lang w:val="en-AU"/>
        </w:rPr>
      </w:pPr>
      <w:r w:rsidRPr="00DD6596">
        <w:rPr>
          <w:sz w:val="22"/>
          <w:szCs w:val="22"/>
          <w:lang w:val="en-AU"/>
        </w:rPr>
        <w:t>General Practitioner:</w:t>
      </w:r>
    </w:p>
    <w:p w14:paraId="3C4109AE" w14:textId="5FB6F1F2" w:rsidR="008C03C5" w:rsidRPr="00DD6596" w:rsidRDefault="00924758" w:rsidP="00DD6596">
      <w:pPr>
        <w:pStyle w:val="AutoNumber"/>
        <w:ind w:left="720"/>
        <w:rPr>
          <w:sz w:val="22"/>
          <w:szCs w:val="22"/>
          <w:lang w:val="en-AU"/>
        </w:rPr>
      </w:pPr>
      <w:r w:rsidRPr="00DD6596">
        <w:rPr>
          <w:sz w:val="22"/>
          <w:szCs w:val="22"/>
          <w:lang w:val="en-AU"/>
        </w:rPr>
        <w:t>She</w:t>
      </w:r>
      <w:r w:rsidR="008C03C5" w:rsidRPr="00DD6596">
        <w:rPr>
          <w:sz w:val="22"/>
          <w:szCs w:val="22"/>
          <w:lang w:val="en-AU"/>
        </w:rPr>
        <w:t xml:space="preserve"> sees </w:t>
      </w:r>
      <w:r w:rsidRPr="00DD6596">
        <w:rPr>
          <w:sz w:val="22"/>
          <w:szCs w:val="22"/>
          <w:lang w:val="en-AU"/>
        </w:rPr>
        <w:t>her</w:t>
      </w:r>
      <w:r w:rsidR="008C03C5" w:rsidRPr="00DD6596">
        <w:rPr>
          <w:sz w:val="22"/>
          <w:szCs w:val="22"/>
          <w:lang w:val="en-AU"/>
        </w:rPr>
        <w:t xml:space="preserve"> GP </w:t>
      </w:r>
      <w:r w:rsidR="00782CC4" w:rsidRPr="00DD6596">
        <w:rPr>
          <w:sz w:val="22"/>
          <w:szCs w:val="22"/>
          <w:lang w:val="en-AU"/>
        </w:rPr>
        <w:t>once every 6 weeks.</w:t>
      </w:r>
    </w:p>
    <w:p w14:paraId="261D326D" w14:textId="77777777" w:rsidR="008C03C5" w:rsidRPr="00DD6596" w:rsidRDefault="008C03C5" w:rsidP="00DD6596">
      <w:pPr>
        <w:pStyle w:val="AutoNumber"/>
        <w:rPr>
          <w:sz w:val="22"/>
          <w:szCs w:val="22"/>
          <w:lang w:val="en-AU"/>
        </w:rPr>
      </w:pPr>
      <w:r w:rsidRPr="00DD6596">
        <w:rPr>
          <w:sz w:val="22"/>
          <w:szCs w:val="22"/>
          <w:lang w:val="en-AU"/>
        </w:rPr>
        <w:t>Other treatments:</w:t>
      </w:r>
    </w:p>
    <w:p w14:paraId="49244DBF" w14:textId="0AAD8369" w:rsidR="008C03C5" w:rsidRPr="00DD6596" w:rsidRDefault="00924758" w:rsidP="00DD6596">
      <w:pPr>
        <w:pStyle w:val="AutoNumber"/>
        <w:ind w:left="720"/>
        <w:rPr>
          <w:sz w:val="22"/>
          <w:szCs w:val="22"/>
          <w:lang w:val="en-AU"/>
        </w:rPr>
      </w:pPr>
      <w:r w:rsidRPr="00DD6596">
        <w:rPr>
          <w:sz w:val="22"/>
          <w:szCs w:val="22"/>
          <w:lang w:val="en-AU"/>
        </w:rPr>
        <w:t>She</w:t>
      </w:r>
      <w:r w:rsidR="008C03C5" w:rsidRPr="00DD6596">
        <w:rPr>
          <w:sz w:val="22"/>
          <w:szCs w:val="22"/>
          <w:lang w:val="en-AU"/>
        </w:rPr>
        <w:t xml:space="preserve"> said that </w:t>
      </w:r>
      <w:r w:rsidRPr="00DD6596">
        <w:rPr>
          <w:sz w:val="22"/>
          <w:szCs w:val="22"/>
          <w:lang w:val="en-AU"/>
        </w:rPr>
        <w:t>she</w:t>
      </w:r>
      <w:r w:rsidR="008C03C5" w:rsidRPr="00DD6596">
        <w:rPr>
          <w:sz w:val="22"/>
          <w:szCs w:val="22"/>
          <w:lang w:val="en-AU"/>
        </w:rPr>
        <w:t xml:space="preserve"> was not doing any other treatment.</w:t>
      </w:r>
    </w:p>
    <w:p w14:paraId="510DEEDE" w14:textId="77777777" w:rsidR="000B0F0C" w:rsidRPr="00DD6596" w:rsidRDefault="000B0F0C" w:rsidP="00DD6596">
      <w:pPr>
        <w:spacing w:after="0" w:line="360" w:lineRule="auto"/>
        <w:jc w:val="both"/>
      </w:pPr>
    </w:p>
    <w:p w14:paraId="1E919B29" w14:textId="7827059D" w:rsidR="000B0F0C" w:rsidRPr="00DD6596" w:rsidRDefault="00924758" w:rsidP="00DD6596">
      <w:pPr>
        <w:spacing w:after="0" w:line="360" w:lineRule="auto"/>
        <w:jc w:val="both"/>
        <w:rPr>
          <w:rFonts w:eastAsia="Times New Roman"/>
        </w:rPr>
      </w:pPr>
      <w:r w:rsidRPr="00DD6596">
        <w:rPr>
          <w:rFonts w:eastAsia="Times New Roman"/>
        </w:rPr>
        <w:t>She</w:t>
      </w:r>
      <w:r w:rsidR="00930C75" w:rsidRPr="00DD6596">
        <w:rPr>
          <w:rFonts w:eastAsia="Times New Roman"/>
        </w:rPr>
        <w:t xml:space="preserve"> said that </w:t>
      </w:r>
      <w:r w:rsidR="000B0F0C" w:rsidRPr="00DD6596">
        <w:rPr>
          <w:rFonts w:eastAsia="Times New Roman"/>
        </w:rPr>
        <w:t>here are no current plans for treatment escalation or medication changes.</w:t>
      </w:r>
    </w:p>
    <w:p w14:paraId="52FA2592" w14:textId="2CF5FB63" w:rsidR="00FB0212" w:rsidRPr="00DD6596" w:rsidRDefault="00924758" w:rsidP="00DD6596">
      <w:pPr>
        <w:spacing w:after="0" w:line="360" w:lineRule="auto"/>
        <w:jc w:val="both"/>
      </w:pPr>
      <w:r w:rsidRPr="00DD6596">
        <w:rPr>
          <w:rFonts w:eastAsia="Times New Roman"/>
        </w:rPr>
        <w:t>She</w:t>
      </w:r>
      <w:r w:rsidR="000B0F0C" w:rsidRPr="00DD6596">
        <w:rPr>
          <w:rFonts w:eastAsia="Times New Roman"/>
        </w:rPr>
        <w:t xml:space="preserve"> is motivated for further</w:t>
      </w:r>
      <w:r w:rsidR="000B0F0C" w:rsidRPr="00DD6596">
        <w:t xml:space="preserve"> escalation of treatment.</w:t>
      </w:r>
    </w:p>
    <w:p w14:paraId="7BF7B396" w14:textId="2CA1F1AF" w:rsidR="005E30D0" w:rsidRPr="00DD6596" w:rsidRDefault="005E30D0" w:rsidP="00DD6596">
      <w:pPr>
        <w:spacing w:after="0" w:line="360" w:lineRule="auto"/>
        <w:ind w:left="720"/>
        <w:jc w:val="both"/>
      </w:pPr>
    </w:p>
    <w:p w14:paraId="68B17B66" w14:textId="4B142638" w:rsidR="00FB0212" w:rsidRPr="00DD6596" w:rsidRDefault="00924758" w:rsidP="00DD6596">
      <w:pPr>
        <w:pStyle w:val="Heading2"/>
        <w:spacing w:after="0"/>
        <w:jc w:val="both"/>
        <w:rPr>
          <w:rFonts w:eastAsia="Times New Roman"/>
        </w:rPr>
      </w:pPr>
      <w:r w:rsidRPr="00DD6596">
        <w:rPr>
          <w:rFonts w:eastAsia="Times New Roman"/>
        </w:rPr>
        <w:t xml:space="preserve">CLINICAL EXAMINATION </w:t>
      </w:r>
    </w:p>
    <w:p w14:paraId="7BD7E645" w14:textId="3931622A" w:rsidR="00590188" w:rsidRPr="004C22B2" w:rsidRDefault="00590188" w:rsidP="00DD6596">
      <w:pPr>
        <w:spacing w:before="120" w:after="0" w:line="360" w:lineRule="auto"/>
        <w:jc w:val="both"/>
        <w:rPr>
          <w:rFonts w:eastAsia="Times New Roman"/>
          <w:b/>
          <w:bCs/>
        </w:rPr>
      </w:pPr>
      <w:r w:rsidRPr="004C22B2">
        <w:rPr>
          <w:b/>
          <w:bCs/>
        </w:rPr>
        <w:t xml:space="preserve">Mental State on Examination as </w:t>
      </w:r>
      <w:proofErr w:type="gramStart"/>
      <w:r w:rsidRPr="004C22B2">
        <w:rPr>
          <w:b/>
          <w:bCs/>
        </w:rPr>
        <w:t>at</w:t>
      </w:r>
      <w:proofErr w:type="gramEnd"/>
      <w:r w:rsidR="000B31AF" w:rsidRPr="004C22B2">
        <w:rPr>
          <w:b/>
          <w:bCs/>
        </w:rPr>
        <w:t xml:space="preserve"> </w:t>
      </w:r>
      <w:r w:rsidR="007E007F">
        <w:rPr>
          <w:b/>
          <w:bCs/>
        </w:rPr>
        <w:t>11 May 2026*</w:t>
      </w:r>
      <w:r w:rsidRPr="004C22B2">
        <w:rPr>
          <w:b/>
          <w:bCs/>
        </w:rPr>
        <w:t>:</w:t>
      </w:r>
    </w:p>
    <w:p w14:paraId="360CB706" w14:textId="059F86AD" w:rsidR="00DA296A" w:rsidRDefault="007E007F" w:rsidP="00DD6596">
      <w:pPr>
        <w:spacing w:line="360" w:lineRule="auto"/>
        <w:jc w:val="both"/>
      </w:pPr>
      <w:r>
        <w:t>Ms Spencer*</w:t>
      </w:r>
      <w:r w:rsidR="00590188" w:rsidRPr="00DD6596">
        <w:t xml:space="preserve"> appeared </w:t>
      </w:r>
      <w:r w:rsidR="00924758" w:rsidRPr="00DD6596">
        <w:t>her</w:t>
      </w:r>
      <w:r w:rsidR="00590188" w:rsidRPr="00DD6596">
        <w:t xml:space="preserve"> stated age and was well groomed.</w:t>
      </w:r>
      <w:r w:rsidR="001C59B3">
        <w:t xml:space="preserve"> </w:t>
      </w:r>
      <w:r w:rsidR="00590188" w:rsidRPr="00DD6596">
        <w:t xml:space="preserve">There was no psychomotor disturbance, and </w:t>
      </w:r>
      <w:r w:rsidR="00924758" w:rsidRPr="00DD6596">
        <w:t>she</w:t>
      </w:r>
      <w:r w:rsidR="00590188" w:rsidRPr="00DD6596">
        <w:t xml:space="preserve"> appeared relaxed in </w:t>
      </w:r>
      <w:r w:rsidR="00924758" w:rsidRPr="00DD6596">
        <w:t>her</w:t>
      </w:r>
      <w:r w:rsidR="00590188" w:rsidRPr="00DD6596">
        <w:t xml:space="preserve"> chair. There was good eye contact with the videoconference camera.</w:t>
      </w:r>
      <w:r w:rsidR="00121EE5" w:rsidRPr="00DD6596">
        <w:t xml:space="preserve"> At times she smiled appropriately and at other times became tearful when talking about her experience in the </w:t>
      </w:r>
      <w:r w:rsidR="001C59B3">
        <w:t xml:space="preserve">subject </w:t>
      </w:r>
      <w:r w:rsidR="00121EE5" w:rsidRPr="00DD6596">
        <w:t xml:space="preserve">workplace </w:t>
      </w:r>
      <w:r w:rsidR="009474BE" w:rsidRPr="00DD6596">
        <w:t>and how her life has been affected.</w:t>
      </w:r>
      <w:r w:rsidR="002F50EA">
        <w:t xml:space="preserve"> </w:t>
      </w:r>
      <w:r w:rsidR="00590188" w:rsidRPr="00DD6596">
        <w:t>Speech was spontaneous and normal in volume, rate, rhythm, and prosody.</w:t>
      </w:r>
      <w:r w:rsidR="002F50EA">
        <w:t xml:space="preserve"> </w:t>
      </w:r>
      <w:r w:rsidR="00DD6596" w:rsidRPr="00DD6596">
        <w:t>She described her mood as low and depressed.</w:t>
      </w:r>
      <w:r w:rsidR="002F50EA">
        <w:t xml:space="preserve"> </w:t>
      </w:r>
      <w:r w:rsidR="00924758" w:rsidRPr="00DD6596">
        <w:t>Her</w:t>
      </w:r>
      <w:r w:rsidR="00590188" w:rsidRPr="00DD6596">
        <w:t xml:space="preserve"> </w:t>
      </w:r>
      <w:proofErr w:type="gramStart"/>
      <w:r w:rsidR="00590188" w:rsidRPr="00DD6596">
        <w:t>affect</w:t>
      </w:r>
      <w:proofErr w:type="gramEnd"/>
      <w:r w:rsidR="00590188" w:rsidRPr="00DD6596">
        <w:t xml:space="preserve"> was warm, reactive, and appropriate, with a </w:t>
      </w:r>
      <w:r w:rsidR="00DD6596" w:rsidRPr="00DD6596">
        <w:t>restricted</w:t>
      </w:r>
      <w:r w:rsidR="00590188" w:rsidRPr="00DD6596">
        <w:t xml:space="preserve"> range.</w:t>
      </w:r>
      <w:r w:rsidR="002F50EA">
        <w:t xml:space="preserve"> </w:t>
      </w:r>
      <w:r w:rsidR="00590188" w:rsidRPr="00DD6596">
        <w:t>The thought form was logical, with no formal thought disorder noted.</w:t>
      </w:r>
      <w:r w:rsidR="002F50EA">
        <w:t xml:space="preserve"> </w:t>
      </w:r>
      <w:r w:rsidR="00590188" w:rsidRPr="00DD6596">
        <w:t xml:space="preserve">The main themes were about the effects of the subject injury on </w:t>
      </w:r>
      <w:r w:rsidR="00924758" w:rsidRPr="00DD6596">
        <w:t>her</w:t>
      </w:r>
      <w:r w:rsidR="00590188" w:rsidRPr="00DD6596">
        <w:t xml:space="preserve"> life. </w:t>
      </w:r>
      <w:r w:rsidR="00DD6596" w:rsidRPr="00DD6596">
        <w:t>She described negative thoughts of being “</w:t>
      </w:r>
      <w:r w:rsidR="00DD6596" w:rsidRPr="00DD6596">
        <w:rPr>
          <w:i/>
        </w:rPr>
        <w:t>stupid</w:t>
      </w:r>
      <w:r w:rsidR="00DD6596" w:rsidRPr="00DD6596">
        <w:t xml:space="preserve">” and how the experience in the workplace has significantly affected her confidence in being a </w:t>
      </w:r>
      <w:r w:rsidR="008F73D8">
        <w:t>health professional*</w:t>
      </w:r>
      <w:r w:rsidR="00DD6596" w:rsidRPr="00DD6596">
        <w:t>.</w:t>
      </w:r>
      <w:r w:rsidR="002F50EA">
        <w:t xml:space="preserve"> </w:t>
      </w:r>
      <w:r w:rsidR="00590188" w:rsidRPr="00DD6596">
        <w:t xml:space="preserve">There were no delusions noted. </w:t>
      </w:r>
      <w:r w:rsidR="00DD6596" w:rsidRPr="00DD6596">
        <w:t>She said she was not experiencing suicidal thoughts.</w:t>
      </w:r>
      <w:r w:rsidR="002F50EA">
        <w:t xml:space="preserve"> </w:t>
      </w:r>
      <w:r w:rsidR="00590188" w:rsidRPr="00DD6596">
        <w:t xml:space="preserve">There was no perceptual abnormality described, and </w:t>
      </w:r>
      <w:r w:rsidR="00924758" w:rsidRPr="00DD6596">
        <w:t>she</w:t>
      </w:r>
      <w:r w:rsidR="00590188" w:rsidRPr="00DD6596">
        <w:t xml:space="preserve"> did not appear to be responding to any abnormality on </w:t>
      </w:r>
      <w:r w:rsidR="00590188" w:rsidRPr="00DD6596">
        <w:lastRenderedPageBreak/>
        <w:t>observation.</w:t>
      </w:r>
      <w:r w:rsidR="00026E0F">
        <w:t xml:space="preserve"> </w:t>
      </w:r>
      <w:r w:rsidR="00590188" w:rsidRPr="00DD6596">
        <w:t xml:space="preserve">Formal testing of cognition was not performed. </w:t>
      </w:r>
      <w:r>
        <w:t>Ms Spencer*</w:t>
      </w:r>
      <w:r w:rsidR="00DD6596" w:rsidRPr="00DD6596">
        <w:t xml:space="preserve"> attended the assessment alone and at the correct time.</w:t>
      </w:r>
      <w:r w:rsidR="0059619C" w:rsidRPr="00DD6596">
        <w:t xml:space="preserve"> </w:t>
      </w:r>
      <w:r w:rsidR="00590188" w:rsidRPr="00DD6596">
        <w:t xml:space="preserve">A reasonable history was obtained. </w:t>
      </w:r>
      <w:r w:rsidR="00924758" w:rsidRPr="00DD6596">
        <w:t>She</w:t>
      </w:r>
      <w:r w:rsidR="00590188" w:rsidRPr="00DD6596">
        <w:t xml:space="preserve"> could manage the </w:t>
      </w:r>
      <w:r w:rsidR="00026E0F" w:rsidRPr="00DD6596">
        <w:t>2-hour</w:t>
      </w:r>
      <w:r w:rsidR="00590188" w:rsidRPr="00DD6596">
        <w:t xml:space="preserve"> assessment</w:t>
      </w:r>
      <w:r w:rsidR="0004386E" w:rsidRPr="00DD6596">
        <w:t xml:space="preserve"> </w:t>
      </w:r>
      <w:r w:rsidR="00DD6596" w:rsidRPr="00DD6596">
        <w:t>well</w:t>
      </w:r>
      <w:r w:rsidR="00590188" w:rsidRPr="00DD6596">
        <w:t xml:space="preserve"> and had</w:t>
      </w:r>
      <w:r w:rsidR="0004386E" w:rsidRPr="00DD6596">
        <w:t xml:space="preserve"> </w:t>
      </w:r>
      <w:r w:rsidR="00DD6596" w:rsidRPr="00DD6596">
        <w:t>no</w:t>
      </w:r>
      <w:r w:rsidR="00590188" w:rsidRPr="00DD6596">
        <w:t xml:space="preserve"> difficulty sustaining </w:t>
      </w:r>
      <w:r w:rsidR="00924758" w:rsidRPr="00DD6596">
        <w:t>her</w:t>
      </w:r>
      <w:r w:rsidR="00590188" w:rsidRPr="00DD6596">
        <w:t xml:space="preserve"> concentration.</w:t>
      </w:r>
    </w:p>
    <w:p w14:paraId="23A88C6C" w14:textId="77777777" w:rsidR="00026E0F" w:rsidRPr="00DD6596" w:rsidRDefault="00026E0F" w:rsidP="00DD6596">
      <w:pPr>
        <w:spacing w:line="360" w:lineRule="auto"/>
        <w:jc w:val="both"/>
      </w:pPr>
    </w:p>
    <w:p w14:paraId="20D62F2F" w14:textId="44D6C4A5" w:rsidR="00FB0212" w:rsidRPr="00DD6596" w:rsidRDefault="00924758" w:rsidP="00DD6596">
      <w:pPr>
        <w:spacing w:before="120" w:after="0" w:line="360" w:lineRule="auto"/>
        <w:jc w:val="both"/>
        <w:rPr>
          <w:rFonts w:eastAsia="Times New Roman"/>
          <w:b/>
          <w:bCs/>
        </w:rPr>
      </w:pPr>
      <w:r w:rsidRPr="00DD6596">
        <w:rPr>
          <w:rFonts w:eastAsia="Times New Roman"/>
          <w:b/>
          <w:bCs/>
        </w:rPr>
        <w:t>CURRENT FUNCTIONING</w:t>
      </w:r>
    </w:p>
    <w:p w14:paraId="53DCD4EC" w14:textId="77777777" w:rsidR="00A97E1D" w:rsidRPr="00DD6596" w:rsidRDefault="00A97E1D" w:rsidP="00DD6596">
      <w:pPr>
        <w:pStyle w:val="AutoNumber"/>
        <w:rPr>
          <w:sz w:val="22"/>
          <w:szCs w:val="22"/>
          <w:lang w:val="en-AU"/>
        </w:rPr>
      </w:pPr>
      <w:r w:rsidRPr="00DD6596">
        <w:rPr>
          <w:sz w:val="22"/>
          <w:szCs w:val="22"/>
          <w:u w:val="single"/>
          <w:lang w:val="en-AU"/>
        </w:rPr>
        <w:t>Current living situation</w:t>
      </w:r>
      <w:r w:rsidRPr="00DD6596">
        <w:rPr>
          <w:sz w:val="22"/>
          <w:szCs w:val="22"/>
          <w:lang w:val="en-AU"/>
        </w:rPr>
        <w:t>:</w:t>
      </w:r>
    </w:p>
    <w:p w14:paraId="307DCAA9" w14:textId="5EC49207" w:rsidR="00A97E1D" w:rsidRPr="00DD6596" w:rsidRDefault="007E007F" w:rsidP="00DD6596">
      <w:pPr>
        <w:spacing w:line="360" w:lineRule="auto"/>
        <w:jc w:val="both"/>
      </w:pPr>
      <w:r>
        <w:t>Ms Spencer*</w:t>
      </w:r>
      <w:r w:rsidR="00224551" w:rsidRPr="00DD6596">
        <w:t xml:space="preserve"> said </w:t>
      </w:r>
      <w:r w:rsidR="00924758" w:rsidRPr="00DD6596">
        <w:t>she</w:t>
      </w:r>
      <w:r w:rsidR="006D10CB" w:rsidRPr="00DD6596">
        <w:t xml:space="preserve"> </w:t>
      </w:r>
      <w:r w:rsidR="00DD6596" w:rsidRPr="00DD6596">
        <w:t xml:space="preserve">lives alone. Her </w:t>
      </w:r>
      <w:r w:rsidR="00DA4D59">
        <w:t>34*-year</w:t>
      </w:r>
      <w:r w:rsidR="00DD6596" w:rsidRPr="00DD6596">
        <w:t>-old son works away but stays with her every third week.</w:t>
      </w:r>
    </w:p>
    <w:p w14:paraId="64D4947A" w14:textId="77777777" w:rsidR="00A97E1D" w:rsidRPr="00DD6596" w:rsidRDefault="00A97E1D" w:rsidP="00DD6596">
      <w:pPr>
        <w:pStyle w:val="AutoNumber"/>
        <w:rPr>
          <w:sz w:val="22"/>
          <w:szCs w:val="22"/>
          <w:lang w:val="en-AU"/>
        </w:rPr>
      </w:pPr>
      <w:r w:rsidRPr="00DD6596">
        <w:rPr>
          <w:sz w:val="22"/>
          <w:szCs w:val="22"/>
          <w:u w:val="single"/>
          <w:lang w:val="en-AU"/>
        </w:rPr>
        <w:t>Self-care and personal hygiene</w:t>
      </w:r>
      <w:r w:rsidRPr="00DD6596">
        <w:rPr>
          <w:sz w:val="22"/>
          <w:szCs w:val="22"/>
          <w:lang w:val="en-AU"/>
        </w:rPr>
        <w:t>:</w:t>
      </w:r>
    </w:p>
    <w:p w14:paraId="1F7D4355" w14:textId="5E2A5E43" w:rsidR="00BF323E" w:rsidRPr="00DD6596" w:rsidRDefault="00DD6596" w:rsidP="00DD6596">
      <w:pPr>
        <w:spacing w:after="0" w:line="360" w:lineRule="auto"/>
        <w:jc w:val="both"/>
      </w:pPr>
      <w:r w:rsidRPr="00DD6596">
        <w:t>She stated that before the subject injury, she was completely independent in bathing, grooming, household chores and shopping.</w:t>
      </w:r>
    </w:p>
    <w:p w14:paraId="238CD5F8" w14:textId="77777777" w:rsidR="00AD3AC4" w:rsidRPr="00DD6596" w:rsidRDefault="00AD3AC4" w:rsidP="00DD6596">
      <w:pPr>
        <w:pStyle w:val="AutoNumber"/>
        <w:rPr>
          <w:sz w:val="22"/>
          <w:szCs w:val="22"/>
          <w:lang w:val="en-AU"/>
        </w:rPr>
      </w:pPr>
    </w:p>
    <w:p w14:paraId="6CF94682" w14:textId="619E3C9E" w:rsidR="00632816" w:rsidRPr="00DD6596" w:rsidRDefault="00DD6596" w:rsidP="00DD6596">
      <w:pPr>
        <w:spacing w:after="0" w:line="360" w:lineRule="auto"/>
        <w:jc w:val="both"/>
      </w:pPr>
      <w:r w:rsidRPr="00DD6596">
        <w:t>She said that it has only been in the last six months that there has been some improvement in self-care. She goes four days a week without showering because she does not have the motivation and energy. She said that on other weeks, she could have more motivation. She gave an example that she ha</w:t>
      </w:r>
      <w:r w:rsidR="00A27C68">
        <w:t>d</w:t>
      </w:r>
      <w:r w:rsidRPr="00DD6596">
        <w:t xml:space="preserve"> just cleaned a room after procrastinating for six months due to lack of motivation. She stated that she cooks once or twice a week because she cannot be bothered and on the other days will just have toast. She said that she has lost 25kg since the subject injury because she does not have appetite and does not enjoy food. </w:t>
      </w:r>
      <w:r w:rsidR="007E007F">
        <w:t>Ms Spencer*</w:t>
      </w:r>
      <w:r w:rsidRPr="00DD6596">
        <w:t xml:space="preserve"> said she does general household chores once a fortnight and wants to do it more often but procrastinates. She reported that she goes shopping once a week alone and not more frequently because she feels safer at home. </w:t>
      </w:r>
    </w:p>
    <w:p w14:paraId="69D64F01" w14:textId="77777777" w:rsidR="00A97E1D" w:rsidRPr="00DD6596" w:rsidRDefault="00A97E1D" w:rsidP="00DD6596">
      <w:pPr>
        <w:pStyle w:val="AutoNumber"/>
        <w:rPr>
          <w:sz w:val="22"/>
          <w:szCs w:val="22"/>
          <w:lang w:val="en-AU"/>
        </w:rPr>
      </w:pPr>
    </w:p>
    <w:p w14:paraId="5DA1CE53" w14:textId="77777777" w:rsidR="00A97E1D" w:rsidRPr="00DD6596" w:rsidRDefault="00A97E1D" w:rsidP="00DD6596">
      <w:pPr>
        <w:pStyle w:val="AutoNumber"/>
        <w:rPr>
          <w:sz w:val="22"/>
          <w:szCs w:val="22"/>
          <w:lang w:val="en-AU"/>
        </w:rPr>
      </w:pPr>
      <w:r w:rsidRPr="00DD6596">
        <w:rPr>
          <w:sz w:val="22"/>
          <w:szCs w:val="22"/>
          <w:u w:val="single"/>
          <w:lang w:val="en-AU"/>
        </w:rPr>
        <w:t>Social and recreational activities</w:t>
      </w:r>
      <w:r w:rsidRPr="00DD6596">
        <w:rPr>
          <w:sz w:val="22"/>
          <w:szCs w:val="22"/>
          <w:lang w:val="en-AU"/>
        </w:rPr>
        <w:t>:</w:t>
      </w:r>
    </w:p>
    <w:p w14:paraId="237534C0" w14:textId="28A7AA65" w:rsidR="002018B7" w:rsidRPr="00DD6596" w:rsidRDefault="00DD6596" w:rsidP="00DD6596">
      <w:pPr>
        <w:spacing w:after="0" w:line="360" w:lineRule="auto"/>
        <w:jc w:val="both"/>
      </w:pPr>
      <w:r w:rsidRPr="00DD6596">
        <w:t>She stated that before the subject injury, she used to enjoy meeting friends three times a week for coffee and went to shows at the weekends.</w:t>
      </w:r>
    </w:p>
    <w:p w14:paraId="6275611F" w14:textId="77777777" w:rsidR="00AD3AC4" w:rsidRPr="00DD6596" w:rsidRDefault="00AD3AC4" w:rsidP="00DD6596">
      <w:pPr>
        <w:pStyle w:val="AutoNumber"/>
        <w:rPr>
          <w:sz w:val="22"/>
          <w:szCs w:val="22"/>
          <w:lang w:val="en-AU"/>
        </w:rPr>
      </w:pPr>
    </w:p>
    <w:p w14:paraId="4793803D" w14:textId="2B83DE5E" w:rsidR="00A97E1D" w:rsidRPr="00DD6596" w:rsidRDefault="00DD6596" w:rsidP="00DD6596">
      <w:pPr>
        <w:spacing w:after="0" w:line="360" w:lineRule="auto"/>
        <w:jc w:val="both"/>
      </w:pPr>
      <w:r w:rsidRPr="00DD6596">
        <w:rPr>
          <w:color w:val="auto"/>
        </w:rPr>
        <w:t xml:space="preserve">She does not have hobbies but uploads videos of her birds and cats on social media. She said that she used to be very creative before the workplace injury but lacks the patience and </w:t>
      </w:r>
      <w:r w:rsidR="00AF09C7">
        <w:rPr>
          <w:color w:val="auto"/>
        </w:rPr>
        <w:t>motivation</w:t>
      </w:r>
      <w:r w:rsidRPr="00DD6596">
        <w:rPr>
          <w:color w:val="auto"/>
        </w:rPr>
        <w:t xml:space="preserve">. Mostly she sits all day in her lounge but does gardening once a week. She stated that her family would bring her to their </w:t>
      </w:r>
      <w:r w:rsidR="00E91A1A">
        <w:rPr>
          <w:color w:val="auto"/>
        </w:rPr>
        <w:t>homes</w:t>
      </w:r>
      <w:r w:rsidRPr="00DD6596">
        <w:rPr>
          <w:color w:val="auto"/>
        </w:rPr>
        <w:t xml:space="preserve"> for a meal, rather than out for a meal. She said that nowadays she would go out for dinner every four or five months to restaurants but could only manage an hour at most. The last time out for a meal was three weeks ago with a friend but </w:t>
      </w:r>
      <w:r w:rsidR="00E91A1A">
        <w:rPr>
          <w:color w:val="auto"/>
        </w:rPr>
        <w:t xml:space="preserve">she </w:t>
      </w:r>
      <w:r w:rsidRPr="00DD6596">
        <w:rPr>
          <w:color w:val="auto"/>
        </w:rPr>
        <w:t>felt overwhelmed after 45 minutes and felt she had to run out of the situation. She became tearful talking about it because she was no longer as social as she had been in the past.</w:t>
      </w:r>
    </w:p>
    <w:p w14:paraId="00AB72D7" w14:textId="77777777" w:rsidR="00A97E1D" w:rsidRPr="00DD6596" w:rsidRDefault="00A97E1D" w:rsidP="00DD6596">
      <w:pPr>
        <w:pStyle w:val="AutoNumber"/>
        <w:rPr>
          <w:sz w:val="22"/>
          <w:szCs w:val="22"/>
          <w:lang w:val="en-AU"/>
        </w:rPr>
      </w:pPr>
    </w:p>
    <w:p w14:paraId="4C614AF1" w14:textId="77777777" w:rsidR="00A97E1D" w:rsidRPr="00DD6596" w:rsidRDefault="00A97E1D" w:rsidP="00DD6596">
      <w:pPr>
        <w:pStyle w:val="AutoNumber"/>
        <w:rPr>
          <w:sz w:val="22"/>
          <w:szCs w:val="22"/>
          <w:lang w:val="en-AU"/>
        </w:rPr>
      </w:pPr>
      <w:r w:rsidRPr="00DD6596">
        <w:rPr>
          <w:sz w:val="22"/>
          <w:szCs w:val="22"/>
          <w:u w:val="single"/>
          <w:lang w:val="en-AU"/>
        </w:rPr>
        <w:t>Travel</w:t>
      </w:r>
      <w:r w:rsidRPr="00DD6596">
        <w:rPr>
          <w:sz w:val="22"/>
          <w:szCs w:val="22"/>
          <w:lang w:val="en-AU"/>
        </w:rPr>
        <w:t>:</w:t>
      </w:r>
    </w:p>
    <w:p w14:paraId="4B84D92A" w14:textId="0DC2C2C2" w:rsidR="001E1EF3" w:rsidRPr="00DD6596" w:rsidRDefault="00DD6596" w:rsidP="00DD6596">
      <w:pPr>
        <w:spacing w:after="0" w:line="360" w:lineRule="auto"/>
        <w:jc w:val="both"/>
      </w:pPr>
      <w:r w:rsidRPr="00DD6596">
        <w:lastRenderedPageBreak/>
        <w:t>She stated that before the subject injury, she could travel anywhere without any problem. She said that she used to always take two weeks away on holiday somewhere in Australia, rather than overseas.</w:t>
      </w:r>
    </w:p>
    <w:p w14:paraId="428C0EDA" w14:textId="77777777" w:rsidR="00AD3AC4" w:rsidRPr="00DD6596" w:rsidRDefault="00AD3AC4" w:rsidP="00DD6596">
      <w:pPr>
        <w:pStyle w:val="AutoNumber"/>
        <w:rPr>
          <w:sz w:val="22"/>
          <w:szCs w:val="22"/>
          <w:lang w:val="en-AU"/>
        </w:rPr>
      </w:pPr>
    </w:p>
    <w:p w14:paraId="19E49553" w14:textId="20864A78" w:rsidR="00A97E1D" w:rsidRPr="00DD6596" w:rsidRDefault="007E007F" w:rsidP="00FE4641">
      <w:pPr>
        <w:spacing w:after="0" w:line="360" w:lineRule="auto"/>
        <w:jc w:val="both"/>
      </w:pPr>
      <w:r>
        <w:t>Ms Spencer*</w:t>
      </w:r>
      <w:r w:rsidR="00DD6596" w:rsidRPr="00DD6596">
        <w:t xml:space="preserve"> said a support person is not required to travel in her car locally or for medical assessment</w:t>
      </w:r>
      <w:r w:rsidR="00FE4641">
        <w:t xml:space="preserve"> but cannot drive further</w:t>
      </w:r>
      <w:r w:rsidR="00DD6596" w:rsidRPr="00DD6596">
        <w:t>. She visits her parents every second day. She stated that she has not been interstate or overseas since the subject injury.</w:t>
      </w:r>
    </w:p>
    <w:p w14:paraId="71413F3B" w14:textId="77777777" w:rsidR="00A97E1D" w:rsidRPr="00DD6596" w:rsidRDefault="00A97E1D" w:rsidP="00DD6596">
      <w:pPr>
        <w:pStyle w:val="AutoNumber"/>
        <w:rPr>
          <w:sz w:val="22"/>
          <w:szCs w:val="22"/>
          <w:lang w:val="en-AU"/>
        </w:rPr>
      </w:pPr>
    </w:p>
    <w:p w14:paraId="6F23AF78" w14:textId="77777777" w:rsidR="00A97E1D" w:rsidRPr="00DD6596" w:rsidRDefault="00A97E1D" w:rsidP="00DD6596">
      <w:pPr>
        <w:pStyle w:val="AutoNumber"/>
        <w:rPr>
          <w:sz w:val="22"/>
          <w:szCs w:val="22"/>
          <w:lang w:val="en-AU"/>
        </w:rPr>
      </w:pPr>
      <w:r w:rsidRPr="00DD6596">
        <w:rPr>
          <w:sz w:val="22"/>
          <w:szCs w:val="22"/>
          <w:u w:val="single"/>
          <w:lang w:val="en-AU"/>
        </w:rPr>
        <w:t>Social functioning</w:t>
      </w:r>
      <w:r w:rsidRPr="00DD6596">
        <w:rPr>
          <w:sz w:val="22"/>
          <w:szCs w:val="22"/>
          <w:lang w:val="en-AU"/>
        </w:rPr>
        <w:t>:</w:t>
      </w:r>
    </w:p>
    <w:p w14:paraId="470F8428" w14:textId="3F6CFBF6" w:rsidR="00C153EF" w:rsidRPr="00DD6596" w:rsidRDefault="00DD6596" w:rsidP="00DD6596">
      <w:pPr>
        <w:spacing w:after="0" w:line="360" w:lineRule="auto"/>
        <w:jc w:val="both"/>
      </w:pPr>
      <w:r w:rsidRPr="00DD6596">
        <w:t>She stated that before the subject injury, she had regular contact with family and friends.</w:t>
      </w:r>
    </w:p>
    <w:p w14:paraId="394DCC39" w14:textId="77777777" w:rsidR="00AD3AC4" w:rsidRPr="00DD6596" w:rsidRDefault="00AD3AC4" w:rsidP="00DD6596">
      <w:pPr>
        <w:pStyle w:val="AutoNumber"/>
        <w:ind w:left="567"/>
        <w:rPr>
          <w:sz w:val="22"/>
          <w:szCs w:val="22"/>
          <w:lang w:val="en-AU"/>
        </w:rPr>
      </w:pPr>
    </w:p>
    <w:p w14:paraId="78A06A70" w14:textId="13A0DD50" w:rsidR="00B4441F" w:rsidRPr="00DD6596" w:rsidRDefault="00DD6596" w:rsidP="00DD6596">
      <w:pPr>
        <w:spacing w:after="0" w:line="360" w:lineRule="auto"/>
        <w:jc w:val="both"/>
      </w:pPr>
      <w:r w:rsidRPr="00DD6596">
        <w:rPr>
          <w:color w:val="auto"/>
        </w:rPr>
        <w:t>She said she is single. She said that her relationship with her partner ended in February 2025 after six years together because of the effect that the subject workplace injury had on her and she did not have the capacity to manage his dependency issues. She stated that she has a very good relationship with her sister, brother, son and parents. She stated that she has lost friends because of how her mental health issues have affected the relationships. She has one friend who checks on her daily.</w:t>
      </w:r>
    </w:p>
    <w:p w14:paraId="7183D107" w14:textId="77777777" w:rsidR="00A97E1D" w:rsidRPr="00DD6596" w:rsidRDefault="00A97E1D" w:rsidP="00DD6596">
      <w:pPr>
        <w:pStyle w:val="AutoNumber"/>
        <w:rPr>
          <w:sz w:val="22"/>
          <w:szCs w:val="22"/>
          <w:lang w:val="en-AU"/>
        </w:rPr>
      </w:pPr>
    </w:p>
    <w:p w14:paraId="68F6FD6A" w14:textId="77777777" w:rsidR="00A97E1D" w:rsidRPr="00DD6596" w:rsidRDefault="00A97E1D" w:rsidP="00DD6596">
      <w:pPr>
        <w:pStyle w:val="AutoNumber"/>
        <w:rPr>
          <w:sz w:val="22"/>
          <w:szCs w:val="22"/>
          <w:lang w:val="en-AU"/>
        </w:rPr>
      </w:pPr>
      <w:r w:rsidRPr="00DD6596">
        <w:rPr>
          <w:sz w:val="22"/>
          <w:szCs w:val="22"/>
          <w:u w:val="single"/>
          <w:lang w:val="en-AU"/>
        </w:rPr>
        <w:t>Concentration persistence and pace</w:t>
      </w:r>
      <w:r w:rsidRPr="00DD6596">
        <w:rPr>
          <w:sz w:val="22"/>
          <w:szCs w:val="22"/>
          <w:lang w:val="en-AU"/>
        </w:rPr>
        <w:t>:</w:t>
      </w:r>
    </w:p>
    <w:p w14:paraId="6664BFB8" w14:textId="098623E7" w:rsidR="00194938" w:rsidRPr="00DD6596" w:rsidRDefault="00DD6596" w:rsidP="00DD6596">
      <w:pPr>
        <w:spacing w:after="0" w:line="360" w:lineRule="auto"/>
        <w:jc w:val="both"/>
      </w:pPr>
      <w:r w:rsidRPr="00DD6596">
        <w:t>She said her concentration was good before the subject injury.</w:t>
      </w:r>
    </w:p>
    <w:p w14:paraId="421BEB7B" w14:textId="77777777" w:rsidR="00AD3AC4" w:rsidRPr="00DD6596" w:rsidRDefault="00AD3AC4" w:rsidP="00DD6596">
      <w:pPr>
        <w:pStyle w:val="AutoNumber"/>
        <w:rPr>
          <w:sz w:val="22"/>
          <w:szCs w:val="22"/>
          <w:lang w:val="en-AU"/>
        </w:rPr>
      </w:pPr>
    </w:p>
    <w:p w14:paraId="4425AE44" w14:textId="37E6F480" w:rsidR="00194938" w:rsidRPr="00DD6596" w:rsidRDefault="00DD6596" w:rsidP="00DD6596">
      <w:pPr>
        <w:spacing w:after="0" w:line="360" w:lineRule="auto"/>
        <w:jc w:val="both"/>
      </w:pPr>
      <w:r w:rsidRPr="00DD6596">
        <w:t>She said her memory and concentration was currently poor such that she can forget what she is talking about during conversations and must reread text. When she receives letters from the solicitor, she becomes too emotional after reading the first paragraph.</w:t>
      </w:r>
    </w:p>
    <w:p w14:paraId="01C7942E" w14:textId="77777777" w:rsidR="00A97E1D" w:rsidRPr="00DD6596" w:rsidRDefault="00A97E1D" w:rsidP="00DD6596">
      <w:pPr>
        <w:pStyle w:val="AutoNumber"/>
        <w:rPr>
          <w:sz w:val="22"/>
          <w:szCs w:val="22"/>
          <w:lang w:val="en-AU"/>
        </w:rPr>
      </w:pPr>
    </w:p>
    <w:p w14:paraId="608C6387" w14:textId="77777777" w:rsidR="00A97E1D" w:rsidRPr="00DD6596" w:rsidRDefault="00A97E1D" w:rsidP="00DD6596">
      <w:pPr>
        <w:pStyle w:val="AutoNumber"/>
        <w:rPr>
          <w:sz w:val="22"/>
          <w:szCs w:val="22"/>
          <w:lang w:val="en-AU"/>
        </w:rPr>
      </w:pPr>
    </w:p>
    <w:p w14:paraId="04D32271" w14:textId="297E6659" w:rsidR="00A97E1D" w:rsidRPr="00DD6596" w:rsidRDefault="00C278CA" w:rsidP="00DD6596">
      <w:pPr>
        <w:pStyle w:val="AutoNumber"/>
        <w:rPr>
          <w:sz w:val="22"/>
          <w:szCs w:val="22"/>
          <w:lang w:val="en-AU"/>
        </w:rPr>
      </w:pPr>
      <w:r w:rsidRPr="00DD6596">
        <w:rPr>
          <w:sz w:val="22"/>
          <w:szCs w:val="22"/>
          <w:u w:val="single"/>
          <w:lang w:val="en-AU"/>
        </w:rPr>
        <w:t xml:space="preserve">Adaptation and </w:t>
      </w:r>
      <w:r w:rsidR="00A97E1D" w:rsidRPr="00DD6596">
        <w:rPr>
          <w:sz w:val="22"/>
          <w:szCs w:val="22"/>
          <w:u w:val="single"/>
          <w:lang w:val="en-AU"/>
        </w:rPr>
        <w:t>Employability</w:t>
      </w:r>
      <w:r w:rsidR="00A97E1D" w:rsidRPr="00DD6596">
        <w:rPr>
          <w:sz w:val="22"/>
          <w:szCs w:val="22"/>
          <w:lang w:val="en-AU"/>
        </w:rPr>
        <w:t>:</w:t>
      </w:r>
    </w:p>
    <w:p w14:paraId="32DCFEDA" w14:textId="3E20513A" w:rsidR="00CC755B" w:rsidRPr="00DD6596" w:rsidRDefault="00DD6596" w:rsidP="00DD6596">
      <w:pPr>
        <w:spacing w:after="0" w:line="360" w:lineRule="auto"/>
        <w:jc w:val="both"/>
      </w:pPr>
      <w:r w:rsidRPr="00DD6596">
        <w:t>She stated that there were never any issues with employment before the subject injury.</w:t>
      </w:r>
    </w:p>
    <w:p w14:paraId="6329B4B4" w14:textId="77777777" w:rsidR="00AD3AC4" w:rsidRPr="00DD6596" w:rsidRDefault="00AD3AC4" w:rsidP="00DD6596">
      <w:pPr>
        <w:pStyle w:val="AutoNumber"/>
        <w:rPr>
          <w:sz w:val="22"/>
          <w:szCs w:val="22"/>
          <w:lang w:val="en-AU"/>
        </w:rPr>
      </w:pPr>
    </w:p>
    <w:p w14:paraId="79C5E657" w14:textId="47E0A11E" w:rsidR="00930028" w:rsidRPr="00DD6596" w:rsidRDefault="00567727" w:rsidP="00DD6596">
      <w:pPr>
        <w:spacing w:after="0" w:line="360" w:lineRule="auto"/>
        <w:jc w:val="both"/>
      </w:pPr>
      <w:r>
        <w:t>After working at</w:t>
      </w:r>
      <w:r w:rsidR="00DD6596" w:rsidRPr="00DD6596">
        <w:t xml:space="preserve"> </w:t>
      </w:r>
      <w:proofErr w:type="spellStart"/>
      <w:r w:rsidR="0094363D">
        <w:t>HealthCo</w:t>
      </w:r>
      <w:proofErr w:type="spellEnd"/>
      <w:r w:rsidR="0094363D">
        <w:t>*</w:t>
      </w:r>
      <w:r>
        <w:t>, she</w:t>
      </w:r>
      <w:r w:rsidR="00DD6596" w:rsidRPr="00DD6596">
        <w:t xml:space="preserve"> </w:t>
      </w:r>
      <w:r w:rsidR="00BF25AF">
        <w:t>then worked at</w:t>
      </w:r>
      <w:r w:rsidR="00DD6596" w:rsidRPr="00DD6596">
        <w:t xml:space="preserve"> </w:t>
      </w:r>
      <w:r w:rsidR="0094363D">
        <w:t>XX*</w:t>
      </w:r>
      <w:r w:rsidR="00DD6596" w:rsidRPr="00DD6596">
        <w:t xml:space="preserve">, but a work colleague became abusive towards her </w:t>
      </w:r>
      <w:r w:rsidR="00BF25AF">
        <w:t>there</w:t>
      </w:r>
      <w:r w:rsidR="00DD6596" w:rsidRPr="00DD6596">
        <w:t>. The last working day there was in May 2025. She said she has not worked since then and is not looking for work and not doing voluntary work. She said the barriers to returning to work were difficulty managing her emotions and cannot handle anyone confronting her, memory issues and concentration issues, and it is unpredictable in that some days she sleeps on and off most of the day.</w:t>
      </w:r>
    </w:p>
    <w:p w14:paraId="38229230" w14:textId="2F7FC32D" w:rsidR="007D264B" w:rsidRPr="00DD6596" w:rsidRDefault="007D264B" w:rsidP="00DD6596">
      <w:pPr>
        <w:pStyle w:val="BodyTextIndent2"/>
        <w:spacing w:line="360" w:lineRule="auto"/>
        <w:jc w:val="both"/>
        <w:rPr>
          <w:b w:val="0"/>
        </w:rPr>
      </w:pPr>
    </w:p>
    <w:p w14:paraId="05DD2118" w14:textId="3E47C543" w:rsidR="00846B0C" w:rsidRPr="00DD6596" w:rsidRDefault="00A51BA6" w:rsidP="00DD6596">
      <w:pPr>
        <w:pStyle w:val="BodyTextIndent2"/>
        <w:spacing w:line="360" w:lineRule="auto"/>
        <w:jc w:val="both"/>
        <w:rPr>
          <w:b w:val="0"/>
        </w:rPr>
      </w:pPr>
      <w:r w:rsidRPr="00DD6596">
        <w:t>SUMMARY AND ASSESSMENT</w:t>
      </w:r>
    </w:p>
    <w:p w14:paraId="2D215057" w14:textId="78A2CC48" w:rsidR="00A57230" w:rsidRPr="00DD6596" w:rsidRDefault="007E007F" w:rsidP="00DD6596">
      <w:pPr>
        <w:spacing w:after="0" w:line="360" w:lineRule="auto"/>
        <w:contextualSpacing/>
        <w:jc w:val="both"/>
        <w:rPr>
          <w:color w:val="auto"/>
        </w:rPr>
      </w:pPr>
      <w:r>
        <w:rPr>
          <w:color w:val="auto"/>
        </w:rPr>
        <w:lastRenderedPageBreak/>
        <w:t>Ms Spencer*</w:t>
      </w:r>
      <w:r w:rsidR="00A57230" w:rsidRPr="00DD6596">
        <w:rPr>
          <w:color w:val="auto"/>
        </w:rPr>
        <w:t xml:space="preserve"> is 5</w:t>
      </w:r>
      <w:r w:rsidR="00DA4D59">
        <w:rPr>
          <w:color w:val="auto"/>
        </w:rPr>
        <w:t>0</w:t>
      </w:r>
      <w:r w:rsidR="00A57230" w:rsidRPr="00DD6596">
        <w:rPr>
          <w:color w:val="auto"/>
        </w:rPr>
        <w:t xml:space="preserve"> years of age, </w:t>
      </w:r>
      <w:r w:rsidR="00E875DB">
        <w:rPr>
          <w:color w:val="auto"/>
        </w:rPr>
        <w:t xml:space="preserve">single, </w:t>
      </w:r>
      <w:r w:rsidR="00A57230" w:rsidRPr="00DD6596">
        <w:rPr>
          <w:color w:val="auto"/>
        </w:rPr>
        <w:t xml:space="preserve">and lives alone. Her </w:t>
      </w:r>
      <w:r w:rsidR="00DA4D59">
        <w:rPr>
          <w:color w:val="auto"/>
        </w:rPr>
        <w:t>34*-year</w:t>
      </w:r>
      <w:r w:rsidR="00A57230" w:rsidRPr="00DD6596">
        <w:rPr>
          <w:color w:val="auto"/>
        </w:rPr>
        <w:t>-old son works away but stays with her every third week.</w:t>
      </w:r>
    </w:p>
    <w:p w14:paraId="7213D612" w14:textId="1763B4DF" w:rsidR="00A57230" w:rsidRPr="00DD6596" w:rsidRDefault="00A57230" w:rsidP="00DD6596">
      <w:pPr>
        <w:spacing w:after="0" w:line="360" w:lineRule="auto"/>
        <w:contextualSpacing/>
        <w:jc w:val="both"/>
        <w:rPr>
          <w:color w:val="auto"/>
        </w:rPr>
      </w:pPr>
      <w:r w:rsidRPr="00DD6596">
        <w:rPr>
          <w:color w:val="auto"/>
        </w:rPr>
        <w:t xml:space="preserve">She was employed as </w:t>
      </w:r>
      <w:r w:rsidR="007E007F">
        <w:rPr>
          <w:color w:val="auto"/>
        </w:rPr>
        <w:t>The Employer*</w:t>
      </w:r>
      <w:r w:rsidRPr="00DD6596">
        <w:rPr>
          <w:color w:val="auto"/>
        </w:rPr>
        <w:t>.</w:t>
      </w:r>
    </w:p>
    <w:p w14:paraId="7E0860C7" w14:textId="3620A2E0" w:rsidR="00A57230" w:rsidRPr="00DD6596" w:rsidRDefault="00A57230" w:rsidP="00DD6596">
      <w:pPr>
        <w:spacing w:after="0" w:line="360" w:lineRule="auto"/>
        <w:contextualSpacing/>
        <w:jc w:val="both"/>
        <w:rPr>
          <w:color w:val="auto"/>
        </w:rPr>
      </w:pPr>
      <w:r w:rsidRPr="00DD6596">
        <w:rPr>
          <w:color w:val="auto"/>
        </w:rPr>
        <w:t xml:space="preserve">There was </w:t>
      </w:r>
      <w:proofErr w:type="gramStart"/>
      <w:r w:rsidRPr="00DD6596">
        <w:rPr>
          <w:color w:val="auto"/>
        </w:rPr>
        <w:t>a past history</w:t>
      </w:r>
      <w:proofErr w:type="gramEnd"/>
      <w:r w:rsidRPr="00DD6596">
        <w:rPr>
          <w:color w:val="auto"/>
        </w:rPr>
        <w:t xml:space="preserve"> of depression in the context of relationship difficulties and concerns about her weight approximately 25 years ago which resolved within six weeks of commencing citalopram and two counselling session. After that, she was doing well and functioning well. Around 2012, she switched from citalopram to venlafaxine briefly and </w:t>
      </w:r>
      <w:r w:rsidR="00C315EB">
        <w:rPr>
          <w:color w:val="auto"/>
        </w:rPr>
        <w:t>then</w:t>
      </w:r>
      <w:r w:rsidRPr="00DD6596">
        <w:rPr>
          <w:color w:val="auto"/>
        </w:rPr>
        <w:t xml:space="preserve"> switched to duloxetine. After the gastric sleeve surgery in 2016, she recommenced duloxetine, which was eventually switched to sertraline.</w:t>
      </w:r>
    </w:p>
    <w:p w14:paraId="2275B63E" w14:textId="77777777" w:rsidR="00A57230" w:rsidRPr="00DD6596" w:rsidRDefault="00A57230" w:rsidP="00DD6596">
      <w:pPr>
        <w:spacing w:after="0" w:line="360" w:lineRule="auto"/>
        <w:contextualSpacing/>
        <w:jc w:val="both"/>
        <w:rPr>
          <w:color w:val="auto"/>
        </w:rPr>
      </w:pPr>
    </w:p>
    <w:p w14:paraId="18DD3D6B" w14:textId="720B9585" w:rsidR="00A57230" w:rsidRDefault="007E007F" w:rsidP="00DD6596">
      <w:pPr>
        <w:spacing w:after="0" w:line="360" w:lineRule="auto"/>
        <w:contextualSpacing/>
        <w:jc w:val="both"/>
        <w:rPr>
          <w:color w:val="auto"/>
        </w:rPr>
      </w:pPr>
      <w:r>
        <w:rPr>
          <w:color w:val="auto"/>
        </w:rPr>
        <w:t>Ms Spencer*</w:t>
      </w:r>
      <w:r w:rsidR="00C315EB" w:rsidRPr="00DD6596">
        <w:rPr>
          <w:color w:val="auto"/>
        </w:rPr>
        <w:t xml:space="preserve"> worked</w:t>
      </w:r>
      <w:r w:rsidR="00A57230" w:rsidRPr="00DD6596">
        <w:rPr>
          <w:color w:val="auto"/>
        </w:rPr>
        <w:t xml:space="preserve"> full-time as a </w:t>
      </w:r>
      <w:r w:rsidR="008F73D8">
        <w:rPr>
          <w:color w:val="auto"/>
        </w:rPr>
        <w:t>Health professional*</w:t>
      </w:r>
      <w:r w:rsidR="00A57230" w:rsidRPr="00DD6596">
        <w:rPr>
          <w:color w:val="auto"/>
        </w:rPr>
        <w:t xml:space="preserve"> at the </w:t>
      </w:r>
      <w:proofErr w:type="spellStart"/>
      <w:r w:rsidR="0094363D">
        <w:rPr>
          <w:color w:val="auto"/>
        </w:rPr>
        <w:t>HealthCo</w:t>
      </w:r>
      <w:proofErr w:type="spellEnd"/>
      <w:r w:rsidR="0094363D">
        <w:rPr>
          <w:color w:val="auto"/>
        </w:rPr>
        <w:t>*</w:t>
      </w:r>
      <w:r w:rsidR="00A57230" w:rsidRPr="00DD6596">
        <w:rPr>
          <w:color w:val="auto"/>
        </w:rPr>
        <w:t xml:space="preserve"> from </w:t>
      </w:r>
      <w:r w:rsidR="00DD6596">
        <w:rPr>
          <w:color w:val="auto"/>
        </w:rPr>
        <w:t>03 April 2023</w:t>
      </w:r>
      <w:r w:rsidR="00A57230" w:rsidRPr="00DD6596">
        <w:rPr>
          <w:color w:val="auto"/>
        </w:rPr>
        <w:t xml:space="preserve">, having worked there previously. She suffered a psychiatric injury due to being repeatedly subjected to bullying and harassment by work colleagues and management between about </w:t>
      </w:r>
      <w:r w:rsidR="00DD6596">
        <w:rPr>
          <w:color w:val="auto"/>
        </w:rPr>
        <w:t>01 July 2024</w:t>
      </w:r>
      <w:r w:rsidR="00A57230" w:rsidRPr="00DD6596">
        <w:rPr>
          <w:color w:val="auto"/>
        </w:rPr>
        <w:t xml:space="preserve"> and when she ceased work because of her injury on </w:t>
      </w:r>
      <w:r>
        <w:rPr>
          <w:color w:val="auto"/>
        </w:rPr>
        <w:t>12 November 2023*</w:t>
      </w:r>
      <w:r w:rsidR="00A57230" w:rsidRPr="00DD6596">
        <w:rPr>
          <w:color w:val="auto"/>
        </w:rPr>
        <w:t xml:space="preserve">. </w:t>
      </w:r>
    </w:p>
    <w:p w14:paraId="31EB0ED0" w14:textId="77777777" w:rsidR="0061205A" w:rsidRPr="00DD6596" w:rsidRDefault="0061205A" w:rsidP="00DD6596">
      <w:pPr>
        <w:spacing w:after="0" w:line="360" w:lineRule="auto"/>
        <w:contextualSpacing/>
        <w:jc w:val="both"/>
        <w:rPr>
          <w:color w:val="auto"/>
        </w:rPr>
      </w:pPr>
    </w:p>
    <w:p w14:paraId="7A8A03FD" w14:textId="7DC2EE8D" w:rsidR="00A57230" w:rsidRDefault="00A57230" w:rsidP="00DD6596">
      <w:pPr>
        <w:spacing w:after="0" w:line="360" w:lineRule="auto"/>
        <w:contextualSpacing/>
        <w:jc w:val="both"/>
        <w:rPr>
          <w:color w:val="auto"/>
        </w:rPr>
      </w:pPr>
      <w:r w:rsidRPr="00DD6596">
        <w:rPr>
          <w:color w:val="auto"/>
        </w:rPr>
        <w:t>Despite making complaints to management about the standard of care of patients</w:t>
      </w:r>
      <w:r w:rsidR="0061205A">
        <w:rPr>
          <w:color w:val="auto"/>
        </w:rPr>
        <w:t xml:space="preserve">, </w:t>
      </w:r>
      <w:r w:rsidRPr="00DD6596">
        <w:rPr>
          <w:color w:val="auto"/>
        </w:rPr>
        <w:t xml:space="preserve">about her mistreatment, </w:t>
      </w:r>
      <w:r w:rsidR="0061205A">
        <w:rPr>
          <w:color w:val="auto"/>
        </w:rPr>
        <w:t xml:space="preserve">and the </w:t>
      </w:r>
      <w:r w:rsidRPr="00DD6596">
        <w:rPr>
          <w:color w:val="auto"/>
        </w:rPr>
        <w:t xml:space="preserve">disparity of workload, the bullying and harassment worsened. Her mental health was slightly deteriorating after the first complaint in December 2023. A Performance and Development Review, dated </w:t>
      </w:r>
      <w:r w:rsidR="00DD6596">
        <w:rPr>
          <w:color w:val="auto"/>
        </w:rPr>
        <w:t>27 February 2024</w:t>
      </w:r>
      <w:r w:rsidRPr="00DD6596">
        <w:rPr>
          <w:color w:val="auto"/>
        </w:rPr>
        <w:t xml:space="preserve">, gave a glowing report of her performance and confirmed in the statement of </w:t>
      </w:r>
      <w:r w:rsidR="00265145">
        <w:rPr>
          <w:color w:val="auto"/>
        </w:rPr>
        <w:t>Kate Bush*</w:t>
      </w:r>
      <w:r w:rsidRPr="00DD6596">
        <w:rPr>
          <w:color w:val="auto"/>
        </w:rPr>
        <w:t xml:space="preserve">, dated </w:t>
      </w:r>
      <w:r w:rsidR="00DD6596">
        <w:rPr>
          <w:color w:val="auto"/>
        </w:rPr>
        <w:t>13 November 2024</w:t>
      </w:r>
      <w:r w:rsidRPr="00DD6596">
        <w:rPr>
          <w:color w:val="auto"/>
        </w:rPr>
        <w:t xml:space="preserve">. </w:t>
      </w:r>
    </w:p>
    <w:p w14:paraId="60A0DC8D" w14:textId="77777777" w:rsidR="00BE50EB" w:rsidRPr="00DD6596" w:rsidRDefault="00BE50EB" w:rsidP="00DD6596">
      <w:pPr>
        <w:spacing w:after="0" w:line="360" w:lineRule="auto"/>
        <w:contextualSpacing/>
        <w:jc w:val="both"/>
        <w:rPr>
          <w:color w:val="auto"/>
        </w:rPr>
      </w:pPr>
    </w:p>
    <w:p w14:paraId="1BC8041D" w14:textId="11472962" w:rsidR="00A57230" w:rsidRDefault="00A57230" w:rsidP="00DD6596">
      <w:pPr>
        <w:spacing w:after="0" w:line="360" w:lineRule="auto"/>
        <w:contextualSpacing/>
        <w:jc w:val="both"/>
        <w:rPr>
          <w:color w:val="auto"/>
        </w:rPr>
      </w:pPr>
      <w:r w:rsidRPr="00DD6596">
        <w:rPr>
          <w:color w:val="auto"/>
        </w:rPr>
        <w:t xml:space="preserve">The death of a resident who died in pain at the beginning of July 2024 caused distress to </w:t>
      </w:r>
      <w:r w:rsidR="007E007F">
        <w:rPr>
          <w:color w:val="auto"/>
        </w:rPr>
        <w:t>Ms Spencer*</w:t>
      </w:r>
      <w:r w:rsidRPr="00DD6596">
        <w:rPr>
          <w:color w:val="auto"/>
        </w:rPr>
        <w:t xml:space="preserve">. Her mood and sleep deteriorated and she began binge drinking. Managers did not intervene in a meeting where she was being abused by colleagues and around August 2024 her manager told her </w:t>
      </w:r>
      <w:r w:rsidR="00BE50EB">
        <w:rPr>
          <w:color w:val="auto"/>
        </w:rPr>
        <w:t xml:space="preserve">to stop submitting incident reports and </w:t>
      </w:r>
      <w:r w:rsidRPr="00DD6596">
        <w:rPr>
          <w:color w:val="auto"/>
        </w:rPr>
        <w:t xml:space="preserve">to sit down. </w:t>
      </w:r>
    </w:p>
    <w:p w14:paraId="4653C322" w14:textId="77777777" w:rsidR="00BE50EB" w:rsidRPr="00DD6596" w:rsidRDefault="00BE50EB" w:rsidP="00DD6596">
      <w:pPr>
        <w:spacing w:after="0" w:line="360" w:lineRule="auto"/>
        <w:contextualSpacing/>
        <w:jc w:val="both"/>
        <w:rPr>
          <w:color w:val="auto"/>
        </w:rPr>
      </w:pPr>
    </w:p>
    <w:p w14:paraId="6352821B" w14:textId="163D70F0" w:rsidR="00A57230" w:rsidRPr="00DD6596" w:rsidRDefault="00A57230" w:rsidP="00DD6596">
      <w:pPr>
        <w:spacing w:after="0" w:line="360" w:lineRule="auto"/>
        <w:contextualSpacing/>
        <w:jc w:val="both"/>
        <w:rPr>
          <w:color w:val="auto"/>
        </w:rPr>
      </w:pPr>
      <w:r w:rsidRPr="00DD6596">
        <w:rPr>
          <w:color w:val="auto"/>
        </w:rPr>
        <w:t xml:space="preserve">On </w:t>
      </w:r>
      <w:r w:rsidR="007E007F">
        <w:rPr>
          <w:color w:val="auto"/>
        </w:rPr>
        <w:t>12 November 2023*</w:t>
      </w:r>
      <w:r w:rsidRPr="00DD6596">
        <w:rPr>
          <w:color w:val="auto"/>
        </w:rPr>
        <w:t xml:space="preserve">, new beds were being delivered which caused significant workload and felt threatened by the </w:t>
      </w:r>
      <w:r w:rsidR="0074575A">
        <w:rPr>
          <w:color w:val="auto"/>
        </w:rPr>
        <w:t>delivery man*</w:t>
      </w:r>
      <w:r w:rsidRPr="00DD6596">
        <w:rPr>
          <w:color w:val="auto"/>
        </w:rPr>
        <w:t xml:space="preserve">. She began seeing her psychologist, </w:t>
      </w:r>
      <w:r w:rsidR="0074575A">
        <w:rPr>
          <w:color w:val="auto"/>
        </w:rPr>
        <w:t>Martha Stewart*</w:t>
      </w:r>
      <w:r w:rsidRPr="00DD6596">
        <w:rPr>
          <w:color w:val="auto"/>
        </w:rPr>
        <w:t xml:space="preserve"> at </w:t>
      </w:r>
      <w:proofErr w:type="spellStart"/>
      <w:r w:rsidR="00000971">
        <w:rPr>
          <w:color w:val="auto"/>
        </w:rPr>
        <w:t>GetURHeadRight</w:t>
      </w:r>
      <w:proofErr w:type="spellEnd"/>
      <w:r w:rsidR="00000971">
        <w:rPr>
          <w:color w:val="auto"/>
        </w:rPr>
        <w:t>*</w:t>
      </w:r>
      <w:r w:rsidRPr="00DD6596">
        <w:rPr>
          <w:color w:val="auto"/>
        </w:rPr>
        <w:t xml:space="preserve"> after being referred on </w:t>
      </w:r>
      <w:r w:rsidR="007E007F">
        <w:rPr>
          <w:color w:val="auto"/>
        </w:rPr>
        <w:t>12 November 2023*</w:t>
      </w:r>
      <w:r w:rsidRPr="00DD6596">
        <w:rPr>
          <w:color w:val="auto"/>
        </w:rPr>
        <w:t xml:space="preserve"> and has seen her since.</w:t>
      </w:r>
    </w:p>
    <w:p w14:paraId="1424283B" w14:textId="77777777" w:rsidR="00096687" w:rsidRDefault="00096687" w:rsidP="00DD6596">
      <w:pPr>
        <w:spacing w:after="0" w:line="360" w:lineRule="auto"/>
        <w:contextualSpacing/>
        <w:jc w:val="both"/>
        <w:rPr>
          <w:color w:val="auto"/>
        </w:rPr>
      </w:pPr>
    </w:p>
    <w:p w14:paraId="6F564123" w14:textId="1DC698F4" w:rsidR="00A57230" w:rsidRDefault="00A57230" w:rsidP="00DD6596">
      <w:pPr>
        <w:spacing w:after="0" w:line="360" w:lineRule="auto"/>
        <w:contextualSpacing/>
        <w:jc w:val="both"/>
        <w:rPr>
          <w:color w:val="auto"/>
        </w:rPr>
      </w:pPr>
      <w:r w:rsidRPr="00DD6596">
        <w:rPr>
          <w:color w:val="auto"/>
        </w:rPr>
        <w:t xml:space="preserve">There appeared to be unfair treatment of </w:t>
      </w:r>
      <w:r w:rsidR="007E007F">
        <w:rPr>
          <w:color w:val="auto"/>
        </w:rPr>
        <w:t>Ms Spencer*</w:t>
      </w:r>
      <w:r w:rsidRPr="00DD6596">
        <w:rPr>
          <w:color w:val="auto"/>
        </w:rPr>
        <w:t xml:space="preserve">, who was reprimanded for swearing at a colleague who was abusing her, despite apologising several times. </w:t>
      </w:r>
      <w:r w:rsidR="007E007F">
        <w:rPr>
          <w:color w:val="auto"/>
        </w:rPr>
        <w:t>Ms Spencer*</w:t>
      </w:r>
      <w:r w:rsidRPr="00DD6596">
        <w:rPr>
          <w:color w:val="auto"/>
        </w:rPr>
        <w:t xml:space="preserve"> described a workplace culture where the manager and colleagues routinely used such language toward one another which made it difficult to understand why she was targeted in that regard. Her manager and the handyman used language creating fear in </w:t>
      </w:r>
      <w:r w:rsidR="007E007F">
        <w:rPr>
          <w:color w:val="auto"/>
        </w:rPr>
        <w:t>Ms Spencer*</w:t>
      </w:r>
      <w:r w:rsidRPr="00DD6596">
        <w:rPr>
          <w:color w:val="auto"/>
        </w:rPr>
        <w:t>.</w:t>
      </w:r>
    </w:p>
    <w:p w14:paraId="015E444F" w14:textId="77777777" w:rsidR="00096687" w:rsidRPr="00DD6596" w:rsidRDefault="00096687" w:rsidP="00DD6596">
      <w:pPr>
        <w:spacing w:after="0" w:line="360" w:lineRule="auto"/>
        <w:contextualSpacing/>
        <w:jc w:val="both"/>
        <w:rPr>
          <w:color w:val="auto"/>
        </w:rPr>
      </w:pPr>
    </w:p>
    <w:p w14:paraId="5B0DDB2B" w14:textId="7A1FB44B" w:rsidR="00A57230" w:rsidRDefault="00A57230" w:rsidP="00DD6596">
      <w:pPr>
        <w:spacing w:after="0" w:line="360" w:lineRule="auto"/>
        <w:contextualSpacing/>
        <w:jc w:val="both"/>
        <w:rPr>
          <w:color w:val="auto"/>
        </w:rPr>
      </w:pPr>
      <w:r w:rsidRPr="00DD6596">
        <w:rPr>
          <w:color w:val="auto"/>
        </w:rPr>
        <w:t xml:space="preserve">Her attempt to rescind her resignation in the weeks after she left was rejected which aligned with </w:t>
      </w:r>
      <w:r w:rsidR="007E007F">
        <w:rPr>
          <w:color w:val="auto"/>
        </w:rPr>
        <w:t>Ms Spencer*</w:t>
      </w:r>
      <w:r w:rsidRPr="00DD6596">
        <w:rPr>
          <w:color w:val="auto"/>
        </w:rPr>
        <w:t xml:space="preserve">’s recollection of her manager </w:t>
      </w:r>
      <w:r w:rsidR="00A406AD">
        <w:rPr>
          <w:color w:val="auto"/>
        </w:rPr>
        <w:t>telling</w:t>
      </w:r>
      <w:r w:rsidRPr="00DD6596">
        <w:rPr>
          <w:color w:val="auto"/>
        </w:rPr>
        <w:t xml:space="preserve"> her</w:t>
      </w:r>
      <w:r w:rsidR="00A406AD">
        <w:rPr>
          <w:color w:val="auto"/>
        </w:rPr>
        <w:t xml:space="preserve"> once</w:t>
      </w:r>
      <w:r w:rsidRPr="00DD6596">
        <w:rPr>
          <w:color w:val="auto"/>
        </w:rPr>
        <w:t xml:space="preserve"> that “</w:t>
      </w:r>
      <w:r w:rsidRPr="00DD6596">
        <w:rPr>
          <w:i/>
          <w:color w:val="auto"/>
        </w:rPr>
        <w:t>everyone is replaceable</w:t>
      </w:r>
      <w:r w:rsidRPr="00DD6596">
        <w:rPr>
          <w:color w:val="auto"/>
        </w:rPr>
        <w:t xml:space="preserve">”. One statement by </w:t>
      </w:r>
      <w:r w:rsidR="00333580">
        <w:rPr>
          <w:color w:val="auto"/>
        </w:rPr>
        <w:t>Amie Johnston*</w:t>
      </w:r>
      <w:r w:rsidRPr="00DD6596">
        <w:rPr>
          <w:color w:val="auto"/>
        </w:rPr>
        <w:t xml:space="preserve">, dated </w:t>
      </w:r>
      <w:r w:rsidR="00DD6596">
        <w:rPr>
          <w:color w:val="auto"/>
        </w:rPr>
        <w:t>28 October 2024</w:t>
      </w:r>
      <w:r w:rsidRPr="00DD6596">
        <w:rPr>
          <w:color w:val="auto"/>
        </w:rPr>
        <w:t>, referred to the workplace as “</w:t>
      </w:r>
      <w:r w:rsidRPr="00DD6596">
        <w:rPr>
          <w:i/>
          <w:color w:val="auto"/>
        </w:rPr>
        <w:t>toxic</w:t>
      </w:r>
      <w:r w:rsidRPr="00DD6596">
        <w:rPr>
          <w:color w:val="auto"/>
        </w:rPr>
        <w:t xml:space="preserve">” and </w:t>
      </w:r>
      <w:r w:rsidRPr="00DD6596">
        <w:rPr>
          <w:color w:val="auto"/>
        </w:rPr>
        <w:lastRenderedPageBreak/>
        <w:t xml:space="preserve">confirmed there was poor care given to residents. </w:t>
      </w:r>
      <w:r w:rsidR="007E007F">
        <w:rPr>
          <w:color w:val="auto"/>
        </w:rPr>
        <w:t>Ms Spencer*</w:t>
      </w:r>
      <w:r w:rsidRPr="00DD6596">
        <w:rPr>
          <w:color w:val="auto"/>
        </w:rPr>
        <w:t xml:space="preserve"> disputed Mr </w:t>
      </w:r>
      <w:r w:rsidR="007E007F">
        <w:rPr>
          <w:color w:val="auto"/>
        </w:rPr>
        <w:t>Pitt’s*</w:t>
      </w:r>
      <w:r w:rsidRPr="00DD6596">
        <w:rPr>
          <w:color w:val="auto"/>
        </w:rPr>
        <w:t xml:space="preserve"> statement dated </w:t>
      </w:r>
      <w:r w:rsidR="00DD6596">
        <w:rPr>
          <w:color w:val="auto"/>
        </w:rPr>
        <w:t>29 October 2024</w:t>
      </w:r>
      <w:r w:rsidRPr="00DD6596">
        <w:rPr>
          <w:color w:val="auto"/>
        </w:rPr>
        <w:t xml:space="preserve"> in which “</w:t>
      </w:r>
      <w:r w:rsidRPr="00DD6596">
        <w:rPr>
          <w:i/>
          <w:color w:val="auto"/>
        </w:rPr>
        <w:t>she was offered EAP throughout that entire process</w:t>
      </w:r>
      <w:r w:rsidRPr="00DD6596">
        <w:rPr>
          <w:color w:val="auto"/>
        </w:rPr>
        <w:t xml:space="preserve">”, saying there </w:t>
      </w:r>
      <w:r w:rsidR="00E67D62">
        <w:rPr>
          <w:color w:val="auto"/>
        </w:rPr>
        <w:t>had been</w:t>
      </w:r>
      <w:r w:rsidRPr="00DD6596">
        <w:rPr>
          <w:color w:val="auto"/>
        </w:rPr>
        <w:t xml:space="preserve"> no support. </w:t>
      </w:r>
    </w:p>
    <w:p w14:paraId="66B1C8D7" w14:textId="77777777" w:rsidR="00E67D62" w:rsidRPr="00DD6596" w:rsidRDefault="00E67D62" w:rsidP="00DD6596">
      <w:pPr>
        <w:spacing w:after="0" w:line="360" w:lineRule="auto"/>
        <w:contextualSpacing/>
        <w:jc w:val="both"/>
        <w:rPr>
          <w:color w:val="auto"/>
        </w:rPr>
      </w:pPr>
    </w:p>
    <w:p w14:paraId="3D9DD969" w14:textId="1F223F7C" w:rsidR="00A57230" w:rsidRDefault="00A57230" w:rsidP="00DD6596">
      <w:pPr>
        <w:spacing w:after="0" w:line="360" w:lineRule="auto"/>
        <w:contextualSpacing/>
        <w:jc w:val="both"/>
        <w:rPr>
          <w:color w:val="auto"/>
        </w:rPr>
      </w:pPr>
      <w:r w:rsidRPr="00DD6596">
        <w:rPr>
          <w:color w:val="auto"/>
        </w:rPr>
        <w:t xml:space="preserve">She attempted unsuccessfully to return to work </w:t>
      </w:r>
      <w:r w:rsidR="00EE4210" w:rsidRPr="00DD6596">
        <w:rPr>
          <w:color w:val="auto"/>
        </w:rPr>
        <w:t>in</w:t>
      </w:r>
      <w:r w:rsidRPr="00DD6596">
        <w:rPr>
          <w:color w:val="auto"/>
        </w:rPr>
        <w:t xml:space="preserve"> a different </w:t>
      </w:r>
      <w:r w:rsidR="00EE4210" w:rsidRPr="00DD6596">
        <w:rPr>
          <w:color w:val="auto"/>
        </w:rPr>
        <w:t>work environment</w:t>
      </w:r>
      <w:r w:rsidRPr="00DD6596">
        <w:rPr>
          <w:color w:val="auto"/>
        </w:rPr>
        <w:t xml:space="preserve">, but symptoms worsened such that her last working day was </w:t>
      </w:r>
      <w:r w:rsidR="00DD6596">
        <w:rPr>
          <w:color w:val="auto"/>
        </w:rPr>
        <w:t>23 January 2025</w:t>
      </w:r>
      <w:r w:rsidRPr="00DD6596">
        <w:rPr>
          <w:color w:val="auto"/>
        </w:rPr>
        <w:t xml:space="preserve">. She then attempted unsuccessfully to return to work </w:t>
      </w:r>
      <w:r w:rsidR="00EE4210" w:rsidRPr="00DD6596">
        <w:rPr>
          <w:color w:val="auto"/>
        </w:rPr>
        <w:t>at</w:t>
      </w:r>
      <w:r w:rsidRPr="00DD6596">
        <w:rPr>
          <w:color w:val="auto"/>
        </w:rPr>
        <w:t xml:space="preserve"> another </w:t>
      </w:r>
      <w:r w:rsidR="00EE4210" w:rsidRPr="00DD6596">
        <w:rPr>
          <w:color w:val="auto"/>
        </w:rPr>
        <w:t>work environment</w:t>
      </w:r>
      <w:r w:rsidRPr="00DD6596">
        <w:rPr>
          <w:color w:val="auto"/>
        </w:rPr>
        <w:t xml:space="preserve"> but left </w:t>
      </w:r>
      <w:r w:rsidR="000464F5" w:rsidRPr="00DD6596">
        <w:rPr>
          <w:color w:val="auto"/>
        </w:rPr>
        <w:t xml:space="preserve">distraught </w:t>
      </w:r>
      <w:r w:rsidRPr="00DD6596">
        <w:rPr>
          <w:color w:val="auto"/>
        </w:rPr>
        <w:t xml:space="preserve">after three days due to upsetting interactions with a colleague. The last working day there was in May </w:t>
      </w:r>
      <w:proofErr w:type="gramStart"/>
      <w:r w:rsidRPr="00DD6596">
        <w:rPr>
          <w:color w:val="auto"/>
        </w:rPr>
        <w:t>2025</w:t>
      </w:r>
      <w:proofErr w:type="gramEnd"/>
      <w:r w:rsidR="006B6386">
        <w:rPr>
          <w:color w:val="auto"/>
        </w:rPr>
        <w:t xml:space="preserve"> and she has not returned to any employment since.</w:t>
      </w:r>
    </w:p>
    <w:p w14:paraId="57FE898C" w14:textId="77777777" w:rsidR="006B6386" w:rsidRPr="00DD6596" w:rsidRDefault="006B6386" w:rsidP="00DD6596">
      <w:pPr>
        <w:spacing w:after="0" w:line="360" w:lineRule="auto"/>
        <w:contextualSpacing/>
        <w:jc w:val="both"/>
        <w:rPr>
          <w:color w:val="auto"/>
        </w:rPr>
      </w:pPr>
    </w:p>
    <w:p w14:paraId="6BAA7459" w14:textId="655F89B8" w:rsidR="00A57230" w:rsidRDefault="007E007F" w:rsidP="00DD6596">
      <w:pPr>
        <w:spacing w:after="0" w:line="360" w:lineRule="auto"/>
        <w:contextualSpacing/>
        <w:jc w:val="both"/>
        <w:rPr>
          <w:color w:val="auto"/>
        </w:rPr>
      </w:pPr>
      <w:r>
        <w:rPr>
          <w:color w:val="auto"/>
        </w:rPr>
        <w:t>Ms Spencer*</w:t>
      </w:r>
      <w:r w:rsidR="006B6386">
        <w:rPr>
          <w:color w:val="auto"/>
        </w:rPr>
        <w:t>’s s</w:t>
      </w:r>
      <w:r w:rsidR="00A57230" w:rsidRPr="00DD6596">
        <w:rPr>
          <w:color w:val="auto"/>
        </w:rPr>
        <w:t xml:space="preserve">ymptoms included low and depressed mood, anhedonia, poor appetite, fatigue, low self-esteem, poor concentration, poor memory, anxiety, lack of motivation. She has reduced social and recreational activities. Her six-year relationship ended in February 2025 because of how the workplace injury had affected her. The current medications include </w:t>
      </w:r>
      <w:r w:rsidR="0084736B">
        <w:rPr>
          <w:color w:val="auto"/>
        </w:rPr>
        <w:t>m</w:t>
      </w:r>
      <w:r w:rsidR="00A57230" w:rsidRPr="00DD6596">
        <w:rPr>
          <w:color w:val="auto"/>
        </w:rPr>
        <w:t xml:space="preserve">edicinal cannabis daily, quetiapine 12.5mg at night and duloxetine 90mg morning. She is seeing her psychologist </w:t>
      </w:r>
      <w:r w:rsidR="0074575A">
        <w:rPr>
          <w:color w:val="auto"/>
        </w:rPr>
        <w:t>Martha Stewart*</w:t>
      </w:r>
      <w:r w:rsidR="00A57230" w:rsidRPr="00DD6596">
        <w:rPr>
          <w:color w:val="auto"/>
        </w:rPr>
        <w:t xml:space="preserve"> currently once a fortnight. She has never had a treating psychiatrist because Workers Compensation would not fund.</w:t>
      </w:r>
    </w:p>
    <w:p w14:paraId="6C85D581" w14:textId="77777777" w:rsidR="0084736B" w:rsidRPr="00DD6596" w:rsidRDefault="0084736B" w:rsidP="00DD6596">
      <w:pPr>
        <w:spacing w:after="0" w:line="360" w:lineRule="auto"/>
        <w:contextualSpacing/>
        <w:jc w:val="both"/>
        <w:rPr>
          <w:color w:val="auto"/>
        </w:rPr>
      </w:pPr>
    </w:p>
    <w:p w14:paraId="0F4B50B1" w14:textId="42C27699" w:rsidR="00846B0C" w:rsidRPr="00DD6596" w:rsidRDefault="00A57230" w:rsidP="00DD6596">
      <w:pPr>
        <w:spacing w:after="0" w:line="360" w:lineRule="auto"/>
        <w:contextualSpacing/>
        <w:jc w:val="both"/>
        <w:rPr>
          <w:color w:val="auto"/>
        </w:rPr>
      </w:pPr>
      <w:r w:rsidRPr="00DD6596">
        <w:rPr>
          <w:color w:val="auto"/>
        </w:rPr>
        <w:t>The barriers to returning to work are difficulty managing her emotions, sensitivity to any confrontation, memory issues</w:t>
      </w:r>
      <w:r w:rsidR="0084736B">
        <w:rPr>
          <w:color w:val="auto"/>
        </w:rPr>
        <w:t xml:space="preserve">, </w:t>
      </w:r>
      <w:r w:rsidRPr="00DD6596">
        <w:rPr>
          <w:color w:val="auto"/>
        </w:rPr>
        <w:t xml:space="preserve">concentration issues, and </w:t>
      </w:r>
      <w:r w:rsidR="00B00C23">
        <w:rPr>
          <w:color w:val="auto"/>
        </w:rPr>
        <w:t>her ability to attend work</w:t>
      </w:r>
      <w:r w:rsidRPr="00DD6596">
        <w:rPr>
          <w:color w:val="auto"/>
        </w:rPr>
        <w:t xml:space="preserve"> is unpredictable in that some days she sleeps on and off </w:t>
      </w:r>
      <w:r w:rsidR="00B00C23">
        <w:rPr>
          <w:color w:val="auto"/>
        </w:rPr>
        <w:t xml:space="preserve">for </w:t>
      </w:r>
      <w:r w:rsidRPr="00DD6596">
        <w:rPr>
          <w:color w:val="auto"/>
        </w:rPr>
        <w:t>most of the day.</w:t>
      </w:r>
    </w:p>
    <w:p w14:paraId="576347E7" w14:textId="215C7345" w:rsidR="000363F8" w:rsidRPr="00DD6596" w:rsidRDefault="000363F8" w:rsidP="00DD6596">
      <w:pPr>
        <w:spacing w:before="120" w:after="120" w:line="360" w:lineRule="auto"/>
        <w:jc w:val="both"/>
        <w:rPr>
          <w:bCs/>
        </w:rPr>
      </w:pPr>
      <w:r w:rsidRPr="00DD6596">
        <w:rPr>
          <w:bCs/>
        </w:rPr>
        <w:t>I now provide answers to your specific questions.</w:t>
      </w:r>
    </w:p>
    <w:p w14:paraId="16CA4C33" w14:textId="77777777" w:rsidR="000363F8" w:rsidRPr="00DD6596" w:rsidRDefault="000363F8" w:rsidP="00DD6596">
      <w:pPr>
        <w:spacing w:before="120" w:after="120" w:line="360" w:lineRule="auto"/>
        <w:jc w:val="both"/>
        <w:rPr>
          <w:bCs/>
        </w:rPr>
      </w:pPr>
    </w:p>
    <w:p w14:paraId="69DA0DDA" w14:textId="77777777" w:rsidR="000363F8" w:rsidRPr="00DD6596" w:rsidRDefault="000363F8" w:rsidP="00DD6596">
      <w:pPr>
        <w:spacing w:before="120" w:after="120" w:line="360" w:lineRule="auto"/>
        <w:jc w:val="both"/>
        <w:rPr>
          <w:bCs/>
        </w:rPr>
      </w:pPr>
      <w:r w:rsidRPr="00DD6596">
        <w:rPr>
          <w:b/>
        </w:rPr>
        <w:t>SCHEDULE OF QUESTIONS</w:t>
      </w:r>
    </w:p>
    <w:p w14:paraId="767476EC" w14:textId="77777777" w:rsidR="000C1D6E" w:rsidRPr="00DD6596" w:rsidRDefault="000C1D6E" w:rsidP="00DD6596">
      <w:pPr>
        <w:spacing w:before="120" w:after="120" w:line="360" w:lineRule="auto"/>
        <w:jc w:val="both"/>
        <w:rPr>
          <w:b/>
        </w:rPr>
      </w:pPr>
      <w:r w:rsidRPr="00DD6596">
        <w:rPr>
          <w:b/>
        </w:rPr>
        <w:t>1. The history given to you.</w:t>
      </w:r>
    </w:p>
    <w:p w14:paraId="225844E1" w14:textId="7B9F4C6C" w:rsidR="000C1D6E" w:rsidRPr="00DD6596" w:rsidRDefault="000C1D6E" w:rsidP="00DD6596">
      <w:pPr>
        <w:pStyle w:val="ListParagraph"/>
        <w:spacing w:after="0" w:line="360" w:lineRule="auto"/>
        <w:ind w:left="360"/>
        <w:jc w:val="both"/>
        <w:rPr>
          <w:color w:val="auto"/>
        </w:rPr>
      </w:pPr>
      <w:r w:rsidRPr="00DD6596">
        <w:rPr>
          <w:color w:val="auto"/>
        </w:rPr>
        <w:t>Please see the section on “</w:t>
      </w:r>
      <w:r w:rsidRPr="00DD6596">
        <w:rPr>
          <w:i/>
          <w:iCs/>
          <w:color w:val="auto"/>
        </w:rPr>
        <w:t>History of the injury</w:t>
      </w:r>
      <w:r w:rsidRPr="00DD6596">
        <w:rPr>
          <w:color w:val="auto"/>
        </w:rPr>
        <w:t>” in the body of the report for more details.</w:t>
      </w:r>
    </w:p>
    <w:p w14:paraId="226718DC" w14:textId="77777777" w:rsidR="000C1D6E" w:rsidRPr="00DD6596" w:rsidRDefault="000C1D6E" w:rsidP="00DD6596">
      <w:pPr>
        <w:spacing w:before="120" w:after="120" w:line="360" w:lineRule="auto"/>
        <w:jc w:val="both"/>
        <w:rPr>
          <w:bCs/>
        </w:rPr>
      </w:pPr>
    </w:p>
    <w:p w14:paraId="6D032814" w14:textId="77777777" w:rsidR="000C1D6E" w:rsidRPr="00DD6596" w:rsidRDefault="000C1D6E" w:rsidP="00DD6596">
      <w:pPr>
        <w:spacing w:before="120" w:after="120" w:line="360" w:lineRule="auto"/>
        <w:jc w:val="both"/>
        <w:rPr>
          <w:b/>
        </w:rPr>
      </w:pPr>
      <w:r w:rsidRPr="00DD6596">
        <w:rPr>
          <w:b/>
        </w:rPr>
        <w:t>2. Your findings on examination.</w:t>
      </w:r>
    </w:p>
    <w:p w14:paraId="41C4940F" w14:textId="29E02DDA" w:rsidR="000C1D6E" w:rsidRPr="00DD6596" w:rsidRDefault="000C1D6E" w:rsidP="00DD6596">
      <w:pPr>
        <w:pStyle w:val="ListParagraph"/>
        <w:spacing w:after="0" w:line="360" w:lineRule="auto"/>
        <w:ind w:left="360"/>
        <w:jc w:val="both"/>
        <w:rPr>
          <w:color w:val="auto"/>
        </w:rPr>
      </w:pPr>
      <w:r w:rsidRPr="00DD6596">
        <w:rPr>
          <w:color w:val="auto"/>
        </w:rPr>
        <w:t>Please see the section on “</w:t>
      </w:r>
      <w:r w:rsidRPr="00DD6596">
        <w:rPr>
          <w:i/>
          <w:iCs/>
          <w:color w:val="auto"/>
        </w:rPr>
        <w:t>Clinical Examination</w:t>
      </w:r>
      <w:r w:rsidRPr="00DD6596">
        <w:rPr>
          <w:color w:val="auto"/>
        </w:rPr>
        <w:t>” in the body of the report for more details.</w:t>
      </w:r>
    </w:p>
    <w:p w14:paraId="2D257A22" w14:textId="2F57437B" w:rsidR="000C1D6E" w:rsidRPr="00DD6596" w:rsidRDefault="000C1D6E" w:rsidP="00DD6596">
      <w:pPr>
        <w:spacing w:before="120" w:after="120" w:line="360" w:lineRule="auto"/>
        <w:jc w:val="both"/>
        <w:rPr>
          <w:bCs/>
        </w:rPr>
      </w:pPr>
    </w:p>
    <w:p w14:paraId="74DD46BD" w14:textId="53800F5F" w:rsidR="000C1D6E" w:rsidRPr="00DD6596" w:rsidRDefault="000C1D6E" w:rsidP="00DD6596">
      <w:pPr>
        <w:spacing w:before="120" w:after="120" w:line="360" w:lineRule="auto"/>
        <w:jc w:val="both"/>
        <w:rPr>
          <w:b/>
        </w:rPr>
      </w:pPr>
      <w:r w:rsidRPr="00DD6596">
        <w:rPr>
          <w:b/>
        </w:rPr>
        <w:t xml:space="preserve">3. Your Diagnosis as to the injuries (relevant to your speciality) our client suffered </w:t>
      </w:r>
      <w:proofErr w:type="gramStart"/>
      <w:r w:rsidRPr="00DD6596">
        <w:rPr>
          <w:b/>
        </w:rPr>
        <w:t>as a result of</w:t>
      </w:r>
      <w:proofErr w:type="gramEnd"/>
      <w:r w:rsidRPr="00DD6596">
        <w:rPr>
          <w:b/>
        </w:rPr>
        <w:t xml:space="preserve"> the incident and whether those injuries are ongoing, including whether you consider them to be permanent or if not, how long, on the balance of probabilities, these will last.</w:t>
      </w:r>
    </w:p>
    <w:p w14:paraId="26644280" w14:textId="0595E293" w:rsidR="00EF70AF" w:rsidRPr="00DD6596" w:rsidRDefault="00EF70AF" w:rsidP="00DD6596">
      <w:pPr>
        <w:spacing w:before="120" w:after="120" w:line="360" w:lineRule="auto"/>
        <w:jc w:val="both"/>
        <w:rPr>
          <w:bCs/>
        </w:rPr>
      </w:pPr>
      <w:r w:rsidRPr="00DD6596">
        <w:rPr>
          <w:bCs/>
        </w:rPr>
        <w:t>The diagnosis is Major Depressive Disorder</w:t>
      </w:r>
      <w:r w:rsidR="00032DB7" w:rsidRPr="00DD6596">
        <w:rPr>
          <w:bCs/>
        </w:rPr>
        <w:t xml:space="preserve"> with anxious distress</w:t>
      </w:r>
      <w:r w:rsidRPr="00DD6596">
        <w:rPr>
          <w:bCs/>
        </w:rPr>
        <w:t>.</w:t>
      </w:r>
    </w:p>
    <w:p w14:paraId="48ED442A" w14:textId="4078C33A" w:rsidR="000C1D6E" w:rsidRPr="00DD6596" w:rsidRDefault="00A36E10" w:rsidP="00DD6596">
      <w:pPr>
        <w:spacing w:before="120" w:after="120" w:line="360" w:lineRule="auto"/>
        <w:jc w:val="both"/>
        <w:rPr>
          <w:bCs/>
        </w:rPr>
      </w:pPr>
      <w:r w:rsidRPr="00DD6596">
        <w:rPr>
          <w:bCs/>
        </w:rPr>
        <w:lastRenderedPageBreak/>
        <w:t>She currently demonstrates enough symptoms to satisfy the DSM-5 diagnostic criteria for</w:t>
      </w:r>
      <w:r w:rsidR="00EF70AF" w:rsidRPr="00DD6596">
        <w:rPr>
          <w:bCs/>
        </w:rPr>
        <w:t xml:space="preserve"> </w:t>
      </w:r>
      <w:r w:rsidR="00B10B51" w:rsidRPr="00DD6596">
        <w:rPr>
          <w:bCs/>
        </w:rPr>
        <w:t>Major Depressive Disorder</w:t>
      </w:r>
      <w:r w:rsidR="00032DB7" w:rsidRPr="00DD6596">
        <w:rPr>
          <w:bCs/>
        </w:rPr>
        <w:t xml:space="preserve"> with anxious distress</w:t>
      </w:r>
      <w:r w:rsidR="00B10B51" w:rsidRPr="00DD6596">
        <w:rPr>
          <w:bCs/>
        </w:rPr>
        <w:t xml:space="preserve"> as there have been depressive symptoms which include low mood, anhedonia, poor appetite, poor sleep, </w:t>
      </w:r>
      <w:r w:rsidR="00032DB7" w:rsidRPr="00DD6596">
        <w:rPr>
          <w:bCs/>
        </w:rPr>
        <w:t xml:space="preserve">anxiety, </w:t>
      </w:r>
      <w:r w:rsidR="00B10B51" w:rsidRPr="00DD6596">
        <w:rPr>
          <w:bCs/>
        </w:rPr>
        <w:t>and poor concentration.</w:t>
      </w:r>
    </w:p>
    <w:p w14:paraId="2C836A71" w14:textId="34AC0F00" w:rsidR="00EC7113" w:rsidRPr="00DD6596" w:rsidRDefault="00EC7113" w:rsidP="00DD6596">
      <w:pPr>
        <w:spacing w:before="120" w:after="120" w:line="360" w:lineRule="auto"/>
        <w:jc w:val="both"/>
        <w:rPr>
          <w:bCs/>
        </w:rPr>
      </w:pPr>
      <w:r w:rsidRPr="00DD6596">
        <w:rPr>
          <w:bCs/>
        </w:rPr>
        <w:t xml:space="preserve">Those symptoms arose whilst at the </w:t>
      </w:r>
      <w:r w:rsidR="00EF70AF" w:rsidRPr="00DD6596">
        <w:rPr>
          <w:bCs/>
        </w:rPr>
        <w:t>workplace and have continued since then.</w:t>
      </w:r>
      <w:r w:rsidR="00F3130A" w:rsidRPr="00DD6596">
        <w:rPr>
          <w:bCs/>
        </w:rPr>
        <w:t xml:space="preserve"> I consider them to be permanent given the duration</w:t>
      </w:r>
      <w:r w:rsidR="00AC4CB6">
        <w:rPr>
          <w:bCs/>
        </w:rPr>
        <w:t xml:space="preserve"> of the symptoms despite</w:t>
      </w:r>
      <w:r w:rsidR="00F3130A" w:rsidRPr="00DD6596">
        <w:rPr>
          <w:bCs/>
        </w:rPr>
        <w:t xml:space="preserve"> engaging </w:t>
      </w:r>
      <w:r w:rsidR="002A2254" w:rsidRPr="00DD6596">
        <w:rPr>
          <w:bCs/>
        </w:rPr>
        <w:t xml:space="preserve">with treatment with psychotropic medications and psychological therapy since </w:t>
      </w:r>
      <w:r w:rsidR="00334E52" w:rsidRPr="00DD6596">
        <w:rPr>
          <w:bCs/>
        </w:rPr>
        <w:t xml:space="preserve">they became </w:t>
      </w:r>
      <w:r w:rsidR="00D828BF">
        <w:rPr>
          <w:bCs/>
        </w:rPr>
        <w:t>an issue</w:t>
      </w:r>
      <w:r w:rsidR="00334E52" w:rsidRPr="00DD6596">
        <w:rPr>
          <w:bCs/>
        </w:rPr>
        <w:t>.</w:t>
      </w:r>
      <w:r w:rsidR="00495311" w:rsidRPr="00DD6596">
        <w:rPr>
          <w:bCs/>
        </w:rPr>
        <w:t xml:space="preserve"> I do not anticipate much improvement of symptoms in the </w:t>
      </w:r>
      <w:r w:rsidR="002960C6">
        <w:rPr>
          <w:bCs/>
        </w:rPr>
        <w:t>future. O</w:t>
      </w:r>
      <w:r w:rsidR="005729EB" w:rsidRPr="00DD6596">
        <w:rPr>
          <w:bCs/>
        </w:rPr>
        <w:t xml:space="preserve">ngoing treatment </w:t>
      </w:r>
      <w:r w:rsidR="002960C6">
        <w:rPr>
          <w:bCs/>
        </w:rPr>
        <w:t>is likely only to</w:t>
      </w:r>
      <w:r w:rsidR="005729EB" w:rsidRPr="00DD6596">
        <w:rPr>
          <w:bCs/>
        </w:rPr>
        <w:t xml:space="preserve"> help prevent relapse or deterioration of her mental health</w:t>
      </w:r>
      <w:r w:rsidR="00B37725" w:rsidRPr="00DD6596">
        <w:rPr>
          <w:bCs/>
        </w:rPr>
        <w:t xml:space="preserve"> and function</w:t>
      </w:r>
      <w:r w:rsidR="002960C6">
        <w:rPr>
          <w:bCs/>
        </w:rPr>
        <w:t>, rather than bring about significant improvement</w:t>
      </w:r>
      <w:r w:rsidR="00B37725" w:rsidRPr="00DD6596">
        <w:rPr>
          <w:bCs/>
        </w:rPr>
        <w:t>.</w:t>
      </w:r>
    </w:p>
    <w:p w14:paraId="39E387F0" w14:textId="77777777" w:rsidR="00B10B51" w:rsidRPr="00DD6596" w:rsidRDefault="00B10B51" w:rsidP="00DD6596">
      <w:pPr>
        <w:spacing w:before="120" w:after="120" w:line="360" w:lineRule="auto"/>
        <w:jc w:val="both"/>
        <w:rPr>
          <w:bCs/>
        </w:rPr>
      </w:pPr>
    </w:p>
    <w:p w14:paraId="67EFC030" w14:textId="7BDB22BF" w:rsidR="000C1D6E" w:rsidRPr="00DD6596" w:rsidRDefault="000C1D6E" w:rsidP="00DD6596">
      <w:pPr>
        <w:spacing w:before="120" w:after="120" w:line="360" w:lineRule="auto"/>
        <w:jc w:val="both"/>
        <w:rPr>
          <w:b/>
        </w:rPr>
      </w:pPr>
      <w:r w:rsidRPr="00DD6596">
        <w:rPr>
          <w:b/>
        </w:rPr>
        <w:t xml:space="preserve">4. Your prognosis in relation to all ongoing injuries suffered by our client </w:t>
      </w:r>
      <w:proofErr w:type="gramStart"/>
      <w:r w:rsidRPr="00DD6596">
        <w:rPr>
          <w:b/>
        </w:rPr>
        <w:t>as a result of</w:t>
      </w:r>
      <w:proofErr w:type="gramEnd"/>
      <w:r w:rsidRPr="00DD6596">
        <w:rPr>
          <w:b/>
        </w:rPr>
        <w:t xml:space="preserve"> the incident;</w:t>
      </w:r>
    </w:p>
    <w:p w14:paraId="09BF41BB" w14:textId="0A567332" w:rsidR="000C1D6E" w:rsidRPr="00DD6596" w:rsidRDefault="00B37725" w:rsidP="00DD6596">
      <w:pPr>
        <w:spacing w:before="120" w:after="120" w:line="360" w:lineRule="auto"/>
        <w:jc w:val="both"/>
        <w:rPr>
          <w:bCs/>
        </w:rPr>
      </w:pPr>
      <w:r w:rsidRPr="00DD6596">
        <w:rPr>
          <w:bCs/>
        </w:rPr>
        <w:t xml:space="preserve">The prognosis is </w:t>
      </w:r>
      <w:r w:rsidR="00083054">
        <w:rPr>
          <w:bCs/>
        </w:rPr>
        <w:t>poor</w:t>
      </w:r>
      <w:r w:rsidRPr="00DD6596">
        <w:rPr>
          <w:bCs/>
        </w:rPr>
        <w:t xml:space="preserve"> for any improvement in </w:t>
      </w:r>
      <w:r w:rsidR="005609E3" w:rsidRPr="00DD6596">
        <w:rPr>
          <w:bCs/>
        </w:rPr>
        <w:t>the Major Depressive Disorder symptoms.</w:t>
      </w:r>
    </w:p>
    <w:p w14:paraId="0A50C05D" w14:textId="77777777" w:rsidR="00B37725" w:rsidRPr="00DD6596" w:rsidRDefault="00B37725" w:rsidP="00DD6596">
      <w:pPr>
        <w:spacing w:before="120" w:after="120" w:line="360" w:lineRule="auto"/>
        <w:jc w:val="both"/>
        <w:rPr>
          <w:bCs/>
        </w:rPr>
      </w:pPr>
    </w:p>
    <w:p w14:paraId="64AB9B1F" w14:textId="099314C7" w:rsidR="005609E3" w:rsidRPr="00DD6596" w:rsidRDefault="000C1D6E" w:rsidP="00DD6596">
      <w:pPr>
        <w:spacing w:before="120" w:after="120" w:line="360" w:lineRule="auto"/>
        <w:jc w:val="both"/>
        <w:rPr>
          <w:b/>
        </w:rPr>
      </w:pPr>
      <w:r w:rsidRPr="00DD6596">
        <w:rPr>
          <w:b/>
        </w:rPr>
        <w:t xml:space="preserve">5. Your view as to the Our Client's capacity for employment and </w:t>
      </w:r>
      <w:proofErr w:type="gramStart"/>
      <w:r w:rsidRPr="00DD6596">
        <w:rPr>
          <w:b/>
        </w:rPr>
        <w:t>whether or not</w:t>
      </w:r>
      <w:proofErr w:type="gramEnd"/>
      <w:r w:rsidRPr="00DD6596">
        <w:rPr>
          <w:b/>
        </w:rPr>
        <w:t xml:space="preserve"> that level of capacity is to remain indefinitely. Please consider the following:</w:t>
      </w:r>
    </w:p>
    <w:p w14:paraId="3C812B10" w14:textId="560677A1" w:rsidR="00B63610" w:rsidRPr="00DD6596" w:rsidRDefault="00E242A7" w:rsidP="00DD6596">
      <w:pPr>
        <w:spacing w:before="120" w:after="120" w:line="360" w:lineRule="auto"/>
        <w:jc w:val="both"/>
        <w:rPr>
          <w:bCs/>
        </w:rPr>
      </w:pPr>
      <w:r w:rsidRPr="00DD6596">
        <w:rPr>
          <w:bCs/>
        </w:rPr>
        <w:t xml:space="preserve">I think that </w:t>
      </w:r>
      <w:r w:rsidR="007E007F">
        <w:rPr>
          <w:bCs/>
        </w:rPr>
        <w:t>Ms Spencer*</w:t>
      </w:r>
      <w:r w:rsidRPr="00DD6596">
        <w:rPr>
          <w:bCs/>
        </w:rPr>
        <w:t xml:space="preserve"> does not have any capacity for work in any </w:t>
      </w:r>
      <w:r w:rsidR="008833BC">
        <w:rPr>
          <w:bCs/>
        </w:rPr>
        <w:t>role</w:t>
      </w:r>
      <w:r w:rsidR="00B63610" w:rsidRPr="00DD6596">
        <w:rPr>
          <w:bCs/>
        </w:rPr>
        <w:t xml:space="preserve"> in any workplace and</w:t>
      </w:r>
      <w:r w:rsidR="008833BC">
        <w:rPr>
          <w:bCs/>
        </w:rPr>
        <w:t xml:space="preserve">, as </w:t>
      </w:r>
      <w:r w:rsidR="00B63610" w:rsidRPr="00DD6596">
        <w:rPr>
          <w:bCs/>
        </w:rPr>
        <w:t>such</w:t>
      </w:r>
      <w:r w:rsidR="008833BC">
        <w:rPr>
          <w:bCs/>
        </w:rPr>
        <w:t>,</w:t>
      </w:r>
      <w:r w:rsidR="00ED6EE0" w:rsidRPr="00DD6596">
        <w:rPr>
          <w:bCs/>
        </w:rPr>
        <w:t xml:space="preserve"> incapacity</w:t>
      </w:r>
      <w:r w:rsidR="00B63610" w:rsidRPr="00DD6596">
        <w:rPr>
          <w:bCs/>
        </w:rPr>
        <w:t xml:space="preserve"> is </w:t>
      </w:r>
      <w:r w:rsidR="00ED6EE0" w:rsidRPr="00DD6596">
        <w:rPr>
          <w:bCs/>
        </w:rPr>
        <w:t xml:space="preserve">likely </w:t>
      </w:r>
      <w:r w:rsidR="00B63610" w:rsidRPr="00DD6596">
        <w:rPr>
          <w:bCs/>
        </w:rPr>
        <w:t>to remain indefinitely.</w:t>
      </w:r>
    </w:p>
    <w:p w14:paraId="29787D85" w14:textId="262C9E3D" w:rsidR="00D37F01" w:rsidRPr="00DD6596" w:rsidRDefault="00D37F01" w:rsidP="00DD6596">
      <w:pPr>
        <w:spacing w:before="120" w:after="120" w:line="360" w:lineRule="auto"/>
        <w:jc w:val="both"/>
        <w:rPr>
          <w:bCs/>
        </w:rPr>
      </w:pPr>
      <w:r w:rsidRPr="00DD6596">
        <w:rPr>
          <w:bCs/>
        </w:rPr>
        <w:t>She experiences the combined symptoms of depression and anxiety, which together significantly impair the ability to function reliably in a work setting. She has persistent low mood, loss of motivation, and fatigue alongside excessive worry</w:t>
      </w:r>
      <w:r w:rsidR="007E5217" w:rsidRPr="00DD6596">
        <w:rPr>
          <w:bCs/>
        </w:rPr>
        <w:t xml:space="preserve"> </w:t>
      </w:r>
      <w:r w:rsidRPr="00DD6596">
        <w:rPr>
          <w:bCs/>
        </w:rPr>
        <w:t>and constant apprehension, resulting in reduced stamina and difficulty initiating or sustaining tasks</w:t>
      </w:r>
      <w:r w:rsidR="00F97684" w:rsidRPr="00DD6596">
        <w:rPr>
          <w:bCs/>
        </w:rPr>
        <w:t>, which she referred to as procrastination</w:t>
      </w:r>
      <w:r w:rsidRPr="00DD6596">
        <w:rPr>
          <w:bCs/>
        </w:rPr>
        <w:t>. She struggles with impaired concentration</w:t>
      </w:r>
      <w:r w:rsidR="00F97684" w:rsidRPr="00DD6596">
        <w:rPr>
          <w:bCs/>
        </w:rPr>
        <w:t xml:space="preserve"> </w:t>
      </w:r>
      <w:r w:rsidRPr="00DD6596">
        <w:rPr>
          <w:bCs/>
        </w:rPr>
        <w:t>and indecisiveness, which interfere with information processing, problem-solving, and timely decision-making. She experiences heightened stress sensitivity and anxiety symptoms causing routine workplace demands or interpersonal interactions to feel overwhelming</w:t>
      </w:r>
      <w:r w:rsidR="00BE090C" w:rsidRPr="00DD6596">
        <w:rPr>
          <w:bCs/>
        </w:rPr>
        <w:t xml:space="preserve"> or threatening</w:t>
      </w:r>
      <w:r w:rsidR="003C03FC">
        <w:rPr>
          <w:bCs/>
        </w:rPr>
        <w:t>, given the threatening incidents she experienced in the subject workplace</w:t>
      </w:r>
      <w:r w:rsidRPr="00DD6596">
        <w:rPr>
          <w:bCs/>
        </w:rPr>
        <w:t>. She also has sleep disturbance and emotional disturbance, leading to exhaustion, reduced resilience, and inconsistent performance, ultimately preventing sustained, effective, and dependable participation in employment. She may also experience significant anxiety</w:t>
      </w:r>
      <w:r w:rsidR="000E6C4B" w:rsidRPr="00DD6596">
        <w:rPr>
          <w:bCs/>
        </w:rPr>
        <w:t xml:space="preserve"> and fear of</w:t>
      </w:r>
      <w:r w:rsidRPr="00DD6596">
        <w:rPr>
          <w:bCs/>
        </w:rPr>
        <w:t xml:space="preserve"> others, which interfere with communication, teamwork, and the capacity to sustain regular employment.</w:t>
      </w:r>
    </w:p>
    <w:p w14:paraId="23F906CC" w14:textId="77777777" w:rsidR="000E6C4B" w:rsidRPr="00DD6596" w:rsidRDefault="000E6C4B" w:rsidP="00DD6596">
      <w:pPr>
        <w:spacing w:before="120" w:after="120" w:line="360" w:lineRule="auto"/>
        <w:jc w:val="both"/>
        <w:rPr>
          <w:bCs/>
        </w:rPr>
      </w:pPr>
    </w:p>
    <w:p w14:paraId="6100D617" w14:textId="77777777" w:rsidR="000C1D6E" w:rsidRPr="00DD6596" w:rsidRDefault="000C1D6E" w:rsidP="00DD6596">
      <w:pPr>
        <w:spacing w:before="120" w:after="120" w:line="360" w:lineRule="auto"/>
        <w:jc w:val="both"/>
        <w:rPr>
          <w:b/>
        </w:rPr>
      </w:pPr>
      <w:r w:rsidRPr="00DD6596">
        <w:rPr>
          <w:b/>
        </w:rPr>
        <w:t xml:space="preserve">a) Our </w:t>
      </w:r>
      <w:proofErr w:type="gramStart"/>
      <w:r w:rsidRPr="00DD6596">
        <w:rPr>
          <w:b/>
        </w:rPr>
        <w:t>Client's</w:t>
      </w:r>
      <w:proofErr w:type="gramEnd"/>
      <w:r w:rsidRPr="00DD6596">
        <w:rPr>
          <w:b/>
        </w:rPr>
        <w:t xml:space="preserve"> future capacity to work at the level that they were undertaking.</w:t>
      </w:r>
    </w:p>
    <w:p w14:paraId="4D1B45E2" w14:textId="0516E300" w:rsidR="00650392" w:rsidRPr="00DD6596" w:rsidRDefault="007E007F" w:rsidP="00DD6596">
      <w:pPr>
        <w:spacing w:before="120" w:after="120" w:line="360" w:lineRule="auto"/>
        <w:jc w:val="both"/>
        <w:rPr>
          <w:bCs/>
        </w:rPr>
      </w:pPr>
      <w:r>
        <w:rPr>
          <w:bCs/>
        </w:rPr>
        <w:lastRenderedPageBreak/>
        <w:t>Ms Spencer*</w:t>
      </w:r>
      <w:r w:rsidR="00450E52" w:rsidRPr="00DD6596">
        <w:rPr>
          <w:bCs/>
        </w:rPr>
        <w:t xml:space="preserve"> does not have any future capacity to work at the level that </w:t>
      </w:r>
      <w:r w:rsidR="00CB186E">
        <w:rPr>
          <w:bCs/>
        </w:rPr>
        <w:t>she was</w:t>
      </w:r>
      <w:r w:rsidR="00450E52" w:rsidRPr="00DD6596">
        <w:rPr>
          <w:bCs/>
        </w:rPr>
        <w:t xml:space="preserve"> undertaking. She attempted to </w:t>
      </w:r>
      <w:r w:rsidR="009734CF" w:rsidRPr="00DD6596">
        <w:rPr>
          <w:bCs/>
        </w:rPr>
        <w:t xml:space="preserve">return to work at two different </w:t>
      </w:r>
      <w:r w:rsidR="001358E9" w:rsidRPr="00DD6596">
        <w:rPr>
          <w:bCs/>
        </w:rPr>
        <w:t xml:space="preserve">work environments </w:t>
      </w:r>
      <w:r w:rsidR="00CC672B">
        <w:rPr>
          <w:bCs/>
        </w:rPr>
        <w:t xml:space="preserve">since the subject workplace </w:t>
      </w:r>
      <w:r w:rsidR="001358E9" w:rsidRPr="00DD6596">
        <w:rPr>
          <w:bCs/>
        </w:rPr>
        <w:t xml:space="preserve">which worsened </w:t>
      </w:r>
      <w:r>
        <w:rPr>
          <w:bCs/>
        </w:rPr>
        <w:t>Ms Spencer*</w:t>
      </w:r>
      <w:r w:rsidR="001358E9" w:rsidRPr="00DD6596">
        <w:rPr>
          <w:bCs/>
        </w:rPr>
        <w:t xml:space="preserve">’s mental health. </w:t>
      </w:r>
      <w:r w:rsidR="00F141D2" w:rsidRPr="00DD6596">
        <w:rPr>
          <w:color w:val="auto"/>
        </w:rPr>
        <w:t>The last working day was in May 2025.</w:t>
      </w:r>
    </w:p>
    <w:p w14:paraId="7D7542B6" w14:textId="77777777" w:rsidR="00650392" w:rsidRPr="00DD6596" w:rsidRDefault="00650392" w:rsidP="00DD6596">
      <w:pPr>
        <w:spacing w:before="120" w:after="120" w:line="360" w:lineRule="auto"/>
        <w:jc w:val="both"/>
        <w:rPr>
          <w:bCs/>
        </w:rPr>
      </w:pPr>
    </w:p>
    <w:p w14:paraId="78221BCD" w14:textId="77777777" w:rsidR="000C1D6E" w:rsidRPr="00DD6596" w:rsidRDefault="000C1D6E" w:rsidP="00DD6596">
      <w:pPr>
        <w:spacing w:before="120" w:after="120" w:line="360" w:lineRule="auto"/>
        <w:jc w:val="both"/>
        <w:rPr>
          <w:b/>
        </w:rPr>
      </w:pPr>
      <w:r w:rsidRPr="00DD6596">
        <w:rPr>
          <w:b/>
        </w:rPr>
        <w:t>b) The prospects of advancement in their chosen field.</w:t>
      </w:r>
    </w:p>
    <w:p w14:paraId="5EB9DBA5" w14:textId="1372D545" w:rsidR="000C1D6E" w:rsidRPr="00DD6596" w:rsidRDefault="00AB40E9" w:rsidP="00DD6596">
      <w:pPr>
        <w:spacing w:before="120" w:after="120" w:line="360" w:lineRule="auto"/>
        <w:jc w:val="both"/>
        <w:rPr>
          <w:bCs/>
        </w:rPr>
      </w:pPr>
      <w:r w:rsidRPr="00DD6596">
        <w:rPr>
          <w:bCs/>
        </w:rPr>
        <w:t xml:space="preserve">I do not think that </w:t>
      </w:r>
      <w:r w:rsidR="007E007F">
        <w:rPr>
          <w:bCs/>
        </w:rPr>
        <w:t>Ms Spencer*</w:t>
      </w:r>
      <w:r w:rsidRPr="00DD6596">
        <w:rPr>
          <w:bCs/>
        </w:rPr>
        <w:t xml:space="preserve"> has any prospects of advancement in her chosen field since she cannot participate</w:t>
      </w:r>
      <w:r w:rsidR="00650CB9" w:rsidRPr="00DD6596">
        <w:rPr>
          <w:bCs/>
        </w:rPr>
        <w:t xml:space="preserve"> in that field in any setting</w:t>
      </w:r>
      <w:r w:rsidRPr="00DD6596">
        <w:rPr>
          <w:bCs/>
        </w:rPr>
        <w:t>.</w:t>
      </w:r>
      <w:r w:rsidR="00BC3CFA" w:rsidRPr="00DD6596">
        <w:rPr>
          <w:bCs/>
        </w:rPr>
        <w:t xml:space="preserve"> The rationale for that is she attempted to return to work twice as outlined in the response to the question above.</w:t>
      </w:r>
    </w:p>
    <w:p w14:paraId="7D0A80C3" w14:textId="77777777" w:rsidR="00AB40E9" w:rsidRPr="00DD6596" w:rsidRDefault="00AB40E9" w:rsidP="00DD6596">
      <w:pPr>
        <w:spacing w:before="120" w:after="120" w:line="360" w:lineRule="auto"/>
        <w:jc w:val="both"/>
        <w:rPr>
          <w:bCs/>
        </w:rPr>
      </w:pPr>
    </w:p>
    <w:p w14:paraId="1A06AC84" w14:textId="0E5E9D01" w:rsidR="000C1D6E" w:rsidRPr="00DD6596" w:rsidRDefault="000C1D6E" w:rsidP="00DD6596">
      <w:pPr>
        <w:spacing w:before="120" w:after="120" w:line="360" w:lineRule="auto"/>
        <w:jc w:val="both"/>
        <w:rPr>
          <w:b/>
        </w:rPr>
      </w:pPr>
      <w:r w:rsidRPr="00DD6596">
        <w:rPr>
          <w:b/>
        </w:rPr>
        <w:t xml:space="preserve">c) The occupations, if any, our </w:t>
      </w:r>
      <w:proofErr w:type="gramStart"/>
      <w:r w:rsidRPr="00DD6596">
        <w:rPr>
          <w:b/>
        </w:rPr>
        <w:t>Client</w:t>
      </w:r>
      <w:proofErr w:type="gramEnd"/>
      <w:r w:rsidRPr="00DD6596">
        <w:rPr>
          <w:b/>
        </w:rPr>
        <w:t xml:space="preserve"> </w:t>
      </w:r>
      <w:proofErr w:type="gramStart"/>
      <w:r w:rsidRPr="00DD6596">
        <w:rPr>
          <w:b/>
        </w:rPr>
        <w:t>is able to</w:t>
      </w:r>
      <w:proofErr w:type="gramEnd"/>
      <w:r w:rsidRPr="00DD6596">
        <w:rPr>
          <w:b/>
        </w:rPr>
        <w:t xml:space="preserve"> undertake with consideration of her age, education, qualifications, training, experience, employment skills and individual characteristics.</w:t>
      </w:r>
    </w:p>
    <w:p w14:paraId="0DE46761" w14:textId="57B6AA87" w:rsidR="000C1D6E" w:rsidRPr="00DD6596" w:rsidRDefault="00A46525" w:rsidP="00DD6596">
      <w:pPr>
        <w:spacing w:before="120" w:after="120" w:line="360" w:lineRule="auto"/>
        <w:jc w:val="both"/>
        <w:rPr>
          <w:bCs/>
        </w:rPr>
      </w:pPr>
      <w:r w:rsidRPr="00DD6596">
        <w:rPr>
          <w:bCs/>
        </w:rPr>
        <w:t xml:space="preserve">I do not think that </w:t>
      </w:r>
      <w:r w:rsidR="007E007F">
        <w:rPr>
          <w:bCs/>
        </w:rPr>
        <w:t>Ms Spencer*</w:t>
      </w:r>
      <w:r w:rsidRPr="00DD6596">
        <w:rPr>
          <w:bCs/>
        </w:rPr>
        <w:t xml:space="preserve"> is able to undertake with consideration of her age, education, qualifications, training, experience, employment skills and individual characteristics. </w:t>
      </w:r>
    </w:p>
    <w:p w14:paraId="02DDDE69" w14:textId="271827E7" w:rsidR="006043FA" w:rsidRPr="00DD6596" w:rsidRDefault="006043FA" w:rsidP="00DD6596">
      <w:pPr>
        <w:spacing w:before="120" w:after="120" w:line="360" w:lineRule="auto"/>
        <w:jc w:val="both"/>
        <w:rPr>
          <w:bCs/>
        </w:rPr>
      </w:pPr>
      <w:r w:rsidRPr="00DD6596">
        <w:rPr>
          <w:bCs/>
        </w:rPr>
        <w:t>Difficulties with anxiety management, sensitivity to criticism, impaired concentration</w:t>
      </w:r>
      <w:r w:rsidR="00164B57" w:rsidRPr="00DD6596">
        <w:rPr>
          <w:bCs/>
        </w:rPr>
        <w:t>, memory issues</w:t>
      </w:r>
      <w:r w:rsidRPr="00DD6596">
        <w:rPr>
          <w:bCs/>
        </w:rPr>
        <w:t xml:space="preserve">, </w:t>
      </w:r>
      <w:r w:rsidR="00164B57" w:rsidRPr="00DD6596">
        <w:rPr>
          <w:bCs/>
        </w:rPr>
        <w:t xml:space="preserve">reduced </w:t>
      </w:r>
      <w:r w:rsidR="002816E0" w:rsidRPr="00DD6596">
        <w:rPr>
          <w:bCs/>
        </w:rPr>
        <w:t xml:space="preserve">focus, </w:t>
      </w:r>
      <w:r w:rsidRPr="00DD6596">
        <w:rPr>
          <w:bCs/>
        </w:rPr>
        <w:t xml:space="preserve">and reduced stress tolerance may reasonably be expected to interfere with her ability to function consistently and confidently in </w:t>
      </w:r>
      <w:r w:rsidR="001D789D" w:rsidRPr="00DD6596">
        <w:rPr>
          <w:bCs/>
        </w:rPr>
        <w:t>any</w:t>
      </w:r>
      <w:r w:rsidRPr="00DD6596">
        <w:rPr>
          <w:bCs/>
        </w:rPr>
        <w:t xml:space="preserve"> employment</w:t>
      </w:r>
      <w:r w:rsidR="00754E0C" w:rsidRPr="00DD6596">
        <w:rPr>
          <w:bCs/>
        </w:rPr>
        <w:t xml:space="preserve">, </w:t>
      </w:r>
      <w:r w:rsidR="007A01D4" w:rsidRPr="00DD6596">
        <w:rPr>
          <w:bCs/>
        </w:rPr>
        <w:t>workplace</w:t>
      </w:r>
      <w:r w:rsidR="001D789D" w:rsidRPr="00DD6596">
        <w:rPr>
          <w:bCs/>
        </w:rPr>
        <w:t xml:space="preserve">, </w:t>
      </w:r>
      <w:r w:rsidR="007A01D4" w:rsidRPr="00DD6596">
        <w:rPr>
          <w:bCs/>
        </w:rPr>
        <w:t xml:space="preserve">activity, </w:t>
      </w:r>
      <w:r w:rsidR="00754E0C" w:rsidRPr="00DD6596">
        <w:rPr>
          <w:bCs/>
        </w:rPr>
        <w:t>training or study</w:t>
      </w:r>
      <w:r w:rsidRPr="00DD6596">
        <w:rPr>
          <w:bCs/>
        </w:rPr>
        <w:t>.</w:t>
      </w:r>
      <w:r w:rsidR="00D022DA" w:rsidRPr="00DD6596">
        <w:rPr>
          <w:bCs/>
        </w:rPr>
        <w:t xml:space="preserve"> </w:t>
      </w:r>
      <w:r w:rsidR="00977202">
        <w:rPr>
          <w:bCs/>
        </w:rPr>
        <w:t>Her</w:t>
      </w:r>
      <w:r w:rsidR="00430DEC">
        <w:rPr>
          <w:bCs/>
        </w:rPr>
        <w:t xml:space="preserve"> ability to attend any of those activities would be affected by her </w:t>
      </w:r>
      <w:r w:rsidR="00A57E33">
        <w:rPr>
          <w:bCs/>
        </w:rPr>
        <w:t xml:space="preserve">inconsistent attendance, given that some days she is </w:t>
      </w:r>
      <w:r w:rsidR="00947DF3">
        <w:rPr>
          <w:bCs/>
        </w:rPr>
        <w:t xml:space="preserve">bedbound. </w:t>
      </w:r>
      <w:r w:rsidR="00D022DA" w:rsidRPr="00DD6596">
        <w:rPr>
          <w:bCs/>
        </w:rPr>
        <w:t>The rationale for that is outlined more fully in the responses to the questions above.</w:t>
      </w:r>
    </w:p>
    <w:p w14:paraId="3208946D" w14:textId="77777777" w:rsidR="00A46525" w:rsidRPr="00DD6596" w:rsidRDefault="00A46525" w:rsidP="00DD6596">
      <w:pPr>
        <w:spacing w:before="120" w:after="120" w:line="360" w:lineRule="auto"/>
        <w:jc w:val="both"/>
        <w:rPr>
          <w:bCs/>
        </w:rPr>
      </w:pPr>
    </w:p>
    <w:p w14:paraId="2D83D883" w14:textId="326A3DCD" w:rsidR="000C1D6E" w:rsidRPr="00DD6596" w:rsidRDefault="000C1D6E" w:rsidP="00DD6596">
      <w:pPr>
        <w:spacing w:before="120" w:after="120" w:line="360" w:lineRule="auto"/>
        <w:jc w:val="both"/>
        <w:rPr>
          <w:b/>
        </w:rPr>
      </w:pPr>
      <w:r w:rsidRPr="00DD6596">
        <w:rPr>
          <w:b/>
        </w:rPr>
        <w:t xml:space="preserve">d) If you are of the view that our </w:t>
      </w:r>
      <w:proofErr w:type="gramStart"/>
      <w:r w:rsidRPr="00DD6596">
        <w:rPr>
          <w:b/>
        </w:rPr>
        <w:t>Client</w:t>
      </w:r>
      <w:proofErr w:type="gramEnd"/>
      <w:r w:rsidRPr="00DD6596">
        <w:rPr>
          <w:b/>
        </w:rPr>
        <w:t xml:space="preserve"> has capacity for employment, please provide your opinion as to whether our </w:t>
      </w:r>
      <w:proofErr w:type="gramStart"/>
      <w:r w:rsidRPr="00DD6596">
        <w:rPr>
          <w:b/>
        </w:rPr>
        <w:t>Client's</w:t>
      </w:r>
      <w:proofErr w:type="gramEnd"/>
      <w:r w:rsidRPr="00DD6596">
        <w:rPr>
          <w:b/>
        </w:rPr>
        <w:t xml:space="preserve"> ability to engage and compete in that type of employment on the open labour market has been adversely compromised </w:t>
      </w:r>
      <w:proofErr w:type="gramStart"/>
      <w:r w:rsidRPr="00DD6596">
        <w:rPr>
          <w:b/>
        </w:rPr>
        <w:t>as a result of</w:t>
      </w:r>
      <w:proofErr w:type="gramEnd"/>
      <w:r w:rsidRPr="00DD6596">
        <w:rPr>
          <w:b/>
        </w:rPr>
        <w:t xml:space="preserve"> her injuries.</w:t>
      </w:r>
    </w:p>
    <w:p w14:paraId="7FE55BE8" w14:textId="4516AADF" w:rsidR="00013B42" w:rsidRPr="00DD6596" w:rsidRDefault="00013B42" w:rsidP="00DD6596">
      <w:pPr>
        <w:spacing w:before="120" w:after="120" w:line="360" w:lineRule="auto"/>
        <w:jc w:val="both"/>
        <w:rPr>
          <w:bCs/>
        </w:rPr>
      </w:pPr>
      <w:r w:rsidRPr="00DD6596">
        <w:rPr>
          <w:bCs/>
        </w:rPr>
        <w:t>Not applicable. See the response to the questions above.</w:t>
      </w:r>
    </w:p>
    <w:p w14:paraId="7A33D069" w14:textId="77777777" w:rsidR="000C1D6E" w:rsidRPr="00DD6596" w:rsidRDefault="000C1D6E" w:rsidP="00DD6596">
      <w:pPr>
        <w:spacing w:before="120" w:after="120" w:line="360" w:lineRule="auto"/>
        <w:jc w:val="both"/>
        <w:rPr>
          <w:bCs/>
        </w:rPr>
      </w:pPr>
    </w:p>
    <w:p w14:paraId="25CB1084" w14:textId="342D86FD" w:rsidR="000C1D6E" w:rsidRPr="00DD6596" w:rsidRDefault="000C1D6E" w:rsidP="00DD6596">
      <w:pPr>
        <w:spacing w:before="120" w:after="120" w:line="360" w:lineRule="auto"/>
        <w:jc w:val="both"/>
        <w:rPr>
          <w:b/>
        </w:rPr>
      </w:pPr>
      <w:r w:rsidRPr="00DD6596">
        <w:rPr>
          <w:b/>
        </w:rPr>
        <w:t xml:space="preserve">6. Your opinion as to whether </w:t>
      </w:r>
      <w:proofErr w:type="gramStart"/>
      <w:r w:rsidRPr="00DD6596">
        <w:rPr>
          <w:b/>
        </w:rPr>
        <w:t>as a result of</w:t>
      </w:r>
      <w:proofErr w:type="gramEnd"/>
      <w:r w:rsidRPr="00DD6596">
        <w:rPr>
          <w:b/>
        </w:rPr>
        <w:t xml:space="preserve"> her work injury our client is vulnerable to suffering further psychological injury in the future and will likely reduce her ability to gain employment for which she is suitably qualified on the open labour market? Please provide your reasons for holding this view.</w:t>
      </w:r>
    </w:p>
    <w:p w14:paraId="619BF41E" w14:textId="3BB2D310" w:rsidR="00A40884" w:rsidRPr="00DD6596" w:rsidRDefault="00027D6C" w:rsidP="00DD6596">
      <w:pPr>
        <w:spacing w:before="120" w:after="120" w:line="360" w:lineRule="auto"/>
        <w:jc w:val="both"/>
        <w:rPr>
          <w:bCs/>
        </w:rPr>
      </w:pPr>
      <w:r w:rsidRPr="00DD6596">
        <w:rPr>
          <w:bCs/>
        </w:rPr>
        <w:t xml:space="preserve">In my opinion, </w:t>
      </w:r>
      <w:proofErr w:type="gramStart"/>
      <w:r w:rsidRPr="00DD6596">
        <w:rPr>
          <w:bCs/>
        </w:rPr>
        <w:t>as a consequence of</w:t>
      </w:r>
      <w:proofErr w:type="gramEnd"/>
      <w:r w:rsidRPr="00DD6596">
        <w:rPr>
          <w:bCs/>
        </w:rPr>
        <w:t xml:space="preserve"> the subject injury, she remains vulnerable to further psychological injury in the future. </w:t>
      </w:r>
      <w:r w:rsidR="00A40884" w:rsidRPr="00DD6596">
        <w:rPr>
          <w:bCs/>
        </w:rPr>
        <w:t xml:space="preserve">She is likely to remain </w:t>
      </w:r>
      <w:r w:rsidR="009077F8" w:rsidRPr="00DD6596">
        <w:rPr>
          <w:bCs/>
        </w:rPr>
        <w:t xml:space="preserve">highly </w:t>
      </w:r>
      <w:r w:rsidR="00A40884" w:rsidRPr="00DD6596">
        <w:rPr>
          <w:bCs/>
        </w:rPr>
        <w:t xml:space="preserve">sensitised to perceived </w:t>
      </w:r>
      <w:r w:rsidR="00E17A01" w:rsidRPr="00DD6596">
        <w:rPr>
          <w:bCs/>
        </w:rPr>
        <w:t xml:space="preserve">negative </w:t>
      </w:r>
      <w:r w:rsidRPr="00DD6596">
        <w:rPr>
          <w:bCs/>
        </w:rPr>
        <w:t xml:space="preserve">criticism or negative </w:t>
      </w:r>
      <w:r w:rsidR="00E17A01" w:rsidRPr="00DD6596">
        <w:rPr>
          <w:bCs/>
        </w:rPr>
        <w:t xml:space="preserve">interactions </w:t>
      </w:r>
      <w:r w:rsidR="00EA33C8" w:rsidRPr="00DD6596">
        <w:rPr>
          <w:bCs/>
        </w:rPr>
        <w:t>from</w:t>
      </w:r>
      <w:r w:rsidR="00E17A01" w:rsidRPr="00DD6596">
        <w:rPr>
          <w:bCs/>
        </w:rPr>
        <w:t xml:space="preserve"> colleagues</w:t>
      </w:r>
      <w:r w:rsidR="00EA33C8" w:rsidRPr="00DD6596">
        <w:rPr>
          <w:bCs/>
        </w:rPr>
        <w:t>, managers, or employers</w:t>
      </w:r>
      <w:r w:rsidR="00A40884" w:rsidRPr="00DD6596">
        <w:rPr>
          <w:bCs/>
        </w:rPr>
        <w:t>.</w:t>
      </w:r>
      <w:r w:rsidR="00191C37" w:rsidRPr="00DD6596">
        <w:rPr>
          <w:bCs/>
        </w:rPr>
        <w:t xml:space="preserve"> </w:t>
      </w:r>
      <w:r w:rsidR="00A40884" w:rsidRPr="00DD6596">
        <w:rPr>
          <w:bCs/>
        </w:rPr>
        <w:t>This vulnerability is likely to persist for the foreseeable future.</w:t>
      </w:r>
      <w:r w:rsidR="009077F8" w:rsidRPr="00DD6596">
        <w:rPr>
          <w:bCs/>
        </w:rPr>
        <w:t xml:space="preserve"> </w:t>
      </w:r>
      <w:r w:rsidR="00947DF3">
        <w:rPr>
          <w:bCs/>
        </w:rPr>
        <w:t xml:space="preserve">She has already demonstrated how sensitive she is to criticism </w:t>
      </w:r>
      <w:r w:rsidR="00947DF3">
        <w:rPr>
          <w:bCs/>
        </w:rPr>
        <w:lastRenderedPageBreak/>
        <w:t xml:space="preserve">as she was greatly affected in the subsequent </w:t>
      </w:r>
      <w:r w:rsidR="00600DFC">
        <w:rPr>
          <w:bCs/>
        </w:rPr>
        <w:t xml:space="preserve">workplaces by perceived threatening behaviour from colleagues in the new workplace. </w:t>
      </w:r>
      <w:r w:rsidR="009077F8" w:rsidRPr="00DD6596">
        <w:rPr>
          <w:bCs/>
        </w:rPr>
        <w:t>The rationale for that is outlined more fully in the responses to the questions above.</w:t>
      </w:r>
    </w:p>
    <w:p w14:paraId="36F118B0" w14:textId="77777777" w:rsidR="00A40884" w:rsidRPr="00DD6596" w:rsidRDefault="00A40884" w:rsidP="00DD6596">
      <w:pPr>
        <w:spacing w:before="120" w:after="120" w:line="360" w:lineRule="auto"/>
        <w:jc w:val="both"/>
        <w:rPr>
          <w:bCs/>
        </w:rPr>
      </w:pPr>
    </w:p>
    <w:p w14:paraId="52769516" w14:textId="2F6DC90B" w:rsidR="000C1D6E" w:rsidRPr="00DD6596" w:rsidRDefault="000C1D6E" w:rsidP="00DD6596">
      <w:pPr>
        <w:spacing w:before="120" w:after="120" w:line="360" w:lineRule="auto"/>
        <w:jc w:val="both"/>
        <w:rPr>
          <w:b/>
        </w:rPr>
      </w:pPr>
      <w:r w:rsidRPr="00DD6596">
        <w:rPr>
          <w:b/>
        </w:rPr>
        <w:t xml:space="preserve">7. Your opinion as to whether there were any measures the Employer could and should have implemented to prevent our </w:t>
      </w:r>
      <w:proofErr w:type="gramStart"/>
      <w:r w:rsidRPr="00DD6596">
        <w:rPr>
          <w:b/>
        </w:rPr>
        <w:t>Client</w:t>
      </w:r>
      <w:r w:rsidR="00CA4A2C" w:rsidRPr="00DD6596">
        <w:rPr>
          <w:b/>
        </w:rPr>
        <w:t>’</w:t>
      </w:r>
      <w:r w:rsidRPr="00DD6596">
        <w:rPr>
          <w:b/>
        </w:rPr>
        <w:t>s</w:t>
      </w:r>
      <w:proofErr w:type="gramEnd"/>
      <w:r w:rsidRPr="00DD6596">
        <w:rPr>
          <w:b/>
        </w:rPr>
        <w:t xml:space="preserve"> injuries and/or made them less severe.</w:t>
      </w:r>
    </w:p>
    <w:p w14:paraId="488B5528" w14:textId="6DE22427" w:rsidR="00276316" w:rsidRPr="00DD6596" w:rsidRDefault="00DD24A8" w:rsidP="00DD6596">
      <w:pPr>
        <w:spacing w:before="120" w:after="120" w:line="360" w:lineRule="auto"/>
        <w:jc w:val="both"/>
        <w:rPr>
          <w:bCs/>
          <w:u w:val="single"/>
        </w:rPr>
      </w:pPr>
      <w:r w:rsidRPr="00DD6596">
        <w:rPr>
          <w:bCs/>
          <w:u w:val="single"/>
        </w:rPr>
        <w:t>Bullying</w:t>
      </w:r>
    </w:p>
    <w:p w14:paraId="59EF8529" w14:textId="6E497715" w:rsidR="003C2CCB" w:rsidRPr="00DD6596" w:rsidRDefault="003C2CCB" w:rsidP="00DD6596">
      <w:pPr>
        <w:spacing w:before="120" w:after="120" w:line="360" w:lineRule="auto"/>
        <w:jc w:val="both"/>
        <w:rPr>
          <w:bCs/>
        </w:rPr>
      </w:pPr>
      <w:r w:rsidRPr="00DD6596">
        <w:rPr>
          <w:bCs/>
        </w:rPr>
        <w:t>The employer could have implemented and enforced appropriate workplace bullying prevention policies, reporting procedures, and early intervention mechanisms to address inappropriate behaviour.</w:t>
      </w:r>
      <w:r w:rsidR="00BB2E80" w:rsidRPr="00DD6596">
        <w:rPr>
          <w:bCs/>
        </w:rPr>
        <w:t xml:space="preserve"> </w:t>
      </w:r>
      <w:r w:rsidR="007E007F">
        <w:rPr>
          <w:bCs/>
        </w:rPr>
        <w:t>Ms Spencer*</w:t>
      </w:r>
      <w:r w:rsidR="00BB2E80" w:rsidRPr="00DD6596">
        <w:rPr>
          <w:bCs/>
        </w:rPr>
        <w:t xml:space="preserve"> reported having </w:t>
      </w:r>
      <w:r w:rsidR="00F052FA" w:rsidRPr="00DD6596">
        <w:rPr>
          <w:bCs/>
        </w:rPr>
        <w:t>informed</w:t>
      </w:r>
      <w:r w:rsidR="00BB2E80" w:rsidRPr="00DD6596">
        <w:rPr>
          <w:bCs/>
        </w:rPr>
        <w:t xml:space="preserve"> the employer</w:t>
      </w:r>
      <w:r w:rsidR="00F052FA" w:rsidRPr="00DD6596">
        <w:rPr>
          <w:bCs/>
        </w:rPr>
        <w:t xml:space="preserve"> verbally and in writing about the bullying she was subjected to.</w:t>
      </w:r>
      <w:r w:rsidRPr="00DD6596">
        <w:rPr>
          <w:bCs/>
        </w:rPr>
        <w:t xml:space="preserve"> Timely investigation of complaints, active supervision, and measures to protect the employee from ongoing exposure may have prevented the psychological injury or reduced its severity.</w:t>
      </w:r>
    </w:p>
    <w:p w14:paraId="4F7608B5" w14:textId="77777777" w:rsidR="00B9765A" w:rsidRPr="00DD6596" w:rsidRDefault="00B9765A" w:rsidP="00DD6596">
      <w:pPr>
        <w:spacing w:before="120" w:after="120" w:line="360" w:lineRule="auto"/>
        <w:jc w:val="both"/>
        <w:rPr>
          <w:bCs/>
        </w:rPr>
      </w:pPr>
    </w:p>
    <w:p w14:paraId="6D31ABFF" w14:textId="35535007" w:rsidR="00B9765A" w:rsidRPr="00DD6596" w:rsidRDefault="00B9765A" w:rsidP="00DD6596">
      <w:pPr>
        <w:spacing w:before="120" w:after="120" w:line="360" w:lineRule="auto"/>
        <w:jc w:val="both"/>
        <w:rPr>
          <w:bCs/>
          <w:u w:val="single"/>
        </w:rPr>
      </w:pPr>
      <w:r w:rsidRPr="00DD6596">
        <w:rPr>
          <w:bCs/>
          <w:u w:val="single"/>
        </w:rPr>
        <w:t>Organisational culture regarding mental health care</w:t>
      </w:r>
    </w:p>
    <w:p w14:paraId="67EA3D0A" w14:textId="334E9802" w:rsidR="00D23C69" w:rsidRPr="00DD6596" w:rsidRDefault="007E007F" w:rsidP="00DD6596">
      <w:pPr>
        <w:spacing w:before="120" w:after="120" w:line="360" w:lineRule="auto"/>
        <w:jc w:val="both"/>
        <w:rPr>
          <w:bCs/>
        </w:rPr>
      </w:pPr>
      <w:r>
        <w:rPr>
          <w:bCs/>
        </w:rPr>
        <w:t>Ms Spencer*</w:t>
      </w:r>
      <w:r w:rsidR="00B9765A" w:rsidRPr="00DD6596">
        <w:rPr>
          <w:bCs/>
        </w:rPr>
        <w:t xml:space="preserve"> described an organisational culture in which concerns regarding staff wellbeing were </w:t>
      </w:r>
      <w:r w:rsidR="002B6191" w:rsidRPr="00DD6596">
        <w:rPr>
          <w:bCs/>
        </w:rPr>
        <w:t>not addressed</w:t>
      </w:r>
      <w:r w:rsidR="00B9765A" w:rsidRPr="00DD6596">
        <w:rPr>
          <w:bCs/>
        </w:rPr>
        <w:t xml:space="preserve">. </w:t>
      </w:r>
      <w:r w:rsidR="00BB5B56" w:rsidRPr="00DD6596">
        <w:rPr>
          <w:bCs/>
        </w:rPr>
        <w:t xml:space="preserve">Mr </w:t>
      </w:r>
      <w:r>
        <w:rPr>
          <w:bCs/>
        </w:rPr>
        <w:t>Pitt’s*</w:t>
      </w:r>
      <w:r w:rsidR="00BB5B56" w:rsidRPr="00DD6596">
        <w:rPr>
          <w:bCs/>
        </w:rPr>
        <w:t xml:space="preserve"> statement indicated that </w:t>
      </w:r>
      <w:r>
        <w:rPr>
          <w:bCs/>
        </w:rPr>
        <w:t>Ms Spencer*</w:t>
      </w:r>
      <w:r w:rsidR="00BB5B56" w:rsidRPr="00DD6596">
        <w:rPr>
          <w:bCs/>
        </w:rPr>
        <w:t xml:space="preserve"> was</w:t>
      </w:r>
      <w:r w:rsidR="006A31A4" w:rsidRPr="00DD6596">
        <w:rPr>
          <w:bCs/>
        </w:rPr>
        <w:t xml:space="preserve"> offered EAP (Employee Assistance Program), something </w:t>
      </w:r>
      <w:r>
        <w:rPr>
          <w:bCs/>
        </w:rPr>
        <w:t>Ms Spencer*</w:t>
      </w:r>
      <w:r w:rsidR="006A31A4" w:rsidRPr="00DD6596">
        <w:rPr>
          <w:bCs/>
        </w:rPr>
        <w:t xml:space="preserve"> denied had been offered until she had left</w:t>
      </w:r>
      <w:r w:rsidR="00BB5B56" w:rsidRPr="00DD6596">
        <w:rPr>
          <w:bCs/>
        </w:rPr>
        <w:t xml:space="preserve"> the subject workplace</w:t>
      </w:r>
      <w:r w:rsidR="006A31A4" w:rsidRPr="00DD6596">
        <w:rPr>
          <w:bCs/>
        </w:rPr>
        <w:t xml:space="preserve">. </w:t>
      </w:r>
      <w:r w:rsidR="00B9765A" w:rsidRPr="00DD6596">
        <w:rPr>
          <w:bCs/>
        </w:rPr>
        <w:t xml:space="preserve">In my opinion, a psychologically safer workplace culture, including acknowledgement of staff distress, active managerial support, and appropriate follow-up after incidents, may have mitigated the psychological impact of the repeated traumatic exposures. </w:t>
      </w:r>
    </w:p>
    <w:p w14:paraId="79C58B72" w14:textId="77777777" w:rsidR="00D23C69" w:rsidRPr="00DD6596" w:rsidRDefault="00D23C69" w:rsidP="00DD6596">
      <w:pPr>
        <w:spacing w:before="120" w:after="120" w:line="360" w:lineRule="auto"/>
        <w:jc w:val="both"/>
        <w:rPr>
          <w:bCs/>
        </w:rPr>
      </w:pPr>
    </w:p>
    <w:p w14:paraId="0E4D190C" w14:textId="438C33BF" w:rsidR="00746555" w:rsidRPr="00DD6596" w:rsidRDefault="000D5901" w:rsidP="00DD6596">
      <w:pPr>
        <w:spacing w:before="120" w:after="120" w:line="360" w:lineRule="auto"/>
        <w:jc w:val="both"/>
        <w:rPr>
          <w:bCs/>
          <w:u w:val="single"/>
        </w:rPr>
      </w:pPr>
      <w:r w:rsidRPr="00DD6596">
        <w:rPr>
          <w:bCs/>
          <w:u w:val="single"/>
        </w:rPr>
        <w:t xml:space="preserve">Safety </w:t>
      </w:r>
      <w:r w:rsidR="00746555" w:rsidRPr="00DD6596">
        <w:rPr>
          <w:bCs/>
          <w:u w:val="single"/>
        </w:rPr>
        <w:t xml:space="preserve">and equity </w:t>
      </w:r>
      <w:r w:rsidRPr="00DD6596">
        <w:rPr>
          <w:bCs/>
          <w:u w:val="single"/>
        </w:rPr>
        <w:t xml:space="preserve">in the </w:t>
      </w:r>
      <w:r w:rsidR="00746555" w:rsidRPr="00DD6596">
        <w:rPr>
          <w:bCs/>
          <w:u w:val="single"/>
        </w:rPr>
        <w:t>workplace</w:t>
      </w:r>
    </w:p>
    <w:p w14:paraId="1C0634F6" w14:textId="498A351A" w:rsidR="00DD24A8" w:rsidRPr="00DD6596" w:rsidRDefault="000011C3" w:rsidP="00DD6596">
      <w:pPr>
        <w:spacing w:before="120" w:after="120" w:line="360" w:lineRule="auto"/>
        <w:jc w:val="both"/>
        <w:rPr>
          <w:bCs/>
        </w:rPr>
      </w:pPr>
      <w:r w:rsidRPr="00DD6596">
        <w:rPr>
          <w:bCs/>
        </w:rPr>
        <w:t xml:space="preserve">One statement referred to the workplace </w:t>
      </w:r>
      <w:r w:rsidR="0010581D">
        <w:rPr>
          <w:bCs/>
        </w:rPr>
        <w:t xml:space="preserve">as </w:t>
      </w:r>
      <w:r w:rsidRPr="00DD6596">
        <w:rPr>
          <w:bCs/>
        </w:rPr>
        <w:t>“</w:t>
      </w:r>
      <w:r w:rsidRPr="00DD6596">
        <w:rPr>
          <w:bCs/>
          <w:i/>
        </w:rPr>
        <w:t>t</w:t>
      </w:r>
      <w:r w:rsidR="00DD24A8" w:rsidRPr="00DD6596">
        <w:rPr>
          <w:bCs/>
          <w:i/>
        </w:rPr>
        <w:t>oxic</w:t>
      </w:r>
      <w:r w:rsidRPr="00DD6596">
        <w:rPr>
          <w:bCs/>
        </w:rPr>
        <w:t>”</w:t>
      </w:r>
      <w:r w:rsidR="00746555" w:rsidRPr="00DD6596">
        <w:rPr>
          <w:bCs/>
        </w:rPr>
        <w:t xml:space="preserve"> and </w:t>
      </w:r>
      <w:r w:rsidR="007E007F">
        <w:rPr>
          <w:bCs/>
        </w:rPr>
        <w:t>Ms Spencer*</w:t>
      </w:r>
      <w:r w:rsidR="00746555" w:rsidRPr="00DD6596">
        <w:rPr>
          <w:bCs/>
        </w:rPr>
        <w:t xml:space="preserve"> reported </w:t>
      </w:r>
      <w:r w:rsidR="00A60441" w:rsidRPr="00DD6596">
        <w:rPr>
          <w:bCs/>
        </w:rPr>
        <w:t>that profanities</w:t>
      </w:r>
      <w:r w:rsidR="00746555" w:rsidRPr="00DD6596">
        <w:rPr>
          <w:bCs/>
        </w:rPr>
        <w:t xml:space="preserve"> </w:t>
      </w:r>
      <w:r w:rsidR="00FE5134" w:rsidRPr="00DD6596">
        <w:rPr>
          <w:bCs/>
        </w:rPr>
        <w:t xml:space="preserve">between managers and staff were the norm. There did not appear to be equity in how </w:t>
      </w:r>
      <w:r w:rsidR="007E007F">
        <w:rPr>
          <w:bCs/>
        </w:rPr>
        <w:t>Ms Spencer*</w:t>
      </w:r>
      <w:r w:rsidR="00FE5134" w:rsidRPr="00DD6596">
        <w:rPr>
          <w:bCs/>
        </w:rPr>
        <w:t xml:space="preserve"> was reprimanded </w:t>
      </w:r>
      <w:r w:rsidR="00E020A3" w:rsidRPr="00DD6596">
        <w:rPr>
          <w:bCs/>
        </w:rPr>
        <w:t xml:space="preserve">when she felt pushed one day to use such language herself towards </w:t>
      </w:r>
      <w:r w:rsidR="00543368" w:rsidRPr="00DD6596">
        <w:rPr>
          <w:bCs/>
        </w:rPr>
        <w:t>a provoking colleague</w:t>
      </w:r>
      <w:r w:rsidR="00E020A3" w:rsidRPr="00DD6596">
        <w:rPr>
          <w:bCs/>
        </w:rPr>
        <w:t>.</w:t>
      </w:r>
      <w:r w:rsidR="00600DAE" w:rsidRPr="00DD6596">
        <w:rPr>
          <w:bCs/>
        </w:rPr>
        <w:t xml:space="preserve"> </w:t>
      </w:r>
      <w:r w:rsidR="00120750" w:rsidRPr="00DD6596">
        <w:rPr>
          <w:bCs/>
        </w:rPr>
        <w:t xml:space="preserve">There was no mention of </w:t>
      </w:r>
      <w:r w:rsidR="005E59FD" w:rsidRPr="00DD6596">
        <w:rPr>
          <w:bCs/>
        </w:rPr>
        <w:t xml:space="preserve">any equity in </w:t>
      </w:r>
      <w:r w:rsidR="000B7B64" w:rsidRPr="00DD6596">
        <w:rPr>
          <w:bCs/>
        </w:rPr>
        <w:t xml:space="preserve">how </w:t>
      </w:r>
      <w:r w:rsidR="00AB5BED">
        <w:rPr>
          <w:bCs/>
        </w:rPr>
        <w:t>that</w:t>
      </w:r>
      <w:r w:rsidR="000B7B64" w:rsidRPr="00DD6596">
        <w:rPr>
          <w:bCs/>
        </w:rPr>
        <w:t xml:space="preserve"> colleague’s behaviour</w:t>
      </w:r>
      <w:r w:rsidR="00AB5BED">
        <w:rPr>
          <w:bCs/>
        </w:rPr>
        <w:t xml:space="preserve"> toward her</w:t>
      </w:r>
      <w:r w:rsidR="000B7B64" w:rsidRPr="00DD6596">
        <w:rPr>
          <w:bCs/>
        </w:rPr>
        <w:t xml:space="preserve"> had been dealt </w:t>
      </w:r>
      <w:r w:rsidR="00CC6D3C" w:rsidRPr="00DD6596">
        <w:rPr>
          <w:bCs/>
        </w:rPr>
        <w:t xml:space="preserve">with </w:t>
      </w:r>
      <w:r w:rsidR="00180C84" w:rsidRPr="00DD6596">
        <w:rPr>
          <w:bCs/>
        </w:rPr>
        <w:t>by the employer</w:t>
      </w:r>
      <w:r w:rsidR="003819D3">
        <w:rPr>
          <w:bCs/>
        </w:rPr>
        <w:t xml:space="preserve">; </w:t>
      </w:r>
      <w:r w:rsidR="00180C84" w:rsidRPr="00DD6596">
        <w:rPr>
          <w:bCs/>
        </w:rPr>
        <w:t xml:space="preserve">the colleague </w:t>
      </w:r>
      <w:r w:rsidR="003819D3">
        <w:rPr>
          <w:bCs/>
        </w:rPr>
        <w:t xml:space="preserve">was pointing at </w:t>
      </w:r>
      <w:r w:rsidR="007E007F">
        <w:rPr>
          <w:bCs/>
        </w:rPr>
        <w:t>Ms Spencer*</w:t>
      </w:r>
      <w:r w:rsidR="000B7B64" w:rsidRPr="00DD6596">
        <w:rPr>
          <w:bCs/>
        </w:rPr>
        <w:t xml:space="preserve"> </w:t>
      </w:r>
      <w:r w:rsidR="003819D3">
        <w:rPr>
          <w:bCs/>
        </w:rPr>
        <w:t xml:space="preserve">and </w:t>
      </w:r>
      <w:r w:rsidR="003819D3" w:rsidRPr="00DD6596">
        <w:rPr>
          <w:bCs/>
        </w:rPr>
        <w:t xml:space="preserve">accused </w:t>
      </w:r>
      <w:r w:rsidR="003819D3">
        <w:rPr>
          <w:bCs/>
        </w:rPr>
        <w:t xml:space="preserve">her </w:t>
      </w:r>
      <w:r w:rsidR="000B7B64" w:rsidRPr="00DD6596">
        <w:rPr>
          <w:bCs/>
        </w:rPr>
        <w:t>of lying</w:t>
      </w:r>
      <w:r w:rsidR="00E72F7A" w:rsidRPr="00DD6596">
        <w:rPr>
          <w:bCs/>
        </w:rPr>
        <w:t xml:space="preserve"> (questioning </w:t>
      </w:r>
      <w:r w:rsidR="007E007F">
        <w:rPr>
          <w:bCs/>
        </w:rPr>
        <w:t>Ms Spencer*</w:t>
      </w:r>
      <w:r w:rsidR="00E72F7A" w:rsidRPr="00DD6596">
        <w:rPr>
          <w:bCs/>
        </w:rPr>
        <w:t xml:space="preserve">’s integrity) </w:t>
      </w:r>
      <w:r w:rsidR="00180C84" w:rsidRPr="00DD6596">
        <w:rPr>
          <w:bCs/>
        </w:rPr>
        <w:t xml:space="preserve">and </w:t>
      </w:r>
      <w:r w:rsidR="005E59FD" w:rsidRPr="00DD6596">
        <w:rPr>
          <w:bCs/>
        </w:rPr>
        <w:t>was verbally aggressive towards her</w:t>
      </w:r>
      <w:r w:rsidR="00180C84" w:rsidRPr="00DD6596">
        <w:rPr>
          <w:bCs/>
        </w:rPr>
        <w:t>.</w:t>
      </w:r>
      <w:r w:rsidR="00FC7239" w:rsidRPr="00FC7239">
        <w:rPr>
          <w:bCs/>
        </w:rPr>
        <w:t xml:space="preserve"> </w:t>
      </w:r>
      <w:r w:rsidR="00FC7239" w:rsidRPr="00DD6596">
        <w:rPr>
          <w:bCs/>
        </w:rPr>
        <w:t xml:space="preserve">There were threats to hurt </w:t>
      </w:r>
      <w:r w:rsidR="007E007F">
        <w:rPr>
          <w:bCs/>
        </w:rPr>
        <w:t>Ms Spencer*</w:t>
      </w:r>
      <w:r w:rsidR="00FC7239" w:rsidRPr="00DD6596">
        <w:rPr>
          <w:bCs/>
        </w:rPr>
        <w:t xml:space="preserve"> from the manager, who would have kicked her if she did not own up to using offensive language, and from the </w:t>
      </w:r>
      <w:r w:rsidR="0074575A">
        <w:rPr>
          <w:bCs/>
        </w:rPr>
        <w:t>delivery man*</w:t>
      </w:r>
      <w:r w:rsidR="00FC7239" w:rsidRPr="00DD6596">
        <w:rPr>
          <w:bCs/>
        </w:rPr>
        <w:t xml:space="preserve"> whom she believed would have assaulted her that day of </w:t>
      </w:r>
      <w:r w:rsidR="007E007F">
        <w:rPr>
          <w:bCs/>
        </w:rPr>
        <w:t>12 November 2023*</w:t>
      </w:r>
      <w:r w:rsidR="00FC7239" w:rsidRPr="00DD6596">
        <w:rPr>
          <w:bCs/>
        </w:rPr>
        <w:t>.</w:t>
      </w:r>
      <w:r w:rsidR="00180C84" w:rsidRPr="00DD6596">
        <w:rPr>
          <w:bCs/>
        </w:rPr>
        <w:t xml:space="preserve"> </w:t>
      </w:r>
      <w:r w:rsidR="00600DAE" w:rsidRPr="00DD6596">
        <w:rPr>
          <w:bCs/>
        </w:rPr>
        <w:t>The employer could have implemented and enforced appropriate workplace policies</w:t>
      </w:r>
      <w:r w:rsidR="007E02E2" w:rsidRPr="00DD6596">
        <w:rPr>
          <w:bCs/>
        </w:rPr>
        <w:t xml:space="preserve"> regarding the use of inappropriate language in the workplace</w:t>
      </w:r>
      <w:r w:rsidR="00AE37AF" w:rsidRPr="00DD6596">
        <w:rPr>
          <w:bCs/>
        </w:rPr>
        <w:t xml:space="preserve"> and verbal aggression</w:t>
      </w:r>
      <w:r w:rsidR="007E02E2" w:rsidRPr="00DD6596">
        <w:rPr>
          <w:bCs/>
        </w:rPr>
        <w:t>.</w:t>
      </w:r>
      <w:r w:rsidR="00461AC3" w:rsidRPr="00DD6596">
        <w:rPr>
          <w:bCs/>
        </w:rPr>
        <w:t xml:space="preserve"> </w:t>
      </w:r>
    </w:p>
    <w:p w14:paraId="7BC85F7D" w14:textId="77777777" w:rsidR="00F41C3B" w:rsidRPr="00DD6596" w:rsidRDefault="00F41C3B" w:rsidP="00DD6596">
      <w:pPr>
        <w:spacing w:before="120" w:after="120" w:line="360" w:lineRule="auto"/>
        <w:jc w:val="both"/>
        <w:rPr>
          <w:bCs/>
        </w:rPr>
      </w:pPr>
    </w:p>
    <w:p w14:paraId="7485599A" w14:textId="77777777" w:rsidR="004C0FC9" w:rsidRPr="00DD6596" w:rsidRDefault="004C0FC9" w:rsidP="00DD6596">
      <w:pPr>
        <w:spacing w:before="120" w:after="120" w:line="360" w:lineRule="auto"/>
        <w:jc w:val="both"/>
        <w:rPr>
          <w:bCs/>
          <w:u w:val="single"/>
        </w:rPr>
      </w:pPr>
      <w:r w:rsidRPr="00DD6596">
        <w:rPr>
          <w:bCs/>
          <w:u w:val="single"/>
        </w:rPr>
        <w:t>Incident Reports and Feedback</w:t>
      </w:r>
    </w:p>
    <w:p w14:paraId="0265CE43" w14:textId="0D3ED592" w:rsidR="000011C3" w:rsidRPr="00DD6596" w:rsidRDefault="007E007F" w:rsidP="00DD6596">
      <w:pPr>
        <w:spacing w:before="120" w:after="120" w:line="360" w:lineRule="auto"/>
        <w:jc w:val="both"/>
        <w:rPr>
          <w:bCs/>
        </w:rPr>
      </w:pPr>
      <w:r>
        <w:rPr>
          <w:bCs/>
        </w:rPr>
        <w:t>Ms Spencer*</w:t>
      </w:r>
      <w:r w:rsidR="004C0FC9" w:rsidRPr="00DD6596">
        <w:rPr>
          <w:bCs/>
        </w:rPr>
        <w:t xml:space="preserve"> stated that incident reports were frequently submitted but that there was little or no feedback, acknowledgment, or evidence of systemic change following those reports. Questions regarding safety issues were discouraged</w:t>
      </w:r>
      <w:r w:rsidR="00BD5857" w:rsidRPr="00DD6596">
        <w:rPr>
          <w:bCs/>
        </w:rPr>
        <w:t xml:space="preserve"> </w:t>
      </w:r>
      <w:r w:rsidR="00327AC7">
        <w:rPr>
          <w:bCs/>
        </w:rPr>
        <w:t>and, in</w:t>
      </w:r>
      <w:r w:rsidR="00BD5857" w:rsidRPr="00DD6596">
        <w:rPr>
          <w:bCs/>
        </w:rPr>
        <w:t xml:space="preserve"> the joint meeting around August 2024</w:t>
      </w:r>
      <w:r w:rsidR="00327AC7">
        <w:rPr>
          <w:bCs/>
        </w:rPr>
        <w:t xml:space="preserve">, </w:t>
      </w:r>
      <w:r w:rsidR="00BB45DF" w:rsidRPr="00DD6596">
        <w:rPr>
          <w:bCs/>
        </w:rPr>
        <w:t>staff</w:t>
      </w:r>
      <w:r w:rsidR="00BD5857" w:rsidRPr="00DD6596">
        <w:rPr>
          <w:bCs/>
        </w:rPr>
        <w:t xml:space="preserve"> were </w:t>
      </w:r>
      <w:r w:rsidR="0029506B">
        <w:rPr>
          <w:bCs/>
        </w:rPr>
        <w:t xml:space="preserve">instructed </w:t>
      </w:r>
      <w:r w:rsidR="00BD5857" w:rsidRPr="00DD6596">
        <w:rPr>
          <w:bCs/>
        </w:rPr>
        <w:t xml:space="preserve">to </w:t>
      </w:r>
      <w:r w:rsidR="00BB45DF" w:rsidRPr="00DD6596">
        <w:rPr>
          <w:bCs/>
        </w:rPr>
        <w:t>stop submitting</w:t>
      </w:r>
      <w:r w:rsidR="00BD5857" w:rsidRPr="00DD6596">
        <w:rPr>
          <w:bCs/>
        </w:rPr>
        <w:t xml:space="preserve"> IIMS reports </w:t>
      </w:r>
      <w:r w:rsidR="00BB45DF" w:rsidRPr="00DD6596">
        <w:rPr>
          <w:bCs/>
        </w:rPr>
        <w:t xml:space="preserve">and </w:t>
      </w:r>
      <w:r>
        <w:rPr>
          <w:bCs/>
        </w:rPr>
        <w:t>Ms Spencer*</w:t>
      </w:r>
      <w:r w:rsidR="00BB45DF" w:rsidRPr="00DD6596">
        <w:rPr>
          <w:bCs/>
        </w:rPr>
        <w:t xml:space="preserve"> was </w:t>
      </w:r>
      <w:r w:rsidR="00091340" w:rsidRPr="00DD6596">
        <w:rPr>
          <w:bCs/>
        </w:rPr>
        <w:t xml:space="preserve">directly told, </w:t>
      </w:r>
      <w:r w:rsidR="00BD5857" w:rsidRPr="00DD6596">
        <w:rPr>
          <w:bCs/>
        </w:rPr>
        <w:t>“</w:t>
      </w:r>
      <w:r w:rsidR="00BD5857" w:rsidRPr="00DD6596">
        <w:rPr>
          <w:bCs/>
          <w:i/>
        </w:rPr>
        <w:t>Enough with the IIMS. Sit down</w:t>
      </w:r>
      <w:r w:rsidR="00BD5857" w:rsidRPr="00DD6596">
        <w:rPr>
          <w:bCs/>
        </w:rPr>
        <w:t>”</w:t>
      </w:r>
      <w:r w:rsidR="004C0FC9" w:rsidRPr="00DD6596">
        <w:rPr>
          <w:bCs/>
        </w:rPr>
        <w:t xml:space="preserve">. In my opinion, the </w:t>
      </w:r>
      <w:r w:rsidR="00091340" w:rsidRPr="00DD6596">
        <w:rPr>
          <w:bCs/>
        </w:rPr>
        <w:t>e</w:t>
      </w:r>
      <w:r w:rsidR="004C0FC9" w:rsidRPr="00DD6596">
        <w:rPr>
          <w:bCs/>
        </w:rPr>
        <w:t xml:space="preserve">mployer could have implemented more effective incident review and risk-management processes, including investigation of incidents, and implementation of measures aimed at reducing the recurrence of </w:t>
      </w:r>
      <w:r w:rsidR="00091340" w:rsidRPr="00DD6596">
        <w:rPr>
          <w:bCs/>
        </w:rPr>
        <w:t>poor resident care</w:t>
      </w:r>
      <w:r w:rsidR="00DF1950" w:rsidRPr="00DD6596">
        <w:rPr>
          <w:bCs/>
        </w:rPr>
        <w:t xml:space="preserve">. This </w:t>
      </w:r>
      <w:r w:rsidR="00495469" w:rsidRPr="00DD6596">
        <w:rPr>
          <w:bCs/>
        </w:rPr>
        <w:t>would have likely engendered a sense of being a valued employee</w:t>
      </w:r>
      <w:r w:rsidR="00E63276">
        <w:rPr>
          <w:bCs/>
        </w:rPr>
        <w:t xml:space="preserve">, </w:t>
      </w:r>
      <w:r w:rsidR="00DF1950" w:rsidRPr="00DD6596">
        <w:rPr>
          <w:bCs/>
        </w:rPr>
        <w:t xml:space="preserve">that her opinion </w:t>
      </w:r>
      <w:r w:rsidR="00BE2BD8" w:rsidRPr="00DD6596">
        <w:rPr>
          <w:bCs/>
        </w:rPr>
        <w:t>materially mattered</w:t>
      </w:r>
      <w:r w:rsidR="00E63276">
        <w:rPr>
          <w:bCs/>
        </w:rPr>
        <w:t xml:space="preserve">, and reduced stress in knowing that residents were well </w:t>
      </w:r>
      <w:r w:rsidR="0015512F">
        <w:rPr>
          <w:bCs/>
        </w:rPr>
        <w:t>looked after</w:t>
      </w:r>
      <w:r w:rsidR="004C0FC9" w:rsidRPr="00DD6596">
        <w:rPr>
          <w:bCs/>
        </w:rPr>
        <w:t xml:space="preserve">. </w:t>
      </w:r>
    </w:p>
    <w:p w14:paraId="623F9680" w14:textId="77777777" w:rsidR="004C0FC9" w:rsidRPr="00DD6596" w:rsidRDefault="004C0FC9" w:rsidP="00DD6596">
      <w:pPr>
        <w:spacing w:before="120" w:after="120" w:line="360" w:lineRule="auto"/>
        <w:jc w:val="both"/>
        <w:rPr>
          <w:bCs/>
        </w:rPr>
      </w:pPr>
    </w:p>
    <w:p w14:paraId="7C70651F" w14:textId="79CF831D" w:rsidR="00DD24A8" w:rsidRPr="00DD6596" w:rsidRDefault="00AD1601" w:rsidP="00DD6596">
      <w:pPr>
        <w:spacing w:before="120" w:after="120" w:line="360" w:lineRule="auto"/>
        <w:jc w:val="both"/>
        <w:rPr>
          <w:bCs/>
          <w:u w:val="single"/>
        </w:rPr>
      </w:pPr>
      <w:r w:rsidRPr="00DD6596">
        <w:rPr>
          <w:bCs/>
          <w:u w:val="single"/>
        </w:rPr>
        <w:t>Unequal</w:t>
      </w:r>
      <w:r w:rsidR="00F97C3A" w:rsidRPr="00DD6596">
        <w:rPr>
          <w:bCs/>
          <w:u w:val="single"/>
        </w:rPr>
        <w:t xml:space="preserve"> work distribution</w:t>
      </w:r>
    </w:p>
    <w:p w14:paraId="230F0D48" w14:textId="2A0B9605" w:rsidR="00276316" w:rsidRPr="00DD6596" w:rsidRDefault="007E007F" w:rsidP="00DD6596">
      <w:pPr>
        <w:spacing w:before="120" w:after="120" w:line="360" w:lineRule="auto"/>
        <w:jc w:val="both"/>
        <w:rPr>
          <w:bCs/>
        </w:rPr>
      </w:pPr>
      <w:r>
        <w:rPr>
          <w:bCs/>
        </w:rPr>
        <w:t>Ms Spencer*</w:t>
      </w:r>
      <w:r w:rsidR="002C7686" w:rsidRPr="00DD6596">
        <w:rPr>
          <w:bCs/>
        </w:rPr>
        <w:t xml:space="preserve"> reported having taken an un</w:t>
      </w:r>
      <w:r w:rsidR="00916AA6" w:rsidRPr="00DD6596">
        <w:rPr>
          <w:bCs/>
        </w:rPr>
        <w:t>equal</w:t>
      </w:r>
      <w:r w:rsidR="002C7686" w:rsidRPr="00DD6596">
        <w:rPr>
          <w:bCs/>
        </w:rPr>
        <w:t xml:space="preserve"> workload compared </w:t>
      </w:r>
      <w:r w:rsidR="0015512F">
        <w:rPr>
          <w:bCs/>
        </w:rPr>
        <w:t>to</w:t>
      </w:r>
      <w:r w:rsidR="002C7686" w:rsidRPr="00DD6596">
        <w:rPr>
          <w:bCs/>
        </w:rPr>
        <w:t xml:space="preserve"> her colleagues</w:t>
      </w:r>
      <w:r w:rsidR="009E5435" w:rsidRPr="00DD6596">
        <w:rPr>
          <w:bCs/>
        </w:rPr>
        <w:t xml:space="preserve"> because they held a senior position</w:t>
      </w:r>
      <w:r w:rsidR="0015512F">
        <w:rPr>
          <w:bCs/>
        </w:rPr>
        <w:t xml:space="preserve"> such as the conversation with the</w:t>
      </w:r>
      <w:r w:rsidR="00DA4D59">
        <w:rPr>
          <w:bCs/>
        </w:rPr>
        <w:t xml:space="preserve"> grade above*</w:t>
      </w:r>
      <w:r w:rsidR="009E5435" w:rsidRPr="00DD6596">
        <w:rPr>
          <w:bCs/>
        </w:rPr>
        <w:t>.</w:t>
      </w:r>
      <w:r w:rsidR="003B2663" w:rsidRPr="00DD6596">
        <w:rPr>
          <w:bCs/>
        </w:rPr>
        <w:t xml:space="preserve"> It appears to have been </w:t>
      </w:r>
      <w:r>
        <w:rPr>
          <w:bCs/>
        </w:rPr>
        <w:t>Ms Spencer*</w:t>
      </w:r>
      <w:r w:rsidR="003B2663" w:rsidRPr="00DD6596">
        <w:rPr>
          <w:bCs/>
        </w:rPr>
        <w:t xml:space="preserve">’s responsibility to </w:t>
      </w:r>
      <w:r w:rsidR="00E008D9" w:rsidRPr="00DD6596">
        <w:rPr>
          <w:bCs/>
        </w:rPr>
        <w:t xml:space="preserve">repeatedly </w:t>
      </w:r>
      <w:r w:rsidR="000C7165" w:rsidRPr="00DD6596">
        <w:rPr>
          <w:bCs/>
        </w:rPr>
        <w:t xml:space="preserve">inform her manager about the excessive workload </w:t>
      </w:r>
      <w:r w:rsidR="00E008D9" w:rsidRPr="00DD6596">
        <w:rPr>
          <w:bCs/>
        </w:rPr>
        <w:t>and</w:t>
      </w:r>
      <w:r w:rsidR="008531EF" w:rsidRPr="00DD6596">
        <w:rPr>
          <w:bCs/>
        </w:rPr>
        <w:t xml:space="preserve"> was directed</w:t>
      </w:r>
      <w:r w:rsidR="00E008D9" w:rsidRPr="00DD6596">
        <w:rPr>
          <w:bCs/>
        </w:rPr>
        <w:t xml:space="preserve"> </w:t>
      </w:r>
      <w:r w:rsidR="0051295E">
        <w:rPr>
          <w:bCs/>
        </w:rPr>
        <w:t xml:space="preserve">to </w:t>
      </w:r>
      <w:r w:rsidR="00E008D9" w:rsidRPr="00DD6596">
        <w:rPr>
          <w:bCs/>
        </w:rPr>
        <w:t xml:space="preserve">leave work undone as proof of what </w:t>
      </w:r>
      <w:r w:rsidR="00AA1645" w:rsidRPr="00DD6596">
        <w:rPr>
          <w:bCs/>
        </w:rPr>
        <w:t xml:space="preserve">the other employees were not doing. This went against </w:t>
      </w:r>
      <w:r>
        <w:rPr>
          <w:bCs/>
        </w:rPr>
        <w:t>Ms Spencer*</w:t>
      </w:r>
      <w:r w:rsidR="00AA1645" w:rsidRPr="00DD6596">
        <w:rPr>
          <w:bCs/>
        </w:rPr>
        <w:t xml:space="preserve">’s </w:t>
      </w:r>
      <w:r w:rsidR="00BB2E8C" w:rsidRPr="00DD6596">
        <w:rPr>
          <w:bCs/>
        </w:rPr>
        <w:t xml:space="preserve">work ethic </w:t>
      </w:r>
      <w:r w:rsidR="00906BB0" w:rsidRPr="00DD6596">
        <w:rPr>
          <w:bCs/>
        </w:rPr>
        <w:t>to</w:t>
      </w:r>
      <w:r w:rsidR="00BB2E8C" w:rsidRPr="00DD6596">
        <w:rPr>
          <w:bCs/>
        </w:rPr>
        <w:t xml:space="preserve"> provide</w:t>
      </w:r>
      <w:r w:rsidR="00811986" w:rsidRPr="00DD6596">
        <w:rPr>
          <w:bCs/>
        </w:rPr>
        <w:t xml:space="preserve"> a high standard of care to </w:t>
      </w:r>
      <w:r w:rsidR="00051670" w:rsidRPr="00DD6596">
        <w:rPr>
          <w:bCs/>
        </w:rPr>
        <w:t>the residents. The employer</w:t>
      </w:r>
      <w:r w:rsidR="00906BB0" w:rsidRPr="00DD6596">
        <w:rPr>
          <w:bCs/>
        </w:rPr>
        <w:t xml:space="preserve"> could have intervened, knowing that there </w:t>
      </w:r>
      <w:r w:rsidR="008531EF" w:rsidRPr="00DD6596">
        <w:rPr>
          <w:bCs/>
        </w:rPr>
        <w:t>was unfair work distribution</w:t>
      </w:r>
      <w:r w:rsidR="006252AC">
        <w:rPr>
          <w:bCs/>
        </w:rPr>
        <w:t xml:space="preserve">, by </w:t>
      </w:r>
      <w:r w:rsidR="006252AC" w:rsidRPr="006252AC">
        <w:rPr>
          <w:bCs/>
        </w:rPr>
        <w:t>provid</w:t>
      </w:r>
      <w:r w:rsidR="006252AC">
        <w:rPr>
          <w:bCs/>
        </w:rPr>
        <w:t>ing</w:t>
      </w:r>
      <w:r w:rsidR="006252AC" w:rsidRPr="006252AC">
        <w:rPr>
          <w:bCs/>
        </w:rPr>
        <w:t xml:space="preserve"> a system of fair task </w:t>
      </w:r>
      <w:r w:rsidR="006252AC">
        <w:rPr>
          <w:bCs/>
        </w:rPr>
        <w:t>allocation</w:t>
      </w:r>
      <w:r w:rsidR="006252AC" w:rsidRPr="006252AC">
        <w:rPr>
          <w:bCs/>
        </w:rPr>
        <w:t xml:space="preserve"> and closely monitor</w:t>
      </w:r>
      <w:r w:rsidR="006252AC">
        <w:rPr>
          <w:bCs/>
        </w:rPr>
        <w:t xml:space="preserve">ing </w:t>
      </w:r>
      <w:r w:rsidR="00866C37">
        <w:rPr>
          <w:bCs/>
        </w:rPr>
        <w:t>this</w:t>
      </w:r>
      <w:r w:rsidR="008531EF" w:rsidRPr="00DD6596">
        <w:rPr>
          <w:bCs/>
        </w:rPr>
        <w:t>.</w:t>
      </w:r>
    </w:p>
    <w:p w14:paraId="7929175D" w14:textId="77777777" w:rsidR="00866C37" w:rsidRPr="00DD6596" w:rsidRDefault="00866C37" w:rsidP="00DD6596">
      <w:pPr>
        <w:spacing w:before="120" w:after="120" w:line="360" w:lineRule="auto"/>
        <w:jc w:val="both"/>
        <w:rPr>
          <w:bCs/>
        </w:rPr>
      </w:pPr>
    </w:p>
    <w:p w14:paraId="506304AE" w14:textId="36134CB1" w:rsidR="000C1D6E" w:rsidRPr="00DD6596" w:rsidRDefault="000C1D6E" w:rsidP="00DD6596">
      <w:pPr>
        <w:spacing w:before="120" w:after="120" w:line="360" w:lineRule="auto"/>
        <w:jc w:val="both"/>
        <w:rPr>
          <w:b/>
        </w:rPr>
      </w:pPr>
      <w:r w:rsidRPr="00DD6596">
        <w:rPr>
          <w:b/>
        </w:rPr>
        <w:t xml:space="preserve">8. Your opinion as to whether our </w:t>
      </w:r>
      <w:proofErr w:type="gramStart"/>
      <w:r w:rsidRPr="00DD6596">
        <w:rPr>
          <w:b/>
        </w:rPr>
        <w:t>Client</w:t>
      </w:r>
      <w:proofErr w:type="gramEnd"/>
      <w:r w:rsidRPr="00DD6596">
        <w:rPr>
          <w:b/>
        </w:rPr>
        <w:t xml:space="preserve"> is a person of normal psychiatric fortitude. If so, please explain how </w:t>
      </w:r>
      <w:proofErr w:type="gramStart"/>
      <w:r w:rsidRPr="00DD6596">
        <w:rPr>
          <w:b/>
        </w:rPr>
        <w:t>is this</w:t>
      </w:r>
      <w:proofErr w:type="gramEnd"/>
      <w:r w:rsidRPr="00DD6596">
        <w:rPr>
          <w:b/>
        </w:rPr>
        <w:t xml:space="preserve"> reconciled with her medical history. If not, whether our </w:t>
      </w:r>
      <w:proofErr w:type="gramStart"/>
      <w:r w:rsidRPr="00DD6596">
        <w:rPr>
          <w:b/>
        </w:rPr>
        <w:t>Client</w:t>
      </w:r>
      <w:proofErr w:type="gramEnd"/>
      <w:r w:rsidRPr="00DD6596">
        <w:rPr>
          <w:b/>
        </w:rPr>
        <w:t xml:space="preserve"> was rendered more vulnerable to suffering a psychiatric injury.</w:t>
      </w:r>
    </w:p>
    <w:p w14:paraId="669C5E35" w14:textId="1C112717" w:rsidR="001E5841" w:rsidRPr="00DD6596" w:rsidRDefault="001E5841" w:rsidP="00DD6596">
      <w:pPr>
        <w:spacing w:before="120" w:after="120" w:line="360" w:lineRule="auto"/>
        <w:jc w:val="both"/>
        <w:rPr>
          <w:bCs/>
        </w:rPr>
      </w:pPr>
      <w:r w:rsidRPr="00DD6596">
        <w:rPr>
          <w:bCs/>
        </w:rPr>
        <w:t xml:space="preserve">It is my opinion that </w:t>
      </w:r>
      <w:r w:rsidR="007E007F">
        <w:rPr>
          <w:bCs/>
        </w:rPr>
        <w:t>Ms Spencer*</w:t>
      </w:r>
      <w:r w:rsidRPr="00DD6596">
        <w:rPr>
          <w:bCs/>
        </w:rPr>
        <w:t xml:space="preserve"> </w:t>
      </w:r>
      <w:r w:rsidR="007A74B3" w:rsidRPr="00DD6596">
        <w:rPr>
          <w:bCs/>
        </w:rPr>
        <w:t>is a person of normal psychiatric fortitude.</w:t>
      </w:r>
    </w:p>
    <w:p w14:paraId="71A23149" w14:textId="46C8D64C" w:rsidR="009B6B47" w:rsidRPr="00DD6596" w:rsidRDefault="001E5841" w:rsidP="00DD6596">
      <w:pPr>
        <w:spacing w:before="120" w:after="120" w:line="360" w:lineRule="auto"/>
        <w:jc w:val="both"/>
        <w:rPr>
          <w:bCs/>
        </w:rPr>
      </w:pPr>
      <w:r w:rsidRPr="00DD6596">
        <w:rPr>
          <w:bCs/>
        </w:rPr>
        <w:t>There was a history of depression in the context of relationship difficulties and concerns about her weight approximately 25 years ago which resolved within six weeks of commencing citalopram and two counselling session. After that, she was doing well and functioning well.</w:t>
      </w:r>
      <w:r w:rsidR="006F5A9A" w:rsidRPr="00DD6596">
        <w:rPr>
          <w:bCs/>
        </w:rPr>
        <w:t xml:space="preserve"> This was most likely to have been an </w:t>
      </w:r>
      <w:proofErr w:type="gramStart"/>
      <w:r w:rsidR="006F5A9A" w:rsidRPr="00DD6596">
        <w:rPr>
          <w:bCs/>
        </w:rPr>
        <w:t>Adjustment Disorder</w:t>
      </w:r>
      <w:proofErr w:type="gramEnd"/>
      <w:r w:rsidR="006F5A9A" w:rsidRPr="00DD6596">
        <w:rPr>
          <w:bCs/>
        </w:rPr>
        <w:t xml:space="preserve"> </w:t>
      </w:r>
      <w:r w:rsidR="00E97326" w:rsidRPr="00DD6596">
        <w:rPr>
          <w:bCs/>
        </w:rPr>
        <w:t>and quickly resolved with treatment. therefore, I do not consider it to have represented a pre-existing illness</w:t>
      </w:r>
      <w:r w:rsidR="00A963DE" w:rsidRPr="00DD6596">
        <w:rPr>
          <w:bCs/>
        </w:rPr>
        <w:t xml:space="preserve"> or would have rendered more vulnerable to suffering a psychiatric injury.</w:t>
      </w:r>
    </w:p>
    <w:p w14:paraId="397DFBC4" w14:textId="77777777" w:rsidR="000C1D6E" w:rsidRPr="00DD6596" w:rsidRDefault="000C1D6E" w:rsidP="00DD6596">
      <w:pPr>
        <w:spacing w:before="120" w:after="120" w:line="360" w:lineRule="auto"/>
        <w:jc w:val="both"/>
        <w:rPr>
          <w:bCs/>
        </w:rPr>
      </w:pPr>
    </w:p>
    <w:p w14:paraId="373C73D9" w14:textId="47953026" w:rsidR="000C1D6E" w:rsidRPr="00DD6596" w:rsidRDefault="000C1D6E" w:rsidP="00DD6596">
      <w:pPr>
        <w:spacing w:before="120" w:after="120" w:line="360" w:lineRule="auto"/>
        <w:jc w:val="both"/>
        <w:rPr>
          <w:b/>
        </w:rPr>
      </w:pPr>
      <w:r w:rsidRPr="00DD6596">
        <w:rPr>
          <w:b/>
        </w:rPr>
        <w:t xml:space="preserve">9. Regardless of </w:t>
      </w:r>
      <w:proofErr w:type="gramStart"/>
      <w:r w:rsidRPr="00DD6596">
        <w:rPr>
          <w:b/>
        </w:rPr>
        <w:t>whether or not</w:t>
      </w:r>
      <w:proofErr w:type="gramEnd"/>
      <w:r w:rsidRPr="00DD6596">
        <w:rPr>
          <w:b/>
        </w:rPr>
        <w:t xml:space="preserve"> our </w:t>
      </w:r>
      <w:proofErr w:type="gramStart"/>
      <w:r w:rsidRPr="00DD6596">
        <w:rPr>
          <w:b/>
        </w:rPr>
        <w:t>Client</w:t>
      </w:r>
      <w:proofErr w:type="gramEnd"/>
      <w:r w:rsidRPr="00DD6596">
        <w:rPr>
          <w:b/>
        </w:rPr>
        <w:t xml:space="preserve"> was vulnerable, and assuming she was of completely normal vulnerability, please provide your opinion as to whether the </w:t>
      </w:r>
      <w:r w:rsidRPr="00DD6596">
        <w:rPr>
          <w:b/>
        </w:rPr>
        <w:lastRenderedPageBreak/>
        <w:t xml:space="preserve">circumstances of our </w:t>
      </w:r>
      <w:proofErr w:type="gramStart"/>
      <w:r w:rsidRPr="00DD6596">
        <w:rPr>
          <w:b/>
        </w:rPr>
        <w:t>Client's</w:t>
      </w:r>
      <w:proofErr w:type="gramEnd"/>
      <w:r w:rsidRPr="00DD6596">
        <w:rPr>
          <w:b/>
        </w:rPr>
        <w:t xml:space="preserve"> injury would have caused a psychiatric injury </w:t>
      </w:r>
      <w:proofErr w:type="gramStart"/>
      <w:r w:rsidRPr="00DD6596">
        <w:rPr>
          <w:b/>
        </w:rPr>
        <w:t>similar to</w:t>
      </w:r>
      <w:proofErr w:type="gramEnd"/>
      <w:r w:rsidRPr="00DD6596">
        <w:rPr>
          <w:b/>
        </w:rPr>
        <w:t xml:space="preserve"> that which she suffered in any event.</w:t>
      </w:r>
    </w:p>
    <w:p w14:paraId="132E9710" w14:textId="7C4A190C" w:rsidR="00D23C69" w:rsidRPr="00DD6596" w:rsidRDefault="00A963DE" w:rsidP="00DD6596">
      <w:pPr>
        <w:spacing w:before="120" w:after="120" w:line="360" w:lineRule="auto"/>
        <w:jc w:val="both"/>
        <w:rPr>
          <w:bCs/>
        </w:rPr>
      </w:pPr>
      <w:r w:rsidRPr="00DD6596">
        <w:rPr>
          <w:bCs/>
        </w:rPr>
        <w:t xml:space="preserve">It is my </w:t>
      </w:r>
      <w:r w:rsidR="00C94063" w:rsidRPr="00DD6596">
        <w:rPr>
          <w:bCs/>
        </w:rPr>
        <w:t>opinion</w:t>
      </w:r>
      <w:r w:rsidRPr="00DD6596">
        <w:rPr>
          <w:bCs/>
        </w:rPr>
        <w:t xml:space="preserve"> that</w:t>
      </w:r>
      <w:r w:rsidR="00C94063" w:rsidRPr="00DD6596">
        <w:rPr>
          <w:bCs/>
        </w:rPr>
        <w:t xml:space="preserve"> </w:t>
      </w:r>
      <w:r w:rsidR="007E007F">
        <w:rPr>
          <w:bCs/>
        </w:rPr>
        <w:t>Ms Spencer*</w:t>
      </w:r>
      <w:r w:rsidR="003672DF" w:rsidRPr="00DD6596">
        <w:rPr>
          <w:bCs/>
        </w:rPr>
        <w:t xml:space="preserve"> was of normal vulnerability </w:t>
      </w:r>
      <w:r w:rsidR="007B1973" w:rsidRPr="00DD6596">
        <w:rPr>
          <w:bCs/>
        </w:rPr>
        <w:t xml:space="preserve">and the </w:t>
      </w:r>
      <w:r w:rsidR="00C94063" w:rsidRPr="00DD6596">
        <w:rPr>
          <w:bCs/>
        </w:rPr>
        <w:t>circumstances</w:t>
      </w:r>
      <w:r w:rsidR="00232AFC" w:rsidRPr="00DD6596">
        <w:rPr>
          <w:bCs/>
        </w:rPr>
        <w:t xml:space="preserve"> of </w:t>
      </w:r>
      <w:r w:rsidR="007E007F">
        <w:rPr>
          <w:bCs/>
        </w:rPr>
        <w:t>Ms Spencer*</w:t>
      </w:r>
      <w:r w:rsidR="00232AFC" w:rsidRPr="00DD6596">
        <w:rPr>
          <w:bCs/>
        </w:rPr>
        <w:t xml:space="preserve">’s injury would have caused a psychiatric injury </w:t>
      </w:r>
      <w:proofErr w:type="gramStart"/>
      <w:r w:rsidR="00232AFC" w:rsidRPr="00DD6596">
        <w:rPr>
          <w:bCs/>
        </w:rPr>
        <w:t>similar to</w:t>
      </w:r>
      <w:proofErr w:type="gramEnd"/>
      <w:r w:rsidR="00232AFC" w:rsidRPr="00DD6596">
        <w:rPr>
          <w:bCs/>
        </w:rPr>
        <w:t xml:space="preserve"> that which she suffered in any event</w:t>
      </w:r>
      <w:r w:rsidR="00BB6907" w:rsidRPr="00DD6596">
        <w:rPr>
          <w:bCs/>
        </w:rPr>
        <w:t>.</w:t>
      </w:r>
      <w:r w:rsidR="007B1973" w:rsidRPr="00DD6596">
        <w:rPr>
          <w:bCs/>
        </w:rPr>
        <w:t xml:space="preserve"> This is based on the sustained systemic</w:t>
      </w:r>
      <w:r w:rsidR="00A44324">
        <w:rPr>
          <w:bCs/>
        </w:rPr>
        <w:t xml:space="preserve"> workplace</w:t>
      </w:r>
      <w:r w:rsidR="007B1973" w:rsidRPr="00DD6596">
        <w:rPr>
          <w:bCs/>
        </w:rPr>
        <w:t xml:space="preserve"> issues </w:t>
      </w:r>
      <w:r w:rsidR="00A73368" w:rsidRPr="00DD6596">
        <w:rPr>
          <w:bCs/>
        </w:rPr>
        <w:t xml:space="preserve">over time </w:t>
      </w:r>
      <w:r w:rsidR="008403C6" w:rsidRPr="00DD6596">
        <w:rPr>
          <w:bCs/>
        </w:rPr>
        <w:t>which included bullying</w:t>
      </w:r>
      <w:r w:rsidR="00686AEE" w:rsidRPr="00DD6596">
        <w:rPr>
          <w:bCs/>
        </w:rPr>
        <w:t>, unfair work distribution,</w:t>
      </w:r>
      <w:r w:rsidR="00CD007F" w:rsidRPr="00DD6596">
        <w:rPr>
          <w:bCs/>
        </w:rPr>
        <w:t xml:space="preserve"> threats to</w:t>
      </w:r>
      <w:r w:rsidR="00686AEE" w:rsidRPr="00DD6596">
        <w:rPr>
          <w:bCs/>
        </w:rPr>
        <w:t xml:space="preserve"> </w:t>
      </w:r>
      <w:r w:rsidR="00CD007F" w:rsidRPr="00DD6596">
        <w:rPr>
          <w:bCs/>
        </w:rPr>
        <w:t xml:space="preserve">safety, </w:t>
      </w:r>
      <w:r w:rsidR="000975FE" w:rsidRPr="00DD6596">
        <w:rPr>
          <w:bCs/>
        </w:rPr>
        <w:t xml:space="preserve">regular inappropriate language use in communications in the workplace, </w:t>
      </w:r>
      <w:r w:rsidR="00E1599A">
        <w:rPr>
          <w:bCs/>
        </w:rPr>
        <w:t xml:space="preserve">having her </w:t>
      </w:r>
      <w:r w:rsidR="0099714E" w:rsidRPr="00DD6596">
        <w:rPr>
          <w:bCs/>
        </w:rPr>
        <w:t>clinical judgement undermined</w:t>
      </w:r>
      <w:r w:rsidR="003750E7" w:rsidRPr="00DD6596">
        <w:rPr>
          <w:bCs/>
        </w:rPr>
        <w:t>, and operating in an environment with reduced standards</w:t>
      </w:r>
      <w:r w:rsidR="00E1599A">
        <w:rPr>
          <w:bCs/>
        </w:rPr>
        <w:t xml:space="preserve"> of care</w:t>
      </w:r>
      <w:r w:rsidR="00A73368" w:rsidRPr="00DD6596">
        <w:rPr>
          <w:bCs/>
        </w:rPr>
        <w:t>.</w:t>
      </w:r>
    </w:p>
    <w:p w14:paraId="0DF62FFB" w14:textId="77777777" w:rsidR="00A963DE" w:rsidRPr="00DD6596" w:rsidRDefault="00A963DE" w:rsidP="00DD6596">
      <w:pPr>
        <w:spacing w:before="120" w:after="120" w:line="360" w:lineRule="auto"/>
        <w:jc w:val="both"/>
        <w:rPr>
          <w:bCs/>
        </w:rPr>
      </w:pPr>
    </w:p>
    <w:p w14:paraId="30FDAF7B" w14:textId="17AE4095" w:rsidR="000C1D6E" w:rsidRPr="00DD6596" w:rsidRDefault="000C1D6E" w:rsidP="00DD6596">
      <w:pPr>
        <w:spacing w:before="120" w:after="120" w:line="360" w:lineRule="auto"/>
        <w:jc w:val="both"/>
        <w:rPr>
          <w:b/>
        </w:rPr>
      </w:pPr>
      <w:r w:rsidRPr="00DD6596">
        <w:rPr>
          <w:b/>
        </w:rPr>
        <w:t>10. Your opinion as to whether a reasonable person, particularly in circumstances where that person is an Employer, should have foreseen that exposing our Client and/or allowing our Client to be exposed to the treatment in accordance with the history which you have recorded posed a reasonably foreseeable and real risk of psychological injury in a person of normal fortitude.</w:t>
      </w:r>
    </w:p>
    <w:p w14:paraId="528B47A1" w14:textId="77777777" w:rsidR="007B1BCF" w:rsidRPr="00DD6596" w:rsidRDefault="007B1BCF" w:rsidP="00DD6596">
      <w:pPr>
        <w:spacing w:before="120" w:after="120" w:line="360" w:lineRule="auto"/>
        <w:jc w:val="both"/>
        <w:rPr>
          <w:bCs/>
          <w:u w:val="single"/>
        </w:rPr>
      </w:pPr>
      <w:r w:rsidRPr="00DD6596">
        <w:rPr>
          <w:bCs/>
          <w:u w:val="single"/>
        </w:rPr>
        <w:t>Bullying</w:t>
      </w:r>
    </w:p>
    <w:p w14:paraId="4447BA9D" w14:textId="79D1EC6B" w:rsidR="007B1BCF" w:rsidRPr="00DD6596" w:rsidRDefault="007B1BCF" w:rsidP="00DD6596">
      <w:pPr>
        <w:spacing w:before="120" w:after="120" w:line="360" w:lineRule="auto"/>
        <w:jc w:val="both"/>
        <w:rPr>
          <w:bCs/>
        </w:rPr>
      </w:pPr>
      <w:r w:rsidRPr="00DD6596">
        <w:rPr>
          <w:bCs/>
        </w:rPr>
        <w:t>In my opinion, a reasonable person, particularly an employer, should have foreseen that ongoing exposure to bullying, harassment, or other inappropriate workplace conduct posed a real and reasonably foreseeable risk of psychological injury. A reasonable person would know that there are laws around bullying in the workplace because of the effect of its impact on an individual’s mental health.</w:t>
      </w:r>
      <w:r w:rsidR="0005434E" w:rsidRPr="00DD6596">
        <w:rPr>
          <w:bCs/>
        </w:rPr>
        <w:t xml:space="preserve"> An employer </w:t>
      </w:r>
      <w:r w:rsidR="00FE27AE">
        <w:rPr>
          <w:bCs/>
        </w:rPr>
        <w:t>c</w:t>
      </w:r>
      <w:r w:rsidR="0005434E" w:rsidRPr="00DD6596">
        <w:rPr>
          <w:bCs/>
        </w:rPr>
        <w:t>ould have foreseen that the lack of implementation of this system would have posed a reasonably foreseeable and real risk of psychological injury in a person of normal fortitude.</w:t>
      </w:r>
    </w:p>
    <w:p w14:paraId="30599726" w14:textId="77777777" w:rsidR="00780392" w:rsidRPr="00DD6596" w:rsidRDefault="00780392" w:rsidP="00DD6596">
      <w:pPr>
        <w:spacing w:before="120" w:after="120" w:line="360" w:lineRule="auto"/>
        <w:jc w:val="both"/>
        <w:rPr>
          <w:bCs/>
        </w:rPr>
      </w:pPr>
    </w:p>
    <w:p w14:paraId="2BB9B16B" w14:textId="6338D5C5" w:rsidR="00345D03" w:rsidRPr="00DD6596" w:rsidRDefault="00345D03" w:rsidP="00DD6596">
      <w:pPr>
        <w:spacing w:before="120" w:after="120" w:line="360" w:lineRule="auto"/>
        <w:jc w:val="both"/>
        <w:rPr>
          <w:bCs/>
          <w:u w:val="single"/>
        </w:rPr>
      </w:pPr>
      <w:r w:rsidRPr="00DD6596">
        <w:rPr>
          <w:bCs/>
          <w:u w:val="single"/>
        </w:rPr>
        <w:t>Organisational culture regarding mental health care</w:t>
      </w:r>
    </w:p>
    <w:p w14:paraId="54B64734" w14:textId="55E40AD6" w:rsidR="00D23C69" w:rsidRPr="00DD6596" w:rsidRDefault="00D23C69" w:rsidP="00DD6596">
      <w:pPr>
        <w:spacing w:before="120" w:after="120" w:line="360" w:lineRule="auto"/>
        <w:jc w:val="both"/>
        <w:rPr>
          <w:bCs/>
        </w:rPr>
      </w:pPr>
      <w:r w:rsidRPr="00DD6596">
        <w:rPr>
          <w:bCs/>
        </w:rPr>
        <w:t xml:space="preserve">A reasonable person, including the employer, could have foreseen that not providing adequate support in an environment exposing staff members to </w:t>
      </w:r>
      <w:r w:rsidR="000B46AB" w:rsidRPr="00DD6596">
        <w:rPr>
          <w:bCs/>
        </w:rPr>
        <w:t>abusive language and threats of violence</w:t>
      </w:r>
      <w:r w:rsidRPr="00DD6596">
        <w:rPr>
          <w:bCs/>
        </w:rPr>
        <w:t xml:space="preserve"> would create a psychological burden on those staff members such that it posed a reasonably foreseeable and real risk of psychological injury in a person of normal fortitude.</w:t>
      </w:r>
    </w:p>
    <w:p w14:paraId="76587E9A" w14:textId="77777777" w:rsidR="00D25A4A" w:rsidRPr="00DD6596" w:rsidRDefault="00D25A4A" w:rsidP="00DD6596">
      <w:pPr>
        <w:spacing w:before="120" w:after="120" w:line="360" w:lineRule="auto"/>
        <w:jc w:val="both"/>
        <w:rPr>
          <w:bCs/>
        </w:rPr>
      </w:pPr>
    </w:p>
    <w:p w14:paraId="3E1FC114" w14:textId="3ADA5C0D" w:rsidR="00001973" w:rsidRPr="00DD6596" w:rsidRDefault="00001973" w:rsidP="00DD6596">
      <w:pPr>
        <w:spacing w:before="120" w:after="120" w:line="360" w:lineRule="auto"/>
        <w:jc w:val="both"/>
        <w:rPr>
          <w:bCs/>
          <w:u w:val="single"/>
        </w:rPr>
      </w:pPr>
      <w:r w:rsidRPr="00DD6596">
        <w:rPr>
          <w:bCs/>
          <w:u w:val="single"/>
        </w:rPr>
        <w:t>Incident Reports and Feedback</w:t>
      </w:r>
    </w:p>
    <w:p w14:paraId="2AD8E847" w14:textId="13DA5E26" w:rsidR="00001973" w:rsidRPr="00DD6596" w:rsidRDefault="00FE58B6" w:rsidP="00DD6596">
      <w:pPr>
        <w:spacing w:before="120" w:after="120" w:line="360" w:lineRule="auto"/>
        <w:jc w:val="both"/>
        <w:rPr>
          <w:bCs/>
        </w:rPr>
      </w:pPr>
      <w:r w:rsidRPr="00DD6596">
        <w:rPr>
          <w:bCs/>
        </w:rPr>
        <w:t xml:space="preserve">A reasonable person, including the employer, </w:t>
      </w:r>
      <w:r w:rsidR="002A0646">
        <w:rPr>
          <w:bCs/>
        </w:rPr>
        <w:t xml:space="preserve">could </w:t>
      </w:r>
      <w:r w:rsidR="00001973" w:rsidRPr="00DD6596">
        <w:rPr>
          <w:bCs/>
        </w:rPr>
        <w:t xml:space="preserve">have </w:t>
      </w:r>
      <w:r w:rsidR="00CD3CBA" w:rsidRPr="00DD6596">
        <w:rPr>
          <w:bCs/>
        </w:rPr>
        <w:t xml:space="preserve">given </w:t>
      </w:r>
      <w:r w:rsidR="007E007F">
        <w:rPr>
          <w:bCs/>
        </w:rPr>
        <w:t>Ms Spencer*</w:t>
      </w:r>
      <w:r w:rsidR="00CD3CBA" w:rsidRPr="00DD6596">
        <w:rPr>
          <w:bCs/>
        </w:rPr>
        <w:t xml:space="preserve"> feedback on the incident reports provided</w:t>
      </w:r>
      <w:r w:rsidR="004229B9">
        <w:rPr>
          <w:bCs/>
        </w:rPr>
        <w:t xml:space="preserve"> and</w:t>
      </w:r>
      <w:r w:rsidR="00001973" w:rsidRPr="00DD6596">
        <w:rPr>
          <w:bCs/>
        </w:rPr>
        <w:t xml:space="preserve"> foreseen that insufficient response to the repeated incidents would contribute to uncertainty, anxiety, </w:t>
      </w:r>
      <w:r w:rsidR="002B445D" w:rsidRPr="00DD6596">
        <w:rPr>
          <w:bCs/>
        </w:rPr>
        <w:t>demoralisation, lowered self-esteem</w:t>
      </w:r>
      <w:r w:rsidR="00E8290F" w:rsidRPr="00DD6596">
        <w:rPr>
          <w:bCs/>
        </w:rPr>
        <w:t>, devaluing their skillset</w:t>
      </w:r>
      <w:r w:rsidR="002B445D" w:rsidRPr="00DD6596">
        <w:rPr>
          <w:bCs/>
        </w:rPr>
        <w:t xml:space="preserve">, </w:t>
      </w:r>
      <w:r w:rsidR="00001973" w:rsidRPr="00DD6596">
        <w:rPr>
          <w:bCs/>
        </w:rPr>
        <w:t>and cumulative psychological strain such that it posed a reasonably foreseeable and real risk of psychological injury in a person of normal fortitude.</w:t>
      </w:r>
      <w:r w:rsidR="00FC50DE" w:rsidRPr="00DD6596">
        <w:rPr>
          <w:bCs/>
        </w:rPr>
        <w:t xml:space="preserve"> </w:t>
      </w:r>
    </w:p>
    <w:p w14:paraId="2D5D9EF7" w14:textId="77777777" w:rsidR="00D1161D" w:rsidRDefault="00D1161D" w:rsidP="00DD6596">
      <w:pPr>
        <w:spacing w:before="120" w:after="120" w:line="360" w:lineRule="auto"/>
        <w:jc w:val="both"/>
        <w:rPr>
          <w:bCs/>
        </w:rPr>
      </w:pPr>
    </w:p>
    <w:p w14:paraId="6681DA6D" w14:textId="77777777" w:rsidR="002A0646" w:rsidRPr="00DD6596" w:rsidRDefault="002A0646" w:rsidP="00DD6596">
      <w:pPr>
        <w:spacing w:before="120" w:after="120" w:line="360" w:lineRule="auto"/>
        <w:jc w:val="both"/>
        <w:rPr>
          <w:bCs/>
        </w:rPr>
      </w:pPr>
    </w:p>
    <w:p w14:paraId="0DA965B8" w14:textId="70859B3E" w:rsidR="000038DF" w:rsidRPr="00DD6596" w:rsidRDefault="00916AA6" w:rsidP="00DD6596">
      <w:pPr>
        <w:spacing w:before="120" w:after="120" w:line="360" w:lineRule="auto"/>
        <w:jc w:val="both"/>
        <w:rPr>
          <w:bCs/>
          <w:u w:val="single"/>
        </w:rPr>
      </w:pPr>
      <w:r w:rsidRPr="00DD6596">
        <w:rPr>
          <w:bCs/>
          <w:u w:val="single"/>
        </w:rPr>
        <w:t>Unequal work distribution</w:t>
      </w:r>
    </w:p>
    <w:p w14:paraId="7D13394D" w14:textId="7DDC9CF7" w:rsidR="00D1161D" w:rsidRPr="00DD6596" w:rsidRDefault="00FE58B6" w:rsidP="00DD6596">
      <w:pPr>
        <w:spacing w:before="120" w:after="120" w:line="360" w:lineRule="auto"/>
        <w:jc w:val="both"/>
        <w:rPr>
          <w:bCs/>
        </w:rPr>
      </w:pPr>
      <w:r w:rsidRPr="00DD6596">
        <w:rPr>
          <w:bCs/>
        </w:rPr>
        <w:t xml:space="preserve">A reasonable person, including the employer, </w:t>
      </w:r>
      <w:r w:rsidR="000038DF" w:rsidRPr="00DD6596">
        <w:rPr>
          <w:bCs/>
        </w:rPr>
        <w:t xml:space="preserve">should have recognised that a disparity in workload, carries a clear and foreseeable risk of psychological harm to an employee of normal fortitude. </w:t>
      </w:r>
      <w:r w:rsidR="004E2C1A" w:rsidRPr="00DD6596">
        <w:rPr>
          <w:bCs/>
        </w:rPr>
        <w:t xml:space="preserve">One colleague told her she would do more work because she was at a lower nursing grade. </w:t>
      </w:r>
      <w:r w:rsidR="000038DF" w:rsidRPr="00DD6596">
        <w:rPr>
          <w:bCs/>
        </w:rPr>
        <w:t xml:space="preserve">When an employee is consistently </w:t>
      </w:r>
      <w:r w:rsidR="008671F5" w:rsidRPr="00DD6596">
        <w:rPr>
          <w:bCs/>
        </w:rPr>
        <w:t>raising the issue</w:t>
      </w:r>
      <w:r w:rsidR="003B19F9">
        <w:rPr>
          <w:bCs/>
        </w:rPr>
        <w:t>s</w:t>
      </w:r>
      <w:r w:rsidR="008671F5" w:rsidRPr="00DD6596">
        <w:rPr>
          <w:bCs/>
        </w:rPr>
        <w:t xml:space="preserve"> </w:t>
      </w:r>
      <w:r w:rsidR="006D6EE1" w:rsidRPr="00DD6596">
        <w:rPr>
          <w:bCs/>
        </w:rPr>
        <w:t xml:space="preserve">which </w:t>
      </w:r>
      <w:r w:rsidR="00A843BD">
        <w:rPr>
          <w:bCs/>
        </w:rPr>
        <w:t>were</w:t>
      </w:r>
      <w:r w:rsidR="006D6EE1" w:rsidRPr="00DD6596">
        <w:rPr>
          <w:bCs/>
        </w:rPr>
        <w:t xml:space="preserve"> addressed can lead to a sense of injustice</w:t>
      </w:r>
      <w:r w:rsidR="00833BDF" w:rsidRPr="00DD6596">
        <w:rPr>
          <w:bCs/>
        </w:rPr>
        <w:t xml:space="preserve">, </w:t>
      </w:r>
      <w:r w:rsidRPr="00DD6596">
        <w:rPr>
          <w:bCs/>
        </w:rPr>
        <w:t>unfairness,</w:t>
      </w:r>
      <w:r w:rsidR="00A7613B" w:rsidRPr="00DD6596">
        <w:rPr>
          <w:bCs/>
        </w:rPr>
        <w:t xml:space="preserve"> and devalued</w:t>
      </w:r>
      <w:r w:rsidRPr="00DD6596">
        <w:rPr>
          <w:bCs/>
        </w:rPr>
        <w:t xml:space="preserve"> leading to </w:t>
      </w:r>
      <w:r w:rsidR="00DA73DD" w:rsidRPr="00DD6596">
        <w:rPr>
          <w:bCs/>
        </w:rPr>
        <w:t xml:space="preserve">a </w:t>
      </w:r>
      <w:r w:rsidR="000038DF" w:rsidRPr="00DD6596">
        <w:rPr>
          <w:bCs/>
        </w:rPr>
        <w:t>psychological injury.</w:t>
      </w:r>
    </w:p>
    <w:p w14:paraId="353E81AA" w14:textId="77777777" w:rsidR="00001973" w:rsidRPr="00DD6596" w:rsidRDefault="00001973" w:rsidP="00DD6596">
      <w:pPr>
        <w:spacing w:before="120" w:after="120" w:line="360" w:lineRule="auto"/>
        <w:jc w:val="both"/>
        <w:rPr>
          <w:bCs/>
        </w:rPr>
      </w:pPr>
    </w:p>
    <w:p w14:paraId="6C787662" w14:textId="43358B9C" w:rsidR="000C1D6E" w:rsidRPr="00DD6596" w:rsidRDefault="000C1D6E" w:rsidP="00DD6596">
      <w:pPr>
        <w:spacing w:before="120" w:after="120" w:line="360" w:lineRule="auto"/>
        <w:jc w:val="both"/>
        <w:rPr>
          <w:b/>
        </w:rPr>
      </w:pPr>
      <w:r w:rsidRPr="00DD6596">
        <w:rPr>
          <w:b/>
        </w:rPr>
        <w:t>11. Your opinion as to whether the Employer could have implemented and/or maintained a specific system of work to prevent our client from suffering injury.</w:t>
      </w:r>
    </w:p>
    <w:p w14:paraId="1908A800" w14:textId="77777777" w:rsidR="006D6CCE" w:rsidRPr="00DD6596" w:rsidRDefault="006D6CCE" w:rsidP="00DD6596">
      <w:pPr>
        <w:spacing w:before="120" w:after="120" w:line="360" w:lineRule="auto"/>
        <w:jc w:val="both"/>
        <w:rPr>
          <w:bCs/>
          <w:u w:val="single"/>
        </w:rPr>
      </w:pPr>
      <w:r w:rsidRPr="00DD6596">
        <w:rPr>
          <w:bCs/>
          <w:u w:val="single"/>
        </w:rPr>
        <w:t>Bullying</w:t>
      </w:r>
    </w:p>
    <w:p w14:paraId="7C21C510" w14:textId="0D769C85" w:rsidR="006D6CCE" w:rsidRPr="00DD6596" w:rsidRDefault="006D6CCE" w:rsidP="00DD6596">
      <w:pPr>
        <w:spacing w:before="120" w:after="120" w:line="360" w:lineRule="auto"/>
        <w:jc w:val="both"/>
        <w:rPr>
          <w:bCs/>
        </w:rPr>
      </w:pPr>
      <w:r w:rsidRPr="00DD6596">
        <w:rPr>
          <w:bCs/>
        </w:rPr>
        <w:t xml:space="preserve">In my opinion, the employer could have implemented and maintained a system designed to prevent psychological injury arising from workplace bullying, which I would presume </w:t>
      </w:r>
      <w:r w:rsidR="0074575A">
        <w:rPr>
          <w:bCs/>
        </w:rPr>
        <w:t>The Employer*</w:t>
      </w:r>
      <w:r w:rsidRPr="00DD6596">
        <w:rPr>
          <w:bCs/>
        </w:rPr>
        <w:t xml:space="preserve"> like any health provider would have. </w:t>
      </w:r>
      <w:r w:rsidR="00743AA2" w:rsidRPr="00DD6596">
        <w:rPr>
          <w:bCs/>
        </w:rPr>
        <w:t xml:space="preserve">There was no indication </w:t>
      </w:r>
      <w:r w:rsidR="004B723A" w:rsidRPr="00DD6596">
        <w:rPr>
          <w:bCs/>
        </w:rPr>
        <w:t>as to</w:t>
      </w:r>
      <w:r w:rsidR="00743AA2" w:rsidRPr="00DD6596">
        <w:rPr>
          <w:bCs/>
        </w:rPr>
        <w:t xml:space="preserve"> whether Human Resources was involved in helping address</w:t>
      </w:r>
      <w:r w:rsidR="004B723A" w:rsidRPr="00DD6596">
        <w:rPr>
          <w:bCs/>
        </w:rPr>
        <w:t xml:space="preserve"> the bullying. </w:t>
      </w:r>
      <w:r w:rsidRPr="00DD6596">
        <w:rPr>
          <w:bCs/>
        </w:rPr>
        <w:t>Such a system would include clear behavioural standards, effective complaint and investigation processes, management training, regular monitoring of workplace conduct, and prompt corrective action where concerns were identified.</w:t>
      </w:r>
    </w:p>
    <w:p w14:paraId="56D147D1" w14:textId="77777777" w:rsidR="000C1D6E" w:rsidRPr="00DD6596" w:rsidRDefault="000C1D6E" w:rsidP="00DD6596">
      <w:pPr>
        <w:spacing w:before="120" w:after="120" w:line="360" w:lineRule="auto"/>
        <w:jc w:val="both"/>
        <w:rPr>
          <w:bCs/>
        </w:rPr>
      </w:pPr>
    </w:p>
    <w:p w14:paraId="6F0827F1" w14:textId="4D1A39CC" w:rsidR="00852956" w:rsidRPr="00DD6596" w:rsidRDefault="00852956" w:rsidP="00DD6596">
      <w:pPr>
        <w:spacing w:before="120" w:after="120" w:line="360" w:lineRule="auto"/>
        <w:jc w:val="both"/>
        <w:rPr>
          <w:bCs/>
          <w:u w:val="single"/>
        </w:rPr>
      </w:pPr>
      <w:r w:rsidRPr="00DD6596">
        <w:rPr>
          <w:bCs/>
          <w:u w:val="single"/>
        </w:rPr>
        <w:t>Organisational culture regarding mental health care</w:t>
      </w:r>
    </w:p>
    <w:p w14:paraId="27BA2607" w14:textId="7E2CA1AB" w:rsidR="00A51EB9" w:rsidRPr="00DD6596" w:rsidRDefault="00A51EB9" w:rsidP="00DD6596">
      <w:pPr>
        <w:spacing w:before="120" w:after="120" w:line="360" w:lineRule="auto"/>
        <w:jc w:val="both"/>
        <w:rPr>
          <w:bCs/>
        </w:rPr>
      </w:pPr>
      <w:r w:rsidRPr="00DD6596">
        <w:rPr>
          <w:bCs/>
        </w:rPr>
        <w:t xml:space="preserve">The </w:t>
      </w:r>
      <w:r w:rsidR="000A3F2B" w:rsidRPr="00DD6596">
        <w:rPr>
          <w:bCs/>
        </w:rPr>
        <w:t>e</w:t>
      </w:r>
      <w:r w:rsidRPr="00DD6596">
        <w:rPr>
          <w:bCs/>
        </w:rPr>
        <w:t>mployer could have implemented staff welfare measures, including regular wellbeing check-ins, assisted access to psychological support services, structured supervision and debriefing following critical incidents, graduated return-to-work planning after injury, and proactive monitoring of employees exposed to repeated workplace trauma.</w:t>
      </w:r>
    </w:p>
    <w:p w14:paraId="10B10ACA" w14:textId="77777777" w:rsidR="000A3F2B" w:rsidRPr="00DD6596" w:rsidRDefault="000A3F2B" w:rsidP="00DD6596">
      <w:pPr>
        <w:spacing w:before="120" w:after="120" w:line="360" w:lineRule="auto"/>
        <w:jc w:val="both"/>
        <w:rPr>
          <w:bCs/>
        </w:rPr>
      </w:pPr>
    </w:p>
    <w:p w14:paraId="1B06E008" w14:textId="77777777" w:rsidR="000A3F2B" w:rsidRPr="00DD6596" w:rsidRDefault="000A3F2B" w:rsidP="00DD6596">
      <w:pPr>
        <w:spacing w:before="120" w:after="120" w:line="360" w:lineRule="auto"/>
        <w:jc w:val="both"/>
        <w:rPr>
          <w:bCs/>
          <w:u w:val="single"/>
        </w:rPr>
      </w:pPr>
      <w:r w:rsidRPr="00DD6596">
        <w:rPr>
          <w:bCs/>
          <w:u w:val="single"/>
        </w:rPr>
        <w:t>Incident Reports and Feedback</w:t>
      </w:r>
    </w:p>
    <w:p w14:paraId="22DF7A5C" w14:textId="1C1F7503" w:rsidR="000A3F2B" w:rsidRPr="00DD6596" w:rsidRDefault="000A3F2B" w:rsidP="00DD6596">
      <w:pPr>
        <w:spacing w:before="120" w:after="120" w:line="360" w:lineRule="auto"/>
        <w:jc w:val="both"/>
        <w:rPr>
          <w:bCs/>
        </w:rPr>
      </w:pPr>
      <w:r w:rsidRPr="00DD6596">
        <w:rPr>
          <w:bCs/>
        </w:rPr>
        <w:t>The employer could have implemented</w:t>
      </w:r>
      <w:r w:rsidR="00A94FF4" w:rsidRPr="00DD6596">
        <w:rPr>
          <w:bCs/>
        </w:rPr>
        <w:t xml:space="preserve"> and maintained a system of valuing the </w:t>
      </w:r>
      <w:r w:rsidR="00E672AA" w:rsidRPr="00DD6596">
        <w:rPr>
          <w:bCs/>
        </w:rPr>
        <w:t xml:space="preserve">clinical opinion and </w:t>
      </w:r>
      <w:r w:rsidR="00950D24" w:rsidRPr="00DD6596">
        <w:rPr>
          <w:bCs/>
        </w:rPr>
        <w:t>engaging with employees</w:t>
      </w:r>
      <w:r w:rsidR="002B4C0C">
        <w:rPr>
          <w:bCs/>
        </w:rPr>
        <w:t xml:space="preserve">, </w:t>
      </w:r>
      <w:r w:rsidR="00950D24" w:rsidRPr="00DD6596">
        <w:rPr>
          <w:bCs/>
        </w:rPr>
        <w:t xml:space="preserve">such as </w:t>
      </w:r>
      <w:r w:rsidR="007E007F">
        <w:rPr>
          <w:bCs/>
        </w:rPr>
        <w:t>Ms Spencer*</w:t>
      </w:r>
      <w:r w:rsidR="002B4C0C">
        <w:rPr>
          <w:bCs/>
        </w:rPr>
        <w:t xml:space="preserve">, </w:t>
      </w:r>
      <w:r w:rsidR="002B4C0C" w:rsidRPr="002B4C0C">
        <w:rPr>
          <w:bCs/>
        </w:rPr>
        <w:t>who desired</w:t>
      </w:r>
      <w:r w:rsidR="00950D24" w:rsidRPr="00DD6596">
        <w:rPr>
          <w:bCs/>
        </w:rPr>
        <w:t xml:space="preserve"> </w:t>
      </w:r>
      <w:r w:rsidR="00E672AA" w:rsidRPr="00DD6596">
        <w:rPr>
          <w:bCs/>
        </w:rPr>
        <w:t xml:space="preserve">to raise the </w:t>
      </w:r>
      <w:r w:rsidR="005C4400" w:rsidRPr="00DD6596">
        <w:rPr>
          <w:bCs/>
        </w:rPr>
        <w:t xml:space="preserve">level of the </w:t>
      </w:r>
      <w:r w:rsidR="00E672AA" w:rsidRPr="00DD6596">
        <w:rPr>
          <w:bCs/>
        </w:rPr>
        <w:t xml:space="preserve">clinical </w:t>
      </w:r>
      <w:r w:rsidR="00950D24" w:rsidRPr="00DD6596">
        <w:rPr>
          <w:bCs/>
        </w:rPr>
        <w:t>provision of care for the residents.</w:t>
      </w:r>
      <w:r w:rsidR="005C4400" w:rsidRPr="00DD6596">
        <w:rPr>
          <w:bCs/>
        </w:rPr>
        <w:t xml:space="preserve"> </w:t>
      </w:r>
    </w:p>
    <w:p w14:paraId="5B2B09A9" w14:textId="77777777" w:rsidR="00D17B75" w:rsidRPr="00DD6596" w:rsidRDefault="00D17B75" w:rsidP="00DD6596">
      <w:pPr>
        <w:spacing w:before="120" w:after="120" w:line="360" w:lineRule="auto"/>
        <w:jc w:val="both"/>
        <w:rPr>
          <w:bCs/>
        </w:rPr>
      </w:pPr>
    </w:p>
    <w:p w14:paraId="11CA5297" w14:textId="77777777" w:rsidR="00D17B75" w:rsidRPr="00DD6596" w:rsidRDefault="00D17B75" w:rsidP="00DD6596">
      <w:pPr>
        <w:spacing w:before="120" w:after="120" w:line="360" w:lineRule="auto"/>
        <w:jc w:val="both"/>
        <w:rPr>
          <w:bCs/>
          <w:u w:val="single"/>
        </w:rPr>
      </w:pPr>
      <w:r w:rsidRPr="00DD6596">
        <w:rPr>
          <w:bCs/>
          <w:u w:val="single"/>
        </w:rPr>
        <w:t>Providing an Internal Support Person</w:t>
      </w:r>
    </w:p>
    <w:p w14:paraId="03885AE0" w14:textId="7C844D21" w:rsidR="0037568F" w:rsidRPr="00DD6596" w:rsidRDefault="00D17B75" w:rsidP="00DD6596">
      <w:pPr>
        <w:spacing w:before="120" w:after="120" w:line="360" w:lineRule="auto"/>
        <w:jc w:val="both"/>
        <w:rPr>
          <w:bCs/>
        </w:rPr>
      </w:pPr>
      <w:r w:rsidRPr="00DD6596">
        <w:rPr>
          <w:bCs/>
        </w:rPr>
        <w:lastRenderedPageBreak/>
        <w:t xml:space="preserve">The employer could have </w:t>
      </w:r>
      <w:r w:rsidR="003A0184" w:rsidRPr="00DD6596">
        <w:rPr>
          <w:bCs/>
        </w:rPr>
        <w:t xml:space="preserve">provided </w:t>
      </w:r>
      <w:r w:rsidR="007E007F">
        <w:rPr>
          <w:bCs/>
        </w:rPr>
        <w:t>Ms Spencer*</w:t>
      </w:r>
      <w:r w:rsidR="003A0184" w:rsidRPr="00DD6596">
        <w:rPr>
          <w:bCs/>
        </w:rPr>
        <w:t xml:space="preserve"> with a support person at her request. Instead, she </w:t>
      </w:r>
      <w:r w:rsidR="00ED1D4C" w:rsidRPr="00DD6596">
        <w:rPr>
          <w:bCs/>
        </w:rPr>
        <w:t xml:space="preserve">her manager brought her into an office </w:t>
      </w:r>
      <w:r w:rsidR="00DD22ED" w:rsidRPr="00DD6596">
        <w:rPr>
          <w:bCs/>
        </w:rPr>
        <w:t xml:space="preserve">without such support </w:t>
      </w:r>
      <w:r w:rsidR="00ED1D4C" w:rsidRPr="00DD6596">
        <w:rPr>
          <w:bCs/>
        </w:rPr>
        <w:t>and berated her</w:t>
      </w:r>
      <w:r w:rsidR="00390A7A" w:rsidRPr="00DD6596">
        <w:rPr>
          <w:bCs/>
        </w:rPr>
        <w:t xml:space="preserve"> which led to a sense of lack of equity</w:t>
      </w:r>
      <w:r w:rsidR="00B04486" w:rsidRPr="00DD6596">
        <w:rPr>
          <w:bCs/>
        </w:rPr>
        <w:t xml:space="preserve">, vulnerability, and </w:t>
      </w:r>
      <w:r w:rsidR="00DD22ED" w:rsidRPr="00DD6596">
        <w:rPr>
          <w:bCs/>
        </w:rPr>
        <w:t>fear.</w:t>
      </w:r>
    </w:p>
    <w:p w14:paraId="05A8C6C2" w14:textId="77777777" w:rsidR="0037568F" w:rsidRPr="00DD6596" w:rsidRDefault="0037568F" w:rsidP="00DD6596">
      <w:pPr>
        <w:spacing w:before="120" w:after="120" w:line="360" w:lineRule="auto"/>
        <w:jc w:val="both"/>
        <w:rPr>
          <w:bCs/>
          <w:u w:val="single"/>
        </w:rPr>
      </w:pPr>
      <w:r w:rsidRPr="00DD6596">
        <w:rPr>
          <w:bCs/>
          <w:u w:val="single"/>
        </w:rPr>
        <w:t>Unequal work distribution</w:t>
      </w:r>
    </w:p>
    <w:p w14:paraId="6E7B278A" w14:textId="7B646965" w:rsidR="0037568F" w:rsidRPr="00DD6596" w:rsidRDefault="005042FC" w:rsidP="00DD6596">
      <w:pPr>
        <w:spacing w:before="120" w:after="120" w:line="360" w:lineRule="auto"/>
        <w:jc w:val="both"/>
        <w:rPr>
          <w:bCs/>
        </w:rPr>
      </w:pPr>
      <w:r w:rsidRPr="00DD6596">
        <w:rPr>
          <w:bCs/>
        </w:rPr>
        <w:t xml:space="preserve">The employer could have monitored more closely the work distribution, been aware of </w:t>
      </w:r>
      <w:r w:rsidR="00CC03B6" w:rsidRPr="00DD6596">
        <w:rPr>
          <w:bCs/>
        </w:rPr>
        <w:t xml:space="preserve">what tasks staff under their direction were </w:t>
      </w:r>
      <w:r w:rsidR="00170521" w:rsidRPr="00DD6596">
        <w:rPr>
          <w:bCs/>
        </w:rPr>
        <w:t xml:space="preserve">completing or not. Despite </w:t>
      </w:r>
      <w:r w:rsidR="007E007F">
        <w:rPr>
          <w:bCs/>
        </w:rPr>
        <w:t>Ms Spencer*</w:t>
      </w:r>
      <w:r w:rsidR="00170521" w:rsidRPr="00DD6596">
        <w:rPr>
          <w:bCs/>
        </w:rPr>
        <w:t xml:space="preserve">’s attempts to raise </w:t>
      </w:r>
      <w:r w:rsidR="00495D55" w:rsidRPr="00DD6596">
        <w:rPr>
          <w:bCs/>
        </w:rPr>
        <w:t xml:space="preserve">this </w:t>
      </w:r>
      <w:r w:rsidR="00170521" w:rsidRPr="00DD6596">
        <w:rPr>
          <w:bCs/>
        </w:rPr>
        <w:t>issue</w:t>
      </w:r>
      <w:r w:rsidR="00634ED0" w:rsidRPr="00DD6596">
        <w:rPr>
          <w:bCs/>
        </w:rPr>
        <w:t xml:space="preserve">, the function of monitoring </w:t>
      </w:r>
      <w:r w:rsidR="00495D55" w:rsidRPr="00DD6596">
        <w:rPr>
          <w:bCs/>
        </w:rPr>
        <w:t xml:space="preserve">colleagues </w:t>
      </w:r>
      <w:r w:rsidR="007C33E0">
        <w:rPr>
          <w:bCs/>
        </w:rPr>
        <w:t>appeared to fall</w:t>
      </w:r>
      <w:r w:rsidR="00495D55" w:rsidRPr="00DD6596">
        <w:rPr>
          <w:bCs/>
        </w:rPr>
        <w:t xml:space="preserve"> back to her to manage.</w:t>
      </w:r>
      <w:r w:rsidR="006F1813">
        <w:rPr>
          <w:bCs/>
        </w:rPr>
        <w:t xml:space="preserve"> Instead, she was </w:t>
      </w:r>
      <w:r w:rsidR="001E2108">
        <w:rPr>
          <w:bCs/>
        </w:rPr>
        <w:t xml:space="preserve">told to leave resident care </w:t>
      </w:r>
      <w:r w:rsidR="000E3F96">
        <w:rPr>
          <w:bCs/>
        </w:rPr>
        <w:t>uncompleted.</w:t>
      </w:r>
    </w:p>
    <w:p w14:paraId="406AD7B0" w14:textId="77777777" w:rsidR="00A51EB9" w:rsidRPr="00DD6596" w:rsidRDefault="00A51EB9" w:rsidP="00DD6596">
      <w:pPr>
        <w:spacing w:before="120" w:after="120" w:line="360" w:lineRule="auto"/>
        <w:jc w:val="both"/>
        <w:rPr>
          <w:bCs/>
        </w:rPr>
      </w:pPr>
    </w:p>
    <w:p w14:paraId="3306B3AC" w14:textId="387B00EA" w:rsidR="000C1D6E" w:rsidRPr="00DD6596" w:rsidRDefault="000C1D6E" w:rsidP="00DD6596">
      <w:pPr>
        <w:spacing w:before="120" w:after="120" w:line="360" w:lineRule="auto"/>
        <w:jc w:val="both"/>
        <w:rPr>
          <w:b/>
        </w:rPr>
      </w:pPr>
      <w:r w:rsidRPr="00DD6596">
        <w:rPr>
          <w:b/>
        </w:rPr>
        <w:t xml:space="preserve">12. Your opinion as to whether the Employer failed to take adequate precautions for our </w:t>
      </w:r>
      <w:proofErr w:type="gramStart"/>
      <w:r w:rsidRPr="00DD6596">
        <w:rPr>
          <w:b/>
        </w:rPr>
        <w:t>Client's</w:t>
      </w:r>
      <w:proofErr w:type="gramEnd"/>
      <w:r w:rsidRPr="00DD6596">
        <w:rPr>
          <w:b/>
        </w:rPr>
        <w:t xml:space="preserve"> safety in the circumstances and if so, what were those failures?</w:t>
      </w:r>
    </w:p>
    <w:p w14:paraId="40D5CDA4" w14:textId="745BDC97" w:rsidR="000C1D6E" w:rsidRDefault="00994CD6" w:rsidP="00DD6596">
      <w:pPr>
        <w:spacing w:before="120" w:after="120" w:line="360" w:lineRule="auto"/>
        <w:jc w:val="both"/>
        <w:rPr>
          <w:bCs/>
        </w:rPr>
      </w:pPr>
      <w:r w:rsidRPr="00DD6596">
        <w:rPr>
          <w:bCs/>
        </w:rPr>
        <w:t xml:space="preserve">As noted in the responses to the questions above, </w:t>
      </w:r>
      <w:r w:rsidR="007E007F">
        <w:rPr>
          <w:bCs/>
        </w:rPr>
        <w:t>Ms Spencer*</w:t>
      </w:r>
      <w:r w:rsidR="00373A81" w:rsidRPr="00DD6596">
        <w:rPr>
          <w:bCs/>
        </w:rPr>
        <w:t xml:space="preserve"> gave verbal and written </w:t>
      </w:r>
      <w:r w:rsidR="00751156" w:rsidRPr="00DD6596">
        <w:rPr>
          <w:bCs/>
        </w:rPr>
        <w:t xml:space="preserve">reports on the </w:t>
      </w:r>
      <w:r w:rsidR="005D0586" w:rsidRPr="00DD6596">
        <w:rPr>
          <w:bCs/>
        </w:rPr>
        <w:t xml:space="preserve">work disparity, the bullying that was occurring, and the concerns about the </w:t>
      </w:r>
      <w:r w:rsidR="007A0B59" w:rsidRPr="00DD6596">
        <w:rPr>
          <w:bCs/>
        </w:rPr>
        <w:t xml:space="preserve">standard of care of the residents. </w:t>
      </w:r>
      <w:r w:rsidR="00E8257F" w:rsidRPr="00DD6596">
        <w:rPr>
          <w:bCs/>
        </w:rPr>
        <w:t xml:space="preserve">In the meeting where </w:t>
      </w:r>
      <w:r w:rsidR="007E007F">
        <w:rPr>
          <w:bCs/>
        </w:rPr>
        <w:t>Ms Spencer*</w:t>
      </w:r>
      <w:r w:rsidR="00E8257F" w:rsidRPr="00DD6596">
        <w:rPr>
          <w:bCs/>
        </w:rPr>
        <w:t xml:space="preserve"> was being abused by colleagues</w:t>
      </w:r>
      <w:r w:rsidR="005B42C3">
        <w:rPr>
          <w:bCs/>
        </w:rPr>
        <w:t xml:space="preserve">, her </w:t>
      </w:r>
      <w:r w:rsidR="00E8257F" w:rsidRPr="00DD6596">
        <w:rPr>
          <w:bCs/>
        </w:rPr>
        <w:t xml:space="preserve">managers </w:t>
      </w:r>
      <w:r w:rsidR="005B42C3">
        <w:rPr>
          <w:bCs/>
        </w:rPr>
        <w:t xml:space="preserve">who were present </w:t>
      </w:r>
      <w:r w:rsidR="00E8257F" w:rsidRPr="00DD6596">
        <w:rPr>
          <w:bCs/>
        </w:rPr>
        <w:t xml:space="preserve">had the opportunity to intervene and remind staff of the code of conduct </w:t>
      </w:r>
      <w:r w:rsidR="005B42C3">
        <w:rPr>
          <w:bCs/>
        </w:rPr>
        <w:t>but</w:t>
      </w:r>
      <w:r w:rsidR="00E8257F" w:rsidRPr="00DD6596">
        <w:rPr>
          <w:bCs/>
        </w:rPr>
        <w:t xml:space="preserve"> did not.</w:t>
      </w:r>
      <w:r w:rsidR="00E8257F">
        <w:rPr>
          <w:bCs/>
        </w:rPr>
        <w:t xml:space="preserve"> </w:t>
      </w:r>
      <w:r w:rsidR="007A0B59" w:rsidRPr="00DD6596">
        <w:rPr>
          <w:bCs/>
        </w:rPr>
        <w:t>It is my opinion that the emp</w:t>
      </w:r>
      <w:r w:rsidR="00785D60" w:rsidRPr="00DD6596">
        <w:rPr>
          <w:bCs/>
        </w:rPr>
        <w:t xml:space="preserve">loyer </w:t>
      </w:r>
      <w:r w:rsidR="00FB0DF1" w:rsidRPr="00DD6596">
        <w:rPr>
          <w:bCs/>
        </w:rPr>
        <w:t>failed to take adequate precautions.</w:t>
      </w:r>
      <w:r w:rsidR="00502D51" w:rsidRPr="00DD6596">
        <w:rPr>
          <w:bCs/>
        </w:rPr>
        <w:t xml:space="preserve"> </w:t>
      </w:r>
    </w:p>
    <w:p w14:paraId="0216DA2D" w14:textId="1360DF64" w:rsidR="00954424" w:rsidRPr="00DD6596" w:rsidRDefault="00954424" w:rsidP="00DD6596">
      <w:pPr>
        <w:spacing w:before="120" w:after="120" w:line="360" w:lineRule="auto"/>
        <w:jc w:val="both"/>
        <w:rPr>
          <w:bCs/>
        </w:rPr>
      </w:pPr>
      <w:r>
        <w:rPr>
          <w:bCs/>
        </w:rPr>
        <w:t>In response to the unequal work distribution,</w:t>
      </w:r>
      <w:r w:rsidR="00C72AA0">
        <w:rPr>
          <w:bCs/>
        </w:rPr>
        <w:t xml:space="preserve"> it is my opinion that</w:t>
      </w:r>
      <w:r>
        <w:rPr>
          <w:bCs/>
        </w:rPr>
        <w:t xml:space="preserve"> h</w:t>
      </w:r>
      <w:r w:rsidR="00C72AA0">
        <w:rPr>
          <w:bCs/>
        </w:rPr>
        <w:t xml:space="preserve">er employer </w:t>
      </w:r>
      <w:r w:rsidR="00C72AA0" w:rsidRPr="00C72AA0">
        <w:rPr>
          <w:bCs/>
        </w:rPr>
        <w:t>failed to take adequate precautions</w:t>
      </w:r>
      <w:r w:rsidR="00C72AA0">
        <w:rPr>
          <w:bCs/>
        </w:rPr>
        <w:t xml:space="preserve"> and the response was to simply </w:t>
      </w:r>
      <w:r w:rsidR="009A2855">
        <w:rPr>
          <w:bCs/>
        </w:rPr>
        <w:t>not attempt</w:t>
      </w:r>
      <w:r w:rsidR="00C72AA0">
        <w:rPr>
          <w:bCs/>
        </w:rPr>
        <w:t xml:space="preserve"> the wor</w:t>
      </w:r>
      <w:r w:rsidR="009A2855">
        <w:rPr>
          <w:bCs/>
        </w:rPr>
        <w:t>k</w:t>
      </w:r>
      <w:r w:rsidR="00B30237">
        <w:rPr>
          <w:bCs/>
        </w:rPr>
        <w:t xml:space="preserve"> that others should be doing. In doing so, </w:t>
      </w:r>
      <w:r w:rsidR="007E007F">
        <w:rPr>
          <w:bCs/>
        </w:rPr>
        <w:t>Ms Spencer*</w:t>
      </w:r>
      <w:r w:rsidR="00B30237">
        <w:rPr>
          <w:bCs/>
        </w:rPr>
        <w:t xml:space="preserve"> </w:t>
      </w:r>
      <w:r w:rsidR="008C7A09">
        <w:rPr>
          <w:bCs/>
        </w:rPr>
        <w:t xml:space="preserve">experienced stress in wanting to have a high standard of care and being instructed to </w:t>
      </w:r>
      <w:r w:rsidR="00E2722C">
        <w:rPr>
          <w:bCs/>
        </w:rPr>
        <w:t>take a course of action that went against that.</w:t>
      </w:r>
    </w:p>
    <w:p w14:paraId="603381E4" w14:textId="199825CC" w:rsidR="00994CD6" w:rsidRDefault="004916EB" w:rsidP="00DD6596">
      <w:pPr>
        <w:spacing w:before="120" w:after="120" w:line="360" w:lineRule="auto"/>
        <w:jc w:val="both"/>
        <w:rPr>
          <w:bCs/>
        </w:rPr>
      </w:pPr>
      <w:r>
        <w:rPr>
          <w:bCs/>
        </w:rPr>
        <w:t xml:space="preserve">On the last working day, she indicated to her manager that she was struggling and no assistance was provided. </w:t>
      </w:r>
      <w:r w:rsidR="00552690">
        <w:rPr>
          <w:bCs/>
        </w:rPr>
        <w:t xml:space="preserve">Possibly, </w:t>
      </w:r>
      <w:r w:rsidR="00956549">
        <w:rPr>
          <w:bCs/>
        </w:rPr>
        <w:t xml:space="preserve">when it became clear that the person meant to be assisting the </w:t>
      </w:r>
      <w:r w:rsidR="0074575A">
        <w:rPr>
          <w:bCs/>
        </w:rPr>
        <w:t>delivery man*</w:t>
      </w:r>
      <w:r w:rsidR="00E5665F">
        <w:rPr>
          <w:bCs/>
        </w:rPr>
        <w:t xml:space="preserve"> </w:t>
      </w:r>
      <w:r w:rsidR="001F077F">
        <w:rPr>
          <w:bCs/>
        </w:rPr>
        <w:t xml:space="preserve">was not going to be present, her employer could have </w:t>
      </w:r>
      <w:proofErr w:type="gramStart"/>
      <w:r w:rsidR="001F077F">
        <w:rPr>
          <w:bCs/>
        </w:rPr>
        <w:t>made arrangements</w:t>
      </w:r>
      <w:proofErr w:type="gramEnd"/>
      <w:r w:rsidR="001F077F">
        <w:rPr>
          <w:bCs/>
        </w:rPr>
        <w:t xml:space="preserve"> to ensure that another person was appointed or to have supported </w:t>
      </w:r>
      <w:r w:rsidR="007E007F">
        <w:rPr>
          <w:bCs/>
        </w:rPr>
        <w:t>Ms Spencer*</w:t>
      </w:r>
      <w:r w:rsidR="004261D8">
        <w:rPr>
          <w:bCs/>
        </w:rPr>
        <w:t xml:space="preserve"> by assigning someone to the task when it was clear she was struggling.</w:t>
      </w:r>
    </w:p>
    <w:p w14:paraId="5E36957C" w14:textId="77777777" w:rsidR="004916EB" w:rsidRPr="00DD6596" w:rsidRDefault="004916EB" w:rsidP="00DD6596">
      <w:pPr>
        <w:spacing w:before="120" w:after="120" w:line="360" w:lineRule="auto"/>
        <w:jc w:val="both"/>
        <w:rPr>
          <w:bCs/>
        </w:rPr>
      </w:pPr>
    </w:p>
    <w:p w14:paraId="2AE2A74D" w14:textId="2299F0A5" w:rsidR="000C1D6E" w:rsidRPr="00DD6596" w:rsidRDefault="000C1D6E" w:rsidP="00DD6596">
      <w:pPr>
        <w:spacing w:before="120" w:after="120" w:line="360" w:lineRule="auto"/>
        <w:jc w:val="both"/>
        <w:rPr>
          <w:b/>
        </w:rPr>
      </w:pPr>
      <w:r w:rsidRPr="00DD6596">
        <w:rPr>
          <w:b/>
        </w:rPr>
        <w:t>13. Your opinion as to whether the employer failed to heed and act upon the proactive complaints regarding our Client's treatment throughout the course of her employment and whether it was unreasonable for the Employer to do so.</w:t>
      </w:r>
    </w:p>
    <w:p w14:paraId="00635AF7" w14:textId="72223D8F" w:rsidR="007C200A" w:rsidRPr="00DD6596" w:rsidRDefault="007C200A" w:rsidP="00DD6596">
      <w:pPr>
        <w:spacing w:before="120" w:after="120" w:line="360" w:lineRule="auto"/>
        <w:jc w:val="both"/>
        <w:rPr>
          <w:bCs/>
        </w:rPr>
      </w:pPr>
      <w:r w:rsidRPr="00DD6596">
        <w:rPr>
          <w:bCs/>
        </w:rPr>
        <w:t xml:space="preserve">In my opinion, </w:t>
      </w:r>
      <w:r w:rsidR="00EC6858" w:rsidRPr="00DD6596">
        <w:rPr>
          <w:bCs/>
        </w:rPr>
        <w:t xml:space="preserve">the employer failed to heed and act upon the proactive complaints regarding </w:t>
      </w:r>
      <w:r w:rsidR="007E007F">
        <w:rPr>
          <w:bCs/>
        </w:rPr>
        <w:t>Ms Spencer*</w:t>
      </w:r>
      <w:r w:rsidR="00EC6858" w:rsidRPr="00DD6596">
        <w:rPr>
          <w:bCs/>
        </w:rPr>
        <w:t>’s treatment throughout the course of her employment and it was unreasonable for the Employer to do so.</w:t>
      </w:r>
    </w:p>
    <w:p w14:paraId="7EA575F1" w14:textId="6AE7EC1E" w:rsidR="007C200A" w:rsidRDefault="00715BFE" w:rsidP="00B51294">
      <w:pPr>
        <w:spacing w:before="120" w:after="120" w:line="360" w:lineRule="auto"/>
        <w:jc w:val="both"/>
        <w:rPr>
          <w:bCs/>
        </w:rPr>
      </w:pPr>
      <w:r w:rsidRPr="00B51294">
        <w:rPr>
          <w:bCs/>
        </w:rPr>
        <w:t>In the statement</w:t>
      </w:r>
      <w:r>
        <w:rPr>
          <w:bCs/>
        </w:rPr>
        <w:t xml:space="preserve"> by K.</w:t>
      </w:r>
      <w:r w:rsidR="00B51294" w:rsidRPr="00B51294">
        <w:rPr>
          <w:bCs/>
        </w:rPr>
        <w:t xml:space="preserve"> </w:t>
      </w:r>
      <w:r w:rsidR="00265145">
        <w:rPr>
          <w:bCs/>
        </w:rPr>
        <w:t>Bush*</w:t>
      </w:r>
      <w:r w:rsidR="00B51294" w:rsidRPr="00B51294">
        <w:rPr>
          <w:bCs/>
        </w:rPr>
        <w:t xml:space="preserve"> dated 13 November 2024</w:t>
      </w:r>
      <w:r>
        <w:rPr>
          <w:bCs/>
        </w:rPr>
        <w:t xml:space="preserve">, </w:t>
      </w:r>
      <w:r w:rsidR="007E007F">
        <w:rPr>
          <w:bCs/>
        </w:rPr>
        <w:t>Ms Spencer*</w:t>
      </w:r>
      <w:r w:rsidR="00B51294" w:rsidRPr="00B51294">
        <w:rPr>
          <w:bCs/>
        </w:rPr>
        <w:t xml:space="preserve"> was described as “</w:t>
      </w:r>
      <w:r w:rsidR="00B51294" w:rsidRPr="00FC0ADD">
        <w:rPr>
          <w:bCs/>
          <w:i/>
          <w:iCs/>
        </w:rPr>
        <w:t>a fantastic worker</w:t>
      </w:r>
      <w:r w:rsidR="002C492E" w:rsidRPr="00FC0ADD">
        <w:rPr>
          <w:bCs/>
          <w:i/>
          <w:iCs/>
        </w:rPr>
        <w:t xml:space="preserve">… </w:t>
      </w:r>
      <w:r w:rsidR="00B51294" w:rsidRPr="00FC0ADD">
        <w:rPr>
          <w:bCs/>
          <w:i/>
          <w:iCs/>
        </w:rPr>
        <w:t>and she works hard.</w:t>
      </w:r>
      <w:r w:rsidR="00B51294" w:rsidRPr="00B51294">
        <w:rPr>
          <w:bCs/>
        </w:rPr>
        <w:t xml:space="preserve">” It was documented that </w:t>
      </w:r>
      <w:r w:rsidR="007E007F">
        <w:rPr>
          <w:bCs/>
        </w:rPr>
        <w:t>Ms Spencer*</w:t>
      </w:r>
      <w:r w:rsidR="00B51294" w:rsidRPr="00B51294">
        <w:rPr>
          <w:bCs/>
        </w:rPr>
        <w:t xml:space="preserve"> had contacted K. </w:t>
      </w:r>
      <w:r w:rsidR="00265145">
        <w:rPr>
          <w:bCs/>
        </w:rPr>
        <w:t>Bush*</w:t>
      </w:r>
      <w:r w:rsidR="00B51294" w:rsidRPr="00B51294">
        <w:rPr>
          <w:bCs/>
        </w:rPr>
        <w:t xml:space="preserve"> the </w:t>
      </w:r>
      <w:r w:rsidR="00B51294" w:rsidRPr="00B51294">
        <w:rPr>
          <w:bCs/>
        </w:rPr>
        <w:lastRenderedPageBreak/>
        <w:t>day the beds arrived saying that “it was hectic”</w:t>
      </w:r>
      <w:r w:rsidR="002C492E">
        <w:rPr>
          <w:bCs/>
        </w:rPr>
        <w:t xml:space="preserve">. It was also documented </w:t>
      </w:r>
      <w:r w:rsidR="00B51294" w:rsidRPr="00B51294">
        <w:rPr>
          <w:bCs/>
        </w:rPr>
        <w:t xml:space="preserve">that </w:t>
      </w:r>
      <w:r w:rsidR="007E007F">
        <w:rPr>
          <w:bCs/>
        </w:rPr>
        <w:t>Ms Spencer*</w:t>
      </w:r>
      <w:r w:rsidR="00B51294" w:rsidRPr="00B51294">
        <w:rPr>
          <w:bCs/>
        </w:rPr>
        <w:t xml:space="preserve"> “</w:t>
      </w:r>
      <w:r w:rsidR="00B51294" w:rsidRPr="00FC0ADD">
        <w:rPr>
          <w:bCs/>
          <w:i/>
          <w:iCs/>
        </w:rPr>
        <w:t>has not put in lots of letters of complaint about issues. She has voiced them but has never put them in writing… The culture here is terrible to a degree when I came here it was bad</w:t>
      </w:r>
      <w:r w:rsidR="00B51294" w:rsidRPr="00B51294">
        <w:rPr>
          <w:bCs/>
        </w:rPr>
        <w:t>.”</w:t>
      </w:r>
    </w:p>
    <w:p w14:paraId="5132F348" w14:textId="77777777" w:rsidR="00B51294" w:rsidRPr="00DD6596" w:rsidRDefault="00B51294" w:rsidP="00B51294">
      <w:pPr>
        <w:spacing w:before="120" w:after="120" w:line="360" w:lineRule="auto"/>
        <w:jc w:val="both"/>
        <w:rPr>
          <w:bCs/>
        </w:rPr>
      </w:pPr>
    </w:p>
    <w:p w14:paraId="69524820" w14:textId="31F89854" w:rsidR="000C1D6E" w:rsidRPr="00DD6596" w:rsidRDefault="007C200A" w:rsidP="00DD6596">
      <w:pPr>
        <w:spacing w:before="120" w:after="120" w:line="360" w:lineRule="auto"/>
        <w:jc w:val="both"/>
        <w:rPr>
          <w:bCs/>
        </w:rPr>
      </w:pPr>
      <w:r w:rsidRPr="00DD6596">
        <w:rPr>
          <w:bCs/>
        </w:rPr>
        <w:t>The employer did not provide workload management</w:t>
      </w:r>
      <w:r w:rsidR="00B514E3" w:rsidRPr="00DD6596">
        <w:rPr>
          <w:bCs/>
        </w:rPr>
        <w:t xml:space="preserve"> despite her repeatedly informing them of the work disparity</w:t>
      </w:r>
      <w:r w:rsidRPr="00DD6596">
        <w:rPr>
          <w:bCs/>
        </w:rPr>
        <w:t xml:space="preserve">, </w:t>
      </w:r>
      <w:r w:rsidR="00667BEC" w:rsidRPr="00DD6596">
        <w:rPr>
          <w:bCs/>
        </w:rPr>
        <w:t xml:space="preserve">they did not appear to provide a safe work </w:t>
      </w:r>
      <w:r w:rsidR="00FE051C" w:rsidRPr="00DD6596">
        <w:rPr>
          <w:bCs/>
        </w:rPr>
        <w:t xml:space="preserve">environment </w:t>
      </w:r>
      <w:r w:rsidR="00AC3B80" w:rsidRPr="00DD6596">
        <w:rPr>
          <w:bCs/>
        </w:rPr>
        <w:t xml:space="preserve">given the systemic use of language and threats of violence, </w:t>
      </w:r>
      <w:r w:rsidRPr="00DD6596">
        <w:rPr>
          <w:bCs/>
        </w:rPr>
        <w:t>and</w:t>
      </w:r>
      <w:r w:rsidR="00BE3BE0" w:rsidRPr="00DD6596">
        <w:rPr>
          <w:bCs/>
        </w:rPr>
        <w:t>, instead of</w:t>
      </w:r>
      <w:r w:rsidRPr="00DD6596">
        <w:rPr>
          <w:bCs/>
        </w:rPr>
        <w:t xml:space="preserve"> address</w:t>
      </w:r>
      <w:r w:rsidR="006D0A3B" w:rsidRPr="00DD6596">
        <w:rPr>
          <w:bCs/>
        </w:rPr>
        <w:t>ing</w:t>
      </w:r>
      <w:r w:rsidRPr="00DD6596">
        <w:rPr>
          <w:bCs/>
        </w:rPr>
        <w:t xml:space="preserve"> the bullying behaviour that was occurring</w:t>
      </w:r>
      <w:r w:rsidR="00EE5D9B" w:rsidRPr="00DD6596">
        <w:rPr>
          <w:bCs/>
        </w:rPr>
        <w:t xml:space="preserve"> appeared to be engaging in similar behaviour</w:t>
      </w:r>
      <w:r w:rsidR="007C4628" w:rsidRPr="00DD6596">
        <w:rPr>
          <w:bCs/>
        </w:rPr>
        <w:t xml:space="preserve"> and did not address it when witnessing it occurring</w:t>
      </w:r>
      <w:r w:rsidRPr="00DD6596">
        <w:rPr>
          <w:bCs/>
        </w:rPr>
        <w:t>.</w:t>
      </w:r>
    </w:p>
    <w:p w14:paraId="086A5F67" w14:textId="77777777" w:rsidR="007C200A" w:rsidRPr="00DD6596" w:rsidRDefault="007C200A" w:rsidP="00DD6596">
      <w:pPr>
        <w:spacing w:before="120" w:after="120" w:line="360" w:lineRule="auto"/>
        <w:jc w:val="both"/>
        <w:rPr>
          <w:bCs/>
        </w:rPr>
      </w:pPr>
    </w:p>
    <w:p w14:paraId="28C3F839" w14:textId="390451AD" w:rsidR="000C1D6E" w:rsidRPr="00DD6596" w:rsidRDefault="000C1D6E" w:rsidP="00DD6596">
      <w:pPr>
        <w:spacing w:before="120" w:after="120" w:line="360" w:lineRule="auto"/>
        <w:jc w:val="both"/>
        <w:rPr>
          <w:b/>
        </w:rPr>
      </w:pPr>
      <w:r w:rsidRPr="00DD6596">
        <w:rPr>
          <w:b/>
        </w:rPr>
        <w:t xml:space="preserve">14. Your opinion as to whether the employer should have provided counselling and/or psychiatric/psychological assistance or consultation after becoming aware of our </w:t>
      </w:r>
      <w:proofErr w:type="gramStart"/>
      <w:r w:rsidRPr="00DD6596">
        <w:rPr>
          <w:b/>
        </w:rPr>
        <w:t>Client's</w:t>
      </w:r>
      <w:proofErr w:type="gramEnd"/>
      <w:r w:rsidRPr="00DD6596">
        <w:rPr>
          <w:b/>
        </w:rPr>
        <w:t xml:space="preserve"> mental state.</w:t>
      </w:r>
    </w:p>
    <w:p w14:paraId="353550E3" w14:textId="54037601" w:rsidR="00EC3E7E" w:rsidRDefault="0079498F" w:rsidP="00DD6596">
      <w:pPr>
        <w:spacing w:before="120" w:after="120" w:line="360" w:lineRule="auto"/>
        <w:jc w:val="both"/>
        <w:rPr>
          <w:bCs/>
        </w:rPr>
      </w:pPr>
      <w:r w:rsidRPr="00DD6596">
        <w:rPr>
          <w:bCs/>
        </w:rPr>
        <w:t xml:space="preserve">There is a discrepancy between </w:t>
      </w:r>
      <w:r w:rsidR="007E007F">
        <w:rPr>
          <w:bCs/>
        </w:rPr>
        <w:t>Ms Spencer*</w:t>
      </w:r>
      <w:r w:rsidR="00B50C7F" w:rsidRPr="00DD6596">
        <w:rPr>
          <w:bCs/>
        </w:rPr>
        <w:t>’s report</w:t>
      </w:r>
      <w:r w:rsidR="00AB3353">
        <w:rPr>
          <w:bCs/>
        </w:rPr>
        <w:t xml:space="preserve"> and that of her manager, Mr </w:t>
      </w:r>
      <w:r w:rsidR="007E007F">
        <w:rPr>
          <w:bCs/>
        </w:rPr>
        <w:t>Pitt*</w:t>
      </w:r>
      <w:r w:rsidR="00AB3353">
        <w:rPr>
          <w:bCs/>
        </w:rPr>
        <w:t>. She stated</w:t>
      </w:r>
      <w:r w:rsidR="00B50C7F" w:rsidRPr="00DD6596">
        <w:rPr>
          <w:bCs/>
        </w:rPr>
        <w:t xml:space="preserve"> that no psychiatric/psychological assistance or consultation was provided by the </w:t>
      </w:r>
      <w:r w:rsidR="00BA66CC" w:rsidRPr="00DD6596">
        <w:rPr>
          <w:bCs/>
        </w:rPr>
        <w:t>employer</w:t>
      </w:r>
      <w:r w:rsidR="00740941" w:rsidRPr="00DD6596">
        <w:rPr>
          <w:bCs/>
        </w:rPr>
        <w:t xml:space="preserve"> until she requested it</w:t>
      </w:r>
      <w:r w:rsidR="00EC3E7E">
        <w:rPr>
          <w:bCs/>
        </w:rPr>
        <w:t xml:space="preserve">. </w:t>
      </w:r>
      <w:r w:rsidR="00BE2F45" w:rsidRPr="00BE2F45">
        <w:rPr>
          <w:bCs/>
        </w:rPr>
        <w:t xml:space="preserve">On 18 September 2024, </w:t>
      </w:r>
      <w:r w:rsidR="00E005E5">
        <w:rPr>
          <w:bCs/>
        </w:rPr>
        <w:t>the GP clinical</w:t>
      </w:r>
      <w:r w:rsidR="00BE2F45" w:rsidRPr="00BE2F45">
        <w:rPr>
          <w:bCs/>
        </w:rPr>
        <w:t xml:space="preserve"> record</w:t>
      </w:r>
      <w:r w:rsidR="00E005E5">
        <w:rPr>
          <w:bCs/>
        </w:rPr>
        <w:t xml:space="preserve">s noted that </w:t>
      </w:r>
      <w:r w:rsidR="007E007F">
        <w:rPr>
          <w:bCs/>
        </w:rPr>
        <w:t>Ms Spencer*</w:t>
      </w:r>
      <w:r w:rsidR="00E005E5">
        <w:rPr>
          <w:bCs/>
        </w:rPr>
        <w:t xml:space="preserve"> discussed</w:t>
      </w:r>
      <w:r w:rsidR="00BE2F45" w:rsidRPr="00BE2F45">
        <w:rPr>
          <w:bCs/>
        </w:rPr>
        <w:t xml:space="preserve"> the bullying </w:t>
      </w:r>
      <w:r w:rsidR="00E005E5">
        <w:rPr>
          <w:bCs/>
        </w:rPr>
        <w:t xml:space="preserve">occurring </w:t>
      </w:r>
      <w:r w:rsidR="00BE2F45" w:rsidRPr="00BE2F45">
        <w:rPr>
          <w:bCs/>
        </w:rPr>
        <w:t xml:space="preserve">at </w:t>
      </w:r>
      <w:proofErr w:type="spellStart"/>
      <w:r w:rsidR="0094363D">
        <w:rPr>
          <w:bCs/>
        </w:rPr>
        <w:t>HealthCo</w:t>
      </w:r>
      <w:proofErr w:type="spellEnd"/>
      <w:r w:rsidR="0094363D">
        <w:rPr>
          <w:bCs/>
        </w:rPr>
        <w:t>*</w:t>
      </w:r>
      <w:r w:rsidR="00BE2F45" w:rsidRPr="00BE2F45">
        <w:rPr>
          <w:bCs/>
        </w:rPr>
        <w:t xml:space="preserve"> and</w:t>
      </w:r>
      <w:r w:rsidR="00E005E5">
        <w:rPr>
          <w:bCs/>
        </w:rPr>
        <w:t xml:space="preserve"> she</w:t>
      </w:r>
      <w:r w:rsidR="00BE2F45" w:rsidRPr="00BE2F45">
        <w:rPr>
          <w:bCs/>
        </w:rPr>
        <w:t xml:space="preserve"> was on leave at the time.</w:t>
      </w:r>
      <w:r w:rsidR="008D5698">
        <w:rPr>
          <w:bCs/>
        </w:rPr>
        <w:t xml:space="preserve"> </w:t>
      </w:r>
      <w:r w:rsidR="00532F60">
        <w:rPr>
          <w:bCs/>
        </w:rPr>
        <w:t>T</w:t>
      </w:r>
      <w:r w:rsidR="00532F60" w:rsidRPr="00532F60">
        <w:rPr>
          <w:bCs/>
        </w:rPr>
        <w:t xml:space="preserve">he GP clinical records </w:t>
      </w:r>
      <w:r w:rsidR="00532F60">
        <w:rPr>
          <w:bCs/>
        </w:rPr>
        <w:t>o</w:t>
      </w:r>
      <w:r w:rsidR="008D5698" w:rsidRPr="008D5698">
        <w:rPr>
          <w:bCs/>
        </w:rPr>
        <w:t>n 09 October 2024</w:t>
      </w:r>
      <w:r w:rsidR="00DF413A">
        <w:rPr>
          <w:bCs/>
        </w:rPr>
        <w:t xml:space="preserve"> indicated that </w:t>
      </w:r>
      <w:r w:rsidR="007E007F">
        <w:rPr>
          <w:bCs/>
        </w:rPr>
        <w:t>Ms Spencer*</w:t>
      </w:r>
      <w:r w:rsidR="009E2B1A">
        <w:rPr>
          <w:bCs/>
        </w:rPr>
        <w:t xml:space="preserve"> had</w:t>
      </w:r>
      <w:r w:rsidR="008D5698" w:rsidRPr="008D5698">
        <w:rPr>
          <w:bCs/>
        </w:rPr>
        <w:t xml:space="preserve"> contacted EAP (Employee Assistance Program).</w:t>
      </w:r>
    </w:p>
    <w:p w14:paraId="4842BA39" w14:textId="16C8DFA0" w:rsidR="00CA7086" w:rsidRPr="00DD6596" w:rsidRDefault="00EC3E7E" w:rsidP="00DD6596">
      <w:pPr>
        <w:spacing w:before="120" w:after="120" w:line="360" w:lineRule="auto"/>
        <w:jc w:val="both"/>
        <w:rPr>
          <w:bCs/>
        </w:rPr>
      </w:pPr>
      <w:r>
        <w:rPr>
          <w:bCs/>
        </w:rPr>
        <w:t xml:space="preserve">Mr </w:t>
      </w:r>
      <w:r w:rsidR="007E007F">
        <w:rPr>
          <w:bCs/>
        </w:rPr>
        <w:t>Pitt*</w:t>
      </w:r>
      <w:r w:rsidR="00265145">
        <w:rPr>
          <w:bCs/>
        </w:rPr>
        <w:t xml:space="preserve"> </w:t>
      </w:r>
      <w:r w:rsidR="001455CF" w:rsidRPr="00DD6596">
        <w:rPr>
          <w:bCs/>
        </w:rPr>
        <w:t xml:space="preserve">said in his statement </w:t>
      </w:r>
      <w:r w:rsidR="00505949" w:rsidRPr="00DD6596">
        <w:rPr>
          <w:bCs/>
        </w:rPr>
        <w:t xml:space="preserve">dated </w:t>
      </w:r>
      <w:r w:rsidR="00DD6596">
        <w:rPr>
          <w:bCs/>
        </w:rPr>
        <w:t>29 October 2024</w:t>
      </w:r>
      <w:r w:rsidR="00505949" w:rsidRPr="00DD6596">
        <w:rPr>
          <w:bCs/>
        </w:rPr>
        <w:t xml:space="preserve"> </w:t>
      </w:r>
      <w:r>
        <w:rPr>
          <w:bCs/>
        </w:rPr>
        <w:t>that</w:t>
      </w:r>
      <w:r w:rsidR="00505949" w:rsidRPr="00DD6596">
        <w:rPr>
          <w:bCs/>
        </w:rPr>
        <w:t xml:space="preserve"> “</w:t>
      </w:r>
      <w:r w:rsidR="00505949" w:rsidRPr="00DD6596">
        <w:rPr>
          <w:bCs/>
          <w:i/>
        </w:rPr>
        <w:t>she was offered EAP throughout that entire process</w:t>
      </w:r>
      <w:r w:rsidR="00505949" w:rsidRPr="00DD6596">
        <w:rPr>
          <w:bCs/>
        </w:rPr>
        <w:t>”.</w:t>
      </w:r>
      <w:r w:rsidR="00077CCD" w:rsidRPr="00DD6596">
        <w:rPr>
          <w:bCs/>
        </w:rPr>
        <w:t xml:space="preserve"> The only evidence in the provided documents was that she was provided </w:t>
      </w:r>
      <w:r w:rsidR="00D103B0" w:rsidRPr="00DD6596">
        <w:rPr>
          <w:bCs/>
        </w:rPr>
        <w:t>information about the Employee Assistance Program after she wanted to rescind her resignation.</w:t>
      </w:r>
    </w:p>
    <w:p w14:paraId="41108837" w14:textId="77777777" w:rsidR="00B50C7F" w:rsidRPr="00DD6596" w:rsidRDefault="00B50C7F" w:rsidP="00DD6596">
      <w:pPr>
        <w:spacing w:before="120" w:after="120" w:line="360" w:lineRule="auto"/>
        <w:jc w:val="both"/>
        <w:rPr>
          <w:bCs/>
        </w:rPr>
      </w:pPr>
    </w:p>
    <w:p w14:paraId="01167176" w14:textId="75BE3A47" w:rsidR="000C1D6E" w:rsidRPr="00DD6596" w:rsidRDefault="000C1D6E" w:rsidP="00DD6596">
      <w:pPr>
        <w:spacing w:before="120" w:after="120" w:line="360" w:lineRule="auto"/>
        <w:jc w:val="both"/>
        <w:rPr>
          <w:b/>
        </w:rPr>
      </w:pPr>
      <w:r w:rsidRPr="00DD6596">
        <w:rPr>
          <w:b/>
        </w:rPr>
        <w:t>15. Would such assistance have avoided or mitigated her psychiatric injury?</w:t>
      </w:r>
    </w:p>
    <w:p w14:paraId="37914FE2" w14:textId="0BEE225E" w:rsidR="000C1D6E" w:rsidRPr="00DD6596" w:rsidRDefault="00833681" w:rsidP="00DD6596">
      <w:pPr>
        <w:spacing w:before="120" w:after="120" w:line="360" w:lineRule="auto"/>
        <w:jc w:val="both"/>
        <w:rPr>
          <w:bCs/>
        </w:rPr>
      </w:pPr>
      <w:r w:rsidRPr="00DD6596">
        <w:rPr>
          <w:bCs/>
        </w:rPr>
        <w:t xml:space="preserve">Early intervention with such assistance may have avoided or mitigated </w:t>
      </w:r>
      <w:r w:rsidR="00FE0C13" w:rsidRPr="00DD6596">
        <w:rPr>
          <w:bCs/>
        </w:rPr>
        <w:t>the</w:t>
      </w:r>
      <w:r w:rsidRPr="00DD6596">
        <w:rPr>
          <w:bCs/>
        </w:rPr>
        <w:t xml:space="preserve"> psychiatric injury. However, there appears to have been significant systemic issues within the workplace</w:t>
      </w:r>
      <w:r w:rsidR="00F31C38" w:rsidRPr="00DD6596">
        <w:rPr>
          <w:bCs/>
        </w:rPr>
        <w:t>, referred to as “</w:t>
      </w:r>
      <w:r w:rsidR="00F31C38" w:rsidRPr="00DD6596">
        <w:rPr>
          <w:bCs/>
          <w:i/>
        </w:rPr>
        <w:t>toxic</w:t>
      </w:r>
      <w:r w:rsidR="00F31C38" w:rsidRPr="00DD6596">
        <w:rPr>
          <w:bCs/>
        </w:rPr>
        <w:t>” in one statement</w:t>
      </w:r>
      <w:r w:rsidR="00F93A1E" w:rsidRPr="00DD6596">
        <w:rPr>
          <w:bCs/>
        </w:rPr>
        <w:t xml:space="preserve">, </w:t>
      </w:r>
      <w:r w:rsidRPr="00DD6596">
        <w:rPr>
          <w:bCs/>
        </w:rPr>
        <w:t>that would likely have negated such assistance.</w:t>
      </w:r>
      <w:r w:rsidR="00E71214" w:rsidRPr="00DD6596">
        <w:rPr>
          <w:bCs/>
        </w:rPr>
        <w:t xml:space="preserve"> </w:t>
      </w:r>
    </w:p>
    <w:p w14:paraId="7AD25B2A" w14:textId="77777777" w:rsidR="00833681" w:rsidRPr="00DD6596" w:rsidRDefault="00833681" w:rsidP="00DD6596">
      <w:pPr>
        <w:spacing w:before="120" w:after="120" w:line="360" w:lineRule="auto"/>
        <w:jc w:val="both"/>
        <w:rPr>
          <w:bCs/>
        </w:rPr>
      </w:pPr>
    </w:p>
    <w:p w14:paraId="6D524F6A" w14:textId="1CD87871" w:rsidR="000363F8" w:rsidRPr="00DD6596" w:rsidRDefault="000C1D6E" w:rsidP="00DD6596">
      <w:pPr>
        <w:spacing w:before="120" w:after="120" w:line="360" w:lineRule="auto"/>
        <w:jc w:val="both"/>
        <w:rPr>
          <w:b/>
        </w:rPr>
      </w:pPr>
      <w:r w:rsidRPr="00DD6596">
        <w:rPr>
          <w:b/>
        </w:rPr>
        <w:t xml:space="preserve">16. Please advise of any other factors or comments that you feel are relevant to the psychological injury and the measures which should have been put in place </w:t>
      </w:r>
      <w:proofErr w:type="gramStart"/>
      <w:r w:rsidRPr="00DD6596">
        <w:rPr>
          <w:b/>
        </w:rPr>
        <w:t>in an attempt to</w:t>
      </w:r>
      <w:proofErr w:type="gramEnd"/>
      <w:r w:rsidRPr="00DD6596">
        <w:rPr>
          <w:b/>
        </w:rPr>
        <w:t xml:space="preserve"> avoid the psychiatric injury.</w:t>
      </w:r>
    </w:p>
    <w:p w14:paraId="48BADD93" w14:textId="3FA68BCD" w:rsidR="000363F8" w:rsidRPr="00DD6596" w:rsidRDefault="00F40D9E" w:rsidP="00DD6596">
      <w:pPr>
        <w:spacing w:before="120" w:after="120" w:line="360" w:lineRule="auto"/>
        <w:jc w:val="both"/>
        <w:rPr>
          <w:bCs/>
        </w:rPr>
      </w:pPr>
      <w:r w:rsidRPr="00DD6596">
        <w:rPr>
          <w:bCs/>
        </w:rPr>
        <w:t>There are no additional comments.</w:t>
      </w:r>
    </w:p>
    <w:p w14:paraId="357F9EEF" w14:textId="77777777" w:rsidR="00957963" w:rsidRPr="00DD6596" w:rsidRDefault="00957963" w:rsidP="00DD6596">
      <w:pPr>
        <w:spacing w:before="120" w:after="120" w:line="360" w:lineRule="auto"/>
        <w:jc w:val="both"/>
        <w:rPr>
          <w:bCs/>
        </w:rPr>
      </w:pPr>
    </w:p>
    <w:p w14:paraId="16D1C0A8" w14:textId="4BDF9363" w:rsidR="000363F8" w:rsidRPr="00DD6596" w:rsidRDefault="000363F8" w:rsidP="00DD6596">
      <w:pPr>
        <w:spacing w:before="120" w:after="120" w:line="360" w:lineRule="auto"/>
        <w:jc w:val="both"/>
        <w:rPr>
          <w:b/>
        </w:rPr>
      </w:pPr>
      <w:r w:rsidRPr="00DD6596">
        <w:rPr>
          <w:b/>
        </w:rPr>
        <w:t>Code of Conduct</w:t>
      </w:r>
    </w:p>
    <w:p w14:paraId="07D8A1A2" w14:textId="3C4205A6" w:rsidR="000363F8" w:rsidRPr="00DD6596" w:rsidRDefault="000363F8" w:rsidP="00DD6596">
      <w:pPr>
        <w:spacing w:before="120" w:after="120" w:line="360" w:lineRule="auto"/>
        <w:jc w:val="both"/>
        <w:rPr>
          <w:bCs/>
        </w:rPr>
      </w:pPr>
      <w:r w:rsidRPr="00DD6596">
        <w:rPr>
          <w:bCs/>
        </w:rPr>
        <w:lastRenderedPageBreak/>
        <w:t xml:space="preserve">I acknowledge that I have read </w:t>
      </w:r>
      <w:r w:rsidR="00A25B62" w:rsidRPr="00DD6596">
        <w:rPr>
          <w:bCs/>
        </w:rPr>
        <w:t>Schedule 7 of the Expert Witness Code of Conduct and agree to be bound by it</w:t>
      </w:r>
      <w:r w:rsidRPr="00DD6596">
        <w:rPr>
          <w:bCs/>
        </w:rPr>
        <w:t xml:space="preserve">.   </w:t>
      </w:r>
    </w:p>
    <w:p w14:paraId="1CBD8AF6" w14:textId="77777777" w:rsidR="000363F8" w:rsidRPr="00DD6596" w:rsidRDefault="000363F8" w:rsidP="00DD6596">
      <w:pPr>
        <w:spacing w:before="120" w:after="120" w:line="360" w:lineRule="auto"/>
        <w:jc w:val="both"/>
        <w:rPr>
          <w:b/>
        </w:rPr>
      </w:pPr>
    </w:p>
    <w:p w14:paraId="2E88C14E" w14:textId="77777777" w:rsidR="000363F8" w:rsidRPr="00DD6596" w:rsidRDefault="000363F8" w:rsidP="00DD6596">
      <w:pPr>
        <w:spacing w:before="120" w:after="120" w:line="360" w:lineRule="auto"/>
        <w:jc w:val="both"/>
        <w:rPr>
          <w:b/>
        </w:rPr>
      </w:pPr>
      <w:r w:rsidRPr="00DD6596">
        <w:rPr>
          <w:b/>
        </w:rPr>
        <w:t>Disclosure statement</w:t>
      </w:r>
    </w:p>
    <w:p w14:paraId="4F6CA12E" w14:textId="77777777" w:rsidR="000363F8" w:rsidRPr="00DD6596" w:rsidRDefault="000363F8" w:rsidP="00DD6596">
      <w:pPr>
        <w:spacing w:before="120" w:after="120" w:line="360" w:lineRule="auto"/>
        <w:jc w:val="both"/>
        <w:rPr>
          <w:bCs/>
        </w:rPr>
      </w:pPr>
    </w:p>
    <w:p w14:paraId="1570455E" w14:textId="77777777" w:rsidR="000363F8" w:rsidRPr="00DD6596" w:rsidRDefault="000363F8" w:rsidP="00DD6596">
      <w:pPr>
        <w:spacing w:before="120" w:after="120" w:line="360" w:lineRule="auto"/>
        <w:jc w:val="both"/>
        <w:rPr>
          <w:bCs/>
        </w:rPr>
      </w:pPr>
      <w:r w:rsidRPr="00DD6596">
        <w:rPr>
          <w:bCs/>
        </w:rPr>
        <w:t xml:space="preserve">The contents of this report are true to the best of my knowledge and belief. </w:t>
      </w:r>
      <w:r w:rsidR="000907DC" w:rsidRPr="00DD6596">
        <w:rPr>
          <w:bCs/>
        </w:rPr>
        <w:t>No part of this report was generated or assisted by artificial intelligence.</w:t>
      </w:r>
    </w:p>
    <w:p w14:paraId="0F21F0F5" w14:textId="77777777" w:rsidR="000363F8" w:rsidRPr="00DD6596" w:rsidRDefault="000363F8" w:rsidP="00DD6596">
      <w:pPr>
        <w:spacing w:before="120" w:after="120" w:line="360" w:lineRule="auto"/>
        <w:jc w:val="both"/>
        <w:rPr>
          <w:bCs/>
        </w:rPr>
      </w:pPr>
    </w:p>
    <w:p w14:paraId="24259742" w14:textId="77777777" w:rsidR="000363F8" w:rsidRPr="00DD6596" w:rsidRDefault="000363F8" w:rsidP="00DD6596">
      <w:pPr>
        <w:spacing w:before="120" w:after="120" w:line="360" w:lineRule="auto"/>
        <w:jc w:val="both"/>
        <w:rPr>
          <w:bCs/>
        </w:rPr>
      </w:pPr>
      <w:r w:rsidRPr="00DD6596">
        <w:rPr>
          <w:bCs/>
        </w:rPr>
        <w:t xml:space="preserve">The above analysis is based upon the available information at this time, including the history given by the examinee, the medical records and tests provided and the examination findings.  It is assumed that the information provided to me is correct.  If more information becomes available </w:t>
      </w:r>
      <w:proofErr w:type="gramStart"/>
      <w:r w:rsidRPr="00DD6596">
        <w:rPr>
          <w:bCs/>
        </w:rPr>
        <w:t>at a later date</w:t>
      </w:r>
      <w:proofErr w:type="gramEnd"/>
      <w:r w:rsidRPr="00DD6596">
        <w:rPr>
          <w:bCs/>
        </w:rPr>
        <w:t>, an additional report may be requested.  Such information may or may not change the opinions rendered in this evaluation.</w:t>
      </w:r>
    </w:p>
    <w:p w14:paraId="512897EA" w14:textId="77777777" w:rsidR="000363F8" w:rsidRPr="00DD6596" w:rsidRDefault="000363F8" w:rsidP="00DD6596">
      <w:pPr>
        <w:spacing w:before="120" w:after="120" w:line="360" w:lineRule="auto"/>
        <w:jc w:val="both"/>
        <w:rPr>
          <w:bCs/>
        </w:rPr>
      </w:pPr>
    </w:p>
    <w:p w14:paraId="1D58DD27" w14:textId="77777777" w:rsidR="000363F8" w:rsidRPr="00DD6596" w:rsidRDefault="000363F8" w:rsidP="00DD6596">
      <w:pPr>
        <w:spacing w:before="120" w:after="120" w:line="360" w:lineRule="auto"/>
        <w:jc w:val="both"/>
        <w:rPr>
          <w:bCs/>
        </w:rPr>
      </w:pPr>
      <w:r w:rsidRPr="00DD6596">
        <w:rPr>
          <w:bCs/>
        </w:rPr>
        <w:t>Comments on appropriateness of care are professional opinions based upon the specifics of the case and should not be generalised, or necessarily be considered supportive or critical of, the involved providers or disciplines.</w:t>
      </w:r>
    </w:p>
    <w:p w14:paraId="7528DF48" w14:textId="77777777" w:rsidR="000363F8" w:rsidRPr="00DD6596" w:rsidRDefault="000363F8" w:rsidP="00DD6596">
      <w:pPr>
        <w:spacing w:before="120" w:after="120" w:line="360" w:lineRule="auto"/>
        <w:jc w:val="both"/>
        <w:rPr>
          <w:bCs/>
        </w:rPr>
      </w:pPr>
    </w:p>
    <w:p w14:paraId="3C0ABD40" w14:textId="77777777" w:rsidR="000363F8" w:rsidRPr="00DD6596" w:rsidRDefault="000363F8" w:rsidP="00DD6596">
      <w:pPr>
        <w:spacing w:before="120" w:after="120" w:line="360" w:lineRule="auto"/>
        <w:jc w:val="both"/>
        <w:rPr>
          <w:bCs/>
        </w:rPr>
      </w:pPr>
      <w:r w:rsidRPr="00DD6596">
        <w:rPr>
          <w:bCs/>
        </w:rPr>
        <w:t>Any medical recommendations offered are provided as guidance and not as medical orders.  The opinions expressed do not constitute a recommendation that specific claims or administrative action be made or enforced.</w:t>
      </w:r>
    </w:p>
    <w:p w14:paraId="030B0FE7" w14:textId="77777777" w:rsidR="000363F8" w:rsidRPr="00DD6596" w:rsidRDefault="000363F8" w:rsidP="00DD6596">
      <w:pPr>
        <w:spacing w:before="120" w:after="120" w:line="360" w:lineRule="auto"/>
        <w:jc w:val="both"/>
        <w:rPr>
          <w:bCs/>
        </w:rPr>
      </w:pPr>
    </w:p>
    <w:p w14:paraId="5A6DC79D" w14:textId="77777777" w:rsidR="000363F8" w:rsidRPr="00DD6596" w:rsidRDefault="000363F8" w:rsidP="00DD6596">
      <w:pPr>
        <w:spacing w:before="120" w:after="120" w:line="360" w:lineRule="auto"/>
        <w:jc w:val="both"/>
        <w:rPr>
          <w:bCs/>
        </w:rPr>
      </w:pPr>
      <w:r w:rsidRPr="00DD6596">
        <w:rPr>
          <w:bCs/>
        </w:rPr>
        <w:t>Yours sincerely,</w:t>
      </w:r>
    </w:p>
    <w:p w14:paraId="408FC2CE" w14:textId="77777777" w:rsidR="000363F8" w:rsidRPr="00DD6596" w:rsidRDefault="000363F8" w:rsidP="00DD6596">
      <w:pPr>
        <w:spacing w:before="120" w:after="120" w:line="360" w:lineRule="auto"/>
        <w:jc w:val="both"/>
        <w:rPr>
          <w:b/>
        </w:rPr>
      </w:pPr>
      <w:r w:rsidRPr="00DD6596">
        <w:rPr>
          <w:b/>
        </w:rPr>
        <w:t xml:space="preserve"> </w:t>
      </w:r>
    </w:p>
    <w:p w14:paraId="66313179" w14:textId="77777777" w:rsidR="000363F8" w:rsidRPr="00DD6596" w:rsidRDefault="000363F8" w:rsidP="00DD6596">
      <w:pPr>
        <w:spacing w:before="120" w:after="120" w:line="360" w:lineRule="auto"/>
        <w:jc w:val="both"/>
        <w:rPr>
          <w:b/>
        </w:rPr>
      </w:pPr>
      <w:r w:rsidRPr="00DD6596">
        <w:rPr>
          <w:b/>
        </w:rPr>
        <w:t>DR GERARD WALSH</w:t>
      </w:r>
    </w:p>
    <w:p w14:paraId="0843EA98" w14:textId="77777777" w:rsidR="000363F8" w:rsidRPr="00DD6596" w:rsidRDefault="000363F8" w:rsidP="00DD6596">
      <w:pPr>
        <w:spacing w:before="120" w:after="120" w:line="360" w:lineRule="auto"/>
        <w:jc w:val="both"/>
        <w:rPr>
          <w:b/>
        </w:rPr>
      </w:pPr>
      <w:r w:rsidRPr="00DD6596">
        <w:rPr>
          <w:b/>
        </w:rPr>
        <w:t>Psychiatrist</w:t>
      </w:r>
    </w:p>
    <w:p w14:paraId="308B7175" w14:textId="5933554E" w:rsidR="000363F8" w:rsidRPr="00DD6596" w:rsidRDefault="000363F8" w:rsidP="00DD6596">
      <w:pPr>
        <w:spacing w:before="120" w:after="120" w:line="360" w:lineRule="auto"/>
        <w:jc w:val="both"/>
        <w:rPr>
          <w:b/>
        </w:rPr>
      </w:pPr>
      <w:r w:rsidRPr="00DD6596">
        <w:rPr>
          <w:b/>
        </w:rPr>
        <w:t>MBBS FRANZCP</w:t>
      </w:r>
    </w:p>
    <w:bookmarkEnd w:id="2"/>
    <w:p w14:paraId="7B003FFE" w14:textId="77777777" w:rsidR="001365EA" w:rsidRPr="00DD6596" w:rsidRDefault="001365EA" w:rsidP="00DD6596">
      <w:pPr>
        <w:spacing w:after="0" w:line="360" w:lineRule="auto"/>
        <w:contextualSpacing/>
        <w:rPr>
          <w:color w:val="auto"/>
        </w:rPr>
      </w:pPr>
    </w:p>
    <w:sectPr w:rsidR="001365EA" w:rsidRPr="00DD6596" w:rsidSect="005F73B2">
      <w:headerReference w:type="even" r:id="rId12"/>
      <w:headerReference w:type="default" r:id="rId13"/>
      <w:footerReference w:type="default" r:id="rId14"/>
      <w:headerReference w:type="first" r:id="rId15"/>
      <w:footerReference w:type="first" r:id="rId16"/>
      <w:pgSz w:w="11906" w:h="16838"/>
      <w:pgMar w:top="1134" w:right="1134" w:bottom="1134" w:left="1134" w:header="567" w:footer="4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1EBB7" w14:textId="77777777" w:rsidR="000D4D82" w:rsidRDefault="000D4D82">
      <w:pPr>
        <w:spacing w:after="0" w:line="240" w:lineRule="auto"/>
      </w:pPr>
      <w:r>
        <w:separator/>
      </w:r>
    </w:p>
  </w:endnote>
  <w:endnote w:type="continuationSeparator" w:id="0">
    <w:p w14:paraId="6D35DBAA" w14:textId="77777777" w:rsidR="000D4D82" w:rsidRDefault="000D4D82">
      <w:pPr>
        <w:spacing w:after="0" w:line="240" w:lineRule="auto"/>
      </w:pPr>
      <w:r>
        <w:continuationSeparator/>
      </w:r>
    </w:p>
  </w:endnote>
  <w:endnote w:type="continuationNotice" w:id="1">
    <w:p w14:paraId="107C2C32" w14:textId="77777777" w:rsidR="000D4D82" w:rsidRDefault="000D4D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B1233" w14:textId="50254714" w:rsidR="00FB0212" w:rsidRPr="005F73B2" w:rsidRDefault="00212843" w:rsidP="001F001F">
    <w:pPr>
      <w:jc w:val="center"/>
    </w:pPr>
    <w:r>
      <w:rPr>
        <w:noProof/>
      </w:rPr>
      <mc:AlternateContent>
        <mc:Choice Requires="wps">
          <w:drawing>
            <wp:anchor distT="45720" distB="45720" distL="114300" distR="114300" simplePos="0" relativeHeight="251700224" behindDoc="1" locked="0" layoutInCell="1" allowOverlap="1" wp14:anchorId="064DC889" wp14:editId="210A6DF1">
              <wp:simplePos x="0" y="0"/>
              <wp:positionH relativeFrom="column">
                <wp:posOffset>-97520</wp:posOffset>
              </wp:positionH>
              <wp:positionV relativeFrom="paragraph">
                <wp:posOffset>112233</wp:posOffset>
              </wp:positionV>
              <wp:extent cx="5739022" cy="369421"/>
              <wp:effectExtent l="0" t="0" r="0" b="0"/>
              <wp:wrapNone/>
              <wp:docPr id="832447774" name="Text Box 5" descr="HPLPg2Foot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39022" cy="369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4"/>
                            <w:gridCol w:w="3472"/>
                            <w:gridCol w:w="1776"/>
                          </w:tblGrid>
                          <w:tr w:rsidR="00B345E4" w14:paraId="05114BA9" w14:textId="77777777" w:rsidTr="00212843">
                            <w:tc>
                              <w:tcPr>
                                <w:tcW w:w="2624" w:type="dxa"/>
                              </w:tcPr>
                              <w:p w14:paraId="61E17819" w14:textId="7EBCBD1B" w:rsidR="00B345E4" w:rsidRPr="005D6594" w:rsidRDefault="00DD6596" w:rsidP="00694CE5">
                                <w:pPr>
                                  <w:rPr>
                                    <w:sz w:val="22"/>
                                  </w:rPr>
                                </w:pPr>
                                <w:r>
                                  <w:rPr>
                                    <w:b/>
                                    <w:bCs/>
                                  </w:rPr>
                                  <w:t xml:space="preserve">            </w:t>
                                </w:r>
                                <w:r w:rsidR="005D6594">
                                  <w:t xml:space="preserve">  </w:t>
                                </w:r>
                              </w:p>
                            </w:tc>
                            <w:tc>
                              <w:tcPr>
                                <w:tcW w:w="3472" w:type="dxa"/>
                              </w:tcPr>
                              <w:p w14:paraId="21C9538A" w14:textId="52F9DA45" w:rsidR="00B345E4" w:rsidRDefault="00DD6596" w:rsidP="00694CE5">
                                <w:pPr>
                                  <w:rPr>
                                    <w:b/>
                                    <w:bCs/>
                                  </w:rPr>
                                </w:pPr>
                                <w:r>
                                  <w:rPr>
                                    <w:b/>
                                    <w:bCs/>
                                  </w:rPr>
                                  <w:t xml:space="preserve">     </w:t>
                                </w:r>
                              </w:p>
                            </w:tc>
                            <w:tc>
                              <w:tcPr>
                                <w:tcW w:w="1776" w:type="dxa"/>
                              </w:tcPr>
                              <w:p w14:paraId="4396A3A8" w14:textId="77777777" w:rsidR="00B345E4" w:rsidRPr="005D6594" w:rsidRDefault="00B345E4" w:rsidP="00694CE5">
                                <w:pPr>
                                  <w:rPr>
                                    <w:rFonts w:ascii="Arial" w:hAnsi="Arial" w:cs="Arial"/>
                                    <w:b/>
                                    <w:bCs/>
                                    <w:sz w:val="15"/>
                                    <w:szCs w:val="15"/>
                                  </w:rPr>
                                </w:pPr>
                                <w:r w:rsidRPr="005D6594">
                                  <w:rPr>
                                    <w:rFonts w:ascii="Arial" w:hAnsi="Arial" w:cs="Arial"/>
                                    <w:sz w:val="15"/>
                                    <w:szCs w:val="15"/>
                                  </w:rPr>
                                  <w:t>DR GERARD WALSH</w:t>
                                </w:r>
                              </w:p>
                            </w:tc>
                          </w:tr>
                        </w:tbl>
                        <w:p w14:paraId="03904DE4" w14:textId="77777777" w:rsidR="00A74DB0" w:rsidRPr="00C0075C" w:rsidRDefault="00A74DB0" w:rsidP="00A74DB0">
                          <w:pPr>
                            <w:spacing w:after="0"/>
                            <w:rPr>
                              <w:i/>
                              <w:iCs/>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64DC889" id="_x0000_t202" coordsize="21600,21600" o:spt="202" path="m,l,21600r21600,l21600,xe">
              <v:stroke joinstyle="miter"/>
              <v:path gradientshapeok="t" o:connecttype="rect"/>
            </v:shapetype>
            <v:shape id="Text Box 5" o:spid="_x0000_s1026" type="#_x0000_t202" alt="HPLPg2Foot1" style="position:absolute;left:0;text-align:left;margin-left:-7.7pt;margin-top:8.85pt;width:451.9pt;height:29.1pt;z-index:-251616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" filled="f" stroked="f">
              <v:path arrowok="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4"/>
                      <w:gridCol w:w="3472"/>
                      <w:gridCol w:w="1776"/>
                    </w:tblGrid>
                    <w:tr w:rsidR="00B345E4" w14:paraId="05114BA9" w14:textId="77777777" w:rsidTr="00212843">
                      <w:tc>
                        <w:tcPr>
                          <w:tcW w:w="2624" w:type="dxa"/>
                        </w:tcPr>
                        <w:p w14:paraId="61E17819" w14:textId="7EBCBD1B" w:rsidR="00B345E4" w:rsidRPr="005D6594" w:rsidRDefault="00DD6596" w:rsidP="00694CE5">
                          <w:pPr>
                            <w:rPr>
                              <w:sz w:val="22"/>
                            </w:rPr>
                          </w:pPr>
                          <w:r>
                            <w:rPr>
                              <w:b/>
                              <w:bCs/>
                            </w:rPr>
                            <w:t xml:space="preserve">            </w:t>
                          </w:r>
                          <w:r w:rsidR="005D6594">
                            <w:t xml:space="preserve">  </w:t>
                          </w:r>
                        </w:p>
                      </w:tc>
                      <w:tc>
                        <w:tcPr>
                          <w:tcW w:w="3472" w:type="dxa"/>
                        </w:tcPr>
                        <w:p w14:paraId="21C9538A" w14:textId="52F9DA45" w:rsidR="00B345E4" w:rsidRDefault="00DD6596" w:rsidP="00694CE5">
                          <w:pPr>
                            <w:rPr>
                              <w:b/>
                              <w:bCs/>
                            </w:rPr>
                          </w:pPr>
                          <w:r>
                            <w:rPr>
                              <w:b/>
                              <w:bCs/>
                            </w:rPr>
                            <w:t xml:space="preserve">     </w:t>
                          </w:r>
                        </w:p>
                      </w:tc>
                      <w:tc>
                        <w:tcPr>
                          <w:tcW w:w="1776" w:type="dxa"/>
                        </w:tcPr>
                        <w:p w14:paraId="4396A3A8" w14:textId="77777777" w:rsidR="00B345E4" w:rsidRPr="005D6594" w:rsidRDefault="00B345E4" w:rsidP="00694CE5">
                          <w:pPr>
                            <w:rPr>
                              <w:rFonts w:ascii="Arial" w:hAnsi="Arial" w:cs="Arial"/>
                              <w:b/>
                              <w:bCs/>
                              <w:sz w:val="15"/>
                              <w:szCs w:val="15"/>
                            </w:rPr>
                          </w:pPr>
                          <w:r w:rsidRPr="005D6594">
                            <w:rPr>
                              <w:rFonts w:ascii="Arial" w:hAnsi="Arial" w:cs="Arial"/>
                              <w:sz w:val="15"/>
                              <w:szCs w:val="15"/>
                            </w:rPr>
                            <w:t>DR GERARD WALSH</w:t>
                          </w:r>
                        </w:p>
                      </w:tc>
                    </w:tr>
                  </w:tbl>
                  <w:p w14:paraId="03904DE4" w14:textId="77777777" w:rsidR="00A74DB0" w:rsidRPr="00C0075C" w:rsidRDefault="00A74DB0" w:rsidP="00A74DB0">
                    <w:pPr>
                      <w:spacing w:after="0"/>
                      <w:rPr>
                        <w:i/>
                        <w:iCs/>
                        <w:sz w:val="16"/>
                        <w:szCs w:val="16"/>
                      </w:rPr>
                    </w:pPr>
                  </w:p>
                </w:txbxContent>
              </v:textbox>
            </v:shape>
          </w:pict>
        </mc:Fallback>
      </mc:AlternateContent>
    </w:r>
    <w:r w:rsidR="002C6010">
      <w:rPr>
        <w:noProof/>
        <w:lang w:val="en-US"/>
      </w:rPr>
      <mc:AlternateContent>
        <mc:Choice Requires="wps">
          <w:drawing>
            <wp:anchor distT="45720" distB="45720" distL="114300" distR="114300" simplePos="0" relativeHeight="251657214" behindDoc="0" locked="0" layoutInCell="1" allowOverlap="1" wp14:anchorId="3E9437A7" wp14:editId="5A23CC09">
              <wp:simplePos x="0" y="0"/>
              <wp:positionH relativeFrom="column">
                <wp:posOffset>5354955</wp:posOffset>
              </wp:positionH>
              <wp:positionV relativeFrom="paragraph">
                <wp:posOffset>103505</wp:posOffset>
              </wp:positionV>
              <wp:extent cx="1043940" cy="260985"/>
              <wp:effectExtent l="0" t="0" r="0" b="5715"/>
              <wp:wrapSquare wrapText="bothSides"/>
              <wp:docPr id="220169865" name="Text Box 4" descr="HPLMedilaw"/>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43940"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C5F71" w14:textId="77777777" w:rsidR="00EC7CF5" w:rsidRPr="008656C5" w:rsidRDefault="00EC7CF5" w:rsidP="00EC7CF5">
                          <w:pPr>
                            <w:jc w:val="right"/>
                            <w:rPr>
                              <w:sz w:val="20"/>
                              <w:szCs w:val="20"/>
                            </w:rPr>
                          </w:pPr>
                          <w:r w:rsidRPr="008656C5">
                            <w:rPr>
                              <w:sz w:val="20"/>
                              <w:szCs w:val="20"/>
                            </w:rPr>
                            <w:t xml:space="preserve">Page </w:t>
                          </w:r>
                          <w:r w:rsidRPr="008656C5">
                            <w:rPr>
                              <w:b/>
                              <w:bCs/>
                              <w:sz w:val="20"/>
                              <w:szCs w:val="20"/>
                            </w:rPr>
                            <w:fldChar w:fldCharType="begin"/>
                          </w:r>
                          <w:r w:rsidRPr="008656C5">
                            <w:rPr>
                              <w:b/>
                              <w:bCs/>
                              <w:sz w:val="20"/>
                              <w:szCs w:val="20"/>
                            </w:rPr>
                            <w:instrText xml:space="preserve"> PAGE  \* Arabic  \* MERGEFORMAT </w:instrText>
                          </w:r>
                          <w:r w:rsidRPr="008656C5">
                            <w:rPr>
                              <w:b/>
                              <w:bCs/>
                              <w:sz w:val="20"/>
                              <w:szCs w:val="20"/>
                            </w:rPr>
                            <w:fldChar w:fldCharType="separate"/>
                          </w:r>
                          <w:r>
                            <w:rPr>
                              <w:b/>
                              <w:bCs/>
                              <w:noProof/>
                              <w:sz w:val="20"/>
                              <w:szCs w:val="20"/>
                            </w:rPr>
                            <w:t>18</w:t>
                          </w:r>
                          <w:r w:rsidRPr="008656C5">
                            <w:rPr>
                              <w:b/>
                              <w:bCs/>
                              <w:sz w:val="20"/>
                              <w:szCs w:val="20"/>
                            </w:rPr>
                            <w:fldChar w:fldCharType="end"/>
                          </w:r>
                          <w:r w:rsidRPr="008656C5">
                            <w:rPr>
                              <w:sz w:val="20"/>
                              <w:szCs w:val="20"/>
                            </w:rPr>
                            <w:t xml:space="preserve"> of </w:t>
                          </w:r>
                          <w:r w:rsidRPr="008656C5">
                            <w:rPr>
                              <w:b/>
                              <w:bCs/>
                              <w:sz w:val="20"/>
                              <w:szCs w:val="20"/>
                            </w:rPr>
                            <w:fldChar w:fldCharType="begin"/>
                          </w:r>
                          <w:r w:rsidRPr="008656C5">
                            <w:rPr>
                              <w:b/>
                              <w:bCs/>
                              <w:sz w:val="20"/>
                              <w:szCs w:val="20"/>
                            </w:rPr>
                            <w:instrText xml:space="preserve"> NUMPAGES  \* Arabic  \* MERGEFORMAT </w:instrText>
                          </w:r>
                          <w:r w:rsidRPr="008656C5">
                            <w:rPr>
                              <w:b/>
                              <w:bCs/>
                              <w:sz w:val="20"/>
                              <w:szCs w:val="20"/>
                            </w:rPr>
                            <w:fldChar w:fldCharType="separate"/>
                          </w:r>
                          <w:r>
                            <w:rPr>
                              <w:b/>
                              <w:bCs/>
                              <w:noProof/>
                              <w:sz w:val="20"/>
                              <w:szCs w:val="20"/>
                            </w:rPr>
                            <w:t>18</w:t>
                          </w:r>
                          <w:r w:rsidRPr="008656C5">
                            <w:rPr>
                              <w:b/>
                              <w:bCs/>
                              <w:sz w:val="20"/>
                              <w:szCs w:val="20"/>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9437A7" id="Text Box 4" o:spid="_x0000_s1027" type="#_x0000_t202" alt="HPLMedilaw" style="position:absolute;left:0;text-align:left;margin-left:421.65pt;margin-top:8.15pt;width:82.2pt;height:20.55pt;z-index:2516572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" filled="f" stroked="f">
              <v:path arrowok="t"/>
              <v:textbox>
                <w:txbxContent>
                  <w:p w14:paraId="7C8C5F71" w14:textId="77777777" w:rsidR="00EC7CF5" w:rsidRPr="008656C5" w:rsidRDefault="00EC7CF5" w:rsidP="00EC7CF5">
                    <w:pPr>
                      <w:jc w:val="right"/>
                      <w:rPr>
                        <w:sz w:val="20"/>
                        <w:szCs w:val="20"/>
                      </w:rPr>
                    </w:pPr>
                    <w:r w:rsidRPr="008656C5">
                      <w:rPr>
                        <w:sz w:val="20"/>
                        <w:szCs w:val="20"/>
                      </w:rPr>
                      <w:t xml:space="preserve">Page </w:t>
                    </w:r>
                    <w:r w:rsidRPr="008656C5">
                      <w:rPr>
                        <w:b/>
                        <w:bCs/>
                        <w:sz w:val="20"/>
                        <w:szCs w:val="20"/>
                      </w:rPr>
                      <w:fldChar w:fldCharType="begin"/>
                    </w:r>
                    <w:r w:rsidRPr="008656C5">
                      <w:rPr>
                        <w:b/>
                        <w:bCs/>
                        <w:sz w:val="20"/>
                        <w:szCs w:val="20"/>
                      </w:rPr>
                      <w:instrText xml:space="preserve"> PAGE  \* Arabic  \* MERGEFORMAT </w:instrText>
                    </w:r>
                    <w:r w:rsidRPr="008656C5">
                      <w:rPr>
                        <w:b/>
                        <w:bCs/>
                        <w:sz w:val="20"/>
                        <w:szCs w:val="20"/>
                      </w:rPr>
                      <w:fldChar w:fldCharType="separate"/>
                    </w:r>
                    <w:r>
                      <w:rPr>
                        <w:b/>
                        <w:bCs/>
                        <w:noProof/>
                        <w:sz w:val="20"/>
                        <w:szCs w:val="20"/>
                      </w:rPr>
                      <w:t>18</w:t>
                    </w:r>
                    <w:r w:rsidRPr="008656C5">
                      <w:rPr>
                        <w:b/>
                        <w:bCs/>
                        <w:sz w:val="20"/>
                        <w:szCs w:val="20"/>
                      </w:rPr>
                      <w:fldChar w:fldCharType="end"/>
                    </w:r>
                    <w:r w:rsidRPr="008656C5">
                      <w:rPr>
                        <w:sz w:val="20"/>
                        <w:szCs w:val="20"/>
                      </w:rPr>
                      <w:t xml:space="preserve"> of </w:t>
                    </w:r>
                    <w:r w:rsidRPr="008656C5">
                      <w:rPr>
                        <w:b/>
                        <w:bCs/>
                        <w:sz w:val="20"/>
                        <w:szCs w:val="20"/>
                      </w:rPr>
                      <w:fldChar w:fldCharType="begin"/>
                    </w:r>
                    <w:r w:rsidRPr="008656C5">
                      <w:rPr>
                        <w:b/>
                        <w:bCs/>
                        <w:sz w:val="20"/>
                        <w:szCs w:val="20"/>
                      </w:rPr>
                      <w:instrText xml:space="preserve"> NUMPAGES  \* Arabic  \* MERGEFORMAT </w:instrText>
                    </w:r>
                    <w:r w:rsidRPr="008656C5">
                      <w:rPr>
                        <w:b/>
                        <w:bCs/>
                        <w:sz w:val="20"/>
                        <w:szCs w:val="20"/>
                      </w:rPr>
                      <w:fldChar w:fldCharType="separate"/>
                    </w:r>
                    <w:r>
                      <w:rPr>
                        <w:b/>
                        <w:bCs/>
                        <w:noProof/>
                        <w:sz w:val="20"/>
                        <w:szCs w:val="20"/>
                      </w:rPr>
                      <w:t>18</w:t>
                    </w:r>
                    <w:r w:rsidRPr="008656C5">
                      <w:rPr>
                        <w:b/>
                        <w:bCs/>
                        <w:sz w:val="20"/>
                        <w:szCs w:val="20"/>
                      </w:rPr>
                      <w:fldChar w:fldCharType="end"/>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15F9F" w14:textId="2E2B97E7" w:rsidR="00CF11D8" w:rsidRPr="00617514" w:rsidRDefault="00DA3AB2" w:rsidP="000C5466">
    <w:pPr>
      <w:rPr>
        <w:sz w:val="20"/>
        <w:szCs w:val="20"/>
      </w:rPr>
    </w:pPr>
    <w:r>
      <w:rPr>
        <w:noProof/>
        <w:lang w:eastAsia="en-AU"/>
      </w:rPr>
      <w:drawing>
        <wp:anchor distT="0" distB="0" distL="114300" distR="114300" simplePos="0" relativeHeight="251665408" behindDoc="1" locked="0" layoutInCell="1" allowOverlap="1" wp14:anchorId="6494F35E" wp14:editId="56CD810B">
          <wp:simplePos x="0" y="0"/>
          <wp:positionH relativeFrom="column">
            <wp:posOffset>896801</wp:posOffset>
          </wp:positionH>
          <wp:positionV relativeFrom="page">
            <wp:posOffset>10074910</wp:posOffset>
          </wp:positionV>
          <wp:extent cx="3919220" cy="606425"/>
          <wp:effectExtent l="0" t="0" r="0" b="3175"/>
          <wp:wrapNone/>
          <wp:docPr id="3" name="Picture 3" descr="HPLPg1Fo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PLPg1Foot1"/>
                  <pic:cNvPicPr/>
                </pic:nvPicPr>
                <pic:blipFill>
                  <a:blip r:embed="rId1">
                    <a:extLst>
                      <a:ext uri="{28A0092B-C50C-407E-A947-70E740481C1C}">
                        <a14:useLocalDpi xmlns:a14="http://schemas.microsoft.com/office/drawing/2010/main" val="0"/>
                      </a:ext>
                    </a:extLst>
                  </a:blip>
                  <a:stretch>
                    <a:fillRect/>
                  </a:stretch>
                </pic:blipFill>
                <pic:spPr>
                  <a:xfrm>
                    <a:off x="0" y="0"/>
                    <a:ext cx="3919220" cy="606425"/>
                  </a:xfrm>
                  <a:prstGeom prst="rect">
                    <a:avLst/>
                  </a:prstGeom>
                </pic:spPr>
              </pic:pic>
            </a:graphicData>
          </a:graphic>
        </wp:anchor>
      </w:drawing>
    </w:r>
  </w:p>
  <w:p w14:paraId="5FFE474D" w14:textId="13E1D839" w:rsidR="00FB0212" w:rsidRPr="005D47BD" w:rsidRDefault="00FB0212" w:rsidP="00CF11D8">
    <w:pPr>
      <w:pStyle w:val="Footer"/>
      <w:tabs>
        <w:tab w:val="clear" w:pos="4680"/>
        <w:tab w:val="clear" w:pos="9360"/>
        <w:tab w:val="left" w:pos="2812"/>
      </w:tabs>
      <w:rPr>
        <w:sz w:val="18"/>
        <w:szCs w:val="18"/>
      </w:rPr>
    </w:pPr>
  </w:p>
  <w:p w14:paraId="39024E6F" w14:textId="77777777" w:rsidR="00FB0212" w:rsidRPr="00A82276" w:rsidRDefault="00FB0212" w:rsidP="005F2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151BD" w14:textId="77777777" w:rsidR="000D4D82" w:rsidRDefault="000D4D82">
      <w:pPr>
        <w:spacing w:after="0" w:line="240" w:lineRule="auto"/>
      </w:pPr>
      <w:r>
        <w:separator/>
      </w:r>
    </w:p>
  </w:footnote>
  <w:footnote w:type="continuationSeparator" w:id="0">
    <w:p w14:paraId="5C4A2738" w14:textId="77777777" w:rsidR="000D4D82" w:rsidRDefault="000D4D82">
      <w:pPr>
        <w:spacing w:after="0" w:line="240" w:lineRule="auto"/>
      </w:pPr>
      <w:r>
        <w:continuationSeparator/>
      </w:r>
    </w:p>
  </w:footnote>
  <w:footnote w:type="continuationNotice" w:id="1">
    <w:p w14:paraId="6A3BFCA1" w14:textId="77777777" w:rsidR="000D4D82" w:rsidRDefault="000D4D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5E86" w14:textId="77777777" w:rsidR="00FB0212" w:rsidRDefault="001A4D2A">
    <w:pPr>
      <w:pStyle w:val="Header"/>
    </w:pPr>
    <w:r>
      <w:rPr>
        <w:noProof/>
        <w:lang w:eastAsia="en-AU"/>
      </w:rPr>
      <w:drawing>
        <wp:inline distT="0" distB="0" distL="0" distR="0" wp14:anchorId="7913C105" wp14:editId="05E0DDF6">
          <wp:extent cx="4474845" cy="976630"/>
          <wp:effectExtent l="0" t="0" r="0" b="0"/>
          <wp:docPr id="6" name="Picture 6" descr="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474845" cy="976630"/>
                  </a:xfrm>
                  <a:prstGeom prst="rect">
                    <a:avLst/>
                  </a:prstGeom>
                  <a:noFill/>
                  <a:ln>
                    <a:noFill/>
                  </a:ln>
                </pic:spPr>
              </pic:pic>
            </a:graphicData>
          </a:graphic>
        </wp:inline>
      </w:drawing>
    </w:r>
  </w:p>
  <w:p w14:paraId="1B7C2EBF" w14:textId="77777777" w:rsidR="00FB0212" w:rsidRDefault="00FB02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7FE7" w14:textId="3A8177E8" w:rsidR="00DA3AB2" w:rsidRDefault="00134A2A" w:rsidP="00DA3AB2">
    <w:pPr>
      <w:pStyle w:val="Header"/>
    </w:pPr>
    <w:r>
      <w:rPr>
        <w:noProof/>
        <w:lang w:eastAsia="en-AU"/>
      </w:rPr>
      <w:drawing>
        <wp:anchor distT="0" distB="0" distL="114300" distR="114300" simplePos="0" relativeHeight="251669504" behindDoc="0" locked="0" layoutInCell="1" allowOverlap="1" wp14:anchorId="383098F4" wp14:editId="71488E4D">
          <wp:simplePos x="0" y="0"/>
          <wp:positionH relativeFrom="margin">
            <wp:posOffset>4681076</wp:posOffset>
          </wp:positionH>
          <wp:positionV relativeFrom="margin">
            <wp:posOffset>-570322</wp:posOffset>
          </wp:positionV>
          <wp:extent cx="1920875" cy="475615"/>
          <wp:effectExtent l="0" t="0" r="0" b="0"/>
          <wp:wrapNone/>
          <wp:docPr id="1" name="Picture 1" descr="HPLPg2He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PLPg2Head1"/>
                  <pic:cNvPicPr/>
                </pic:nvPicPr>
                <pic:blipFill>
                  <a:blip r:embed="rId1">
                    <a:extLst>
                      <a:ext uri="{28A0092B-C50C-407E-A947-70E740481C1C}">
                        <a14:useLocalDpi xmlns:a14="http://schemas.microsoft.com/office/drawing/2010/main" val="0"/>
                      </a:ext>
                    </a:extLst>
                  </a:blip>
                  <a:stretch>
                    <a:fillRect/>
                  </a:stretch>
                </pic:blipFill>
                <pic:spPr>
                  <a:xfrm>
                    <a:off x="0" y="0"/>
                    <a:ext cx="1920875" cy="475615"/>
                  </a:xfrm>
                  <a:prstGeom prst="rect">
                    <a:avLst/>
                  </a:prstGeom>
                </pic:spPr>
              </pic:pic>
            </a:graphicData>
          </a:graphic>
        </wp:anchor>
      </w:drawing>
    </w:r>
  </w:p>
  <w:p w14:paraId="65DC9B0E" w14:textId="76DA7834" w:rsidR="00FB0212" w:rsidRDefault="00FB0212">
    <w:pPr>
      <w:pStyle w:val="Header"/>
    </w:pPr>
  </w:p>
  <w:p w14:paraId="5B3555A1" w14:textId="77777777" w:rsidR="00FB0212" w:rsidRDefault="00FB02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2BE3B" w14:textId="6C2FEEC5" w:rsidR="00FB0212" w:rsidRPr="00A64FF1" w:rsidRDefault="009669D2" w:rsidP="005F2C9A">
    <w:pPr>
      <w:pStyle w:val="Header"/>
      <w:rPr>
        <w:sz w:val="32"/>
      </w:rPr>
    </w:pPr>
    <w:r>
      <w:rPr>
        <w:noProof/>
        <w:lang w:eastAsia="en-AU"/>
      </w:rPr>
      <w:drawing>
        <wp:anchor distT="0" distB="0" distL="114300" distR="114300" simplePos="0" relativeHeight="251659264" behindDoc="1" locked="0" layoutInCell="1" allowOverlap="1" wp14:anchorId="6BE1BB00" wp14:editId="75EC6815">
          <wp:simplePos x="0" y="0"/>
          <wp:positionH relativeFrom="column">
            <wp:posOffset>-565150</wp:posOffset>
          </wp:positionH>
          <wp:positionV relativeFrom="paragraph">
            <wp:posOffset>-74930</wp:posOffset>
          </wp:positionV>
          <wp:extent cx="7218172" cy="1425600"/>
          <wp:effectExtent l="0" t="0" r="0" b="0"/>
          <wp:wrapNone/>
          <wp:docPr id="2" name="Picture 2" descr="HPLPg1He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PLPg1Head1"/>
                  <pic:cNvPicPr/>
                </pic:nvPicPr>
                <pic:blipFill>
                  <a:blip r:embed="rId1">
                    <a:extLst>
                      <a:ext uri="{28A0092B-C50C-407E-A947-70E740481C1C}">
                        <a14:useLocalDpi xmlns:a14="http://schemas.microsoft.com/office/drawing/2010/main" val="0"/>
                      </a:ext>
                    </a:extLst>
                  </a:blip>
                  <a:stretch>
                    <a:fillRect/>
                  </a:stretch>
                </pic:blipFill>
                <pic:spPr>
                  <a:xfrm>
                    <a:off x="0" y="0"/>
                    <a:ext cx="7218172" cy="1425600"/>
                  </a:xfrm>
                  <a:prstGeom prst="rect">
                    <a:avLst/>
                  </a:prstGeom>
                </pic:spPr>
              </pic:pic>
            </a:graphicData>
          </a:graphic>
          <wp14:sizeRelH relativeFrom="page">
            <wp14:pctWidth>0</wp14:pctWidth>
          </wp14:sizeRelH>
          <wp14:sizeRelV relativeFrom="page">
            <wp14:pctHeight>0</wp14:pctHeight>
          </wp14:sizeRelV>
        </wp:anchor>
      </w:drawing>
    </w:r>
  </w:p>
  <w:p w14:paraId="4738C5CF" w14:textId="596F4A4A" w:rsidR="00FB0212" w:rsidRDefault="00FB0212" w:rsidP="005F2C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67544"/>
    <w:multiLevelType w:val="hybridMultilevel"/>
    <w:tmpl w:val="2EAE1B54"/>
    <w:lvl w:ilvl="0" w:tplc="027479E6">
      <w:start w:val="1"/>
      <w:numFmt w:val="decimal"/>
      <w:lvlText w:val="%1."/>
      <w:lvlJc w:val="left"/>
      <w:pPr>
        <w:ind w:left="502" w:hanging="360"/>
      </w:pPr>
      <w:rPr>
        <w:rFonts w:hint="default"/>
        <w:b w:val="0"/>
        <w:i w:val="0"/>
        <w:sz w:val="22"/>
        <w:szCs w:val="22"/>
      </w:rPr>
    </w:lvl>
    <w:lvl w:ilvl="1" w:tplc="CC94F448">
      <w:start w:val="1"/>
      <w:numFmt w:val="lowerLetter"/>
      <w:lvlText w:val="%2."/>
      <w:lvlJc w:val="left"/>
      <w:pPr>
        <w:ind w:left="1222" w:hanging="360"/>
      </w:pPr>
    </w:lvl>
    <w:lvl w:ilvl="2" w:tplc="EEE44A36" w:tentative="1">
      <w:start w:val="1"/>
      <w:numFmt w:val="lowerRoman"/>
      <w:lvlText w:val="%3."/>
      <w:lvlJc w:val="right"/>
      <w:pPr>
        <w:ind w:left="1942" w:hanging="180"/>
      </w:pPr>
    </w:lvl>
    <w:lvl w:ilvl="3" w:tplc="498A8F3C" w:tentative="1">
      <w:start w:val="1"/>
      <w:numFmt w:val="decimal"/>
      <w:lvlText w:val="%4."/>
      <w:lvlJc w:val="left"/>
      <w:pPr>
        <w:ind w:left="2662" w:hanging="360"/>
      </w:pPr>
    </w:lvl>
    <w:lvl w:ilvl="4" w:tplc="7AC8C2B2" w:tentative="1">
      <w:start w:val="1"/>
      <w:numFmt w:val="lowerLetter"/>
      <w:lvlText w:val="%5."/>
      <w:lvlJc w:val="left"/>
      <w:pPr>
        <w:ind w:left="3382" w:hanging="360"/>
      </w:pPr>
    </w:lvl>
    <w:lvl w:ilvl="5" w:tplc="D8DE6952" w:tentative="1">
      <w:start w:val="1"/>
      <w:numFmt w:val="lowerRoman"/>
      <w:lvlText w:val="%6."/>
      <w:lvlJc w:val="right"/>
      <w:pPr>
        <w:ind w:left="4102" w:hanging="180"/>
      </w:pPr>
    </w:lvl>
    <w:lvl w:ilvl="6" w:tplc="DF2EA3BA" w:tentative="1">
      <w:start w:val="1"/>
      <w:numFmt w:val="decimal"/>
      <w:lvlText w:val="%7."/>
      <w:lvlJc w:val="left"/>
      <w:pPr>
        <w:ind w:left="4822" w:hanging="360"/>
      </w:pPr>
    </w:lvl>
    <w:lvl w:ilvl="7" w:tplc="957E9DB8" w:tentative="1">
      <w:start w:val="1"/>
      <w:numFmt w:val="lowerLetter"/>
      <w:lvlText w:val="%8."/>
      <w:lvlJc w:val="left"/>
      <w:pPr>
        <w:ind w:left="5542" w:hanging="360"/>
      </w:pPr>
    </w:lvl>
    <w:lvl w:ilvl="8" w:tplc="128A78C2" w:tentative="1">
      <w:start w:val="1"/>
      <w:numFmt w:val="lowerRoman"/>
      <w:lvlText w:val="%9."/>
      <w:lvlJc w:val="right"/>
      <w:pPr>
        <w:ind w:left="6262" w:hanging="180"/>
      </w:pPr>
    </w:lvl>
  </w:abstractNum>
  <w:abstractNum w:abstractNumId="2" w15:restartNumberingAfterBreak="0">
    <w:nsid w:val="00CD6DFB"/>
    <w:multiLevelType w:val="hybridMultilevel"/>
    <w:tmpl w:val="F46A2E0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1082BB1"/>
    <w:multiLevelType w:val="hybridMultilevel"/>
    <w:tmpl w:val="7F426872"/>
    <w:lvl w:ilvl="0" w:tplc="7D08368C">
      <w:start w:val="1"/>
      <w:numFmt w:val="decimal"/>
      <w:lvlText w:val="%1."/>
      <w:lvlJc w:val="left"/>
      <w:pPr>
        <w:ind w:left="502" w:hanging="360"/>
      </w:pPr>
      <w:rPr>
        <w:rFonts w:hint="default"/>
        <w:b w:val="0"/>
        <w:i w:val="0"/>
        <w:sz w:val="22"/>
        <w:szCs w:val="22"/>
      </w:rPr>
    </w:lvl>
    <w:lvl w:ilvl="1" w:tplc="0E425E82">
      <w:start w:val="1"/>
      <w:numFmt w:val="lowerLetter"/>
      <w:lvlText w:val="%2."/>
      <w:lvlJc w:val="left"/>
      <w:pPr>
        <w:ind w:left="1222" w:hanging="360"/>
      </w:pPr>
    </w:lvl>
    <w:lvl w:ilvl="2" w:tplc="F842946A" w:tentative="1">
      <w:start w:val="1"/>
      <w:numFmt w:val="lowerRoman"/>
      <w:lvlText w:val="%3."/>
      <w:lvlJc w:val="right"/>
      <w:pPr>
        <w:ind w:left="1942" w:hanging="180"/>
      </w:pPr>
    </w:lvl>
    <w:lvl w:ilvl="3" w:tplc="25E89A44" w:tentative="1">
      <w:start w:val="1"/>
      <w:numFmt w:val="decimal"/>
      <w:lvlText w:val="%4."/>
      <w:lvlJc w:val="left"/>
      <w:pPr>
        <w:ind w:left="2662" w:hanging="360"/>
      </w:pPr>
    </w:lvl>
    <w:lvl w:ilvl="4" w:tplc="CD6AEB1C" w:tentative="1">
      <w:start w:val="1"/>
      <w:numFmt w:val="lowerLetter"/>
      <w:lvlText w:val="%5."/>
      <w:lvlJc w:val="left"/>
      <w:pPr>
        <w:ind w:left="3382" w:hanging="360"/>
      </w:pPr>
    </w:lvl>
    <w:lvl w:ilvl="5" w:tplc="322AEB18" w:tentative="1">
      <w:start w:val="1"/>
      <w:numFmt w:val="lowerRoman"/>
      <w:lvlText w:val="%6."/>
      <w:lvlJc w:val="right"/>
      <w:pPr>
        <w:ind w:left="4102" w:hanging="180"/>
      </w:pPr>
    </w:lvl>
    <w:lvl w:ilvl="6" w:tplc="BC9E7ABC" w:tentative="1">
      <w:start w:val="1"/>
      <w:numFmt w:val="decimal"/>
      <w:lvlText w:val="%7."/>
      <w:lvlJc w:val="left"/>
      <w:pPr>
        <w:ind w:left="4822" w:hanging="360"/>
      </w:pPr>
    </w:lvl>
    <w:lvl w:ilvl="7" w:tplc="052E0F28" w:tentative="1">
      <w:start w:val="1"/>
      <w:numFmt w:val="lowerLetter"/>
      <w:lvlText w:val="%8."/>
      <w:lvlJc w:val="left"/>
      <w:pPr>
        <w:ind w:left="5542" w:hanging="360"/>
      </w:pPr>
    </w:lvl>
    <w:lvl w:ilvl="8" w:tplc="D994C5BE" w:tentative="1">
      <w:start w:val="1"/>
      <w:numFmt w:val="lowerRoman"/>
      <w:lvlText w:val="%9."/>
      <w:lvlJc w:val="right"/>
      <w:pPr>
        <w:ind w:left="6262" w:hanging="180"/>
      </w:pPr>
    </w:lvl>
  </w:abstractNum>
  <w:abstractNum w:abstractNumId="4" w15:restartNumberingAfterBreak="0">
    <w:nsid w:val="01F0157F"/>
    <w:multiLevelType w:val="hybridMultilevel"/>
    <w:tmpl w:val="9B84C2BC"/>
    <w:lvl w:ilvl="0" w:tplc="80B41D32">
      <w:start w:val="1"/>
      <w:numFmt w:val="bullet"/>
      <w:lvlText w:val=""/>
      <w:lvlJc w:val="left"/>
      <w:pPr>
        <w:ind w:left="502" w:hanging="360"/>
      </w:pPr>
      <w:rPr>
        <w:rFonts w:ascii="Symbol" w:hAnsi="Symbol" w:hint="default"/>
        <w:b w:val="0"/>
        <w:i w:val="0"/>
        <w:sz w:val="22"/>
        <w:szCs w:val="22"/>
      </w:rPr>
    </w:lvl>
    <w:lvl w:ilvl="1" w:tplc="90EC3E56">
      <w:start w:val="1"/>
      <w:numFmt w:val="lowerLetter"/>
      <w:lvlText w:val="%2."/>
      <w:lvlJc w:val="left"/>
      <w:pPr>
        <w:ind w:left="1222" w:hanging="360"/>
      </w:pPr>
    </w:lvl>
    <w:lvl w:ilvl="2" w:tplc="CED67CF2" w:tentative="1">
      <w:start w:val="1"/>
      <w:numFmt w:val="lowerRoman"/>
      <w:lvlText w:val="%3."/>
      <w:lvlJc w:val="right"/>
      <w:pPr>
        <w:ind w:left="1942" w:hanging="180"/>
      </w:pPr>
    </w:lvl>
    <w:lvl w:ilvl="3" w:tplc="CAE6547E" w:tentative="1">
      <w:start w:val="1"/>
      <w:numFmt w:val="decimal"/>
      <w:lvlText w:val="%4."/>
      <w:lvlJc w:val="left"/>
      <w:pPr>
        <w:ind w:left="2662" w:hanging="360"/>
      </w:pPr>
    </w:lvl>
    <w:lvl w:ilvl="4" w:tplc="BF70BD50" w:tentative="1">
      <w:start w:val="1"/>
      <w:numFmt w:val="lowerLetter"/>
      <w:lvlText w:val="%5."/>
      <w:lvlJc w:val="left"/>
      <w:pPr>
        <w:ind w:left="3382" w:hanging="360"/>
      </w:pPr>
    </w:lvl>
    <w:lvl w:ilvl="5" w:tplc="2E8048AC" w:tentative="1">
      <w:start w:val="1"/>
      <w:numFmt w:val="lowerRoman"/>
      <w:lvlText w:val="%6."/>
      <w:lvlJc w:val="right"/>
      <w:pPr>
        <w:ind w:left="4102" w:hanging="180"/>
      </w:pPr>
    </w:lvl>
    <w:lvl w:ilvl="6" w:tplc="3C82A416" w:tentative="1">
      <w:start w:val="1"/>
      <w:numFmt w:val="decimal"/>
      <w:lvlText w:val="%7."/>
      <w:lvlJc w:val="left"/>
      <w:pPr>
        <w:ind w:left="4822" w:hanging="360"/>
      </w:pPr>
    </w:lvl>
    <w:lvl w:ilvl="7" w:tplc="88A6B7CA" w:tentative="1">
      <w:start w:val="1"/>
      <w:numFmt w:val="lowerLetter"/>
      <w:lvlText w:val="%8."/>
      <w:lvlJc w:val="left"/>
      <w:pPr>
        <w:ind w:left="5542" w:hanging="360"/>
      </w:pPr>
    </w:lvl>
    <w:lvl w:ilvl="8" w:tplc="6D98C618" w:tentative="1">
      <w:start w:val="1"/>
      <w:numFmt w:val="lowerRoman"/>
      <w:lvlText w:val="%9."/>
      <w:lvlJc w:val="right"/>
      <w:pPr>
        <w:ind w:left="6262" w:hanging="180"/>
      </w:pPr>
    </w:lvl>
  </w:abstractNum>
  <w:abstractNum w:abstractNumId="5" w15:restartNumberingAfterBreak="0">
    <w:nsid w:val="02EF2CF9"/>
    <w:multiLevelType w:val="hybridMultilevel"/>
    <w:tmpl w:val="F45E6D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5221FC9"/>
    <w:multiLevelType w:val="hybridMultilevel"/>
    <w:tmpl w:val="06E4BF7E"/>
    <w:lvl w:ilvl="0" w:tplc="85628808">
      <w:start w:val="1"/>
      <w:numFmt w:val="lowerRoman"/>
      <w:lvlText w:val="(%1)"/>
      <w:lvlJc w:val="right"/>
      <w:pPr>
        <w:ind w:left="1800" w:hanging="360"/>
      </w:pPr>
      <w:rPr>
        <w:rFonts w:hint="default"/>
        <w:b w:val="0"/>
        <w:i w:val="0"/>
        <w:color w:val="auto"/>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7" w15:restartNumberingAfterBreak="0">
    <w:nsid w:val="05955F71"/>
    <w:multiLevelType w:val="hybridMultilevel"/>
    <w:tmpl w:val="96F00354"/>
    <w:lvl w:ilvl="0" w:tplc="0C090001">
      <w:start w:val="1"/>
      <w:numFmt w:val="bullet"/>
      <w:lvlText w:val=""/>
      <w:lvlJc w:val="left"/>
      <w:pPr>
        <w:ind w:left="1582" w:hanging="360"/>
      </w:pPr>
      <w:rPr>
        <w:rFonts w:ascii="Symbol" w:hAnsi="Symbol" w:hint="default"/>
      </w:rPr>
    </w:lvl>
    <w:lvl w:ilvl="1" w:tplc="0C090003" w:tentative="1">
      <w:start w:val="1"/>
      <w:numFmt w:val="bullet"/>
      <w:lvlText w:val="o"/>
      <w:lvlJc w:val="left"/>
      <w:pPr>
        <w:ind w:left="2302" w:hanging="360"/>
      </w:pPr>
      <w:rPr>
        <w:rFonts w:ascii="Courier New" w:hAnsi="Courier New" w:cs="Courier New" w:hint="default"/>
      </w:rPr>
    </w:lvl>
    <w:lvl w:ilvl="2" w:tplc="0C090005" w:tentative="1">
      <w:start w:val="1"/>
      <w:numFmt w:val="bullet"/>
      <w:lvlText w:val=""/>
      <w:lvlJc w:val="left"/>
      <w:pPr>
        <w:ind w:left="3022" w:hanging="360"/>
      </w:pPr>
      <w:rPr>
        <w:rFonts w:ascii="Wingdings" w:hAnsi="Wingdings" w:hint="default"/>
      </w:rPr>
    </w:lvl>
    <w:lvl w:ilvl="3" w:tplc="0C090001" w:tentative="1">
      <w:start w:val="1"/>
      <w:numFmt w:val="bullet"/>
      <w:lvlText w:val=""/>
      <w:lvlJc w:val="left"/>
      <w:pPr>
        <w:ind w:left="3742" w:hanging="360"/>
      </w:pPr>
      <w:rPr>
        <w:rFonts w:ascii="Symbol" w:hAnsi="Symbol" w:hint="default"/>
      </w:rPr>
    </w:lvl>
    <w:lvl w:ilvl="4" w:tplc="0C090003" w:tentative="1">
      <w:start w:val="1"/>
      <w:numFmt w:val="bullet"/>
      <w:lvlText w:val="o"/>
      <w:lvlJc w:val="left"/>
      <w:pPr>
        <w:ind w:left="4462" w:hanging="360"/>
      </w:pPr>
      <w:rPr>
        <w:rFonts w:ascii="Courier New" w:hAnsi="Courier New" w:cs="Courier New" w:hint="default"/>
      </w:rPr>
    </w:lvl>
    <w:lvl w:ilvl="5" w:tplc="0C090005" w:tentative="1">
      <w:start w:val="1"/>
      <w:numFmt w:val="bullet"/>
      <w:lvlText w:val=""/>
      <w:lvlJc w:val="left"/>
      <w:pPr>
        <w:ind w:left="5182" w:hanging="360"/>
      </w:pPr>
      <w:rPr>
        <w:rFonts w:ascii="Wingdings" w:hAnsi="Wingdings" w:hint="default"/>
      </w:rPr>
    </w:lvl>
    <w:lvl w:ilvl="6" w:tplc="0C090001" w:tentative="1">
      <w:start w:val="1"/>
      <w:numFmt w:val="bullet"/>
      <w:lvlText w:val=""/>
      <w:lvlJc w:val="left"/>
      <w:pPr>
        <w:ind w:left="5902" w:hanging="360"/>
      </w:pPr>
      <w:rPr>
        <w:rFonts w:ascii="Symbol" w:hAnsi="Symbol" w:hint="default"/>
      </w:rPr>
    </w:lvl>
    <w:lvl w:ilvl="7" w:tplc="0C090003" w:tentative="1">
      <w:start w:val="1"/>
      <w:numFmt w:val="bullet"/>
      <w:lvlText w:val="o"/>
      <w:lvlJc w:val="left"/>
      <w:pPr>
        <w:ind w:left="6622" w:hanging="360"/>
      </w:pPr>
      <w:rPr>
        <w:rFonts w:ascii="Courier New" w:hAnsi="Courier New" w:cs="Courier New" w:hint="default"/>
      </w:rPr>
    </w:lvl>
    <w:lvl w:ilvl="8" w:tplc="0C090005" w:tentative="1">
      <w:start w:val="1"/>
      <w:numFmt w:val="bullet"/>
      <w:lvlText w:val=""/>
      <w:lvlJc w:val="left"/>
      <w:pPr>
        <w:ind w:left="7342" w:hanging="360"/>
      </w:pPr>
      <w:rPr>
        <w:rFonts w:ascii="Wingdings" w:hAnsi="Wingdings" w:hint="default"/>
      </w:rPr>
    </w:lvl>
  </w:abstractNum>
  <w:abstractNum w:abstractNumId="8" w15:restartNumberingAfterBreak="0">
    <w:nsid w:val="0DF116B2"/>
    <w:multiLevelType w:val="hybridMultilevel"/>
    <w:tmpl w:val="85DCAAD8"/>
    <w:lvl w:ilvl="0" w:tplc="65F27958">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F072328"/>
    <w:multiLevelType w:val="hybridMultilevel"/>
    <w:tmpl w:val="C128CA1A"/>
    <w:lvl w:ilvl="0" w:tplc="FFFFFFFF">
      <w:start w:val="1"/>
      <w:numFmt w:val="decimal"/>
      <w:lvlText w:val="%1."/>
      <w:lvlJc w:val="left"/>
      <w:pPr>
        <w:ind w:left="501" w:hanging="360"/>
      </w:pPr>
      <w:rPr>
        <w:b w:val="0"/>
        <w:i w:val="0"/>
        <w:color w:val="auto"/>
        <w:sz w:val="22"/>
        <w:szCs w:val="22"/>
      </w:rPr>
    </w:lvl>
    <w:lvl w:ilvl="1" w:tplc="04A697C0">
      <w:start w:val="1"/>
      <w:numFmt w:val="lowerLetter"/>
      <w:lvlText w:val="%2."/>
      <w:lvlJc w:val="left"/>
      <w:pPr>
        <w:ind w:left="1222" w:hanging="360"/>
      </w:pPr>
    </w:lvl>
    <w:lvl w:ilvl="2" w:tplc="2C02BDE6" w:tentative="1">
      <w:start w:val="1"/>
      <w:numFmt w:val="lowerRoman"/>
      <w:lvlText w:val="%3."/>
      <w:lvlJc w:val="right"/>
      <w:pPr>
        <w:ind w:left="1942" w:hanging="180"/>
      </w:pPr>
    </w:lvl>
    <w:lvl w:ilvl="3" w:tplc="B18E1FAC" w:tentative="1">
      <w:start w:val="1"/>
      <w:numFmt w:val="decimal"/>
      <w:lvlText w:val="%4."/>
      <w:lvlJc w:val="left"/>
      <w:pPr>
        <w:ind w:left="2662" w:hanging="360"/>
      </w:pPr>
    </w:lvl>
    <w:lvl w:ilvl="4" w:tplc="825ED1B2" w:tentative="1">
      <w:start w:val="1"/>
      <w:numFmt w:val="lowerLetter"/>
      <w:lvlText w:val="%5."/>
      <w:lvlJc w:val="left"/>
      <w:pPr>
        <w:ind w:left="3382" w:hanging="360"/>
      </w:pPr>
    </w:lvl>
    <w:lvl w:ilvl="5" w:tplc="1B26021C" w:tentative="1">
      <w:start w:val="1"/>
      <w:numFmt w:val="lowerRoman"/>
      <w:lvlText w:val="%6."/>
      <w:lvlJc w:val="right"/>
      <w:pPr>
        <w:ind w:left="4102" w:hanging="180"/>
      </w:pPr>
    </w:lvl>
    <w:lvl w:ilvl="6" w:tplc="4248573A" w:tentative="1">
      <w:start w:val="1"/>
      <w:numFmt w:val="decimal"/>
      <w:lvlText w:val="%7."/>
      <w:lvlJc w:val="left"/>
      <w:pPr>
        <w:ind w:left="4822" w:hanging="360"/>
      </w:pPr>
    </w:lvl>
    <w:lvl w:ilvl="7" w:tplc="A80A0782" w:tentative="1">
      <w:start w:val="1"/>
      <w:numFmt w:val="lowerLetter"/>
      <w:lvlText w:val="%8."/>
      <w:lvlJc w:val="left"/>
      <w:pPr>
        <w:ind w:left="5542" w:hanging="360"/>
      </w:pPr>
    </w:lvl>
    <w:lvl w:ilvl="8" w:tplc="620829A4" w:tentative="1">
      <w:start w:val="1"/>
      <w:numFmt w:val="lowerRoman"/>
      <w:lvlText w:val="%9."/>
      <w:lvlJc w:val="right"/>
      <w:pPr>
        <w:ind w:left="6262" w:hanging="180"/>
      </w:pPr>
    </w:lvl>
  </w:abstractNum>
  <w:abstractNum w:abstractNumId="10" w15:restartNumberingAfterBreak="0">
    <w:nsid w:val="102333A2"/>
    <w:multiLevelType w:val="hybridMultilevel"/>
    <w:tmpl w:val="25021A56"/>
    <w:lvl w:ilvl="0" w:tplc="E4DC7C70">
      <w:start w:val="1"/>
      <w:numFmt w:val="bullet"/>
      <w:lvlText w:val=""/>
      <w:lvlJc w:val="left"/>
      <w:pPr>
        <w:ind w:left="770" w:hanging="360"/>
      </w:pPr>
      <w:rPr>
        <w:rFonts w:ascii="Symbol" w:hAnsi="Symbol" w:hint="default"/>
      </w:rPr>
    </w:lvl>
    <w:lvl w:ilvl="1" w:tplc="6DE2DE26" w:tentative="1">
      <w:start w:val="1"/>
      <w:numFmt w:val="bullet"/>
      <w:lvlText w:val="o"/>
      <w:lvlJc w:val="left"/>
      <w:pPr>
        <w:ind w:left="1490" w:hanging="360"/>
      </w:pPr>
      <w:rPr>
        <w:rFonts w:ascii="Courier New" w:hAnsi="Courier New" w:cs="Courier New" w:hint="default"/>
      </w:rPr>
    </w:lvl>
    <w:lvl w:ilvl="2" w:tplc="D9A2ABFC" w:tentative="1">
      <w:start w:val="1"/>
      <w:numFmt w:val="bullet"/>
      <w:lvlText w:val=""/>
      <w:lvlJc w:val="left"/>
      <w:pPr>
        <w:ind w:left="2210" w:hanging="360"/>
      </w:pPr>
      <w:rPr>
        <w:rFonts w:ascii="Wingdings" w:hAnsi="Wingdings" w:hint="default"/>
      </w:rPr>
    </w:lvl>
    <w:lvl w:ilvl="3" w:tplc="79B488F8" w:tentative="1">
      <w:start w:val="1"/>
      <w:numFmt w:val="bullet"/>
      <w:lvlText w:val=""/>
      <w:lvlJc w:val="left"/>
      <w:pPr>
        <w:ind w:left="2930" w:hanging="360"/>
      </w:pPr>
      <w:rPr>
        <w:rFonts w:ascii="Symbol" w:hAnsi="Symbol" w:hint="default"/>
      </w:rPr>
    </w:lvl>
    <w:lvl w:ilvl="4" w:tplc="19BA347E" w:tentative="1">
      <w:start w:val="1"/>
      <w:numFmt w:val="bullet"/>
      <w:lvlText w:val="o"/>
      <w:lvlJc w:val="left"/>
      <w:pPr>
        <w:ind w:left="3650" w:hanging="360"/>
      </w:pPr>
      <w:rPr>
        <w:rFonts w:ascii="Courier New" w:hAnsi="Courier New" w:cs="Courier New" w:hint="default"/>
      </w:rPr>
    </w:lvl>
    <w:lvl w:ilvl="5" w:tplc="1AEE7616" w:tentative="1">
      <w:start w:val="1"/>
      <w:numFmt w:val="bullet"/>
      <w:lvlText w:val=""/>
      <w:lvlJc w:val="left"/>
      <w:pPr>
        <w:ind w:left="4370" w:hanging="360"/>
      </w:pPr>
      <w:rPr>
        <w:rFonts w:ascii="Wingdings" w:hAnsi="Wingdings" w:hint="default"/>
      </w:rPr>
    </w:lvl>
    <w:lvl w:ilvl="6" w:tplc="BEA096EE" w:tentative="1">
      <w:start w:val="1"/>
      <w:numFmt w:val="bullet"/>
      <w:lvlText w:val=""/>
      <w:lvlJc w:val="left"/>
      <w:pPr>
        <w:ind w:left="5090" w:hanging="360"/>
      </w:pPr>
      <w:rPr>
        <w:rFonts w:ascii="Symbol" w:hAnsi="Symbol" w:hint="default"/>
      </w:rPr>
    </w:lvl>
    <w:lvl w:ilvl="7" w:tplc="A326848C" w:tentative="1">
      <w:start w:val="1"/>
      <w:numFmt w:val="bullet"/>
      <w:lvlText w:val="o"/>
      <w:lvlJc w:val="left"/>
      <w:pPr>
        <w:ind w:left="5810" w:hanging="360"/>
      </w:pPr>
      <w:rPr>
        <w:rFonts w:ascii="Courier New" w:hAnsi="Courier New" w:cs="Courier New" w:hint="default"/>
      </w:rPr>
    </w:lvl>
    <w:lvl w:ilvl="8" w:tplc="5030B62A" w:tentative="1">
      <w:start w:val="1"/>
      <w:numFmt w:val="bullet"/>
      <w:lvlText w:val=""/>
      <w:lvlJc w:val="left"/>
      <w:pPr>
        <w:ind w:left="6530" w:hanging="360"/>
      </w:pPr>
      <w:rPr>
        <w:rFonts w:ascii="Wingdings" w:hAnsi="Wingdings" w:hint="default"/>
      </w:rPr>
    </w:lvl>
  </w:abstractNum>
  <w:abstractNum w:abstractNumId="11" w15:restartNumberingAfterBreak="0">
    <w:nsid w:val="15DD7FD0"/>
    <w:multiLevelType w:val="hybridMultilevel"/>
    <w:tmpl w:val="22C40272"/>
    <w:lvl w:ilvl="0" w:tplc="F5D8166C">
      <w:start w:val="1"/>
      <w:numFmt w:val="bullet"/>
      <w:lvlText w:val=""/>
      <w:lvlJc w:val="left"/>
      <w:pPr>
        <w:ind w:left="1222" w:hanging="360"/>
      </w:pPr>
      <w:rPr>
        <w:rFonts w:ascii="Symbol" w:hAnsi="Symbol" w:hint="default"/>
      </w:rPr>
    </w:lvl>
    <w:lvl w:ilvl="1" w:tplc="7EFAB802" w:tentative="1">
      <w:start w:val="1"/>
      <w:numFmt w:val="bullet"/>
      <w:lvlText w:val="o"/>
      <w:lvlJc w:val="left"/>
      <w:pPr>
        <w:ind w:left="1942" w:hanging="360"/>
      </w:pPr>
      <w:rPr>
        <w:rFonts w:ascii="Courier New" w:hAnsi="Courier New" w:cs="Courier New" w:hint="default"/>
      </w:rPr>
    </w:lvl>
    <w:lvl w:ilvl="2" w:tplc="9362ABC0" w:tentative="1">
      <w:start w:val="1"/>
      <w:numFmt w:val="bullet"/>
      <w:lvlText w:val=""/>
      <w:lvlJc w:val="left"/>
      <w:pPr>
        <w:ind w:left="2662" w:hanging="360"/>
      </w:pPr>
      <w:rPr>
        <w:rFonts w:ascii="Wingdings" w:hAnsi="Wingdings" w:hint="default"/>
      </w:rPr>
    </w:lvl>
    <w:lvl w:ilvl="3" w:tplc="6726A468" w:tentative="1">
      <w:start w:val="1"/>
      <w:numFmt w:val="bullet"/>
      <w:lvlText w:val=""/>
      <w:lvlJc w:val="left"/>
      <w:pPr>
        <w:ind w:left="3382" w:hanging="360"/>
      </w:pPr>
      <w:rPr>
        <w:rFonts w:ascii="Symbol" w:hAnsi="Symbol" w:hint="default"/>
      </w:rPr>
    </w:lvl>
    <w:lvl w:ilvl="4" w:tplc="CFD22568" w:tentative="1">
      <w:start w:val="1"/>
      <w:numFmt w:val="bullet"/>
      <w:lvlText w:val="o"/>
      <w:lvlJc w:val="left"/>
      <w:pPr>
        <w:ind w:left="4102" w:hanging="360"/>
      </w:pPr>
      <w:rPr>
        <w:rFonts w:ascii="Courier New" w:hAnsi="Courier New" w:cs="Courier New" w:hint="default"/>
      </w:rPr>
    </w:lvl>
    <w:lvl w:ilvl="5" w:tplc="64EA0088" w:tentative="1">
      <w:start w:val="1"/>
      <w:numFmt w:val="bullet"/>
      <w:lvlText w:val=""/>
      <w:lvlJc w:val="left"/>
      <w:pPr>
        <w:ind w:left="4822" w:hanging="360"/>
      </w:pPr>
      <w:rPr>
        <w:rFonts w:ascii="Wingdings" w:hAnsi="Wingdings" w:hint="default"/>
      </w:rPr>
    </w:lvl>
    <w:lvl w:ilvl="6" w:tplc="C4187E9C" w:tentative="1">
      <w:start w:val="1"/>
      <w:numFmt w:val="bullet"/>
      <w:lvlText w:val=""/>
      <w:lvlJc w:val="left"/>
      <w:pPr>
        <w:ind w:left="5542" w:hanging="360"/>
      </w:pPr>
      <w:rPr>
        <w:rFonts w:ascii="Symbol" w:hAnsi="Symbol" w:hint="default"/>
      </w:rPr>
    </w:lvl>
    <w:lvl w:ilvl="7" w:tplc="88B876BA" w:tentative="1">
      <w:start w:val="1"/>
      <w:numFmt w:val="bullet"/>
      <w:lvlText w:val="o"/>
      <w:lvlJc w:val="left"/>
      <w:pPr>
        <w:ind w:left="6262" w:hanging="360"/>
      </w:pPr>
      <w:rPr>
        <w:rFonts w:ascii="Courier New" w:hAnsi="Courier New" w:cs="Courier New" w:hint="default"/>
      </w:rPr>
    </w:lvl>
    <w:lvl w:ilvl="8" w:tplc="45B6B792" w:tentative="1">
      <w:start w:val="1"/>
      <w:numFmt w:val="bullet"/>
      <w:lvlText w:val=""/>
      <w:lvlJc w:val="left"/>
      <w:pPr>
        <w:ind w:left="6982" w:hanging="360"/>
      </w:pPr>
      <w:rPr>
        <w:rFonts w:ascii="Wingdings" w:hAnsi="Wingdings" w:hint="default"/>
      </w:rPr>
    </w:lvl>
  </w:abstractNum>
  <w:abstractNum w:abstractNumId="12" w15:restartNumberingAfterBreak="0">
    <w:nsid w:val="17247AAA"/>
    <w:multiLevelType w:val="hybridMultilevel"/>
    <w:tmpl w:val="3336F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81E3CEC"/>
    <w:multiLevelType w:val="hybridMultilevel"/>
    <w:tmpl w:val="6BCAAD6C"/>
    <w:lvl w:ilvl="0" w:tplc="86E686F0">
      <w:start w:val="1"/>
      <w:numFmt w:val="bullet"/>
      <w:lvlText w:val=""/>
      <w:lvlJc w:val="left"/>
      <w:pPr>
        <w:ind w:left="720" w:hanging="360"/>
      </w:pPr>
      <w:rPr>
        <w:rFonts w:ascii="Symbol" w:hAnsi="Symbol" w:hint="default"/>
      </w:rPr>
    </w:lvl>
    <w:lvl w:ilvl="1" w:tplc="25AEDAF0">
      <w:start w:val="1"/>
      <w:numFmt w:val="bullet"/>
      <w:lvlText w:val=""/>
      <w:lvlJc w:val="left"/>
      <w:pPr>
        <w:ind w:left="1440" w:hanging="360"/>
      </w:pPr>
      <w:rPr>
        <w:rFonts w:ascii="Symbol" w:hAnsi="Symbol" w:hint="default"/>
      </w:rPr>
    </w:lvl>
    <w:lvl w:ilvl="2" w:tplc="B1DE278C">
      <w:start w:val="1"/>
      <w:numFmt w:val="bullet"/>
      <w:lvlText w:val=""/>
      <w:lvlJc w:val="left"/>
      <w:pPr>
        <w:ind w:left="2160" w:hanging="360"/>
      </w:pPr>
      <w:rPr>
        <w:rFonts w:ascii="Wingdings" w:hAnsi="Wingdings" w:hint="default"/>
      </w:rPr>
    </w:lvl>
    <w:lvl w:ilvl="3" w:tplc="87184BF8">
      <w:start w:val="1"/>
      <w:numFmt w:val="bullet"/>
      <w:lvlText w:val=""/>
      <w:lvlJc w:val="left"/>
      <w:pPr>
        <w:ind w:left="2880" w:hanging="360"/>
      </w:pPr>
      <w:rPr>
        <w:rFonts w:ascii="Symbol" w:hAnsi="Symbol" w:hint="default"/>
      </w:rPr>
    </w:lvl>
    <w:lvl w:ilvl="4" w:tplc="C1B49E7E">
      <w:start w:val="1"/>
      <w:numFmt w:val="bullet"/>
      <w:lvlText w:val="o"/>
      <w:lvlJc w:val="left"/>
      <w:pPr>
        <w:ind w:left="3600" w:hanging="360"/>
      </w:pPr>
      <w:rPr>
        <w:rFonts w:ascii="Courier New" w:hAnsi="Courier New" w:hint="default"/>
      </w:rPr>
    </w:lvl>
    <w:lvl w:ilvl="5" w:tplc="EAF2F7B4">
      <w:start w:val="1"/>
      <w:numFmt w:val="bullet"/>
      <w:lvlText w:val=""/>
      <w:lvlJc w:val="left"/>
      <w:pPr>
        <w:ind w:left="4320" w:hanging="360"/>
      </w:pPr>
      <w:rPr>
        <w:rFonts w:ascii="Wingdings" w:hAnsi="Wingdings" w:hint="default"/>
      </w:rPr>
    </w:lvl>
    <w:lvl w:ilvl="6" w:tplc="50E49F18">
      <w:start w:val="1"/>
      <w:numFmt w:val="bullet"/>
      <w:lvlText w:val=""/>
      <w:lvlJc w:val="left"/>
      <w:pPr>
        <w:ind w:left="5040" w:hanging="360"/>
      </w:pPr>
      <w:rPr>
        <w:rFonts w:ascii="Symbol" w:hAnsi="Symbol" w:hint="default"/>
      </w:rPr>
    </w:lvl>
    <w:lvl w:ilvl="7" w:tplc="C7D27F00">
      <w:start w:val="1"/>
      <w:numFmt w:val="bullet"/>
      <w:lvlText w:val="o"/>
      <w:lvlJc w:val="left"/>
      <w:pPr>
        <w:ind w:left="5760" w:hanging="360"/>
      </w:pPr>
      <w:rPr>
        <w:rFonts w:ascii="Courier New" w:hAnsi="Courier New" w:hint="default"/>
      </w:rPr>
    </w:lvl>
    <w:lvl w:ilvl="8" w:tplc="C4B27466">
      <w:start w:val="1"/>
      <w:numFmt w:val="bullet"/>
      <w:lvlText w:val=""/>
      <w:lvlJc w:val="left"/>
      <w:pPr>
        <w:ind w:left="6480" w:hanging="360"/>
      </w:pPr>
      <w:rPr>
        <w:rFonts w:ascii="Wingdings" w:hAnsi="Wingdings" w:hint="default"/>
      </w:rPr>
    </w:lvl>
  </w:abstractNum>
  <w:abstractNum w:abstractNumId="14" w15:restartNumberingAfterBreak="0">
    <w:nsid w:val="1E24042F"/>
    <w:multiLevelType w:val="hybridMultilevel"/>
    <w:tmpl w:val="F490C4EC"/>
    <w:lvl w:ilvl="0" w:tplc="62608328">
      <w:numFmt w:val="bullet"/>
      <w:lvlText w:val=""/>
      <w:lvlJc w:val="left"/>
      <w:pPr>
        <w:ind w:left="862" w:hanging="360"/>
      </w:pPr>
      <w:rPr>
        <w:rFonts w:ascii="Symbol" w:eastAsia="Calibri" w:hAnsi="Symbol" w:cs="Calibri" w:hint="default"/>
      </w:rPr>
    </w:lvl>
    <w:lvl w:ilvl="1" w:tplc="060096B8">
      <w:start w:val="1"/>
      <w:numFmt w:val="bullet"/>
      <w:lvlText w:val="o"/>
      <w:lvlJc w:val="left"/>
      <w:pPr>
        <w:ind w:left="1582" w:hanging="360"/>
      </w:pPr>
      <w:rPr>
        <w:rFonts w:ascii="Courier New" w:hAnsi="Courier New" w:cs="Courier New" w:hint="default"/>
      </w:rPr>
    </w:lvl>
    <w:lvl w:ilvl="2" w:tplc="B54493C6" w:tentative="1">
      <w:start w:val="1"/>
      <w:numFmt w:val="bullet"/>
      <w:lvlText w:val=""/>
      <w:lvlJc w:val="left"/>
      <w:pPr>
        <w:ind w:left="2302" w:hanging="360"/>
      </w:pPr>
      <w:rPr>
        <w:rFonts w:ascii="Wingdings" w:hAnsi="Wingdings" w:hint="default"/>
      </w:rPr>
    </w:lvl>
    <w:lvl w:ilvl="3" w:tplc="9EE06AF6" w:tentative="1">
      <w:start w:val="1"/>
      <w:numFmt w:val="bullet"/>
      <w:lvlText w:val=""/>
      <w:lvlJc w:val="left"/>
      <w:pPr>
        <w:ind w:left="3022" w:hanging="360"/>
      </w:pPr>
      <w:rPr>
        <w:rFonts w:ascii="Symbol" w:hAnsi="Symbol" w:hint="default"/>
      </w:rPr>
    </w:lvl>
    <w:lvl w:ilvl="4" w:tplc="BB4CECB8" w:tentative="1">
      <w:start w:val="1"/>
      <w:numFmt w:val="bullet"/>
      <w:lvlText w:val="o"/>
      <w:lvlJc w:val="left"/>
      <w:pPr>
        <w:ind w:left="3742" w:hanging="360"/>
      </w:pPr>
      <w:rPr>
        <w:rFonts w:ascii="Courier New" w:hAnsi="Courier New" w:cs="Courier New" w:hint="default"/>
      </w:rPr>
    </w:lvl>
    <w:lvl w:ilvl="5" w:tplc="EC065AEC" w:tentative="1">
      <w:start w:val="1"/>
      <w:numFmt w:val="bullet"/>
      <w:lvlText w:val=""/>
      <w:lvlJc w:val="left"/>
      <w:pPr>
        <w:ind w:left="4462" w:hanging="360"/>
      </w:pPr>
      <w:rPr>
        <w:rFonts w:ascii="Wingdings" w:hAnsi="Wingdings" w:hint="default"/>
      </w:rPr>
    </w:lvl>
    <w:lvl w:ilvl="6" w:tplc="8A44FA58" w:tentative="1">
      <w:start w:val="1"/>
      <w:numFmt w:val="bullet"/>
      <w:lvlText w:val=""/>
      <w:lvlJc w:val="left"/>
      <w:pPr>
        <w:ind w:left="5182" w:hanging="360"/>
      </w:pPr>
      <w:rPr>
        <w:rFonts w:ascii="Symbol" w:hAnsi="Symbol" w:hint="default"/>
      </w:rPr>
    </w:lvl>
    <w:lvl w:ilvl="7" w:tplc="89D2E724" w:tentative="1">
      <w:start w:val="1"/>
      <w:numFmt w:val="bullet"/>
      <w:lvlText w:val="o"/>
      <w:lvlJc w:val="left"/>
      <w:pPr>
        <w:ind w:left="5902" w:hanging="360"/>
      </w:pPr>
      <w:rPr>
        <w:rFonts w:ascii="Courier New" w:hAnsi="Courier New" w:cs="Courier New" w:hint="default"/>
      </w:rPr>
    </w:lvl>
    <w:lvl w:ilvl="8" w:tplc="CE9EFD84" w:tentative="1">
      <w:start w:val="1"/>
      <w:numFmt w:val="bullet"/>
      <w:lvlText w:val=""/>
      <w:lvlJc w:val="left"/>
      <w:pPr>
        <w:ind w:left="6622" w:hanging="360"/>
      </w:pPr>
      <w:rPr>
        <w:rFonts w:ascii="Wingdings" w:hAnsi="Wingdings" w:hint="default"/>
      </w:rPr>
    </w:lvl>
  </w:abstractNum>
  <w:abstractNum w:abstractNumId="15" w15:restartNumberingAfterBreak="0">
    <w:nsid w:val="208EB507"/>
    <w:multiLevelType w:val="hybridMultilevel"/>
    <w:tmpl w:val="61AC88AC"/>
    <w:lvl w:ilvl="0" w:tplc="B9EC1ABC">
      <w:start w:val="3"/>
      <w:numFmt w:val="decimal"/>
      <w:lvlText w:val="%1."/>
      <w:lvlJc w:val="left"/>
      <w:pPr>
        <w:ind w:left="720" w:hanging="360"/>
      </w:pPr>
    </w:lvl>
    <w:lvl w:ilvl="1" w:tplc="F8BAA578">
      <w:start w:val="1"/>
      <w:numFmt w:val="lowerLetter"/>
      <w:lvlText w:val="%2."/>
      <w:lvlJc w:val="left"/>
      <w:pPr>
        <w:ind w:left="1440" w:hanging="360"/>
      </w:pPr>
    </w:lvl>
    <w:lvl w:ilvl="2" w:tplc="98D0CCFE">
      <w:start w:val="1"/>
      <w:numFmt w:val="lowerRoman"/>
      <w:lvlText w:val="%3."/>
      <w:lvlJc w:val="right"/>
      <w:pPr>
        <w:ind w:left="2160" w:hanging="180"/>
      </w:pPr>
    </w:lvl>
    <w:lvl w:ilvl="3" w:tplc="B970A618">
      <w:start w:val="1"/>
      <w:numFmt w:val="decimal"/>
      <w:lvlText w:val="%4."/>
      <w:lvlJc w:val="left"/>
      <w:pPr>
        <w:ind w:left="2880" w:hanging="360"/>
      </w:pPr>
    </w:lvl>
    <w:lvl w:ilvl="4" w:tplc="8086010E">
      <w:start w:val="1"/>
      <w:numFmt w:val="lowerLetter"/>
      <w:lvlText w:val="%5."/>
      <w:lvlJc w:val="left"/>
      <w:pPr>
        <w:ind w:left="3600" w:hanging="360"/>
      </w:pPr>
    </w:lvl>
    <w:lvl w:ilvl="5" w:tplc="E4EEFF1E">
      <w:start w:val="1"/>
      <w:numFmt w:val="lowerRoman"/>
      <w:lvlText w:val="%6."/>
      <w:lvlJc w:val="right"/>
      <w:pPr>
        <w:ind w:left="4320" w:hanging="180"/>
      </w:pPr>
    </w:lvl>
    <w:lvl w:ilvl="6" w:tplc="BA5269F2">
      <w:start w:val="1"/>
      <w:numFmt w:val="decimal"/>
      <w:lvlText w:val="%7."/>
      <w:lvlJc w:val="left"/>
      <w:pPr>
        <w:ind w:left="5040" w:hanging="360"/>
      </w:pPr>
    </w:lvl>
    <w:lvl w:ilvl="7" w:tplc="D71CC8E8">
      <w:start w:val="1"/>
      <w:numFmt w:val="lowerLetter"/>
      <w:lvlText w:val="%8."/>
      <w:lvlJc w:val="left"/>
      <w:pPr>
        <w:ind w:left="5760" w:hanging="360"/>
      </w:pPr>
    </w:lvl>
    <w:lvl w:ilvl="8" w:tplc="04325790">
      <w:start w:val="1"/>
      <w:numFmt w:val="lowerRoman"/>
      <w:lvlText w:val="%9."/>
      <w:lvlJc w:val="right"/>
      <w:pPr>
        <w:ind w:left="6480" w:hanging="180"/>
      </w:pPr>
    </w:lvl>
  </w:abstractNum>
  <w:abstractNum w:abstractNumId="16" w15:restartNumberingAfterBreak="0">
    <w:nsid w:val="21671586"/>
    <w:multiLevelType w:val="hybridMultilevel"/>
    <w:tmpl w:val="BFACD69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21FD2D1C"/>
    <w:multiLevelType w:val="hybridMultilevel"/>
    <w:tmpl w:val="6A50EC86"/>
    <w:lvl w:ilvl="0" w:tplc="86341A70">
      <w:start w:val="1"/>
      <w:numFmt w:val="bullet"/>
      <w:lvlText w:val=""/>
      <w:lvlJc w:val="left"/>
      <w:pPr>
        <w:ind w:left="502" w:hanging="360"/>
      </w:pPr>
      <w:rPr>
        <w:rFonts w:ascii="Symbol" w:hAnsi="Symbol" w:hint="default"/>
        <w:b w:val="0"/>
        <w:i w:val="0"/>
        <w:sz w:val="22"/>
        <w:szCs w:val="22"/>
      </w:rPr>
    </w:lvl>
    <w:lvl w:ilvl="1" w:tplc="84F4E498">
      <w:start w:val="1"/>
      <w:numFmt w:val="lowerLetter"/>
      <w:lvlText w:val="%2."/>
      <w:lvlJc w:val="left"/>
      <w:pPr>
        <w:ind w:left="1222" w:hanging="360"/>
      </w:pPr>
    </w:lvl>
    <w:lvl w:ilvl="2" w:tplc="449446E8" w:tentative="1">
      <w:start w:val="1"/>
      <w:numFmt w:val="lowerRoman"/>
      <w:lvlText w:val="%3."/>
      <w:lvlJc w:val="right"/>
      <w:pPr>
        <w:ind w:left="1942" w:hanging="180"/>
      </w:pPr>
    </w:lvl>
    <w:lvl w:ilvl="3" w:tplc="80FCE090" w:tentative="1">
      <w:start w:val="1"/>
      <w:numFmt w:val="decimal"/>
      <w:lvlText w:val="%4."/>
      <w:lvlJc w:val="left"/>
      <w:pPr>
        <w:ind w:left="2662" w:hanging="360"/>
      </w:pPr>
    </w:lvl>
    <w:lvl w:ilvl="4" w:tplc="8B56F044" w:tentative="1">
      <w:start w:val="1"/>
      <w:numFmt w:val="lowerLetter"/>
      <w:lvlText w:val="%5."/>
      <w:lvlJc w:val="left"/>
      <w:pPr>
        <w:ind w:left="3382" w:hanging="360"/>
      </w:pPr>
    </w:lvl>
    <w:lvl w:ilvl="5" w:tplc="21D2B5B0" w:tentative="1">
      <w:start w:val="1"/>
      <w:numFmt w:val="lowerRoman"/>
      <w:lvlText w:val="%6."/>
      <w:lvlJc w:val="right"/>
      <w:pPr>
        <w:ind w:left="4102" w:hanging="180"/>
      </w:pPr>
    </w:lvl>
    <w:lvl w:ilvl="6" w:tplc="D550005E" w:tentative="1">
      <w:start w:val="1"/>
      <w:numFmt w:val="decimal"/>
      <w:lvlText w:val="%7."/>
      <w:lvlJc w:val="left"/>
      <w:pPr>
        <w:ind w:left="4822" w:hanging="360"/>
      </w:pPr>
    </w:lvl>
    <w:lvl w:ilvl="7" w:tplc="4F6E9F12" w:tentative="1">
      <w:start w:val="1"/>
      <w:numFmt w:val="lowerLetter"/>
      <w:lvlText w:val="%8."/>
      <w:lvlJc w:val="left"/>
      <w:pPr>
        <w:ind w:left="5542" w:hanging="360"/>
      </w:pPr>
    </w:lvl>
    <w:lvl w:ilvl="8" w:tplc="E18E82E0" w:tentative="1">
      <w:start w:val="1"/>
      <w:numFmt w:val="lowerRoman"/>
      <w:lvlText w:val="%9."/>
      <w:lvlJc w:val="right"/>
      <w:pPr>
        <w:ind w:left="6262" w:hanging="180"/>
      </w:pPr>
    </w:lvl>
  </w:abstractNum>
  <w:abstractNum w:abstractNumId="18" w15:restartNumberingAfterBreak="0">
    <w:nsid w:val="23EE2A28"/>
    <w:multiLevelType w:val="hybridMultilevel"/>
    <w:tmpl w:val="2B5025EA"/>
    <w:lvl w:ilvl="0" w:tplc="F1C82F20">
      <w:start w:val="9"/>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85628808">
      <w:start w:val="1"/>
      <w:numFmt w:val="lowerRoman"/>
      <w:lvlText w:val="(%3)"/>
      <w:lvlJc w:val="right"/>
      <w:pPr>
        <w:ind w:left="2160" w:hanging="180"/>
      </w:pPr>
      <w:rPr>
        <w:rFonts w:hint="default"/>
        <w:b w:val="0"/>
        <w:i w:val="0"/>
        <w:color w:val="auto"/>
      </w:rPr>
    </w:lvl>
    <w:lvl w:ilvl="3" w:tplc="C71AB1C8">
      <w:start w:val="1"/>
      <w:numFmt w:val="decimal"/>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0C64823"/>
    <w:multiLevelType w:val="hybridMultilevel"/>
    <w:tmpl w:val="69C29E2A"/>
    <w:lvl w:ilvl="0" w:tplc="7B34D954">
      <w:start w:val="1"/>
      <w:numFmt w:val="decimal"/>
      <w:lvlText w:val="%1."/>
      <w:lvlJc w:val="left"/>
      <w:pPr>
        <w:ind w:left="502" w:hanging="360"/>
      </w:pPr>
      <w:rPr>
        <w:rFonts w:hint="default"/>
        <w:b w:val="0"/>
        <w:i w:val="0"/>
        <w:sz w:val="22"/>
        <w:szCs w:val="22"/>
      </w:rPr>
    </w:lvl>
    <w:lvl w:ilvl="1" w:tplc="F852E824">
      <w:start w:val="1"/>
      <w:numFmt w:val="lowerLetter"/>
      <w:lvlText w:val="%2."/>
      <w:lvlJc w:val="left"/>
      <w:pPr>
        <w:ind w:left="1222" w:hanging="360"/>
      </w:pPr>
    </w:lvl>
    <w:lvl w:ilvl="2" w:tplc="5352ED32" w:tentative="1">
      <w:start w:val="1"/>
      <w:numFmt w:val="lowerRoman"/>
      <w:lvlText w:val="%3."/>
      <w:lvlJc w:val="right"/>
      <w:pPr>
        <w:ind w:left="1942" w:hanging="180"/>
      </w:pPr>
    </w:lvl>
    <w:lvl w:ilvl="3" w:tplc="5ACA4FCC" w:tentative="1">
      <w:start w:val="1"/>
      <w:numFmt w:val="decimal"/>
      <w:lvlText w:val="%4."/>
      <w:lvlJc w:val="left"/>
      <w:pPr>
        <w:ind w:left="2662" w:hanging="360"/>
      </w:pPr>
    </w:lvl>
    <w:lvl w:ilvl="4" w:tplc="DFC2D416" w:tentative="1">
      <w:start w:val="1"/>
      <w:numFmt w:val="lowerLetter"/>
      <w:lvlText w:val="%5."/>
      <w:lvlJc w:val="left"/>
      <w:pPr>
        <w:ind w:left="3382" w:hanging="360"/>
      </w:pPr>
    </w:lvl>
    <w:lvl w:ilvl="5" w:tplc="0166F11C" w:tentative="1">
      <w:start w:val="1"/>
      <w:numFmt w:val="lowerRoman"/>
      <w:lvlText w:val="%6."/>
      <w:lvlJc w:val="right"/>
      <w:pPr>
        <w:ind w:left="4102" w:hanging="180"/>
      </w:pPr>
    </w:lvl>
    <w:lvl w:ilvl="6" w:tplc="428EA802" w:tentative="1">
      <w:start w:val="1"/>
      <w:numFmt w:val="decimal"/>
      <w:lvlText w:val="%7."/>
      <w:lvlJc w:val="left"/>
      <w:pPr>
        <w:ind w:left="4822" w:hanging="360"/>
      </w:pPr>
    </w:lvl>
    <w:lvl w:ilvl="7" w:tplc="D97E77E4" w:tentative="1">
      <w:start w:val="1"/>
      <w:numFmt w:val="lowerLetter"/>
      <w:lvlText w:val="%8."/>
      <w:lvlJc w:val="left"/>
      <w:pPr>
        <w:ind w:left="5542" w:hanging="360"/>
      </w:pPr>
    </w:lvl>
    <w:lvl w:ilvl="8" w:tplc="00B6C7CE" w:tentative="1">
      <w:start w:val="1"/>
      <w:numFmt w:val="lowerRoman"/>
      <w:lvlText w:val="%9."/>
      <w:lvlJc w:val="right"/>
      <w:pPr>
        <w:ind w:left="6262" w:hanging="180"/>
      </w:pPr>
    </w:lvl>
  </w:abstractNum>
  <w:abstractNum w:abstractNumId="20" w15:restartNumberingAfterBreak="0">
    <w:nsid w:val="30CC4018"/>
    <w:multiLevelType w:val="hybridMultilevel"/>
    <w:tmpl w:val="7256C018"/>
    <w:lvl w:ilvl="0" w:tplc="5FA0ED4A">
      <w:start w:val="1"/>
      <w:numFmt w:val="decimal"/>
      <w:lvlText w:val="%1."/>
      <w:lvlJc w:val="left"/>
      <w:pPr>
        <w:ind w:left="502" w:hanging="360"/>
      </w:pPr>
      <w:rPr>
        <w:rFonts w:hint="default"/>
        <w:b w:val="0"/>
        <w:i/>
        <w:sz w:val="22"/>
        <w:szCs w:val="22"/>
      </w:rPr>
    </w:lvl>
    <w:lvl w:ilvl="1" w:tplc="C3C04854">
      <w:start w:val="1"/>
      <w:numFmt w:val="bullet"/>
      <w:lvlText w:val=""/>
      <w:lvlJc w:val="left"/>
      <w:pPr>
        <w:ind w:left="1222" w:hanging="360"/>
      </w:pPr>
      <w:rPr>
        <w:rFonts w:ascii="Symbol" w:hAnsi="Symbol" w:hint="default"/>
      </w:rPr>
    </w:lvl>
    <w:lvl w:ilvl="2" w:tplc="0D862AFA" w:tentative="1">
      <w:start w:val="1"/>
      <w:numFmt w:val="lowerRoman"/>
      <w:lvlText w:val="%3."/>
      <w:lvlJc w:val="right"/>
      <w:pPr>
        <w:ind w:left="1942" w:hanging="180"/>
      </w:pPr>
    </w:lvl>
    <w:lvl w:ilvl="3" w:tplc="45D8BF92" w:tentative="1">
      <w:start w:val="1"/>
      <w:numFmt w:val="decimal"/>
      <w:lvlText w:val="%4."/>
      <w:lvlJc w:val="left"/>
      <w:pPr>
        <w:ind w:left="2662" w:hanging="360"/>
      </w:pPr>
    </w:lvl>
    <w:lvl w:ilvl="4" w:tplc="D86C33FC" w:tentative="1">
      <w:start w:val="1"/>
      <w:numFmt w:val="lowerLetter"/>
      <w:lvlText w:val="%5."/>
      <w:lvlJc w:val="left"/>
      <w:pPr>
        <w:ind w:left="3382" w:hanging="360"/>
      </w:pPr>
    </w:lvl>
    <w:lvl w:ilvl="5" w:tplc="B86ECAD2" w:tentative="1">
      <w:start w:val="1"/>
      <w:numFmt w:val="lowerRoman"/>
      <w:lvlText w:val="%6."/>
      <w:lvlJc w:val="right"/>
      <w:pPr>
        <w:ind w:left="4102" w:hanging="180"/>
      </w:pPr>
    </w:lvl>
    <w:lvl w:ilvl="6" w:tplc="87426194" w:tentative="1">
      <w:start w:val="1"/>
      <w:numFmt w:val="decimal"/>
      <w:lvlText w:val="%7."/>
      <w:lvlJc w:val="left"/>
      <w:pPr>
        <w:ind w:left="4822" w:hanging="360"/>
      </w:pPr>
    </w:lvl>
    <w:lvl w:ilvl="7" w:tplc="EC48170E" w:tentative="1">
      <w:start w:val="1"/>
      <w:numFmt w:val="lowerLetter"/>
      <w:lvlText w:val="%8."/>
      <w:lvlJc w:val="left"/>
      <w:pPr>
        <w:ind w:left="5542" w:hanging="360"/>
      </w:pPr>
    </w:lvl>
    <w:lvl w:ilvl="8" w:tplc="F9C6C4C4" w:tentative="1">
      <w:start w:val="1"/>
      <w:numFmt w:val="lowerRoman"/>
      <w:lvlText w:val="%9."/>
      <w:lvlJc w:val="right"/>
      <w:pPr>
        <w:ind w:left="6262" w:hanging="180"/>
      </w:pPr>
    </w:lvl>
  </w:abstractNum>
  <w:abstractNum w:abstractNumId="21" w15:restartNumberingAfterBreak="0">
    <w:nsid w:val="30D8A3B3"/>
    <w:multiLevelType w:val="hybridMultilevel"/>
    <w:tmpl w:val="29728334"/>
    <w:lvl w:ilvl="0" w:tplc="056AFA3E">
      <w:start w:val="2"/>
      <w:numFmt w:val="decimal"/>
      <w:lvlText w:val="%1."/>
      <w:lvlJc w:val="left"/>
      <w:pPr>
        <w:ind w:left="720" w:hanging="360"/>
      </w:pPr>
    </w:lvl>
    <w:lvl w:ilvl="1" w:tplc="CB503F2C">
      <w:start w:val="1"/>
      <w:numFmt w:val="lowerLetter"/>
      <w:lvlText w:val="%2."/>
      <w:lvlJc w:val="left"/>
      <w:pPr>
        <w:ind w:left="1440" w:hanging="360"/>
      </w:pPr>
    </w:lvl>
    <w:lvl w:ilvl="2" w:tplc="0AD859B2">
      <w:start w:val="1"/>
      <w:numFmt w:val="lowerRoman"/>
      <w:lvlText w:val="%3."/>
      <w:lvlJc w:val="right"/>
      <w:pPr>
        <w:ind w:left="2160" w:hanging="180"/>
      </w:pPr>
    </w:lvl>
    <w:lvl w:ilvl="3" w:tplc="5D2A6C9E">
      <w:start w:val="1"/>
      <w:numFmt w:val="decimal"/>
      <w:lvlText w:val="%4."/>
      <w:lvlJc w:val="left"/>
      <w:pPr>
        <w:ind w:left="2880" w:hanging="360"/>
      </w:pPr>
    </w:lvl>
    <w:lvl w:ilvl="4" w:tplc="62D29D76">
      <w:start w:val="1"/>
      <w:numFmt w:val="lowerLetter"/>
      <w:lvlText w:val="%5."/>
      <w:lvlJc w:val="left"/>
      <w:pPr>
        <w:ind w:left="3600" w:hanging="360"/>
      </w:pPr>
    </w:lvl>
    <w:lvl w:ilvl="5" w:tplc="34BC8C0C">
      <w:start w:val="1"/>
      <w:numFmt w:val="lowerRoman"/>
      <w:lvlText w:val="%6."/>
      <w:lvlJc w:val="right"/>
      <w:pPr>
        <w:ind w:left="4320" w:hanging="180"/>
      </w:pPr>
    </w:lvl>
    <w:lvl w:ilvl="6" w:tplc="2016663C">
      <w:start w:val="1"/>
      <w:numFmt w:val="decimal"/>
      <w:lvlText w:val="%7."/>
      <w:lvlJc w:val="left"/>
      <w:pPr>
        <w:ind w:left="5040" w:hanging="360"/>
      </w:pPr>
    </w:lvl>
    <w:lvl w:ilvl="7" w:tplc="A906C73A">
      <w:start w:val="1"/>
      <w:numFmt w:val="lowerLetter"/>
      <w:lvlText w:val="%8."/>
      <w:lvlJc w:val="left"/>
      <w:pPr>
        <w:ind w:left="5760" w:hanging="360"/>
      </w:pPr>
    </w:lvl>
    <w:lvl w:ilvl="8" w:tplc="9412FF10">
      <w:start w:val="1"/>
      <w:numFmt w:val="lowerRoman"/>
      <w:lvlText w:val="%9."/>
      <w:lvlJc w:val="right"/>
      <w:pPr>
        <w:ind w:left="6480" w:hanging="180"/>
      </w:pPr>
    </w:lvl>
  </w:abstractNum>
  <w:abstractNum w:abstractNumId="22" w15:restartNumberingAfterBreak="0">
    <w:nsid w:val="31F1B386"/>
    <w:multiLevelType w:val="hybridMultilevel"/>
    <w:tmpl w:val="F782D786"/>
    <w:lvl w:ilvl="0" w:tplc="E356E918">
      <w:start w:val="1"/>
      <w:numFmt w:val="decimal"/>
      <w:lvlText w:val="%1."/>
      <w:lvlJc w:val="left"/>
      <w:pPr>
        <w:ind w:left="720" w:hanging="360"/>
      </w:pPr>
    </w:lvl>
    <w:lvl w:ilvl="1" w:tplc="DEE6D20A">
      <w:start w:val="1"/>
      <w:numFmt w:val="lowerLetter"/>
      <w:lvlText w:val="%2."/>
      <w:lvlJc w:val="left"/>
      <w:pPr>
        <w:ind w:left="1440" w:hanging="360"/>
      </w:pPr>
    </w:lvl>
    <w:lvl w:ilvl="2" w:tplc="74F8E7E4">
      <w:start w:val="1"/>
      <w:numFmt w:val="lowerRoman"/>
      <w:lvlText w:val="%3."/>
      <w:lvlJc w:val="right"/>
      <w:pPr>
        <w:ind w:left="2160" w:hanging="180"/>
      </w:pPr>
    </w:lvl>
    <w:lvl w:ilvl="3" w:tplc="B24C7DEC">
      <w:start w:val="1"/>
      <w:numFmt w:val="decimal"/>
      <w:lvlText w:val="%4."/>
      <w:lvlJc w:val="left"/>
      <w:pPr>
        <w:ind w:left="2880" w:hanging="360"/>
      </w:pPr>
    </w:lvl>
    <w:lvl w:ilvl="4" w:tplc="29DE961E">
      <w:start w:val="1"/>
      <w:numFmt w:val="lowerLetter"/>
      <w:lvlText w:val="%5."/>
      <w:lvlJc w:val="left"/>
      <w:pPr>
        <w:ind w:left="3600" w:hanging="360"/>
      </w:pPr>
    </w:lvl>
    <w:lvl w:ilvl="5" w:tplc="76564F4E">
      <w:start w:val="1"/>
      <w:numFmt w:val="lowerRoman"/>
      <w:lvlText w:val="%6."/>
      <w:lvlJc w:val="right"/>
      <w:pPr>
        <w:ind w:left="4320" w:hanging="180"/>
      </w:pPr>
    </w:lvl>
    <w:lvl w:ilvl="6" w:tplc="F2125046">
      <w:start w:val="1"/>
      <w:numFmt w:val="decimal"/>
      <w:lvlText w:val="%7."/>
      <w:lvlJc w:val="left"/>
      <w:pPr>
        <w:ind w:left="5040" w:hanging="360"/>
      </w:pPr>
    </w:lvl>
    <w:lvl w:ilvl="7" w:tplc="0FD84DD2">
      <w:start w:val="1"/>
      <w:numFmt w:val="lowerLetter"/>
      <w:lvlText w:val="%8."/>
      <w:lvlJc w:val="left"/>
      <w:pPr>
        <w:ind w:left="5760" w:hanging="360"/>
      </w:pPr>
    </w:lvl>
    <w:lvl w:ilvl="8" w:tplc="E1B687EC">
      <w:start w:val="1"/>
      <w:numFmt w:val="lowerRoman"/>
      <w:lvlText w:val="%9."/>
      <w:lvlJc w:val="right"/>
      <w:pPr>
        <w:ind w:left="6480" w:hanging="180"/>
      </w:pPr>
    </w:lvl>
  </w:abstractNum>
  <w:abstractNum w:abstractNumId="23" w15:restartNumberingAfterBreak="0">
    <w:nsid w:val="3200610D"/>
    <w:multiLevelType w:val="hybridMultilevel"/>
    <w:tmpl w:val="B7221E22"/>
    <w:lvl w:ilvl="0" w:tplc="A0DC95BE">
      <w:start w:val="1"/>
      <w:numFmt w:val="bullet"/>
      <w:lvlText w:val=""/>
      <w:lvlJc w:val="left"/>
      <w:pPr>
        <w:tabs>
          <w:tab w:val="num" w:pos="720"/>
        </w:tabs>
        <w:ind w:left="720" w:hanging="360"/>
      </w:pPr>
      <w:rPr>
        <w:rFonts w:ascii="Symbol" w:hAnsi="Symbol" w:hint="default"/>
      </w:rPr>
    </w:lvl>
    <w:lvl w:ilvl="1" w:tplc="3CEA3212" w:tentative="1">
      <w:start w:val="1"/>
      <w:numFmt w:val="bullet"/>
      <w:lvlText w:val="o"/>
      <w:lvlJc w:val="left"/>
      <w:pPr>
        <w:tabs>
          <w:tab w:val="num" w:pos="1440"/>
        </w:tabs>
        <w:ind w:left="1440" w:hanging="360"/>
      </w:pPr>
      <w:rPr>
        <w:rFonts w:ascii="Courier New" w:hAnsi="Courier New" w:hint="default"/>
      </w:rPr>
    </w:lvl>
    <w:lvl w:ilvl="2" w:tplc="33C09F82" w:tentative="1">
      <w:start w:val="1"/>
      <w:numFmt w:val="bullet"/>
      <w:lvlText w:val=""/>
      <w:lvlJc w:val="left"/>
      <w:pPr>
        <w:tabs>
          <w:tab w:val="num" w:pos="2160"/>
        </w:tabs>
        <w:ind w:left="2160" w:hanging="360"/>
      </w:pPr>
      <w:rPr>
        <w:rFonts w:ascii="Wingdings" w:hAnsi="Wingdings" w:hint="default"/>
      </w:rPr>
    </w:lvl>
    <w:lvl w:ilvl="3" w:tplc="BD341536" w:tentative="1">
      <w:start w:val="1"/>
      <w:numFmt w:val="bullet"/>
      <w:lvlText w:val=""/>
      <w:lvlJc w:val="left"/>
      <w:pPr>
        <w:tabs>
          <w:tab w:val="num" w:pos="2880"/>
        </w:tabs>
        <w:ind w:left="2880" w:hanging="360"/>
      </w:pPr>
      <w:rPr>
        <w:rFonts w:ascii="Symbol" w:hAnsi="Symbol" w:hint="default"/>
      </w:rPr>
    </w:lvl>
    <w:lvl w:ilvl="4" w:tplc="1E040B06" w:tentative="1">
      <w:start w:val="1"/>
      <w:numFmt w:val="bullet"/>
      <w:lvlText w:val="o"/>
      <w:lvlJc w:val="left"/>
      <w:pPr>
        <w:tabs>
          <w:tab w:val="num" w:pos="3600"/>
        </w:tabs>
        <w:ind w:left="3600" w:hanging="360"/>
      </w:pPr>
      <w:rPr>
        <w:rFonts w:ascii="Courier New" w:hAnsi="Courier New" w:hint="default"/>
      </w:rPr>
    </w:lvl>
    <w:lvl w:ilvl="5" w:tplc="55EEFD60" w:tentative="1">
      <w:start w:val="1"/>
      <w:numFmt w:val="bullet"/>
      <w:lvlText w:val=""/>
      <w:lvlJc w:val="left"/>
      <w:pPr>
        <w:tabs>
          <w:tab w:val="num" w:pos="4320"/>
        </w:tabs>
        <w:ind w:left="4320" w:hanging="360"/>
      </w:pPr>
      <w:rPr>
        <w:rFonts w:ascii="Wingdings" w:hAnsi="Wingdings" w:hint="default"/>
      </w:rPr>
    </w:lvl>
    <w:lvl w:ilvl="6" w:tplc="DF9A92F8" w:tentative="1">
      <w:start w:val="1"/>
      <w:numFmt w:val="bullet"/>
      <w:lvlText w:val=""/>
      <w:lvlJc w:val="left"/>
      <w:pPr>
        <w:tabs>
          <w:tab w:val="num" w:pos="5040"/>
        </w:tabs>
        <w:ind w:left="5040" w:hanging="360"/>
      </w:pPr>
      <w:rPr>
        <w:rFonts w:ascii="Symbol" w:hAnsi="Symbol" w:hint="default"/>
      </w:rPr>
    </w:lvl>
    <w:lvl w:ilvl="7" w:tplc="DA5EFF40" w:tentative="1">
      <w:start w:val="1"/>
      <w:numFmt w:val="bullet"/>
      <w:lvlText w:val="o"/>
      <w:lvlJc w:val="left"/>
      <w:pPr>
        <w:tabs>
          <w:tab w:val="num" w:pos="5760"/>
        </w:tabs>
        <w:ind w:left="5760" w:hanging="360"/>
      </w:pPr>
      <w:rPr>
        <w:rFonts w:ascii="Courier New" w:hAnsi="Courier New" w:hint="default"/>
      </w:rPr>
    </w:lvl>
    <w:lvl w:ilvl="8" w:tplc="ECA2B06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3B407C"/>
    <w:multiLevelType w:val="hybridMultilevel"/>
    <w:tmpl w:val="3C526C24"/>
    <w:lvl w:ilvl="0" w:tplc="225A37D6">
      <w:start w:val="1"/>
      <w:numFmt w:val="bullet"/>
      <w:lvlText w:val=""/>
      <w:lvlJc w:val="left"/>
      <w:pPr>
        <w:ind w:left="502" w:hanging="360"/>
      </w:pPr>
      <w:rPr>
        <w:rFonts w:ascii="Symbol" w:hAnsi="Symbol" w:hint="default"/>
        <w:b w:val="0"/>
        <w:i w:val="0"/>
        <w:color w:val="auto"/>
        <w:sz w:val="22"/>
        <w:szCs w:val="22"/>
      </w:rPr>
    </w:lvl>
    <w:lvl w:ilvl="1" w:tplc="FFFFFFFF">
      <w:start w:val="1"/>
      <w:numFmt w:val="bullet"/>
      <w:lvlText w:val=""/>
      <w:lvlJc w:val="left"/>
      <w:pPr>
        <w:ind w:left="1222" w:hanging="360"/>
      </w:pPr>
    </w:lvl>
    <w:lvl w:ilvl="2" w:tplc="135AC7BE" w:tentative="1">
      <w:start w:val="1"/>
      <w:numFmt w:val="lowerRoman"/>
      <w:lvlText w:val="%3."/>
      <w:lvlJc w:val="right"/>
      <w:pPr>
        <w:ind w:left="1942" w:hanging="180"/>
      </w:pPr>
    </w:lvl>
    <w:lvl w:ilvl="3" w:tplc="5C0814D4" w:tentative="1">
      <w:start w:val="1"/>
      <w:numFmt w:val="decimal"/>
      <w:lvlText w:val="%4."/>
      <w:lvlJc w:val="left"/>
      <w:pPr>
        <w:ind w:left="2662" w:hanging="360"/>
      </w:pPr>
    </w:lvl>
    <w:lvl w:ilvl="4" w:tplc="6F5C823A" w:tentative="1">
      <w:start w:val="1"/>
      <w:numFmt w:val="lowerLetter"/>
      <w:lvlText w:val="%5."/>
      <w:lvlJc w:val="left"/>
      <w:pPr>
        <w:ind w:left="3382" w:hanging="360"/>
      </w:pPr>
    </w:lvl>
    <w:lvl w:ilvl="5" w:tplc="65BAF804" w:tentative="1">
      <w:start w:val="1"/>
      <w:numFmt w:val="lowerRoman"/>
      <w:lvlText w:val="%6."/>
      <w:lvlJc w:val="right"/>
      <w:pPr>
        <w:ind w:left="4102" w:hanging="180"/>
      </w:pPr>
    </w:lvl>
    <w:lvl w:ilvl="6" w:tplc="35B84108" w:tentative="1">
      <w:start w:val="1"/>
      <w:numFmt w:val="decimal"/>
      <w:lvlText w:val="%7."/>
      <w:lvlJc w:val="left"/>
      <w:pPr>
        <w:ind w:left="4822" w:hanging="360"/>
      </w:pPr>
    </w:lvl>
    <w:lvl w:ilvl="7" w:tplc="39107512" w:tentative="1">
      <w:start w:val="1"/>
      <w:numFmt w:val="lowerLetter"/>
      <w:lvlText w:val="%8."/>
      <w:lvlJc w:val="left"/>
      <w:pPr>
        <w:ind w:left="5542" w:hanging="360"/>
      </w:pPr>
    </w:lvl>
    <w:lvl w:ilvl="8" w:tplc="B9CEC8C0" w:tentative="1">
      <w:start w:val="1"/>
      <w:numFmt w:val="lowerRoman"/>
      <w:lvlText w:val="%9."/>
      <w:lvlJc w:val="right"/>
      <w:pPr>
        <w:ind w:left="6262" w:hanging="180"/>
      </w:pPr>
    </w:lvl>
  </w:abstractNum>
  <w:abstractNum w:abstractNumId="25" w15:restartNumberingAfterBreak="0">
    <w:nsid w:val="3ACB2AF5"/>
    <w:multiLevelType w:val="hybridMultilevel"/>
    <w:tmpl w:val="8B24572C"/>
    <w:lvl w:ilvl="0" w:tplc="9A702B76">
      <w:start w:val="1"/>
      <w:numFmt w:val="bullet"/>
      <w:lvlText w:val=""/>
      <w:lvlJc w:val="left"/>
      <w:pPr>
        <w:ind w:left="1080" w:hanging="360"/>
      </w:pPr>
      <w:rPr>
        <w:rFonts w:ascii="Symbol" w:hAnsi="Symbol" w:hint="default"/>
      </w:rPr>
    </w:lvl>
    <w:lvl w:ilvl="1" w:tplc="D9122EB0" w:tentative="1">
      <w:start w:val="1"/>
      <w:numFmt w:val="bullet"/>
      <w:lvlText w:val="o"/>
      <w:lvlJc w:val="left"/>
      <w:pPr>
        <w:ind w:left="1800" w:hanging="360"/>
      </w:pPr>
      <w:rPr>
        <w:rFonts w:ascii="Courier New" w:hAnsi="Courier New" w:cs="Courier New" w:hint="default"/>
      </w:rPr>
    </w:lvl>
    <w:lvl w:ilvl="2" w:tplc="6CDC8E46" w:tentative="1">
      <w:start w:val="1"/>
      <w:numFmt w:val="bullet"/>
      <w:lvlText w:val=""/>
      <w:lvlJc w:val="left"/>
      <w:pPr>
        <w:ind w:left="2520" w:hanging="360"/>
      </w:pPr>
      <w:rPr>
        <w:rFonts w:ascii="Wingdings" w:hAnsi="Wingdings" w:hint="default"/>
      </w:rPr>
    </w:lvl>
    <w:lvl w:ilvl="3" w:tplc="A1105DFE" w:tentative="1">
      <w:start w:val="1"/>
      <w:numFmt w:val="bullet"/>
      <w:lvlText w:val=""/>
      <w:lvlJc w:val="left"/>
      <w:pPr>
        <w:ind w:left="3240" w:hanging="360"/>
      </w:pPr>
      <w:rPr>
        <w:rFonts w:ascii="Symbol" w:hAnsi="Symbol" w:hint="default"/>
      </w:rPr>
    </w:lvl>
    <w:lvl w:ilvl="4" w:tplc="5CA6E236" w:tentative="1">
      <w:start w:val="1"/>
      <w:numFmt w:val="bullet"/>
      <w:lvlText w:val="o"/>
      <w:lvlJc w:val="left"/>
      <w:pPr>
        <w:ind w:left="3960" w:hanging="360"/>
      </w:pPr>
      <w:rPr>
        <w:rFonts w:ascii="Courier New" w:hAnsi="Courier New" w:cs="Courier New" w:hint="default"/>
      </w:rPr>
    </w:lvl>
    <w:lvl w:ilvl="5" w:tplc="D23034E4" w:tentative="1">
      <w:start w:val="1"/>
      <w:numFmt w:val="bullet"/>
      <w:lvlText w:val=""/>
      <w:lvlJc w:val="left"/>
      <w:pPr>
        <w:ind w:left="4680" w:hanging="360"/>
      </w:pPr>
      <w:rPr>
        <w:rFonts w:ascii="Wingdings" w:hAnsi="Wingdings" w:hint="default"/>
      </w:rPr>
    </w:lvl>
    <w:lvl w:ilvl="6" w:tplc="5B7E6F72" w:tentative="1">
      <w:start w:val="1"/>
      <w:numFmt w:val="bullet"/>
      <w:lvlText w:val=""/>
      <w:lvlJc w:val="left"/>
      <w:pPr>
        <w:ind w:left="5400" w:hanging="360"/>
      </w:pPr>
      <w:rPr>
        <w:rFonts w:ascii="Symbol" w:hAnsi="Symbol" w:hint="default"/>
      </w:rPr>
    </w:lvl>
    <w:lvl w:ilvl="7" w:tplc="E5EC107A" w:tentative="1">
      <w:start w:val="1"/>
      <w:numFmt w:val="bullet"/>
      <w:lvlText w:val="o"/>
      <w:lvlJc w:val="left"/>
      <w:pPr>
        <w:ind w:left="6120" w:hanging="360"/>
      </w:pPr>
      <w:rPr>
        <w:rFonts w:ascii="Courier New" w:hAnsi="Courier New" w:cs="Courier New" w:hint="default"/>
      </w:rPr>
    </w:lvl>
    <w:lvl w:ilvl="8" w:tplc="8348D77E" w:tentative="1">
      <w:start w:val="1"/>
      <w:numFmt w:val="bullet"/>
      <w:lvlText w:val=""/>
      <w:lvlJc w:val="left"/>
      <w:pPr>
        <w:ind w:left="6840" w:hanging="360"/>
      </w:pPr>
      <w:rPr>
        <w:rFonts w:ascii="Wingdings" w:hAnsi="Wingdings" w:hint="default"/>
      </w:rPr>
    </w:lvl>
  </w:abstractNum>
  <w:abstractNum w:abstractNumId="26" w15:restartNumberingAfterBreak="0">
    <w:nsid w:val="3D1C0E66"/>
    <w:multiLevelType w:val="hybridMultilevel"/>
    <w:tmpl w:val="196206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3D60525C"/>
    <w:multiLevelType w:val="hybridMultilevel"/>
    <w:tmpl w:val="8E6C2DCE"/>
    <w:lvl w:ilvl="0" w:tplc="FC5A8A6E">
      <w:start w:val="1"/>
      <w:numFmt w:val="bullet"/>
      <w:lvlText w:val=""/>
      <w:lvlJc w:val="left"/>
      <w:pPr>
        <w:ind w:left="720" w:hanging="360"/>
      </w:pPr>
      <w:rPr>
        <w:rFonts w:ascii="Symbol" w:hAnsi="Symbol" w:hint="default"/>
      </w:rPr>
    </w:lvl>
    <w:lvl w:ilvl="1" w:tplc="1624D3F0" w:tentative="1">
      <w:start w:val="1"/>
      <w:numFmt w:val="bullet"/>
      <w:lvlText w:val="o"/>
      <w:lvlJc w:val="left"/>
      <w:pPr>
        <w:ind w:left="1440" w:hanging="360"/>
      </w:pPr>
      <w:rPr>
        <w:rFonts w:ascii="Courier New" w:hAnsi="Courier New" w:cs="Courier New" w:hint="default"/>
      </w:rPr>
    </w:lvl>
    <w:lvl w:ilvl="2" w:tplc="39C21056" w:tentative="1">
      <w:start w:val="1"/>
      <w:numFmt w:val="bullet"/>
      <w:lvlText w:val=""/>
      <w:lvlJc w:val="left"/>
      <w:pPr>
        <w:ind w:left="2160" w:hanging="360"/>
      </w:pPr>
      <w:rPr>
        <w:rFonts w:ascii="Wingdings" w:hAnsi="Wingdings" w:hint="default"/>
      </w:rPr>
    </w:lvl>
    <w:lvl w:ilvl="3" w:tplc="F9BC2472" w:tentative="1">
      <w:start w:val="1"/>
      <w:numFmt w:val="bullet"/>
      <w:lvlText w:val=""/>
      <w:lvlJc w:val="left"/>
      <w:pPr>
        <w:ind w:left="2880" w:hanging="360"/>
      </w:pPr>
      <w:rPr>
        <w:rFonts w:ascii="Symbol" w:hAnsi="Symbol" w:hint="default"/>
      </w:rPr>
    </w:lvl>
    <w:lvl w:ilvl="4" w:tplc="9864C5F6" w:tentative="1">
      <w:start w:val="1"/>
      <w:numFmt w:val="bullet"/>
      <w:lvlText w:val="o"/>
      <w:lvlJc w:val="left"/>
      <w:pPr>
        <w:ind w:left="3600" w:hanging="360"/>
      </w:pPr>
      <w:rPr>
        <w:rFonts w:ascii="Courier New" w:hAnsi="Courier New" w:cs="Courier New" w:hint="default"/>
      </w:rPr>
    </w:lvl>
    <w:lvl w:ilvl="5" w:tplc="E2709232" w:tentative="1">
      <w:start w:val="1"/>
      <w:numFmt w:val="bullet"/>
      <w:lvlText w:val=""/>
      <w:lvlJc w:val="left"/>
      <w:pPr>
        <w:ind w:left="4320" w:hanging="360"/>
      </w:pPr>
      <w:rPr>
        <w:rFonts w:ascii="Wingdings" w:hAnsi="Wingdings" w:hint="default"/>
      </w:rPr>
    </w:lvl>
    <w:lvl w:ilvl="6" w:tplc="342AA7FA" w:tentative="1">
      <w:start w:val="1"/>
      <w:numFmt w:val="bullet"/>
      <w:lvlText w:val=""/>
      <w:lvlJc w:val="left"/>
      <w:pPr>
        <w:ind w:left="5040" w:hanging="360"/>
      </w:pPr>
      <w:rPr>
        <w:rFonts w:ascii="Symbol" w:hAnsi="Symbol" w:hint="default"/>
      </w:rPr>
    </w:lvl>
    <w:lvl w:ilvl="7" w:tplc="ADC25AB8" w:tentative="1">
      <w:start w:val="1"/>
      <w:numFmt w:val="bullet"/>
      <w:lvlText w:val="o"/>
      <w:lvlJc w:val="left"/>
      <w:pPr>
        <w:ind w:left="5760" w:hanging="360"/>
      </w:pPr>
      <w:rPr>
        <w:rFonts w:ascii="Courier New" w:hAnsi="Courier New" w:cs="Courier New" w:hint="default"/>
      </w:rPr>
    </w:lvl>
    <w:lvl w:ilvl="8" w:tplc="A66E52E8" w:tentative="1">
      <w:start w:val="1"/>
      <w:numFmt w:val="bullet"/>
      <w:lvlText w:val=""/>
      <w:lvlJc w:val="left"/>
      <w:pPr>
        <w:ind w:left="6480" w:hanging="360"/>
      </w:pPr>
      <w:rPr>
        <w:rFonts w:ascii="Wingdings" w:hAnsi="Wingdings" w:hint="default"/>
      </w:rPr>
    </w:lvl>
  </w:abstractNum>
  <w:abstractNum w:abstractNumId="28" w15:restartNumberingAfterBreak="0">
    <w:nsid w:val="3D8C7380"/>
    <w:multiLevelType w:val="hybridMultilevel"/>
    <w:tmpl w:val="0DC45FB6"/>
    <w:lvl w:ilvl="0" w:tplc="502C197A">
      <w:start w:val="1"/>
      <w:numFmt w:val="decimal"/>
      <w:lvlText w:val="%1."/>
      <w:lvlJc w:val="left"/>
      <w:pPr>
        <w:ind w:left="360" w:hanging="360"/>
      </w:pPr>
      <w:rPr>
        <w:rFonts w:eastAsiaTheme="minorHAnsi"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42934DC9"/>
    <w:multiLevelType w:val="hybridMultilevel"/>
    <w:tmpl w:val="C5D281CA"/>
    <w:lvl w:ilvl="0" w:tplc="0C090019">
      <w:start w:val="1"/>
      <w:numFmt w:val="lowerLetter"/>
      <w:lvlText w:val="%1."/>
      <w:lvlJc w:val="left"/>
      <w:pPr>
        <w:ind w:left="720" w:hanging="360"/>
      </w:p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30" w15:restartNumberingAfterBreak="0">
    <w:nsid w:val="5459198A"/>
    <w:multiLevelType w:val="hybridMultilevel"/>
    <w:tmpl w:val="4E3227D0"/>
    <w:lvl w:ilvl="0" w:tplc="E312CF3C">
      <w:start w:val="1"/>
      <w:numFmt w:val="decimal"/>
      <w:lvlText w:val="%1."/>
      <w:lvlJc w:val="left"/>
      <w:pPr>
        <w:tabs>
          <w:tab w:val="num" w:pos="720"/>
        </w:tabs>
        <w:ind w:left="720" w:hanging="360"/>
      </w:pPr>
      <w:rPr>
        <w:rFonts w:ascii="Arial" w:hAnsi="Arial" w:cs="Arial" w:hint="default"/>
        <w:b/>
        <w:i w:val="0"/>
      </w:rPr>
    </w:lvl>
    <w:lvl w:ilvl="1" w:tplc="CFFECAB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46033B9"/>
    <w:multiLevelType w:val="hybridMultilevel"/>
    <w:tmpl w:val="0E9E1060"/>
    <w:lvl w:ilvl="0" w:tplc="F946BC60">
      <w:start w:val="1"/>
      <w:numFmt w:val="bullet"/>
      <w:lvlText w:val=""/>
      <w:lvlJc w:val="left"/>
      <w:pPr>
        <w:tabs>
          <w:tab w:val="num" w:pos="720"/>
        </w:tabs>
        <w:ind w:left="644" w:hanging="284"/>
      </w:pPr>
      <w:rPr>
        <w:rFonts w:ascii="Symbol" w:hAnsi="Symbol" w:hint="default"/>
        <w:sz w:val="24"/>
        <w:szCs w:val="24"/>
      </w:rPr>
    </w:lvl>
    <w:lvl w:ilvl="1" w:tplc="481025A6">
      <w:start w:val="1"/>
      <w:numFmt w:val="decimal"/>
      <w:lvlText w:val="%2."/>
      <w:lvlJc w:val="left"/>
      <w:pPr>
        <w:tabs>
          <w:tab w:val="num" w:pos="1440"/>
        </w:tabs>
        <w:ind w:left="1440" w:hanging="360"/>
      </w:pPr>
    </w:lvl>
    <w:lvl w:ilvl="2" w:tplc="DCFC6142">
      <w:start w:val="1"/>
      <w:numFmt w:val="decimal"/>
      <w:lvlText w:val="%3."/>
      <w:lvlJc w:val="left"/>
      <w:pPr>
        <w:tabs>
          <w:tab w:val="num" w:pos="2160"/>
        </w:tabs>
        <w:ind w:left="2160" w:hanging="360"/>
      </w:pPr>
    </w:lvl>
    <w:lvl w:ilvl="3" w:tplc="7FB248FC">
      <w:start w:val="1"/>
      <w:numFmt w:val="decimal"/>
      <w:lvlText w:val="%4."/>
      <w:lvlJc w:val="left"/>
      <w:pPr>
        <w:tabs>
          <w:tab w:val="num" w:pos="2880"/>
        </w:tabs>
        <w:ind w:left="2880" w:hanging="360"/>
      </w:pPr>
    </w:lvl>
    <w:lvl w:ilvl="4" w:tplc="5398563A">
      <w:start w:val="1"/>
      <w:numFmt w:val="decimal"/>
      <w:lvlText w:val="%5."/>
      <w:lvlJc w:val="left"/>
      <w:pPr>
        <w:tabs>
          <w:tab w:val="num" w:pos="3600"/>
        </w:tabs>
        <w:ind w:left="3600" w:hanging="360"/>
      </w:pPr>
    </w:lvl>
    <w:lvl w:ilvl="5" w:tplc="6E367866">
      <w:start w:val="1"/>
      <w:numFmt w:val="decimal"/>
      <w:lvlText w:val="%6."/>
      <w:lvlJc w:val="left"/>
      <w:pPr>
        <w:tabs>
          <w:tab w:val="num" w:pos="4320"/>
        </w:tabs>
        <w:ind w:left="4320" w:hanging="360"/>
      </w:pPr>
    </w:lvl>
    <w:lvl w:ilvl="6" w:tplc="45005FA8">
      <w:start w:val="1"/>
      <w:numFmt w:val="decimal"/>
      <w:lvlText w:val="%7."/>
      <w:lvlJc w:val="left"/>
      <w:pPr>
        <w:tabs>
          <w:tab w:val="num" w:pos="5040"/>
        </w:tabs>
        <w:ind w:left="5040" w:hanging="360"/>
      </w:pPr>
    </w:lvl>
    <w:lvl w:ilvl="7" w:tplc="3FE22A44">
      <w:start w:val="1"/>
      <w:numFmt w:val="decimal"/>
      <w:lvlText w:val="%8."/>
      <w:lvlJc w:val="left"/>
      <w:pPr>
        <w:tabs>
          <w:tab w:val="num" w:pos="5760"/>
        </w:tabs>
        <w:ind w:left="5760" w:hanging="360"/>
      </w:pPr>
    </w:lvl>
    <w:lvl w:ilvl="8" w:tplc="BA7215F2">
      <w:start w:val="1"/>
      <w:numFmt w:val="decimal"/>
      <w:lvlText w:val="%9."/>
      <w:lvlJc w:val="left"/>
      <w:pPr>
        <w:tabs>
          <w:tab w:val="num" w:pos="6480"/>
        </w:tabs>
        <w:ind w:left="6480" w:hanging="360"/>
      </w:pPr>
    </w:lvl>
  </w:abstractNum>
  <w:abstractNum w:abstractNumId="32" w15:restartNumberingAfterBreak="0">
    <w:nsid w:val="55D93E69"/>
    <w:multiLevelType w:val="hybridMultilevel"/>
    <w:tmpl w:val="091232AE"/>
    <w:lvl w:ilvl="0" w:tplc="2A102C86">
      <w:start w:val="1"/>
      <w:numFmt w:val="bullet"/>
      <w:lvlText w:val=""/>
      <w:lvlJc w:val="left"/>
      <w:pPr>
        <w:ind w:left="768" w:hanging="360"/>
      </w:pPr>
      <w:rPr>
        <w:rFonts w:ascii="Symbol" w:hAnsi="Symbol" w:hint="default"/>
      </w:rPr>
    </w:lvl>
    <w:lvl w:ilvl="1" w:tplc="5FFE12B4" w:tentative="1">
      <w:start w:val="1"/>
      <w:numFmt w:val="bullet"/>
      <w:lvlText w:val="o"/>
      <w:lvlJc w:val="left"/>
      <w:pPr>
        <w:ind w:left="1488" w:hanging="360"/>
      </w:pPr>
      <w:rPr>
        <w:rFonts w:ascii="Courier New" w:hAnsi="Courier New" w:cs="Courier New" w:hint="default"/>
      </w:rPr>
    </w:lvl>
    <w:lvl w:ilvl="2" w:tplc="C704A028" w:tentative="1">
      <w:start w:val="1"/>
      <w:numFmt w:val="bullet"/>
      <w:lvlText w:val=""/>
      <w:lvlJc w:val="left"/>
      <w:pPr>
        <w:ind w:left="2208" w:hanging="360"/>
      </w:pPr>
      <w:rPr>
        <w:rFonts w:ascii="Wingdings" w:hAnsi="Wingdings" w:hint="default"/>
      </w:rPr>
    </w:lvl>
    <w:lvl w:ilvl="3" w:tplc="873A207E" w:tentative="1">
      <w:start w:val="1"/>
      <w:numFmt w:val="bullet"/>
      <w:lvlText w:val=""/>
      <w:lvlJc w:val="left"/>
      <w:pPr>
        <w:ind w:left="2928" w:hanging="360"/>
      </w:pPr>
      <w:rPr>
        <w:rFonts w:ascii="Symbol" w:hAnsi="Symbol" w:hint="default"/>
      </w:rPr>
    </w:lvl>
    <w:lvl w:ilvl="4" w:tplc="E0280074" w:tentative="1">
      <w:start w:val="1"/>
      <w:numFmt w:val="bullet"/>
      <w:lvlText w:val="o"/>
      <w:lvlJc w:val="left"/>
      <w:pPr>
        <w:ind w:left="3648" w:hanging="360"/>
      </w:pPr>
      <w:rPr>
        <w:rFonts w:ascii="Courier New" w:hAnsi="Courier New" w:cs="Courier New" w:hint="default"/>
      </w:rPr>
    </w:lvl>
    <w:lvl w:ilvl="5" w:tplc="A802BE5C" w:tentative="1">
      <w:start w:val="1"/>
      <w:numFmt w:val="bullet"/>
      <w:lvlText w:val=""/>
      <w:lvlJc w:val="left"/>
      <w:pPr>
        <w:ind w:left="4368" w:hanging="360"/>
      </w:pPr>
      <w:rPr>
        <w:rFonts w:ascii="Wingdings" w:hAnsi="Wingdings" w:hint="default"/>
      </w:rPr>
    </w:lvl>
    <w:lvl w:ilvl="6" w:tplc="708AF1F0" w:tentative="1">
      <w:start w:val="1"/>
      <w:numFmt w:val="bullet"/>
      <w:lvlText w:val=""/>
      <w:lvlJc w:val="left"/>
      <w:pPr>
        <w:ind w:left="5088" w:hanging="360"/>
      </w:pPr>
      <w:rPr>
        <w:rFonts w:ascii="Symbol" w:hAnsi="Symbol" w:hint="default"/>
      </w:rPr>
    </w:lvl>
    <w:lvl w:ilvl="7" w:tplc="32D0C080" w:tentative="1">
      <w:start w:val="1"/>
      <w:numFmt w:val="bullet"/>
      <w:lvlText w:val="o"/>
      <w:lvlJc w:val="left"/>
      <w:pPr>
        <w:ind w:left="5808" w:hanging="360"/>
      </w:pPr>
      <w:rPr>
        <w:rFonts w:ascii="Courier New" w:hAnsi="Courier New" w:cs="Courier New" w:hint="default"/>
      </w:rPr>
    </w:lvl>
    <w:lvl w:ilvl="8" w:tplc="70EA430A" w:tentative="1">
      <w:start w:val="1"/>
      <w:numFmt w:val="bullet"/>
      <w:lvlText w:val=""/>
      <w:lvlJc w:val="left"/>
      <w:pPr>
        <w:ind w:left="6528" w:hanging="360"/>
      </w:pPr>
      <w:rPr>
        <w:rFonts w:ascii="Wingdings" w:hAnsi="Wingdings" w:hint="default"/>
      </w:rPr>
    </w:lvl>
  </w:abstractNum>
  <w:abstractNum w:abstractNumId="33" w15:restartNumberingAfterBreak="0">
    <w:nsid w:val="5D974729"/>
    <w:multiLevelType w:val="hybridMultilevel"/>
    <w:tmpl w:val="57941DD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15:restartNumberingAfterBreak="0">
    <w:nsid w:val="5E262A18"/>
    <w:multiLevelType w:val="hybridMultilevel"/>
    <w:tmpl w:val="12023380"/>
    <w:lvl w:ilvl="0" w:tplc="5030DAF2">
      <w:start w:val="24"/>
      <w:numFmt w:val="bullet"/>
      <w:lvlText w:val="-"/>
      <w:lvlJc w:val="left"/>
      <w:pPr>
        <w:ind w:left="360" w:hanging="360"/>
      </w:pPr>
      <w:rPr>
        <w:rFonts w:ascii="Arial" w:eastAsia="Times New Roman" w:hAnsi="Arial" w:cs="Arial"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0887C93"/>
    <w:multiLevelType w:val="hybridMultilevel"/>
    <w:tmpl w:val="C510AA70"/>
    <w:lvl w:ilvl="0" w:tplc="0C090019">
      <w:start w:val="1"/>
      <w:numFmt w:val="lowerLetter"/>
      <w:lvlText w:val="%1."/>
      <w:lvlJc w:val="left"/>
      <w:pPr>
        <w:ind w:left="720" w:hanging="360"/>
      </w:pPr>
    </w:lvl>
    <w:lvl w:ilvl="1" w:tplc="0C090019">
      <w:start w:val="1"/>
      <w:numFmt w:val="lowerLetter"/>
      <w:lvlText w:val="%2."/>
      <w:lvlJc w:val="left"/>
      <w:pPr>
        <w:ind w:left="643"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C2064DB"/>
    <w:multiLevelType w:val="hybridMultilevel"/>
    <w:tmpl w:val="3CA633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6D1168A9"/>
    <w:multiLevelType w:val="hybridMultilevel"/>
    <w:tmpl w:val="F010254E"/>
    <w:lvl w:ilvl="0" w:tplc="9932A424">
      <w:start w:val="1"/>
      <w:numFmt w:val="bullet"/>
      <w:lvlText w:val=""/>
      <w:lvlJc w:val="left"/>
      <w:pPr>
        <w:ind w:left="720" w:hanging="360"/>
      </w:pPr>
      <w:rPr>
        <w:rFonts w:ascii="Symbol" w:hAnsi="Symbol" w:hint="default"/>
      </w:rPr>
    </w:lvl>
    <w:lvl w:ilvl="1" w:tplc="A95E1B3A" w:tentative="1">
      <w:start w:val="1"/>
      <w:numFmt w:val="bullet"/>
      <w:lvlText w:val="o"/>
      <w:lvlJc w:val="left"/>
      <w:pPr>
        <w:ind w:left="1440" w:hanging="360"/>
      </w:pPr>
      <w:rPr>
        <w:rFonts w:ascii="Courier New" w:hAnsi="Courier New" w:cs="Courier New" w:hint="default"/>
      </w:rPr>
    </w:lvl>
    <w:lvl w:ilvl="2" w:tplc="D5C8E7FE" w:tentative="1">
      <w:start w:val="1"/>
      <w:numFmt w:val="bullet"/>
      <w:lvlText w:val=""/>
      <w:lvlJc w:val="left"/>
      <w:pPr>
        <w:ind w:left="2160" w:hanging="360"/>
      </w:pPr>
      <w:rPr>
        <w:rFonts w:ascii="Wingdings" w:hAnsi="Wingdings" w:hint="default"/>
      </w:rPr>
    </w:lvl>
    <w:lvl w:ilvl="3" w:tplc="B7B076C0" w:tentative="1">
      <w:start w:val="1"/>
      <w:numFmt w:val="bullet"/>
      <w:lvlText w:val=""/>
      <w:lvlJc w:val="left"/>
      <w:pPr>
        <w:ind w:left="2880" w:hanging="360"/>
      </w:pPr>
      <w:rPr>
        <w:rFonts w:ascii="Symbol" w:hAnsi="Symbol" w:hint="default"/>
      </w:rPr>
    </w:lvl>
    <w:lvl w:ilvl="4" w:tplc="279CF224" w:tentative="1">
      <w:start w:val="1"/>
      <w:numFmt w:val="bullet"/>
      <w:lvlText w:val="o"/>
      <w:lvlJc w:val="left"/>
      <w:pPr>
        <w:ind w:left="3600" w:hanging="360"/>
      </w:pPr>
      <w:rPr>
        <w:rFonts w:ascii="Courier New" w:hAnsi="Courier New" w:cs="Courier New" w:hint="default"/>
      </w:rPr>
    </w:lvl>
    <w:lvl w:ilvl="5" w:tplc="10AE200A" w:tentative="1">
      <w:start w:val="1"/>
      <w:numFmt w:val="bullet"/>
      <w:lvlText w:val=""/>
      <w:lvlJc w:val="left"/>
      <w:pPr>
        <w:ind w:left="4320" w:hanging="360"/>
      </w:pPr>
      <w:rPr>
        <w:rFonts w:ascii="Wingdings" w:hAnsi="Wingdings" w:hint="default"/>
      </w:rPr>
    </w:lvl>
    <w:lvl w:ilvl="6" w:tplc="9FB2E846" w:tentative="1">
      <w:start w:val="1"/>
      <w:numFmt w:val="bullet"/>
      <w:lvlText w:val=""/>
      <w:lvlJc w:val="left"/>
      <w:pPr>
        <w:ind w:left="5040" w:hanging="360"/>
      </w:pPr>
      <w:rPr>
        <w:rFonts w:ascii="Symbol" w:hAnsi="Symbol" w:hint="default"/>
      </w:rPr>
    </w:lvl>
    <w:lvl w:ilvl="7" w:tplc="8152A628" w:tentative="1">
      <w:start w:val="1"/>
      <w:numFmt w:val="bullet"/>
      <w:lvlText w:val="o"/>
      <w:lvlJc w:val="left"/>
      <w:pPr>
        <w:ind w:left="5760" w:hanging="360"/>
      </w:pPr>
      <w:rPr>
        <w:rFonts w:ascii="Courier New" w:hAnsi="Courier New" w:cs="Courier New" w:hint="default"/>
      </w:rPr>
    </w:lvl>
    <w:lvl w:ilvl="8" w:tplc="B6046636" w:tentative="1">
      <w:start w:val="1"/>
      <w:numFmt w:val="bullet"/>
      <w:lvlText w:val=""/>
      <w:lvlJc w:val="left"/>
      <w:pPr>
        <w:ind w:left="6480" w:hanging="360"/>
      </w:pPr>
      <w:rPr>
        <w:rFonts w:ascii="Wingdings" w:hAnsi="Wingdings" w:hint="default"/>
      </w:rPr>
    </w:lvl>
  </w:abstractNum>
  <w:abstractNum w:abstractNumId="38" w15:restartNumberingAfterBreak="0">
    <w:nsid w:val="6D63333B"/>
    <w:multiLevelType w:val="hybridMultilevel"/>
    <w:tmpl w:val="43CC41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F3E7B92"/>
    <w:multiLevelType w:val="hybridMultilevel"/>
    <w:tmpl w:val="B29E0926"/>
    <w:lvl w:ilvl="0" w:tplc="51EE969A">
      <w:start w:val="1"/>
      <w:numFmt w:val="bullet"/>
      <w:lvlText w:val=""/>
      <w:lvlJc w:val="left"/>
      <w:pPr>
        <w:ind w:left="1883" w:hanging="360"/>
      </w:pPr>
      <w:rPr>
        <w:rFonts w:ascii="Symbol" w:hAnsi="Symbol" w:hint="default"/>
        <w:color w:val="auto"/>
      </w:rPr>
    </w:lvl>
    <w:lvl w:ilvl="1" w:tplc="0C090003" w:tentative="1">
      <w:start w:val="1"/>
      <w:numFmt w:val="bullet"/>
      <w:lvlText w:val="o"/>
      <w:lvlJc w:val="left"/>
      <w:pPr>
        <w:ind w:left="2603" w:hanging="360"/>
      </w:pPr>
      <w:rPr>
        <w:rFonts w:ascii="Courier New" w:hAnsi="Courier New" w:cs="Courier New" w:hint="default"/>
      </w:rPr>
    </w:lvl>
    <w:lvl w:ilvl="2" w:tplc="0C090005" w:tentative="1">
      <w:start w:val="1"/>
      <w:numFmt w:val="bullet"/>
      <w:lvlText w:val=""/>
      <w:lvlJc w:val="left"/>
      <w:pPr>
        <w:ind w:left="3323" w:hanging="360"/>
      </w:pPr>
      <w:rPr>
        <w:rFonts w:ascii="Wingdings" w:hAnsi="Wingdings" w:hint="default"/>
      </w:rPr>
    </w:lvl>
    <w:lvl w:ilvl="3" w:tplc="0C090001" w:tentative="1">
      <w:start w:val="1"/>
      <w:numFmt w:val="bullet"/>
      <w:lvlText w:val=""/>
      <w:lvlJc w:val="left"/>
      <w:pPr>
        <w:ind w:left="4043" w:hanging="360"/>
      </w:pPr>
      <w:rPr>
        <w:rFonts w:ascii="Symbol" w:hAnsi="Symbol" w:hint="default"/>
      </w:rPr>
    </w:lvl>
    <w:lvl w:ilvl="4" w:tplc="0C090003" w:tentative="1">
      <w:start w:val="1"/>
      <w:numFmt w:val="bullet"/>
      <w:lvlText w:val="o"/>
      <w:lvlJc w:val="left"/>
      <w:pPr>
        <w:ind w:left="4763" w:hanging="360"/>
      </w:pPr>
      <w:rPr>
        <w:rFonts w:ascii="Courier New" w:hAnsi="Courier New" w:cs="Courier New" w:hint="default"/>
      </w:rPr>
    </w:lvl>
    <w:lvl w:ilvl="5" w:tplc="0C090005" w:tentative="1">
      <w:start w:val="1"/>
      <w:numFmt w:val="bullet"/>
      <w:lvlText w:val=""/>
      <w:lvlJc w:val="left"/>
      <w:pPr>
        <w:ind w:left="5483" w:hanging="360"/>
      </w:pPr>
      <w:rPr>
        <w:rFonts w:ascii="Wingdings" w:hAnsi="Wingdings" w:hint="default"/>
      </w:rPr>
    </w:lvl>
    <w:lvl w:ilvl="6" w:tplc="0C090001" w:tentative="1">
      <w:start w:val="1"/>
      <w:numFmt w:val="bullet"/>
      <w:lvlText w:val=""/>
      <w:lvlJc w:val="left"/>
      <w:pPr>
        <w:ind w:left="6203" w:hanging="360"/>
      </w:pPr>
      <w:rPr>
        <w:rFonts w:ascii="Symbol" w:hAnsi="Symbol" w:hint="default"/>
      </w:rPr>
    </w:lvl>
    <w:lvl w:ilvl="7" w:tplc="0C090003" w:tentative="1">
      <w:start w:val="1"/>
      <w:numFmt w:val="bullet"/>
      <w:lvlText w:val="o"/>
      <w:lvlJc w:val="left"/>
      <w:pPr>
        <w:ind w:left="6923" w:hanging="360"/>
      </w:pPr>
      <w:rPr>
        <w:rFonts w:ascii="Courier New" w:hAnsi="Courier New" w:cs="Courier New" w:hint="default"/>
      </w:rPr>
    </w:lvl>
    <w:lvl w:ilvl="8" w:tplc="0C090005" w:tentative="1">
      <w:start w:val="1"/>
      <w:numFmt w:val="bullet"/>
      <w:lvlText w:val=""/>
      <w:lvlJc w:val="left"/>
      <w:pPr>
        <w:ind w:left="7643" w:hanging="360"/>
      </w:pPr>
      <w:rPr>
        <w:rFonts w:ascii="Wingdings" w:hAnsi="Wingdings" w:hint="default"/>
      </w:rPr>
    </w:lvl>
  </w:abstractNum>
  <w:abstractNum w:abstractNumId="40" w15:restartNumberingAfterBreak="0">
    <w:nsid w:val="746A4B60"/>
    <w:multiLevelType w:val="hybridMultilevel"/>
    <w:tmpl w:val="6D3E81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57D1B05"/>
    <w:multiLevelType w:val="hybridMultilevel"/>
    <w:tmpl w:val="031EE816"/>
    <w:lvl w:ilvl="0" w:tplc="E78A409A">
      <w:start w:val="1"/>
      <w:numFmt w:val="decimal"/>
      <w:lvlText w:val="%1."/>
      <w:lvlJc w:val="left"/>
      <w:pPr>
        <w:ind w:left="502" w:hanging="360"/>
      </w:pPr>
      <w:rPr>
        <w:rFonts w:hint="default"/>
        <w:b w:val="0"/>
        <w:i w:val="0"/>
        <w:sz w:val="22"/>
        <w:szCs w:val="22"/>
      </w:rPr>
    </w:lvl>
    <w:lvl w:ilvl="1" w:tplc="AEFA5EC2">
      <w:start w:val="1"/>
      <w:numFmt w:val="lowerLetter"/>
      <w:lvlText w:val="%2."/>
      <w:lvlJc w:val="left"/>
      <w:pPr>
        <w:ind w:left="1222" w:hanging="360"/>
      </w:pPr>
    </w:lvl>
    <w:lvl w:ilvl="2" w:tplc="D2163EFA" w:tentative="1">
      <w:start w:val="1"/>
      <w:numFmt w:val="lowerRoman"/>
      <w:lvlText w:val="%3."/>
      <w:lvlJc w:val="right"/>
      <w:pPr>
        <w:ind w:left="1942" w:hanging="180"/>
      </w:pPr>
    </w:lvl>
    <w:lvl w:ilvl="3" w:tplc="81A4DCD4" w:tentative="1">
      <w:start w:val="1"/>
      <w:numFmt w:val="decimal"/>
      <w:lvlText w:val="%4."/>
      <w:lvlJc w:val="left"/>
      <w:pPr>
        <w:ind w:left="2662" w:hanging="360"/>
      </w:pPr>
    </w:lvl>
    <w:lvl w:ilvl="4" w:tplc="350EABE2" w:tentative="1">
      <w:start w:val="1"/>
      <w:numFmt w:val="lowerLetter"/>
      <w:lvlText w:val="%5."/>
      <w:lvlJc w:val="left"/>
      <w:pPr>
        <w:ind w:left="3382" w:hanging="360"/>
      </w:pPr>
    </w:lvl>
    <w:lvl w:ilvl="5" w:tplc="7CE86A38" w:tentative="1">
      <w:start w:val="1"/>
      <w:numFmt w:val="lowerRoman"/>
      <w:lvlText w:val="%6."/>
      <w:lvlJc w:val="right"/>
      <w:pPr>
        <w:ind w:left="4102" w:hanging="180"/>
      </w:pPr>
    </w:lvl>
    <w:lvl w:ilvl="6" w:tplc="657CDA2A" w:tentative="1">
      <w:start w:val="1"/>
      <w:numFmt w:val="decimal"/>
      <w:lvlText w:val="%7."/>
      <w:lvlJc w:val="left"/>
      <w:pPr>
        <w:ind w:left="4822" w:hanging="360"/>
      </w:pPr>
    </w:lvl>
    <w:lvl w:ilvl="7" w:tplc="29B453A0" w:tentative="1">
      <w:start w:val="1"/>
      <w:numFmt w:val="lowerLetter"/>
      <w:lvlText w:val="%8."/>
      <w:lvlJc w:val="left"/>
      <w:pPr>
        <w:ind w:left="5542" w:hanging="360"/>
      </w:pPr>
    </w:lvl>
    <w:lvl w:ilvl="8" w:tplc="9F6C85F8" w:tentative="1">
      <w:start w:val="1"/>
      <w:numFmt w:val="lowerRoman"/>
      <w:lvlText w:val="%9."/>
      <w:lvlJc w:val="right"/>
      <w:pPr>
        <w:ind w:left="6262" w:hanging="180"/>
      </w:pPr>
    </w:lvl>
  </w:abstractNum>
  <w:abstractNum w:abstractNumId="42" w15:restartNumberingAfterBreak="0">
    <w:nsid w:val="76974C8B"/>
    <w:multiLevelType w:val="hybridMultilevel"/>
    <w:tmpl w:val="204A0EC6"/>
    <w:lvl w:ilvl="0" w:tplc="0C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rPr>
        <w:rFonts w:hint="default"/>
        <w:b w:val="0"/>
        <w:i w:val="0"/>
        <w:color w:val="auto"/>
      </w:rPr>
    </w:lvl>
    <w:lvl w:ilvl="3" w:tplc="FFFFFFFF">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4B4777"/>
    <w:multiLevelType w:val="hybridMultilevel"/>
    <w:tmpl w:val="D8DE6E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8EB2516"/>
    <w:multiLevelType w:val="hybridMultilevel"/>
    <w:tmpl w:val="DC3EC2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94B025D"/>
    <w:multiLevelType w:val="hybridMultilevel"/>
    <w:tmpl w:val="C5D281CA"/>
    <w:lvl w:ilvl="0" w:tplc="0C090019">
      <w:start w:val="1"/>
      <w:numFmt w:val="lowerLetter"/>
      <w:lvlText w:val="%1."/>
      <w:lvlJc w:val="left"/>
      <w:pPr>
        <w:ind w:left="720" w:hanging="360"/>
      </w:p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46" w15:restartNumberingAfterBreak="0">
    <w:nsid w:val="7A305ABB"/>
    <w:multiLevelType w:val="hybridMultilevel"/>
    <w:tmpl w:val="06E4BF7E"/>
    <w:lvl w:ilvl="0" w:tplc="85628808">
      <w:start w:val="1"/>
      <w:numFmt w:val="lowerRoman"/>
      <w:lvlText w:val="(%1)"/>
      <w:lvlJc w:val="right"/>
      <w:pPr>
        <w:ind w:left="1800" w:hanging="360"/>
      </w:pPr>
      <w:rPr>
        <w:rFonts w:hint="default"/>
        <w:b w:val="0"/>
        <w:i w:val="0"/>
        <w:color w:val="auto"/>
      </w:rPr>
    </w:lvl>
    <w:lvl w:ilvl="1" w:tplc="0C090019" w:tentative="1">
      <w:start w:val="1"/>
      <w:numFmt w:val="lowerLetter"/>
      <w:lvlText w:val="%2."/>
      <w:lvlJc w:val="left"/>
      <w:pPr>
        <w:ind w:left="2520" w:hanging="360"/>
      </w:pPr>
    </w:lvl>
    <w:lvl w:ilvl="2" w:tplc="0C09001B">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47" w15:restartNumberingAfterBreak="0">
    <w:nsid w:val="7D9E6643"/>
    <w:multiLevelType w:val="hybridMultilevel"/>
    <w:tmpl w:val="C848F224"/>
    <w:lvl w:ilvl="0" w:tplc="0FC42074">
      <w:start w:val="1"/>
      <w:numFmt w:val="lowerRoman"/>
      <w:lvlText w:val="(%1)"/>
      <w:lvlJc w:val="right"/>
      <w:pPr>
        <w:tabs>
          <w:tab w:val="num" w:pos="1620"/>
        </w:tabs>
        <w:ind w:left="1620" w:hanging="18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num w:numId="1" w16cid:durableId="106855720">
    <w:abstractNumId w:val="9"/>
  </w:num>
  <w:num w:numId="2" w16cid:durableId="696661073">
    <w:abstractNumId w:val="11"/>
  </w:num>
  <w:num w:numId="3" w16cid:durableId="1836677590">
    <w:abstractNumId w:val="14"/>
  </w:num>
  <w:num w:numId="4" w16cid:durableId="515727277">
    <w:abstractNumId w:val="31"/>
  </w:num>
  <w:num w:numId="5" w16cid:durableId="1203202271">
    <w:abstractNumId w:val="23"/>
  </w:num>
  <w:num w:numId="6" w16cid:durableId="489948425">
    <w:abstractNumId w:val="20"/>
  </w:num>
  <w:num w:numId="7" w16cid:durableId="1000353689">
    <w:abstractNumId w:val="17"/>
  </w:num>
  <w:num w:numId="8" w16cid:durableId="271206605">
    <w:abstractNumId w:val="19"/>
  </w:num>
  <w:num w:numId="9" w16cid:durableId="1127547778">
    <w:abstractNumId w:val="1"/>
  </w:num>
  <w:num w:numId="10" w16cid:durableId="244725059">
    <w:abstractNumId w:val="41"/>
  </w:num>
  <w:num w:numId="11" w16cid:durableId="1810901326">
    <w:abstractNumId w:val="25"/>
  </w:num>
  <w:num w:numId="12" w16cid:durableId="626546331">
    <w:abstractNumId w:val="4"/>
  </w:num>
  <w:num w:numId="13" w16cid:durableId="202324914">
    <w:abstractNumId w:val="37"/>
  </w:num>
  <w:num w:numId="14" w16cid:durableId="14998053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1205433">
    <w:abstractNumId w:val="3"/>
  </w:num>
  <w:num w:numId="16" w16cid:durableId="617837665">
    <w:abstractNumId w:val="32"/>
  </w:num>
  <w:num w:numId="17" w16cid:durableId="1049570730">
    <w:abstractNumId w:val="24"/>
  </w:num>
  <w:num w:numId="18" w16cid:durableId="786004359">
    <w:abstractNumId w:val="27"/>
  </w:num>
  <w:num w:numId="19" w16cid:durableId="820119278">
    <w:abstractNumId w:val="10"/>
  </w:num>
  <w:num w:numId="20" w16cid:durableId="409817943">
    <w:abstractNumId w:val="39"/>
  </w:num>
  <w:num w:numId="21" w16cid:durableId="5062597">
    <w:abstractNumId w:val="13"/>
  </w:num>
  <w:num w:numId="22" w16cid:durableId="897472969">
    <w:abstractNumId w:val="15"/>
  </w:num>
  <w:num w:numId="23" w16cid:durableId="753431089">
    <w:abstractNumId w:val="21"/>
  </w:num>
  <w:num w:numId="24" w16cid:durableId="90594303">
    <w:abstractNumId w:val="22"/>
  </w:num>
  <w:num w:numId="25" w16cid:durableId="258176748">
    <w:abstractNumId w:val="7"/>
  </w:num>
  <w:num w:numId="26" w16cid:durableId="814108055">
    <w:abstractNumId w:val="5"/>
  </w:num>
  <w:num w:numId="27" w16cid:durableId="1750804135">
    <w:abstractNumId w:val="12"/>
  </w:num>
  <w:num w:numId="28" w16cid:durableId="1890679073">
    <w:abstractNumId w:val="8"/>
  </w:num>
  <w:num w:numId="29" w16cid:durableId="692533349">
    <w:abstractNumId w:val="26"/>
  </w:num>
  <w:num w:numId="30" w16cid:durableId="1944340879">
    <w:abstractNumId w:val="0"/>
  </w:num>
  <w:num w:numId="31" w16cid:durableId="1782338327">
    <w:abstractNumId w:val="36"/>
  </w:num>
  <w:num w:numId="32" w16cid:durableId="881282606">
    <w:abstractNumId w:val="2"/>
  </w:num>
  <w:num w:numId="33" w16cid:durableId="435634130">
    <w:abstractNumId w:val="30"/>
  </w:num>
  <w:num w:numId="34" w16cid:durableId="653803307">
    <w:abstractNumId w:val="38"/>
  </w:num>
  <w:num w:numId="35" w16cid:durableId="597832082">
    <w:abstractNumId w:val="47"/>
  </w:num>
  <w:num w:numId="36" w16cid:durableId="1431731366">
    <w:abstractNumId w:val="35"/>
  </w:num>
  <w:num w:numId="37" w16cid:durableId="1496219332">
    <w:abstractNumId w:val="29"/>
  </w:num>
  <w:num w:numId="38" w16cid:durableId="1621065034">
    <w:abstractNumId w:val="45"/>
  </w:num>
  <w:num w:numId="39" w16cid:durableId="340818503">
    <w:abstractNumId w:val="18"/>
  </w:num>
  <w:num w:numId="40" w16cid:durableId="695617970">
    <w:abstractNumId w:val="46"/>
  </w:num>
  <w:num w:numId="41" w16cid:durableId="1311516956">
    <w:abstractNumId w:val="6"/>
  </w:num>
  <w:num w:numId="42" w16cid:durableId="281499140">
    <w:abstractNumId w:val="16"/>
  </w:num>
  <w:num w:numId="43" w16cid:durableId="962272347">
    <w:abstractNumId w:val="43"/>
  </w:num>
  <w:num w:numId="44" w16cid:durableId="960842920">
    <w:abstractNumId w:val="42"/>
  </w:num>
  <w:num w:numId="45" w16cid:durableId="839976165">
    <w:abstractNumId w:val="40"/>
  </w:num>
  <w:num w:numId="46" w16cid:durableId="1626043192">
    <w:abstractNumId w:val="44"/>
  </w:num>
  <w:num w:numId="47" w16cid:durableId="1273517433">
    <w:abstractNumId w:val="33"/>
  </w:num>
  <w:num w:numId="48" w16cid:durableId="95374456">
    <w:abstractNumId w:val="28"/>
  </w:num>
  <w:num w:numId="49" w16cid:durableId="99333447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cRng" w:val="1"/>
    <w:docVar w:name="ccTitle" w:val="MyPIRSTable1_1"/>
    <w:docVar w:name="ccTxt" w:val="1"/>
    <w:docVar w:name="heshe" w:val="she"/>
    <w:docVar w:name="hesheC" w:val="She"/>
    <w:docVar w:name="himher" w:val="her"/>
    <w:docVar w:name="himherC" w:val="Her"/>
    <w:docVar w:name="hisher" w:val="her"/>
    <w:docVar w:name="hisherC" w:val="Her"/>
  </w:docVars>
  <w:rsids>
    <w:rsidRoot w:val="00924758"/>
    <w:rsid w:val="0000034C"/>
    <w:rsid w:val="00000663"/>
    <w:rsid w:val="00000971"/>
    <w:rsid w:val="00000D50"/>
    <w:rsid w:val="00000E06"/>
    <w:rsid w:val="000011C3"/>
    <w:rsid w:val="0000188A"/>
    <w:rsid w:val="00001973"/>
    <w:rsid w:val="0000203D"/>
    <w:rsid w:val="0000248F"/>
    <w:rsid w:val="00002E0C"/>
    <w:rsid w:val="00002E9D"/>
    <w:rsid w:val="0000315D"/>
    <w:rsid w:val="000034D1"/>
    <w:rsid w:val="000038DF"/>
    <w:rsid w:val="00003915"/>
    <w:rsid w:val="00003EE7"/>
    <w:rsid w:val="00004471"/>
    <w:rsid w:val="000044D0"/>
    <w:rsid w:val="000050D9"/>
    <w:rsid w:val="0000588C"/>
    <w:rsid w:val="00005AE0"/>
    <w:rsid w:val="00005B66"/>
    <w:rsid w:val="00005D83"/>
    <w:rsid w:val="00006C57"/>
    <w:rsid w:val="0000725D"/>
    <w:rsid w:val="00007D7D"/>
    <w:rsid w:val="0001031B"/>
    <w:rsid w:val="00011519"/>
    <w:rsid w:val="00011997"/>
    <w:rsid w:val="00011C30"/>
    <w:rsid w:val="00011D28"/>
    <w:rsid w:val="0001240B"/>
    <w:rsid w:val="00012633"/>
    <w:rsid w:val="00013145"/>
    <w:rsid w:val="00013B42"/>
    <w:rsid w:val="00015951"/>
    <w:rsid w:val="00016D48"/>
    <w:rsid w:val="00017220"/>
    <w:rsid w:val="00017AAD"/>
    <w:rsid w:val="00017C74"/>
    <w:rsid w:val="00017CAE"/>
    <w:rsid w:val="000209C0"/>
    <w:rsid w:val="00022382"/>
    <w:rsid w:val="00022568"/>
    <w:rsid w:val="00022801"/>
    <w:rsid w:val="00022A48"/>
    <w:rsid w:val="00022D71"/>
    <w:rsid w:val="0002364B"/>
    <w:rsid w:val="00023823"/>
    <w:rsid w:val="00023AD9"/>
    <w:rsid w:val="00023D82"/>
    <w:rsid w:val="000243A9"/>
    <w:rsid w:val="00024F70"/>
    <w:rsid w:val="00026506"/>
    <w:rsid w:val="00026886"/>
    <w:rsid w:val="00026E0F"/>
    <w:rsid w:val="00026E33"/>
    <w:rsid w:val="0002752B"/>
    <w:rsid w:val="000277FF"/>
    <w:rsid w:val="00027810"/>
    <w:rsid w:val="000279F7"/>
    <w:rsid w:val="00027B54"/>
    <w:rsid w:val="00027D6C"/>
    <w:rsid w:val="0003003A"/>
    <w:rsid w:val="00030893"/>
    <w:rsid w:val="00030E13"/>
    <w:rsid w:val="00030F0C"/>
    <w:rsid w:val="000313A8"/>
    <w:rsid w:val="000322F2"/>
    <w:rsid w:val="00032522"/>
    <w:rsid w:val="000327C3"/>
    <w:rsid w:val="00032D65"/>
    <w:rsid w:val="00032DB7"/>
    <w:rsid w:val="00032E0F"/>
    <w:rsid w:val="000332B4"/>
    <w:rsid w:val="00033669"/>
    <w:rsid w:val="00033F85"/>
    <w:rsid w:val="0003408E"/>
    <w:rsid w:val="000343A1"/>
    <w:rsid w:val="00034FD4"/>
    <w:rsid w:val="00035219"/>
    <w:rsid w:val="0003558E"/>
    <w:rsid w:val="00035E6B"/>
    <w:rsid w:val="0003624D"/>
    <w:rsid w:val="000363F8"/>
    <w:rsid w:val="00036649"/>
    <w:rsid w:val="00036832"/>
    <w:rsid w:val="00036C04"/>
    <w:rsid w:val="00037182"/>
    <w:rsid w:val="00037736"/>
    <w:rsid w:val="00037E2C"/>
    <w:rsid w:val="00041628"/>
    <w:rsid w:val="00041FF3"/>
    <w:rsid w:val="000420BA"/>
    <w:rsid w:val="000420C4"/>
    <w:rsid w:val="00042129"/>
    <w:rsid w:val="0004227C"/>
    <w:rsid w:val="0004260C"/>
    <w:rsid w:val="000427BE"/>
    <w:rsid w:val="000429B7"/>
    <w:rsid w:val="00042BC7"/>
    <w:rsid w:val="00042FA2"/>
    <w:rsid w:val="000432EA"/>
    <w:rsid w:val="0004386E"/>
    <w:rsid w:val="00043A69"/>
    <w:rsid w:val="00043C65"/>
    <w:rsid w:val="00043CA8"/>
    <w:rsid w:val="00044096"/>
    <w:rsid w:val="000443FA"/>
    <w:rsid w:val="00045756"/>
    <w:rsid w:val="00045952"/>
    <w:rsid w:val="00045BCC"/>
    <w:rsid w:val="000462F2"/>
    <w:rsid w:val="000464F5"/>
    <w:rsid w:val="00046A14"/>
    <w:rsid w:val="00046CC6"/>
    <w:rsid w:val="000471DF"/>
    <w:rsid w:val="000478C8"/>
    <w:rsid w:val="00047FEA"/>
    <w:rsid w:val="0005018D"/>
    <w:rsid w:val="0005092E"/>
    <w:rsid w:val="00050DFA"/>
    <w:rsid w:val="00051058"/>
    <w:rsid w:val="000511F9"/>
    <w:rsid w:val="00051670"/>
    <w:rsid w:val="00051B70"/>
    <w:rsid w:val="00051BD7"/>
    <w:rsid w:val="00051CCE"/>
    <w:rsid w:val="00051CDD"/>
    <w:rsid w:val="00052127"/>
    <w:rsid w:val="000532AD"/>
    <w:rsid w:val="0005342E"/>
    <w:rsid w:val="00053B31"/>
    <w:rsid w:val="0005425C"/>
    <w:rsid w:val="0005434E"/>
    <w:rsid w:val="000544FC"/>
    <w:rsid w:val="00055B03"/>
    <w:rsid w:val="00055B07"/>
    <w:rsid w:val="00055DFD"/>
    <w:rsid w:val="000565FD"/>
    <w:rsid w:val="00057196"/>
    <w:rsid w:val="00057200"/>
    <w:rsid w:val="00057247"/>
    <w:rsid w:val="00057715"/>
    <w:rsid w:val="00057C71"/>
    <w:rsid w:val="00057EAF"/>
    <w:rsid w:val="00057F56"/>
    <w:rsid w:val="000608C1"/>
    <w:rsid w:val="00060F6A"/>
    <w:rsid w:val="00060FCE"/>
    <w:rsid w:val="000619ED"/>
    <w:rsid w:val="00061C8B"/>
    <w:rsid w:val="00061DC3"/>
    <w:rsid w:val="000620B2"/>
    <w:rsid w:val="00062194"/>
    <w:rsid w:val="000621E1"/>
    <w:rsid w:val="0006223D"/>
    <w:rsid w:val="00063261"/>
    <w:rsid w:val="00063F13"/>
    <w:rsid w:val="00064087"/>
    <w:rsid w:val="00065D3D"/>
    <w:rsid w:val="00066758"/>
    <w:rsid w:val="000668C2"/>
    <w:rsid w:val="00066A2B"/>
    <w:rsid w:val="00066ABA"/>
    <w:rsid w:val="00066EC8"/>
    <w:rsid w:val="000674F5"/>
    <w:rsid w:val="00067A6F"/>
    <w:rsid w:val="00070782"/>
    <w:rsid w:val="00070BDD"/>
    <w:rsid w:val="00070C17"/>
    <w:rsid w:val="000712FC"/>
    <w:rsid w:val="00071C3E"/>
    <w:rsid w:val="00071CC1"/>
    <w:rsid w:val="00072256"/>
    <w:rsid w:val="00072468"/>
    <w:rsid w:val="0007249A"/>
    <w:rsid w:val="00072610"/>
    <w:rsid w:val="00072689"/>
    <w:rsid w:val="000730A4"/>
    <w:rsid w:val="0007325F"/>
    <w:rsid w:val="000735F7"/>
    <w:rsid w:val="00073E12"/>
    <w:rsid w:val="000743D9"/>
    <w:rsid w:val="00074605"/>
    <w:rsid w:val="00074C8C"/>
    <w:rsid w:val="0007528C"/>
    <w:rsid w:val="00075687"/>
    <w:rsid w:val="00075834"/>
    <w:rsid w:val="000759DB"/>
    <w:rsid w:val="00075FE3"/>
    <w:rsid w:val="0007681C"/>
    <w:rsid w:val="00077CCD"/>
    <w:rsid w:val="00077F4F"/>
    <w:rsid w:val="0008098A"/>
    <w:rsid w:val="00080AD0"/>
    <w:rsid w:val="00080CB0"/>
    <w:rsid w:val="00080D0E"/>
    <w:rsid w:val="00080EC4"/>
    <w:rsid w:val="00080FFD"/>
    <w:rsid w:val="00081102"/>
    <w:rsid w:val="00081A08"/>
    <w:rsid w:val="000828CA"/>
    <w:rsid w:val="00082D00"/>
    <w:rsid w:val="00083054"/>
    <w:rsid w:val="00083128"/>
    <w:rsid w:val="00083581"/>
    <w:rsid w:val="00083C63"/>
    <w:rsid w:val="00083FCD"/>
    <w:rsid w:val="0008456E"/>
    <w:rsid w:val="0008485D"/>
    <w:rsid w:val="00085385"/>
    <w:rsid w:val="000859BD"/>
    <w:rsid w:val="000868E9"/>
    <w:rsid w:val="00086BB3"/>
    <w:rsid w:val="00086DA7"/>
    <w:rsid w:val="00086DE1"/>
    <w:rsid w:val="0008783F"/>
    <w:rsid w:val="00087A08"/>
    <w:rsid w:val="00087CB5"/>
    <w:rsid w:val="00090209"/>
    <w:rsid w:val="000902DE"/>
    <w:rsid w:val="000907DC"/>
    <w:rsid w:val="00090F7B"/>
    <w:rsid w:val="00090F7C"/>
    <w:rsid w:val="00091079"/>
    <w:rsid w:val="00091340"/>
    <w:rsid w:val="00091988"/>
    <w:rsid w:val="00091A44"/>
    <w:rsid w:val="00091EA9"/>
    <w:rsid w:val="000922E5"/>
    <w:rsid w:val="000923C0"/>
    <w:rsid w:val="00092985"/>
    <w:rsid w:val="00093125"/>
    <w:rsid w:val="000933DD"/>
    <w:rsid w:val="000937C0"/>
    <w:rsid w:val="00093EE6"/>
    <w:rsid w:val="00094031"/>
    <w:rsid w:val="0009425D"/>
    <w:rsid w:val="000943A4"/>
    <w:rsid w:val="000943B2"/>
    <w:rsid w:val="00094E09"/>
    <w:rsid w:val="00094EE7"/>
    <w:rsid w:val="00096687"/>
    <w:rsid w:val="000967FE"/>
    <w:rsid w:val="000968C9"/>
    <w:rsid w:val="00096B67"/>
    <w:rsid w:val="000975FE"/>
    <w:rsid w:val="00097774"/>
    <w:rsid w:val="00097D14"/>
    <w:rsid w:val="000A044D"/>
    <w:rsid w:val="000A0AE1"/>
    <w:rsid w:val="000A0D2B"/>
    <w:rsid w:val="000A0E98"/>
    <w:rsid w:val="000A1729"/>
    <w:rsid w:val="000A18F7"/>
    <w:rsid w:val="000A1CDA"/>
    <w:rsid w:val="000A28B2"/>
    <w:rsid w:val="000A299E"/>
    <w:rsid w:val="000A2A3B"/>
    <w:rsid w:val="000A2A40"/>
    <w:rsid w:val="000A38E6"/>
    <w:rsid w:val="000A3A74"/>
    <w:rsid w:val="000A3F2B"/>
    <w:rsid w:val="000A46B1"/>
    <w:rsid w:val="000A4D0D"/>
    <w:rsid w:val="000A4FEB"/>
    <w:rsid w:val="000A51D1"/>
    <w:rsid w:val="000A5236"/>
    <w:rsid w:val="000A5438"/>
    <w:rsid w:val="000A58CF"/>
    <w:rsid w:val="000A5C2C"/>
    <w:rsid w:val="000A5DCE"/>
    <w:rsid w:val="000A61BF"/>
    <w:rsid w:val="000A687F"/>
    <w:rsid w:val="000A6A33"/>
    <w:rsid w:val="000A6D29"/>
    <w:rsid w:val="000A6D82"/>
    <w:rsid w:val="000A77B6"/>
    <w:rsid w:val="000A79C2"/>
    <w:rsid w:val="000A7CD5"/>
    <w:rsid w:val="000A7FB3"/>
    <w:rsid w:val="000B015E"/>
    <w:rsid w:val="000B02AA"/>
    <w:rsid w:val="000B059B"/>
    <w:rsid w:val="000B0F0C"/>
    <w:rsid w:val="000B1049"/>
    <w:rsid w:val="000B1068"/>
    <w:rsid w:val="000B2519"/>
    <w:rsid w:val="000B25DA"/>
    <w:rsid w:val="000B2934"/>
    <w:rsid w:val="000B2BA0"/>
    <w:rsid w:val="000B31AF"/>
    <w:rsid w:val="000B330D"/>
    <w:rsid w:val="000B33E9"/>
    <w:rsid w:val="000B40F1"/>
    <w:rsid w:val="000B46AB"/>
    <w:rsid w:val="000B48CA"/>
    <w:rsid w:val="000B498D"/>
    <w:rsid w:val="000B4C53"/>
    <w:rsid w:val="000B5058"/>
    <w:rsid w:val="000B54A6"/>
    <w:rsid w:val="000B5A31"/>
    <w:rsid w:val="000B63D1"/>
    <w:rsid w:val="000B6DC6"/>
    <w:rsid w:val="000B6E96"/>
    <w:rsid w:val="000B785E"/>
    <w:rsid w:val="000B7B64"/>
    <w:rsid w:val="000B7CAD"/>
    <w:rsid w:val="000C01E1"/>
    <w:rsid w:val="000C026F"/>
    <w:rsid w:val="000C0A2D"/>
    <w:rsid w:val="000C1522"/>
    <w:rsid w:val="000C1D6E"/>
    <w:rsid w:val="000C1FBD"/>
    <w:rsid w:val="000C2405"/>
    <w:rsid w:val="000C2946"/>
    <w:rsid w:val="000C29AD"/>
    <w:rsid w:val="000C2E8F"/>
    <w:rsid w:val="000C3FB3"/>
    <w:rsid w:val="000C4031"/>
    <w:rsid w:val="000C530D"/>
    <w:rsid w:val="000C5466"/>
    <w:rsid w:val="000C5B79"/>
    <w:rsid w:val="000C5F7B"/>
    <w:rsid w:val="000C6F22"/>
    <w:rsid w:val="000C7165"/>
    <w:rsid w:val="000C73D0"/>
    <w:rsid w:val="000D01A8"/>
    <w:rsid w:val="000D043B"/>
    <w:rsid w:val="000D0E6E"/>
    <w:rsid w:val="000D16A6"/>
    <w:rsid w:val="000D19CC"/>
    <w:rsid w:val="000D1E07"/>
    <w:rsid w:val="000D1FF7"/>
    <w:rsid w:val="000D22EC"/>
    <w:rsid w:val="000D290D"/>
    <w:rsid w:val="000D3040"/>
    <w:rsid w:val="000D32F1"/>
    <w:rsid w:val="000D33C6"/>
    <w:rsid w:val="000D360F"/>
    <w:rsid w:val="000D38BB"/>
    <w:rsid w:val="000D45B7"/>
    <w:rsid w:val="000D4CF6"/>
    <w:rsid w:val="000D4D82"/>
    <w:rsid w:val="000D5441"/>
    <w:rsid w:val="000D5901"/>
    <w:rsid w:val="000D595C"/>
    <w:rsid w:val="000D59A4"/>
    <w:rsid w:val="000D5ABA"/>
    <w:rsid w:val="000D7200"/>
    <w:rsid w:val="000D7AB8"/>
    <w:rsid w:val="000D7BEC"/>
    <w:rsid w:val="000D7F69"/>
    <w:rsid w:val="000E0CE1"/>
    <w:rsid w:val="000E1122"/>
    <w:rsid w:val="000E1191"/>
    <w:rsid w:val="000E1D63"/>
    <w:rsid w:val="000E23F6"/>
    <w:rsid w:val="000E2520"/>
    <w:rsid w:val="000E2B24"/>
    <w:rsid w:val="000E2BBB"/>
    <w:rsid w:val="000E2C55"/>
    <w:rsid w:val="000E33CF"/>
    <w:rsid w:val="000E3EE1"/>
    <w:rsid w:val="000E3F96"/>
    <w:rsid w:val="000E3FB5"/>
    <w:rsid w:val="000E43B2"/>
    <w:rsid w:val="000E489D"/>
    <w:rsid w:val="000E4929"/>
    <w:rsid w:val="000E500E"/>
    <w:rsid w:val="000E5318"/>
    <w:rsid w:val="000E5F47"/>
    <w:rsid w:val="000E6016"/>
    <w:rsid w:val="000E612A"/>
    <w:rsid w:val="000E6894"/>
    <w:rsid w:val="000E6BF9"/>
    <w:rsid w:val="000E6C4B"/>
    <w:rsid w:val="000E7117"/>
    <w:rsid w:val="000E7217"/>
    <w:rsid w:val="000E7AA3"/>
    <w:rsid w:val="000E7F01"/>
    <w:rsid w:val="000F08EF"/>
    <w:rsid w:val="000F0983"/>
    <w:rsid w:val="000F0BA5"/>
    <w:rsid w:val="000F0D2C"/>
    <w:rsid w:val="000F1059"/>
    <w:rsid w:val="000F3AB8"/>
    <w:rsid w:val="000F3E09"/>
    <w:rsid w:val="000F46ED"/>
    <w:rsid w:val="000F478D"/>
    <w:rsid w:val="000F49F1"/>
    <w:rsid w:val="000F4AA6"/>
    <w:rsid w:val="000F508F"/>
    <w:rsid w:val="000F53C7"/>
    <w:rsid w:val="000F5701"/>
    <w:rsid w:val="000F5DF8"/>
    <w:rsid w:val="000F60BE"/>
    <w:rsid w:val="000F69F3"/>
    <w:rsid w:val="000F6A41"/>
    <w:rsid w:val="000F78FB"/>
    <w:rsid w:val="000F7F5C"/>
    <w:rsid w:val="0010001E"/>
    <w:rsid w:val="00100D44"/>
    <w:rsid w:val="00101A44"/>
    <w:rsid w:val="00101A4C"/>
    <w:rsid w:val="00101EBA"/>
    <w:rsid w:val="001022D1"/>
    <w:rsid w:val="001028E3"/>
    <w:rsid w:val="00102A99"/>
    <w:rsid w:val="00102C3F"/>
    <w:rsid w:val="00102C67"/>
    <w:rsid w:val="00102CD1"/>
    <w:rsid w:val="0010306E"/>
    <w:rsid w:val="00103553"/>
    <w:rsid w:val="0010371B"/>
    <w:rsid w:val="001037B2"/>
    <w:rsid w:val="00103847"/>
    <w:rsid w:val="00104049"/>
    <w:rsid w:val="001042D6"/>
    <w:rsid w:val="001047DE"/>
    <w:rsid w:val="001047EA"/>
    <w:rsid w:val="00105109"/>
    <w:rsid w:val="0010513A"/>
    <w:rsid w:val="001054AE"/>
    <w:rsid w:val="001054D5"/>
    <w:rsid w:val="00105621"/>
    <w:rsid w:val="0010581D"/>
    <w:rsid w:val="00105AFA"/>
    <w:rsid w:val="001060BE"/>
    <w:rsid w:val="0010650A"/>
    <w:rsid w:val="00107701"/>
    <w:rsid w:val="00107C90"/>
    <w:rsid w:val="00107D60"/>
    <w:rsid w:val="0011002F"/>
    <w:rsid w:val="00110093"/>
    <w:rsid w:val="0011068B"/>
    <w:rsid w:val="00110943"/>
    <w:rsid w:val="0011107F"/>
    <w:rsid w:val="00112AAC"/>
    <w:rsid w:val="00113141"/>
    <w:rsid w:val="00113294"/>
    <w:rsid w:val="00113FE0"/>
    <w:rsid w:val="001141D7"/>
    <w:rsid w:val="00114266"/>
    <w:rsid w:val="0011429A"/>
    <w:rsid w:val="00114906"/>
    <w:rsid w:val="00114F15"/>
    <w:rsid w:val="00115638"/>
    <w:rsid w:val="00115B74"/>
    <w:rsid w:val="001162DF"/>
    <w:rsid w:val="0011635D"/>
    <w:rsid w:val="0011723C"/>
    <w:rsid w:val="001174B9"/>
    <w:rsid w:val="00117C55"/>
    <w:rsid w:val="00120750"/>
    <w:rsid w:val="00120877"/>
    <w:rsid w:val="00120CC3"/>
    <w:rsid w:val="00121150"/>
    <w:rsid w:val="00121749"/>
    <w:rsid w:val="001218EF"/>
    <w:rsid w:val="00121EE5"/>
    <w:rsid w:val="0012324F"/>
    <w:rsid w:val="00123BB8"/>
    <w:rsid w:val="00124AD9"/>
    <w:rsid w:val="00124AFE"/>
    <w:rsid w:val="00124D14"/>
    <w:rsid w:val="00125A06"/>
    <w:rsid w:val="001262DF"/>
    <w:rsid w:val="0012691C"/>
    <w:rsid w:val="00126D40"/>
    <w:rsid w:val="00127137"/>
    <w:rsid w:val="001275B1"/>
    <w:rsid w:val="00127796"/>
    <w:rsid w:val="00127BEB"/>
    <w:rsid w:val="00130354"/>
    <w:rsid w:val="00130398"/>
    <w:rsid w:val="001305A1"/>
    <w:rsid w:val="001305BD"/>
    <w:rsid w:val="00130679"/>
    <w:rsid w:val="001306FE"/>
    <w:rsid w:val="00130C55"/>
    <w:rsid w:val="00130E78"/>
    <w:rsid w:val="00131611"/>
    <w:rsid w:val="00131791"/>
    <w:rsid w:val="00131AD2"/>
    <w:rsid w:val="00131B54"/>
    <w:rsid w:val="00131C3B"/>
    <w:rsid w:val="00131EE2"/>
    <w:rsid w:val="00132137"/>
    <w:rsid w:val="00132476"/>
    <w:rsid w:val="00132C31"/>
    <w:rsid w:val="00133155"/>
    <w:rsid w:val="00133869"/>
    <w:rsid w:val="00133A2E"/>
    <w:rsid w:val="00133C52"/>
    <w:rsid w:val="00133C9D"/>
    <w:rsid w:val="00134A2A"/>
    <w:rsid w:val="00134F9C"/>
    <w:rsid w:val="00135054"/>
    <w:rsid w:val="001358E9"/>
    <w:rsid w:val="00135D67"/>
    <w:rsid w:val="00136432"/>
    <w:rsid w:val="001365EA"/>
    <w:rsid w:val="0013737A"/>
    <w:rsid w:val="00137611"/>
    <w:rsid w:val="00137F28"/>
    <w:rsid w:val="00140432"/>
    <w:rsid w:val="00140F02"/>
    <w:rsid w:val="00141045"/>
    <w:rsid w:val="00141A49"/>
    <w:rsid w:val="0014225A"/>
    <w:rsid w:val="00142530"/>
    <w:rsid w:val="00142993"/>
    <w:rsid w:val="00142A59"/>
    <w:rsid w:val="00142A87"/>
    <w:rsid w:val="00142FB1"/>
    <w:rsid w:val="001431BC"/>
    <w:rsid w:val="001437D2"/>
    <w:rsid w:val="0014453A"/>
    <w:rsid w:val="001455CF"/>
    <w:rsid w:val="001456C9"/>
    <w:rsid w:val="00145B0C"/>
    <w:rsid w:val="00145CAE"/>
    <w:rsid w:val="001469FA"/>
    <w:rsid w:val="00146C76"/>
    <w:rsid w:val="00146D1E"/>
    <w:rsid w:val="0014767D"/>
    <w:rsid w:val="001478E1"/>
    <w:rsid w:val="00150184"/>
    <w:rsid w:val="00150454"/>
    <w:rsid w:val="001504EB"/>
    <w:rsid w:val="001508EE"/>
    <w:rsid w:val="00150E23"/>
    <w:rsid w:val="0015123A"/>
    <w:rsid w:val="001515A2"/>
    <w:rsid w:val="001519DD"/>
    <w:rsid w:val="001522CD"/>
    <w:rsid w:val="00152420"/>
    <w:rsid w:val="001526BC"/>
    <w:rsid w:val="001530C3"/>
    <w:rsid w:val="0015317E"/>
    <w:rsid w:val="001532EA"/>
    <w:rsid w:val="00153572"/>
    <w:rsid w:val="001547CF"/>
    <w:rsid w:val="00154A2E"/>
    <w:rsid w:val="00154A60"/>
    <w:rsid w:val="0015512F"/>
    <w:rsid w:val="00155494"/>
    <w:rsid w:val="001557F2"/>
    <w:rsid w:val="00155DB5"/>
    <w:rsid w:val="00156199"/>
    <w:rsid w:val="00156CB0"/>
    <w:rsid w:val="00156FF0"/>
    <w:rsid w:val="001571E7"/>
    <w:rsid w:val="00157434"/>
    <w:rsid w:val="0015752B"/>
    <w:rsid w:val="001575B7"/>
    <w:rsid w:val="001578C3"/>
    <w:rsid w:val="00157B17"/>
    <w:rsid w:val="00157FFE"/>
    <w:rsid w:val="0016017B"/>
    <w:rsid w:val="00160297"/>
    <w:rsid w:val="0016033F"/>
    <w:rsid w:val="00160450"/>
    <w:rsid w:val="00160853"/>
    <w:rsid w:val="00160930"/>
    <w:rsid w:val="0016151F"/>
    <w:rsid w:val="0016177A"/>
    <w:rsid w:val="00161851"/>
    <w:rsid w:val="0016190D"/>
    <w:rsid w:val="00161EAB"/>
    <w:rsid w:val="00162201"/>
    <w:rsid w:val="001622DA"/>
    <w:rsid w:val="001626DD"/>
    <w:rsid w:val="00163652"/>
    <w:rsid w:val="001639FD"/>
    <w:rsid w:val="00163F09"/>
    <w:rsid w:val="0016473C"/>
    <w:rsid w:val="00164B57"/>
    <w:rsid w:val="00164DB4"/>
    <w:rsid w:val="00165292"/>
    <w:rsid w:val="001654DE"/>
    <w:rsid w:val="00165FC9"/>
    <w:rsid w:val="0016636F"/>
    <w:rsid w:val="00166523"/>
    <w:rsid w:val="00166833"/>
    <w:rsid w:val="00166A21"/>
    <w:rsid w:val="001670FC"/>
    <w:rsid w:val="0016749F"/>
    <w:rsid w:val="001674B5"/>
    <w:rsid w:val="00167BBA"/>
    <w:rsid w:val="00167C16"/>
    <w:rsid w:val="001700D6"/>
    <w:rsid w:val="0017011A"/>
    <w:rsid w:val="001703A5"/>
    <w:rsid w:val="001704A4"/>
    <w:rsid w:val="00170521"/>
    <w:rsid w:val="00170979"/>
    <w:rsid w:val="00171540"/>
    <w:rsid w:val="00171578"/>
    <w:rsid w:val="001720ED"/>
    <w:rsid w:val="0017295F"/>
    <w:rsid w:val="001744C3"/>
    <w:rsid w:val="00174FED"/>
    <w:rsid w:val="001752C4"/>
    <w:rsid w:val="00176050"/>
    <w:rsid w:val="001766A5"/>
    <w:rsid w:val="00176C4B"/>
    <w:rsid w:val="001771B3"/>
    <w:rsid w:val="0017728D"/>
    <w:rsid w:val="001773BF"/>
    <w:rsid w:val="001775D5"/>
    <w:rsid w:val="001776B6"/>
    <w:rsid w:val="00177A3A"/>
    <w:rsid w:val="00180794"/>
    <w:rsid w:val="0018085B"/>
    <w:rsid w:val="001809FA"/>
    <w:rsid w:val="00180C84"/>
    <w:rsid w:val="00180DD5"/>
    <w:rsid w:val="001818EE"/>
    <w:rsid w:val="00181EBD"/>
    <w:rsid w:val="00181FDC"/>
    <w:rsid w:val="001825C9"/>
    <w:rsid w:val="00182B89"/>
    <w:rsid w:val="00182C6E"/>
    <w:rsid w:val="00183673"/>
    <w:rsid w:val="0018392D"/>
    <w:rsid w:val="00183A39"/>
    <w:rsid w:val="00183EE4"/>
    <w:rsid w:val="00183F99"/>
    <w:rsid w:val="001841B8"/>
    <w:rsid w:val="00184D48"/>
    <w:rsid w:val="00184FCC"/>
    <w:rsid w:val="001855A4"/>
    <w:rsid w:val="0018668F"/>
    <w:rsid w:val="00186B4C"/>
    <w:rsid w:val="00186CD8"/>
    <w:rsid w:val="00187A9B"/>
    <w:rsid w:val="00187CDC"/>
    <w:rsid w:val="0019006F"/>
    <w:rsid w:val="0019072D"/>
    <w:rsid w:val="001909CC"/>
    <w:rsid w:val="00191223"/>
    <w:rsid w:val="0019134C"/>
    <w:rsid w:val="00191B34"/>
    <w:rsid w:val="00191C37"/>
    <w:rsid w:val="00191C5C"/>
    <w:rsid w:val="00191D64"/>
    <w:rsid w:val="00191F62"/>
    <w:rsid w:val="0019210C"/>
    <w:rsid w:val="0019255A"/>
    <w:rsid w:val="00192C42"/>
    <w:rsid w:val="00192EB8"/>
    <w:rsid w:val="00193017"/>
    <w:rsid w:val="00193159"/>
    <w:rsid w:val="00193461"/>
    <w:rsid w:val="00193DD4"/>
    <w:rsid w:val="00193F27"/>
    <w:rsid w:val="00194938"/>
    <w:rsid w:val="00194EDB"/>
    <w:rsid w:val="00194EE3"/>
    <w:rsid w:val="001952DD"/>
    <w:rsid w:val="001957B5"/>
    <w:rsid w:val="00195947"/>
    <w:rsid w:val="00195E6E"/>
    <w:rsid w:val="00196085"/>
    <w:rsid w:val="001965CD"/>
    <w:rsid w:val="00196645"/>
    <w:rsid w:val="00196903"/>
    <w:rsid w:val="001975C4"/>
    <w:rsid w:val="001975D0"/>
    <w:rsid w:val="001978BF"/>
    <w:rsid w:val="001A03AE"/>
    <w:rsid w:val="001A051C"/>
    <w:rsid w:val="001A068A"/>
    <w:rsid w:val="001A092F"/>
    <w:rsid w:val="001A13A9"/>
    <w:rsid w:val="001A164D"/>
    <w:rsid w:val="001A1AA8"/>
    <w:rsid w:val="001A1AF3"/>
    <w:rsid w:val="001A2D9E"/>
    <w:rsid w:val="001A3C65"/>
    <w:rsid w:val="001A3E6B"/>
    <w:rsid w:val="001A3F2A"/>
    <w:rsid w:val="001A3F82"/>
    <w:rsid w:val="001A4D2A"/>
    <w:rsid w:val="001A5423"/>
    <w:rsid w:val="001A56FD"/>
    <w:rsid w:val="001A6B79"/>
    <w:rsid w:val="001A7031"/>
    <w:rsid w:val="001A74CD"/>
    <w:rsid w:val="001B0314"/>
    <w:rsid w:val="001B03A6"/>
    <w:rsid w:val="001B0A1B"/>
    <w:rsid w:val="001B1260"/>
    <w:rsid w:val="001B2A63"/>
    <w:rsid w:val="001B2C58"/>
    <w:rsid w:val="001B2D0B"/>
    <w:rsid w:val="001B3269"/>
    <w:rsid w:val="001B344A"/>
    <w:rsid w:val="001B345E"/>
    <w:rsid w:val="001B4273"/>
    <w:rsid w:val="001B462A"/>
    <w:rsid w:val="001B4B61"/>
    <w:rsid w:val="001B531F"/>
    <w:rsid w:val="001B54B8"/>
    <w:rsid w:val="001B5DDA"/>
    <w:rsid w:val="001B64A7"/>
    <w:rsid w:val="001B7365"/>
    <w:rsid w:val="001B775D"/>
    <w:rsid w:val="001B79CC"/>
    <w:rsid w:val="001B7E60"/>
    <w:rsid w:val="001B7E73"/>
    <w:rsid w:val="001C1DF0"/>
    <w:rsid w:val="001C1E6A"/>
    <w:rsid w:val="001C1FC1"/>
    <w:rsid w:val="001C1FDB"/>
    <w:rsid w:val="001C2357"/>
    <w:rsid w:val="001C2806"/>
    <w:rsid w:val="001C2D6A"/>
    <w:rsid w:val="001C385C"/>
    <w:rsid w:val="001C3B36"/>
    <w:rsid w:val="001C3DD0"/>
    <w:rsid w:val="001C4823"/>
    <w:rsid w:val="001C59B3"/>
    <w:rsid w:val="001C5BF9"/>
    <w:rsid w:val="001C6ADF"/>
    <w:rsid w:val="001C7365"/>
    <w:rsid w:val="001C78DB"/>
    <w:rsid w:val="001C78EE"/>
    <w:rsid w:val="001D0518"/>
    <w:rsid w:val="001D07CB"/>
    <w:rsid w:val="001D07F7"/>
    <w:rsid w:val="001D0BA9"/>
    <w:rsid w:val="001D1511"/>
    <w:rsid w:val="001D1952"/>
    <w:rsid w:val="001D2237"/>
    <w:rsid w:val="001D2E25"/>
    <w:rsid w:val="001D3153"/>
    <w:rsid w:val="001D31F4"/>
    <w:rsid w:val="001D34C4"/>
    <w:rsid w:val="001D3527"/>
    <w:rsid w:val="001D41EF"/>
    <w:rsid w:val="001D41FE"/>
    <w:rsid w:val="001D4578"/>
    <w:rsid w:val="001D4641"/>
    <w:rsid w:val="001D4654"/>
    <w:rsid w:val="001D488D"/>
    <w:rsid w:val="001D4A18"/>
    <w:rsid w:val="001D623E"/>
    <w:rsid w:val="001D70C7"/>
    <w:rsid w:val="001D72EA"/>
    <w:rsid w:val="001D789D"/>
    <w:rsid w:val="001D7B4E"/>
    <w:rsid w:val="001D7C77"/>
    <w:rsid w:val="001D7F0D"/>
    <w:rsid w:val="001E0501"/>
    <w:rsid w:val="001E135B"/>
    <w:rsid w:val="001E1E1B"/>
    <w:rsid w:val="001E1EF3"/>
    <w:rsid w:val="001E2108"/>
    <w:rsid w:val="001E2279"/>
    <w:rsid w:val="001E2498"/>
    <w:rsid w:val="001E2561"/>
    <w:rsid w:val="001E2DA0"/>
    <w:rsid w:val="001E2E40"/>
    <w:rsid w:val="001E2FDE"/>
    <w:rsid w:val="001E32EE"/>
    <w:rsid w:val="001E35C1"/>
    <w:rsid w:val="001E434C"/>
    <w:rsid w:val="001E4A44"/>
    <w:rsid w:val="001E50D0"/>
    <w:rsid w:val="001E5841"/>
    <w:rsid w:val="001E5AF2"/>
    <w:rsid w:val="001E5E0D"/>
    <w:rsid w:val="001E66A2"/>
    <w:rsid w:val="001E693F"/>
    <w:rsid w:val="001E6BF0"/>
    <w:rsid w:val="001E6C58"/>
    <w:rsid w:val="001E6D3D"/>
    <w:rsid w:val="001E752E"/>
    <w:rsid w:val="001E7769"/>
    <w:rsid w:val="001E7BC2"/>
    <w:rsid w:val="001E7EFC"/>
    <w:rsid w:val="001F001F"/>
    <w:rsid w:val="001F077F"/>
    <w:rsid w:val="001F0B1D"/>
    <w:rsid w:val="001F1953"/>
    <w:rsid w:val="001F1DD6"/>
    <w:rsid w:val="001F2ACB"/>
    <w:rsid w:val="001F2DA0"/>
    <w:rsid w:val="001F3555"/>
    <w:rsid w:val="001F3994"/>
    <w:rsid w:val="001F3ABE"/>
    <w:rsid w:val="001F3CA3"/>
    <w:rsid w:val="001F4393"/>
    <w:rsid w:val="001F45CC"/>
    <w:rsid w:val="001F4924"/>
    <w:rsid w:val="001F4988"/>
    <w:rsid w:val="001F52D2"/>
    <w:rsid w:val="001F5494"/>
    <w:rsid w:val="001F552F"/>
    <w:rsid w:val="001F5A70"/>
    <w:rsid w:val="001F6103"/>
    <w:rsid w:val="001F7528"/>
    <w:rsid w:val="001F76F5"/>
    <w:rsid w:val="001F7858"/>
    <w:rsid w:val="001F7DFE"/>
    <w:rsid w:val="00201431"/>
    <w:rsid w:val="00201624"/>
    <w:rsid w:val="002018B7"/>
    <w:rsid w:val="00201B3F"/>
    <w:rsid w:val="00201C61"/>
    <w:rsid w:val="00201D18"/>
    <w:rsid w:val="00201E98"/>
    <w:rsid w:val="002024C9"/>
    <w:rsid w:val="00202515"/>
    <w:rsid w:val="0020284F"/>
    <w:rsid w:val="00202BC8"/>
    <w:rsid w:val="00202C64"/>
    <w:rsid w:val="002035B9"/>
    <w:rsid w:val="00203A96"/>
    <w:rsid w:val="00203F08"/>
    <w:rsid w:val="00204C1C"/>
    <w:rsid w:val="00205102"/>
    <w:rsid w:val="00205315"/>
    <w:rsid w:val="00205905"/>
    <w:rsid w:val="00205E7D"/>
    <w:rsid w:val="0020611D"/>
    <w:rsid w:val="002064E6"/>
    <w:rsid w:val="002067DE"/>
    <w:rsid w:val="00207547"/>
    <w:rsid w:val="0020757C"/>
    <w:rsid w:val="002075AE"/>
    <w:rsid w:val="002103C1"/>
    <w:rsid w:val="00210DE1"/>
    <w:rsid w:val="00210E99"/>
    <w:rsid w:val="002111E0"/>
    <w:rsid w:val="002114E2"/>
    <w:rsid w:val="00211F62"/>
    <w:rsid w:val="00212199"/>
    <w:rsid w:val="00212843"/>
    <w:rsid w:val="00212F92"/>
    <w:rsid w:val="002131DB"/>
    <w:rsid w:val="00213A95"/>
    <w:rsid w:val="00213E80"/>
    <w:rsid w:val="0021411B"/>
    <w:rsid w:val="00214858"/>
    <w:rsid w:val="00215061"/>
    <w:rsid w:val="00215930"/>
    <w:rsid w:val="00215DEE"/>
    <w:rsid w:val="0021696E"/>
    <w:rsid w:val="002170CF"/>
    <w:rsid w:val="00217B05"/>
    <w:rsid w:val="00217FB3"/>
    <w:rsid w:val="002204E6"/>
    <w:rsid w:val="00220C15"/>
    <w:rsid w:val="002214BC"/>
    <w:rsid w:val="002216C7"/>
    <w:rsid w:val="002219D2"/>
    <w:rsid w:val="00221F37"/>
    <w:rsid w:val="0022213B"/>
    <w:rsid w:val="0022249E"/>
    <w:rsid w:val="002228AE"/>
    <w:rsid w:val="00223162"/>
    <w:rsid w:val="00223F28"/>
    <w:rsid w:val="0022429B"/>
    <w:rsid w:val="002244D9"/>
    <w:rsid w:val="00224551"/>
    <w:rsid w:val="00224837"/>
    <w:rsid w:val="00224D17"/>
    <w:rsid w:val="0022549F"/>
    <w:rsid w:val="002255DD"/>
    <w:rsid w:val="00225807"/>
    <w:rsid w:val="002259D9"/>
    <w:rsid w:val="00225A79"/>
    <w:rsid w:val="00225B3F"/>
    <w:rsid w:val="00226054"/>
    <w:rsid w:val="00226129"/>
    <w:rsid w:val="00226970"/>
    <w:rsid w:val="0022712E"/>
    <w:rsid w:val="0022769D"/>
    <w:rsid w:val="00227903"/>
    <w:rsid w:val="00227C6A"/>
    <w:rsid w:val="00227CBC"/>
    <w:rsid w:val="00231128"/>
    <w:rsid w:val="0023141D"/>
    <w:rsid w:val="00231492"/>
    <w:rsid w:val="00231A1B"/>
    <w:rsid w:val="00231ED9"/>
    <w:rsid w:val="00231FCE"/>
    <w:rsid w:val="002322B2"/>
    <w:rsid w:val="00232AFC"/>
    <w:rsid w:val="00232CF6"/>
    <w:rsid w:val="00233356"/>
    <w:rsid w:val="00233D54"/>
    <w:rsid w:val="00234A8A"/>
    <w:rsid w:val="0023523D"/>
    <w:rsid w:val="002355CB"/>
    <w:rsid w:val="00235AB5"/>
    <w:rsid w:val="00236A3D"/>
    <w:rsid w:val="0024022C"/>
    <w:rsid w:val="002407B9"/>
    <w:rsid w:val="0024082F"/>
    <w:rsid w:val="002416EC"/>
    <w:rsid w:val="00241832"/>
    <w:rsid w:val="00241B47"/>
    <w:rsid w:val="00241D43"/>
    <w:rsid w:val="00241D62"/>
    <w:rsid w:val="002420F8"/>
    <w:rsid w:val="00242180"/>
    <w:rsid w:val="00242662"/>
    <w:rsid w:val="00242B02"/>
    <w:rsid w:val="002430B5"/>
    <w:rsid w:val="002432F5"/>
    <w:rsid w:val="00243454"/>
    <w:rsid w:val="00243462"/>
    <w:rsid w:val="002434AB"/>
    <w:rsid w:val="0024382B"/>
    <w:rsid w:val="0024398C"/>
    <w:rsid w:val="00243C30"/>
    <w:rsid w:val="00244D85"/>
    <w:rsid w:val="00244EAE"/>
    <w:rsid w:val="002456D1"/>
    <w:rsid w:val="00245899"/>
    <w:rsid w:val="00245C4B"/>
    <w:rsid w:val="002461A4"/>
    <w:rsid w:val="002477C3"/>
    <w:rsid w:val="00247A49"/>
    <w:rsid w:val="00247CC5"/>
    <w:rsid w:val="00247F19"/>
    <w:rsid w:val="00247F4E"/>
    <w:rsid w:val="00250543"/>
    <w:rsid w:val="00250767"/>
    <w:rsid w:val="00251671"/>
    <w:rsid w:val="00251A4F"/>
    <w:rsid w:val="002520DC"/>
    <w:rsid w:val="00252316"/>
    <w:rsid w:val="00252AF8"/>
    <w:rsid w:val="00252CDC"/>
    <w:rsid w:val="00253665"/>
    <w:rsid w:val="00253689"/>
    <w:rsid w:val="00254343"/>
    <w:rsid w:val="00254ABA"/>
    <w:rsid w:val="002556B0"/>
    <w:rsid w:val="00256389"/>
    <w:rsid w:val="00256939"/>
    <w:rsid w:val="002572A1"/>
    <w:rsid w:val="002576EE"/>
    <w:rsid w:val="00257BF4"/>
    <w:rsid w:val="00257EFC"/>
    <w:rsid w:val="00260125"/>
    <w:rsid w:val="00260380"/>
    <w:rsid w:val="00260523"/>
    <w:rsid w:val="002606E1"/>
    <w:rsid w:val="00260D63"/>
    <w:rsid w:val="00261161"/>
    <w:rsid w:val="002618A3"/>
    <w:rsid w:val="00261CFA"/>
    <w:rsid w:val="00261D42"/>
    <w:rsid w:val="00261EC3"/>
    <w:rsid w:val="0026269E"/>
    <w:rsid w:val="00262E1A"/>
    <w:rsid w:val="002633BC"/>
    <w:rsid w:val="00264A2E"/>
    <w:rsid w:val="00264FD4"/>
    <w:rsid w:val="00265145"/>
    <w:rsid w:val="00265649"/>
    <w:rsid w:val="0026575B"/>
    <w:rsid w:val="00265ABC"/>
    <w:rsid w:val="00265BDB"/>
    <w:rsid w:val="00266987"/>
    <w:rsid w:val="00266A8C"/>
    <w:rsid w:val="00266C7A"/>
    <w:rsid w:val="00266F8E"/>
    <w:rsid w:val="00267AA2"/>
    <w:rsid w:val="00267D9A"/>
    <w:rsid w:val="00271C3A"/>
    <w:rsid w:val="0027229A"/>
    <w:rsid w:val="002722FE"/>
    <w:rsid w:val="002723D3"/>
    <w:rsid w:val="00272952"/>
    <w:rsid w:val="002737A8"/>
    <w:rsid w:val="00273E59"/>
    <w:rsid w:val="00274259"/>
    <w:rsid w:val="00274305"/>
    <w:rsid w:val="0027445B"/>
    <w:rsid w:val="00275457"/>
    <w:rsid w:val="00275704"/>
    <w:rsid w:val="0027599E"/>
    <w:rsid w:val="00275EAC"/>
    <w:rsid w:val="00276316"/>
    <w:rsid w:val="0027714F"/>
    <w:rsid w:val="002778B1"/>
    <w:rsid w:val="0028001C"/>
    <w:rsid w:val="00280142"/>
    <w:rsid w:val="00280278"/>
    <w:rsid w:val="00280461"/>
    <w:rsid w:val="002807B8"/>
    <w:rsid w:val="00280AFF"/>
    <w:rsid w:val="0028101E"/>
    <w:rsid w:val="002816E0"/>
    <w:rsid w:val="00282030"/>
    <w:rsid w:val="002820F1"/>
    <w:rsid w:val="00282408"/>
    <w:rsid w:val="00282737"/>
    <w:rsid w:val="0028288F"/>
    <w:rsid w:val="0028292B"/>
    <w:rsid w:val="00283907"/>
    <w:rsid w:val="00283BD3"/>
    <w:rsid w:val="00283E24"/>
    <w:rsid w:val="00283E47"/>
    <w:rsid w:val="00284FAE"/>
    <w:rsid w:val="002852FA"/>
    <w:rsid w:val="00285400"/>
    <w:rsid w:val="0028577C"/>
    <w:rsid w:val="00285BA7"/>
    <w:rsid w:val="00285C96"/>
    <w:rsid w:val="0028653E"/>
    <w:rsid w:val="002869E9"/>
    <w:rsid w:val="002869FA"/>
    <w:rsid w:val="00287132"/>
    <w:rsid w:val="00287D97"/>
    <w:rsid w:val="002900F8"/>
    <w:rsid w:val="0029098C"/>
    <w:rsid w:val="00290BBD"/>
    <w:rsid w:val="002910ED"/>
    <w:rsid w:val="002911F8"/>
    <w:rsid w:val="0029179A"/>
    <w:rsid w:val="00291AD2"/>
    <w:rsid w:val="002920F8"/>
    <w:rsid w:val="00292106"/>
    <w:rsid w:val="002921DE"/>
    <w:rsid w:val="002922A6"/>
    <w:rsid w:val="002927EF"/>
    <w:rsid w:val="002931F3"/>
    <w:rsid w:val="00293478"/>
    <w:rsid w:val="002939CA"/>
    <w:rsid w:val="00293B37"/>
    <w:rsid w:val="00293EF8"/>
    <w:rsid w:val="00294553"/>
    <w:rsid w:val="00294E3F"/>
    <w:rsid w:val="00294EDA"/>
    <w:rsid w:val="0029506B"/>
    <w:rsid w:val="00295736"/>
    <w:rsid w:val="002960C6"/>
    <w:rsid w:val="0029615C"/>
    <w:rsid w:val="002962CD"/>
    <w:rsid w:val="00296960"/>
    <w:rsid w:val="00296FC7"/>
    <w:rsid w:val="002A0646"/>
    <w:rsid w:val="002A1466"/>
    <w:rsid w:val="002A208D"/>
    <w:rsid w:val="002A210A"/>
    <w:rsid w:val="002A2254"/>
    <w:rsid w:val="002A267E"/>
    <w:rsid w:val="002A294A"/>
    <w:rsid w:val="002A387A"/>
    <w:rsid w:val="002A3FD2"/>
    <w:rsid w:val="002A407F"/>
    <w:rsid w:val="002A4A82"/>
    <w:rsid w:val="002A5709"/>
    <w:rsid w:val="002A60DC"/>
    <w:rsid w:val="002A673C"/>
    <w:rsid w:val="002A698C"/>
    <w:rsid w:val="002A7312"/>
    <w:rsid w:val="002A74AD"/>
    <w:rsid w:val="002A7651"/>
    <w:rsid w:val="002A7DE3"/>
    <w:rsid w:val="002A7FD7"/>
    <w:rsid w:val="002B01FF"/>
    <w:rsid w:val="002B08D7"/>
    <w:rsid w:val="002B0A0C"/>
    <w:rsid w:val="002B1AF4"/>
    <w:rsid w:val="002B1B74"/>
    <w:rsid w:val="002B1C73"/>
    <w:rsid w:val="002B21B7"/>
    <w:rsid w:val="002B2457"/>
    <w:rsid w:val="002B260B"/>
    <w:rsid w:val="002B2FF7"/>
    <w:rsid w:val="002B30B2"/>
    <w:rsid w:val="002B31AF"/>
    <w:rsid w:val="002B445D"/>
    <w:rsid w:val="002B4A91"/>
    <w:rsid w:val="002B4C0C"/>
    <w:rsid w:val="002B51DA"/>
    <w:rsid w:val="002B564C"/>
    <w:rsid w:val="002B565C"/>
    <w:rsid w:val="002B56AA"/>
    <w:rsid w:val="002B6191"/>
    <w:rsid w:val="002B649E"/>
    <w:rsid w:val="002B653B"/>
    <w:rsid w:val="002B68B1"/>
    <w:rsid w:val="002B6BB7"/>
    <w:rsid w:val="002B6BE1"/>
    <w:rsid w:val="002B6C76"/>
    <w:rsid w:val="002B711F"/>
    <w:rsid w:val="002B7DD2"/>
    <w:rsid w:val="002C0021"/>
    <w:rsid w:val="002C0C2D"/>
    <w:rsid w:val="002C1149"/>
    <w:rsid w:val="002C18E0"/>
    <w:rsid w:val="002C1B6B"/>
    <w:rsid w:val="002C2963"/>
    <w:rsid w:val="002C2EE7"/>
    <w:rsid w:val="002C30BB"/>
    <w:rsid w:val="002C3197"/>
    <w:rsid w:val="002C3C98"/>
    <w:rsid w:val="002C425B"/>
    <w:rsid w:val="002C492E"/>
    <w:rsid w:val="002C4A43"/>
    <w:rsid w:val="002C4FD8"/>
    <w:rsid w:val="002C5048"/>
    <w:rsid w:val="002C5136"/>
    <w:rsid w:val="002C5BD5"/>
    <w:rsid w:val="002C6010"/>
    <w:rsid w:val="002C6441"/>
    <w:rsid w:val="002C6646"/>
    <w:rsid w:val="002C69CB"/>
    <w:rsid w:val="002C6FAF"/>
    <w:rsid w:val="002C7334"/>
    <w:rsid w:val="002C7686"/>
    <w:rsid w:val="002C78ED"/>
    <w:rsid w:val="002C7965"/>
    <w:rsid w:val="002C7BCF"/>
    <w:rsid w:val="002C7C7E"/>
    <w:rsid w:val="002C7D7E"/>
    <w:rsid w:val="002D09A0"/>
    <w:rsid w:val="002D0AAA"/>
    <w:rsid w:val="002D0DDC"/>
    <w:rsid w:val="002D1536"/>
    <w:rsid w:val="002D1735"/>
    <w:rsid w:val="002D1D83"/>
    <w:rsid w:val="002D23C0"/>
    <w:rsid w:val="002D2482"/>
    <w:rsid w:val="002D317B"/>
    <w:rsid w:val="002D3513"/>
    <w:rsid w:val="002D35AF"/>
    <w:rsid w:val="002D3BED"/>
    <w:rsid w:val="002D43BF"/>
    <w:rsid w:val="002D4AF0"/>
    <w:rsid w:val="002D4C7A"/>
    <w:rsid w:val="002D4D89"/>
    <w:rsid w:val="002D4DC1"/>
    <w:rsid w:val="002D4EC7"/>
    <w:rsid w:val="002D4EEC"/>
    <w:rsid w:val="002D5CDD"/>
    <w:rsid w:val="002D5FEE"/>
    <w:rsid w:val="002D6C52"/>
    <w:rsid w:val="002D6D04"/>
    <w:rsid w:val="002D773D"/>
    <w:rsid w:val="002D7E7B"/>
    <w:rsid w:val="002E057F"/>
    <w:rsid w:val="002E173D"/>
    <w:rsid w:val="002E1E3C"/>
    <w:rsid w:val="002E250A"/>
    <w:rsid w:val="002E2C98"/>
    <w:rsid w:val="002E3700"/>
    <w:rsid w:val="002E38F5"/>
    <w:rsid w:val="002E3A65"/>
    <w:rsid w:val="002E412A"/>
    <w:rsid w:val="002E4784"/>
    <w:rsid w:val="002E4CDC"/>
    <w:rsid w:val="002E4F64"/>
    <w:rsid w:val="002E50C0"/>
    <w:rsid w:val="002E531B"/>
    <w:rsid w:val="002E5FEF"/>
    <w:rsid w:val="002E6612"/>
    <w:rsid w:val="002E6DE6"/>
    <w:rsid w:val="002E71A2"/>
    <w:rsid w:val="002E73BD"/>
    <w:rsid w:val="002E750F"/>
    <w:rsid w:val="002E7787"/>
    <w:rsid w:val="002E7B92"/>
    <w:rsid w:val="002F05B8"/>
    <w:rsid w:val="002F06CF"/>
    <w:rsid w:val="002F0CFD"/>
    <w:rsid w:val="002F12AC"/>
    <w:rsid w:val="002F147C"/>
    <w:rsid w:val="002F16AE"/>
    <w:rsid w:val="002F1784"/>
    <w:rsid w:val="002F1CE3"/>
    <w:rsid w:val="002F229E"/>
    <w:rsid w:val="002F2417"/>
    <w:rsid w:val="002F270B"/>
    <w:rsid w:val="002F2BBF"/>
    <w:rsid w:val="002F300D"/>
    <w:rsid w:val="002F3680"/>
    <w:rsid w:val="002F371A"/>
    <w:rsid w:val="002F378F"/>
    <w:rsid w:val="002F38BB"/>
    <w:rsid w:val="002F4B96"/>
    <w:rsid w:val="002F4D98"/>
    <w:rsid w:val="002F50EA"/>
    <w:rsid w:val="002F5CB7"/>
    <w:rsid w:val="002F6243"/>
    <w:rsid w:val="002F7318"/>
    <w:rsid w:val="00300291"/>
    <w:rsid w:val="00300585"/>
    <w:rsid w:val="00300635"/>
    <w:rsid w:val="0030064C"/>
    <w:rsid w:val="0030145C"/>
    <w:rsid w:val="00301F52"/>
    <w:rsid w:val="003025E8"/>
    <w:rsid w:val="00302787"/>
    <w:rsid w:val="003029B6"/>
    <w:rsid w:val="0030398A"/>
    <w:rsid w:val="00303E47"/>
    <w:rsid w:val="00304223"/>
    <w:rsid w:val="00304992"/>
    <w:rsid w:val="00304EFF"/>
    <w:rsid w:val="00305E1E"/>
    <w:rsid w:val="003060C0"/>
    <w:rsid w:val="0030626F"/>
    <w:rsid w:val="00306AE4"/>
    <w:rsid w:val="00306D46"/>
    <w:rsid w:val="0030722D"/>
    <w:rsid w:val="0030726E"/>
    <w:rsid w:val="003072FE"/>
    <w:rsid w:val="00307CE7"/>
    <w:rsid w:val="00307E94"/>
    <w:rsid w:val="003106AA"/>
    <w:rsid w:val="00310D18"/>
    <w:rsid w:val="00311281"/>
    <w:rsid w:val="00311DA0"/>
    <w:rsid w:val="00312192"/>
    <w:rsid w:val="00312EE8"/>
    <w:rsid w:val="00313521"/>
    <w:rsid w:val="00313B2A"/>
    <w:rsid w:val="00313C8A"/>
    <w:rsid w:val="0031429D"/>
    <w:rsid w:val="0031569B"/>
    <w:rsid w:val="00316220"/>
    <w:rsid w:val="00316685"/>
    <w:rsid w:val="003167C4"/>
    <w:rsid w:val="00316A16"/>
    <w:rsid w:val="00316ACB"/>
    <w:rsid w:val="0031727D"/>
    <w:rsid w:val="00317E38"/>
    <w:rsid w:val="0032027C"/>
    <w:rsid w:val="003207E9"/>
    <w:rsid w:val="0032097B"/>
    <w:rsid w:val="00321910"/>
    <w:rsid w:val="00321BC5"/>
    <w:rsid w:val="00322302"/>
    <w:rsid w:val="0032242F"/>
    <w:rsid w:val="00322B68"/>
    <w:rsid w:val="0032323F"/>
    <w:rsid w:val="00323421"/>
    <w:rsid w:val="00323466"/>
    <w:rsid w:val="0032379C"/>
    <w:rsid w:val="00323D71"/>
    <w:rsid w:val="00324B6F"/>
    <w:rsid w:val="0032506B"/>
    <w:rsid w:val="0032554A"/>
    <w:rsid w:val="003258AA"/>
    <w:rsid w:val="00325AA8"/>
    <w:rsid w:val="00326B4C"/>
    <w:rsid w:val="00326F2C"/>
    <w:rsid w:val="00327AC7"/>
    <w:rsid w:val="003305D7"/>
    <w:rsid w:val="00330A83"/>
    <w:rsid w:val="00330C7F"/>
    <w:rsid w:val="00330DB5"/>
    <w:rsid w:val="00330E7E"/>
    <w:rsid w:val="003315A6"/>
    <w:rsid w:val="0033229B"/>
    <w:rsid w:val="0033233F"/>
    <w:rsid w:val="00332A06"/>
    <w:rsid w:val="00332A75"/>
    <w:rsid w:val="00332B90"/>
    <w:rsid w:val="00333580"/>
    <w:rsid w:val="003339B6"/>
    <w:rsid w:val="0033444E"/>
    <w:rsid w:val="0033458B"/>
    <w:rsid w:val="00334679"/>
    <w:rsid w:val="00334947"/>
    <w:rsid w:val="00334E52"/>
    <w:rsid w:val="00335715"/>
    <w:rsid w:val="003359DE"/>
    <w:rsid w:val="00336FD6"/>
    <w:rsid w:val="00337538"/>
    <w:rsid w:val="00337616"/>
    <w:rsid w:val="00337E5D"/>
    <w:rsid w:val="003404D4"/>
    <w:rsid w:val="00341BA1"/>
    <w:rsid w:val="00341FBC"/>
    <w:rsid w:val="003423A3"/>
    <w:rsid w:val="0034290A"/>
    <w:rsid w:val="00342B8E"/>
    <w:rsid w:val="00342C39"/>
    <w:rsid w:val="00342E68"/>
    <w:rsid w:val="00342EFB"/>
    <w:rsid w:val="00343060"/>
    <w:rsid w:val="00343618"/>
    <w:rsid w:val="003437C4"/>
    <w:rsid w:val="00343C44"/>
    <w:rsid w:val="00343D8B"/>
    <w:rsid w:val="00344209"/>
    <w:rsid w:val="0034473E"/>
    <w:rsid w:val="00344D34"/>
    <w:rsid w:val="00344FA0"/>
    <w:rsid w:val="00344FFC"/>
    <w:rsid w:val="00345058"/>
    <w:rsid w:val="0034563D"/>
    <w:rsid w:val="003456E1"/>
    <w:rsid w:val="0034588B"/>
    <w:rsid w:val="00345D03"/>
    <w:rsid w:val="00346145"/>
    <w:rsid w:val="0034624C"/>
    <w:rsid w:val="003462C3"/>
    <w:rsid w:val="00346BC8"/>
    <w:rsid w:val="00346D52"/>
    <w:rsid w:val="003475CC"/>
    <w:rsid w:val="00347745"/>
    <w:rsid w:val="003478E1"/>
    <w:rsid w:val="00350028"/>
    <w:rsid w:val="003501B2"/>
    <w:rsid w:val="00350F74"/>
    <w:rsid w:val="0035129D"/>
    <w:rsid w:val="003514F9"/>
    <w:rsid w:val="00351823"/>
    <w:rsid w:val="00352056"/>
    <w:rsid w:val="003521EB"/>
    <w:rsid w:val="00352464"/>
    <w:rsid w:val="003536EC"/>
    <w:rsid w:val="003539E5"/>
    <w:rsid w:val="00353C51"/>
    <w:rsid w:val="00354067"/>
    <w:rsid w:val="0035434A"/>
    <w:rsid w:val="00354C29"/>
    <w:rsid w:val="00354D1A"/>
    <w:rsid w:val="0035501A"/>
    <w:rsid w:val="00355B58"/>
    <w:rsid w:val="0035674E"/>
    <w:rsid w:val="00357C0E"/>
    <w:rsid w:val="00357EB4"/>
    <w:rsid w:val="00357F64"/>
    <w:rsid w:val="003603BC"/>
    <w:rsid w:val="00361153"/>
    <w:rsid w:val="003617E0"/>
    <w:rsid w:val="00361A29"/>
    <w:rsid w:val="003624A5"/>
    <w:rsid w:val="003624CC"/>
    <w:rsid w:val="0036346C"/>
    <w:rsid w:val="00363612"/>
    <w:rsid w:val="0036374D"/>
    <w:rsid w:val="00363C2D"/>
    <w:rsid w:val="00364700"/>
    <w:rsid w:val="003648F6"/>
    <w:rsid w:val="00365385"/>
    <w:rsid w:val="00365686"/>
    <w:rsid w:val="00365DB4"/>
    <w:rsid w:val="00365FF9"/>
    <w:rsid w:val="0036619E"/>
    <w:rsid w:val="0036625A"/>
    <w:rsid w:val="00366559"/>
    <w:rsid w:val="003670FF"/>
    <w:rsid w:val="003672DF"/>
    <w:rsid w:val="00367554"/>
    <w:rsid w:val="00367762"/>
    <w:rsid w:val="003677D3"/>
    <w:rsid w:val="00367804"/>
    <w:rsid w:val="00367ACC"/>
    <w:rsid w:val="00370F3E"/>
    <w:rsid w:val="0037128C"/>
    <w:rsid w:val="00371ABA"/>
    <w:rsid w:val="00371C82"/>
    <w:rsid w:val="00371E46"/>
    <w:rsid w:val="003725C5"/>
    <w:rsid w:val="00372708"/>
    <w:rsid w:val="00372B21"/>
    <w:rsid w:val="00373812"/>
    <w:rsid w:val="00373A29"/>
    <w:rsid w:val="00373A81"/>
    <w:rsid w:val="0037415E"/>
    <w:rsid w:val="003746A2"/>
    <w:rsid w:val="003749DD"/>
    <w:rsid w:val="00374F76"/>
    <w:rsid w:val="00375019"/>
    <w:rsid w:val="003750E7"/>
    <w:rsid w:val="0037568F"/>
    <w:rsid w:val="0037577E"/>
    <w:rsid w:val="003764C6"/>
    <w:rsid w:val="00376953"/>
    <w:rsid w:val="00376C5F"/>
    <w:rsid w:val="00376E53"/>
    <w:rsid w:val="00376E84"/>
    <w:rsid w:val="00377010"/>
    <w:rsid w:val="0037709A"/>
    <w:rsid w:val="00377B26"/>
    <w:rsid w:val="003801ED"/>
    <w:rsid w:val="003805D6"/>
    <w:rsid w:val="003807B7"/>
    <w:rsid w:val="00381022"/>
    <w:rsid w:val="00381380"/>
    <w:rsid w:val="003816F4"/>
    <w:rsid w:val="00381779"/>
    <w:rsid w:val="00381833"/>
    <w:rsid w:val="003819D3"/>
    <w:rsid w:val="00381AF3"/>
    <w:rsid w:val="00381D26"/>
    <w:rsid w:val="003822DB"/>
    <w:rsid w:val="00382D5D"/>
    <w:rsid w:val="00383561"/>
    <w:rsid w:val="00383742"/>
    <w:rsid w:val="0038418F"/>
    <w:rsid w:val="0038426E"/>
    <w:rsid w:val="00384506"/>
    <w:rsid w:val="00384949"/>
    <w:rsid w:val="00386D5C"/>
    <w:rsid w:val="00387726"/>
    <w:rsid w:val="003879CE"/>
    <w:rsid w:val="00387EEB"/>
    <w:rsid w:val="003906AF"/>
    <w:rsid w:val="00390A2D"/>
    <w:rsid w:val="00390A7A"/>
    <w:rsid w:val="00390F69"/>
    <w:rsid w:val="0039104A"/>
    <w:rsid w:val="0039123C"/>
    <w:rsid w:val="00391551"/>
    <w:rsid w:val="003915F0"/>
    <w:rsid w:val="00391AB6"/>
    <w:rsid w:val="00391D67"/>
    <w:rsid w:val="0039237C"/>
    <w:rsid w:val="00392A17"/>
    <w:rsid w:val="00392B97"/>
    <w:rsid w:val="00392D22"/>
    <w:rsid w:val="0039353D"/>
    <w:rsid w:val="00393A27"/>
    <w:rsid w:val="00394390"/>
    <w:rsid w:val="003943DF"/>
    <w:rsid w:val="00395C6B"/>
    <w:rsid w:val="00396386"/>
    <w:rsid w:val="00396849"/>
    <w:rsid w:val="00396B72"/>
    <w:rsid w:val="00397001"/>
    <w:rsid w:val="003A0184"/>
    <w:rsid w:val="003A0885"/>
    <w:rsid w:val="003A08DC"/>
    <w:rsid w:val="003A0B9C"/>
    <w:rsid w:val="003A14AC"/>
    <w:rsid w:val="003A1DFE"/>
    <w:rsid w:val="003A2A37"/>
    <w:rsid w:val="003A3A72"/>
    <w:rsid w:val="003A45D0"/>
    <w:rsid w:val="003A49F8"/>
    <w:rsid w:val="003A5251"/>
    <w:rsid w:val="003A579A"/>
    <w:rsid w:val="003A5C7F"/>
    <w:rsid w:val="003A621E"/>
    <w:rsid w:val="003A633F"/>
    <w:rsid w:val="003A63B1"/>
    <w:rsid w:val="003A64EE"/>
    <w:rsid w:val="003A689F"/>
    <w:rsid w:val="003A69AF"/>
    <w:rsid w:val="003A72A3"/>
    <w:rsid w:val="003A77D9"/>
    <w:rsid w:val="003B0926"/>
    <w:rsid w:val="003B0C8B"/>
    <w:rsid w:val="003B0D81"/>
    <w:rsid w:val="003B129F"/>
    <w:rsid w:val="003B19F9"/>
    <w:rsid w:val="003B1D55"/>
    <w:rsid w:val="003B1E04"/>
    <w:rsid w:val="003B1ED3"/>
    <w:rsid w:val="003B2663"/>
    <w:rsid w:val="003B28A1"/>
    <w:rsid w:val="003B305E"/>
    <w:rsid w:val="003B34A5"/>
    <w:rsid w:val="003B3C03"/>
    <w:rsid w:val="003B3C66"/>
    <w:rsid w:val="003B3CFD"/>
    <w:rsid w:val="003B4112"/>
    <w:rsid w:val="003B4367"/>
    <w:rsid w:val="003B501B"/>
    <w:rsid w:val="003B5B05"/>
    <w:rsid w:val="003B5BCC"/>
    <w:rsid w:val="003B5E17"/>
    <w:rsid w:val="003B5EBB"/>
    <w:rsid w:val="003B68A0"/>
    <w:rsid w:val="003B7434"/>
    <w:rsid w:val="003B7ACF"/>
    <w:rsid w:val="003B7C15"/>
    <w:rsid w:val="003C0030"/>
    <w:rsid w:val="003C03B0"/>
    <w:rsid w:val="003C03FC"/>
    <w:rsid w:val="003C06A1"/>
    <w:rsid w:val="003C074F"/>
    <w:rsid w:val="003C0B50"/>
    <w:rsid w:val="003C0DE5"/>
    <w:rsid w:val="003C183A"/>
    <w:rsid w:val="003C1B11"/>
    <w:rsid w:val="003C1B1C"/>
    <w:rsid w:val="003C298B"/>
    <w:rsid w:val="003C2A7A"/>
    <w:rsid w:val="003C2CCB"/>
    <w:rsid w:val="003C3BF7"/>
    <w:rsid w:val="003C3CA0"/>
    <w:rsid w:val="003C4533"/>
    <w:rsid w:val="003C5313"/>
    <w:rsid w:val="003C5714"/>
    <w:rsid w:val="003C5A31"/>
    <w:rsid w:val="003C63BD"/>
    <w:rsid w:val="003C6413"/>
    <w:rsid w:val="003C658B"/>
    <w:rsid w:val="003C6EAD"/>
    <w:rsid w:val="003D05D4"/>
    <w:rsid w:val="003D066F"/>
    <w:rsid w:val="003D0C8F"/>
    <w:rsid w:val="003D0E57"/>
    <w:rsid w:val="003D1638"/>
    <w:rsid w:val="003D225B"/>
    <w:rsid w:val="003D25CB"/>
    <w:rsid w:val="003D2EDA"/>
    <w:rsid w:val="003D342F"/>
    <w:rsid w:val="003D36AD"/>
    <w:rsid w:val="003D3F8A"/>
    <w:rsid w:val="003D41FA"/>
    <w:rsid w:val="003D4244"/>
    <w:rsid w:val="003D42DE"/>
    <w:rsid w:val="003D472E"/>
    <w:rsid w:val="003D4B7C"/>
    <w:rsid w:val="003D4DDB"/>
    <w:rsid w:val="003D5DB9"/>
    <w:rsid w:val="003D5FEC"/>
    <w:rsid w:val="003D6DCD"/>
    <w:rsid w:val="003D74C0"/>
    <w:rsid w:val="003D7AC4"/>
    <w:rsid w:val="003E02B1"/>
    <w:rsid w:val="003E032C"/>
    <w:rsid w:val="003E1393"/>
    <w:rsid w:val="003E1450"/>
    <w:rsid w:val="003E234C"/>
    <w:rsid w:val="003E35E1"/>
    <w:rsid w:val="003E44D0"/>
    <w:rsid w:val="003E45DF"/>
    <w:rsid w:val="003E4A48"/>
    <w:rsid w:val="003E4C39"/>
    <w:rsid w:val="003E4F2C"/>
    <w:rsid w:val="003E51D7"/>
    <w:rsid w:val="003E6A27"/>
    <w:rsid w:val="003E7381"/>
    <w:rsid w:val="003E78AA"/>
    <w:rsid w:val="003E7C1A"/>
    <w:rsid w:val="003E7E6A"/>
    <w:rsid w:val="003F01FE"/>
    <w:rsid w:val="003F076C"/>
    <w:rsid w:val="003F1066"/>
    <w:rsid w:val="003F1762"/>
    <w:rsid w:val="003F1BBC"/>
    <w:rsid w:val="003F2723"/>
    <w:rsid w:val="003F27E6"/>
    <w:rsid w:val="003F289C"/>
    <w:rsid w:val="003F3078"/>
    <w:rsid w:val="003F3628"/>
    <w:rsid w:val="003F37A7"/>
    <w:rsid w:val="003F486D"/>
    <w:rsid w:val="003F52DB"/>
    <w:rsid w:val="003F55FC"/>
    <w:rsid w:val="003F5754"/>
    <w:rsid w:val="003F600F"/>
    <w:rsid w:val="003F63E2"/>
    <w:rsid w:val="003F6593"/>
    <w:rsid w:val="003F6B67"/>
    <w:rsid w:val="003F6D53"/>
    <w:rsid w:val="003F6E18"/>
    <w:rsid w:val="003F6F5C"/>
    <w:rsid w:val="003F7238"/>
    <w:rsid w:val="003F7B3F"/>
    <w:rsid w:val="0040060C"/>
    <w:rsid w:val="00400786"/>
    <w:rsid w:val="004007A9"/>
    <w:rsid w:val="00400BAF"/>
    <w:rsid w:val="00400C98"/>
    <w:rsid w:val="0040126B"/>
    <w:rsid w:val="00401289"/>
    <w:rsid w:val="004012DF"/>
    <w:rsid w:val="004013C4"/>
    <w:rsid w:val="00401C43"/>
    <w:rsid w:val="00402254"/>
    <w:rsid w:val="004028E1"/>
    <w:rsid w:val="00403775"/>
    <w:rsid w:val="004039FF"/>
    <w:rsid w:val="00403CC1"/>
    <w:rsid w:val="00403F5E"/>
    <w:rsid w:val="00403FD8"/>
    <w:rsid w:val="004044D8"/>
    <w:rsid w:val="00404576"/>
    <w:rsid w:val="00405A55"/>
    <w:rsid w:val="00406451"/>
    <w:rsid w:val="004069C1"/>
    <w:rsid w:val="0040729D"/>
    <w:rsid w:val="004073EB"/>
    <w:rsid w:val="0040777B"/>
    <w:rsid w:val="00407841"/>
    <w:rsid w:val="00407AD2"/>
    <w:rsid w:val="00410491"/>
    <w:rsid w:val="00411BC0"/>
    <w:rsid w:val="0041236F"/>
    <w:rsid w:val="004123A3"/>
    <w:rsid w:val="004123EC"/>
    <w:rsid w:val="00412C29"/>
    <w:rsid w:val="00413026"/>
    <w:rsid w:val="00414178"/>
    <w:rsid w:val="0041526B"/>
    <w:rsid w:val="00415505"/>
    <w:rsid w:val="00415F36"/>
    <w:rsid w:val="004164E3"/>
    <w:rsid w:val="004167B4"/>
    <w:rsid w:val="004173AF"/>
    <w:rsid w:val="0041799F"/>
    <w:rsid w:val="00417A61"/>
    <w:rsid w:val="0042055E"/>
    <w:rsid w:val="00420F9C"/>
    <w:rsid w:val="00422089"/>
    <w:rsid w:val="004229B9"/>
    <w:rsid w:val="004234D2"/>
    <w:rsid w:val="00423F6E"/>
    <w:rsid w:val="00423FAA"/>
    <w:rsid w:val="00424033"/>
    <w:rsid w:val="0042443A"/>
    <w:rsid w:val="00424447"/>
    <w:rsid w:val="00424487"/>
    <w:rsid w:val="004247DD"/>
    <w:rsid w:val="00425116"/>
    <w:rsid w:val="00425887"/>
    <w:rsid w:val="004259D3"/>
    <w:rsid w:val="00425BD4"/>
    <w:rsid w:val="00425FBB"/>
    <w:rsid w:val="004261D8"/>
    <w:rsid w:val="004265EA"/>
    <w:rsid w:val="00426C9D"/>
    <w:rsid w:val="00426D18"/>
    <w:rsid w:val="00426EB0"/>
    <w:rsid w:val="00427033"/>
    <w:rsid w:val="00427563"/>
    <w:rsid w:val="00427A80"/>
    <w:rsid w:val="00427D80"/>
    <w:rsid w:val="00430037"/>
    <w:rsid w:val="004301E2"/>
    <w:rsid w:val="00430479"/>
    <w:rsid w:val="00430552"/>
    <w:rsid w:val="004309F3"/>
    <w:rsid w:val="00430DEC"/>
    <w:rsid w:val="00431081"/>
    <w:rsid w:val="0043113E"/>
    <w:rsid w:val="00431413"/>
    <w:rsid w:val="004328CD"/>
    <w:rsid w:val="00432C64"/>
    <w:rsid w:val="00432ED7"/>
    <w:rsid w:val="00432ED9"/>
    <w:rsid w:val="00433967"/>
    <w:rsid w:val="00433DAE"/>
    <w:rsid w:val="00433E2D"/>
    <w:rsid w:val="0043426D"/>
    <w:rsid w:val="004349D5"/>
    <w:rsid w:val="00434D84"/>
    <w:rsid w:val="00435A2B"/>
    <w:rsid w:val="00435EB4"/>
    <w:rsid w:val="00436420"/>
    <w:rsid w:val="0043651C"/>
    <w:rsid w:val="00436E7E"/>
    <w:rsid w:val="00437B8B"/>
    <w:rsid w:val="004402EC"/>
    <w:rsid w:val="00440302"/>
    <w:rsid w:val="00440836"/>
    <w:rsid w:val="00440854"/>
    <w:rsid w:val="00440C94"/>
    <w:rsid w:val="004410AF"/>
    <w:rsid w:val="004423C8"/>
    <w:rsid w:val="004428B2"/>
    <w:rsid w:val="00442D7F"/>
    <w:rsid w:val="00442F83"/>
    <w:rsid w:val="0044303C"/>
    <w:rsid w:val="004438A4"/>
    <w:rsid w:val="00443A2C"/>
    <w:rsid w:val="00443C11"/>
    <w:rsid w:val="00443DAD"/>
    <w:rsid w:val="00443FE9"/>
    <w:rsid w:val="0044400F"/>
    <w:rsid w:val="00444063"/>
    <w:rsid w:val="00444526"/>
    <w:rsid w:val="00446108"/>
    <w:rsid w:val="00446722"/>
    <w:rsid w:val="00446E62"/>
    <w:rsid w:val="004470B1"/>
    <w:rsid w:val="004474DF"/>
    <w:rsid w:val="004474F2"/>
    <w:rsid w:val="004476AE"/>
    <w:rsid w:val="0045012F"/>
    <w:rsid w:val="004508D1"/>
    <w:rsid w:val="00450E52"/>
    <w:rsid w:val="00451455"/>
    <w:rsid w:val="00451B53"/>
    <w:rsid w:val="00451C35"/>
    <w:rsid w:val="00452355"/>
    <w:rsid w:val="00452A46"/>
    <w:rsid w:val="00452E87"/>
    <w:rsid w:val="00452F08"/>
    <w:rsid w:val="00452FE5"/>
    <w:rsid w:val="0045309A"/>
    <w:rsid w:val="004542D1"/>
    <w:rsid w:val="004548FE"/>
    <w:rsid w:val="00454AE1"/>
    <w:rsid w:val="00454BFF"/>
    <w:rsid w:val="00455521"/>
    <w:rsid w:val="00455833"/>
    <w:rsid w:val="00455C9F"/>
    <w:rsid w:val="00455DE0"/>
    <w:rsid w:val="00456C61"/>
    <w:rsid w:val="00457A9B"/>
    <w:rsid w:val="00460123"/>
    <w:rsid w:val="00460773"/>
    <w:rsid w:val="00460C14"/>
    <w:rsid w:val="0046103C"/>
    <w:rsid w:val="004610C2"/>
    <w:rsid w:val="0046115F"/>
    <w:rsid w:val="00461AC3"/>
    <w:rsid w:val="00461D5E"/>
    <w:rsid w:val="0046256A"/>
    <w:rsid w:val="00462843"/>
    <w:rsid w:val="00462A5B"/>
    <w:rsid w:val="00462AD9"/>
    <w:rsid w:val="0046330B"/>
    <w:rsid w:val="00463434"/>
    <w:rsid w:val="00463F14"/>
    <w:rsid w:val="004642DD"/>
    <w:rsid w:val="00464952"/>
    <w:rsid w:val="00464FE9"/>
    <w:rsid w:val="00465267"/>
    <w:rsid w:val="004652A5"/>
    <w:rsid w:val="00465B27"/>
    <w:rsid w:val="00465F96"/>
    <w:rsid w:val="004660D8"/>
    <w:rsid w:val="00466D29"/>
    <w:rsid w:val="00467303"/>
    <w:rsid w:val="00467890"/>
    <w:rsid w:val="004706D1"/>
    <w:rsid w:val="00470CDA"/>
    <w:rsid w:val="00471788"/>
    <w:rsid w:val="00471DB3"/>
    <w:rsid w:val="004732E9"/>
    <w:rsid w:val="00473495"/>
    <w:rsid w:val="00473686"/>
    <w:rsid w:val="00473AE0"/>
    <w:rsid w:val="00473E23"/>
    <w:rsid w:val="00473FE3"/>
    <w:rsid w:val="00474690"/>
    <w:rsid w:val="0047492B"/>
    <w:rsid w:val="00474EEB"/>
    <w:rsid w:val="00475402"/>
    <w:rsid w:val="0047568B"/>
    <w:rsid w:val="004756F9"/>
    <w:rsid w:val="00475D7B"/>
    <w:rsid w:val="004760C4"/>
    <w:rsid w:val="004761CC"/>
    <w:rsid w:val="00476770"/>
    <w:rsid w:val="0047716F"/>
    <w:rsid w:val="00477B3F"/>
    <w:rsid w:val="00477DD2"/>
    <w:rsid w:val="00480504"/>
    <w:rsid w:val="004806AE"/>
    <w:rsid w:val="00480F61"/>
    <w:rsid w:val="00481057"/>
    <w:rsid w:val="004818D1"/>
    <w:rsid w:val="004818F3"/>
    <w:rsid w:val="00482047"/>
    <w:rsid w:val="0048223B"/>
    <w:rsid w:val="0048230F"/>
    <w:rsid w:val="004823F8"/>
    <w:rsid w:val="004832B0"/>
    <w:rsid w:val="00483358"/>
    <w:rsid w:val="00483744"/>
    <w:rsid w:val="004838CC"/>
    <w:rsid w:val="00483B1E"/>
    <w:rsid w:val="00483EBD"/>
    <w:rsid w:val="004842C4"/>
    <w:rsid w:val="0048472A"/>
    <w:rsid w:val="00484BDE"/>
    <w:rsid w:val="00484C40"/>
    <w:rsid w:val="004853E9"/>
    <w:rsid w:val="00485508"/>
    <w:rsid w:val="00485833"/>
    <w:rsid w:val="00486C11"/>
    <w:rsid w:val="00487074"/>
    <w:rsid w:val="0048743C"/>
    <w:rsid w:val="00487B43"/>
    <w:rsid w:val="00487B82"/>
    <w:rsid w:val="00487C50"/>
    <w:rsid w:val="00487E60"/>
    <w:rsid w:val="00487FDA"/>
    <w:rsid w:val="00490111"/>
    <w:rsid w:val="004912D5"/>
    <w:rsid w:val="00491422"/>
    <w:rsid w:val="004916EB"/>
    <w:rsid w:val="00491803"/>
    <w:rsid w:val="00491FEC"/>
    <w:rsid w:val="0049201C"/>
    <w:rsid w:val="004920EA"/>
    <w:rsid w:val="0049239F"/>
    <w:rsid w:val="00492450"/>
    <w:rsid w:val="00492AF2"/>
    <w:rsid w:val="00493E71"/>
    <w:rsid w:val="004943D2"/>
    <w:rsid w:val="0049492B"/>
    <w:rsid w:val="00495274"/>
    <w:rsid w:val="00495311"/>
    <w:rsid w:val="00495469"/>
    <w:rsid w:val="00495D55"/>
    <w:rsid w:val="00495E2A"/>
    <w:rsid w:val="00495EE9"/>
    <w:rsid w:val="00496525"/>
    <w:rsid w:val="00496C44"/>
    <w:rsid w:val="0049708F"/>
    <w:rsid w:val="00497387"/>
    <w:rsid w:val="00497607"/>
    <w:rsid w:val="00497A40"/>
    <w:rsid w:val="004A0095"/>
    <w:rsid w:val="004A0C08"/>
    <w:rsid w:val="004A0CD1"/>
    <w:rsid w:val="004A116A"/>
    <w:rsid w:val="004A1361"/>
    <w:rsid w:val="004A13E0"/>
    <w:rsid w:val="004A1DDB"/>
    <w:rsid w:val="004A28EF"/>
    <w:rsid w:val="004A2905"/>
    <w:rsid w:val="004A31AF"/>
    <w:rsid w:val="004A3A65"/>
    <w:rsid w:val="004A3D75"/>
    <w:rsid w:val="004A474C"/>
    <w:rsid w:val="004A57C5"/>
    <w:rsid w:val="004A60BA"/>
    <w:rsid w:val="004A63F2"/>
    <w:rsid w:val="004A7076"/>
    <w:rsid w:val="004A71AD"/>
    <w:rsid w:val="004A78D7"/>
    <w:rsid w:val="004A7B33"/>
    <w:rsid w:val="004B018B"/>
    <w:rsid w:val="004B079A"/>
    <w:rsid w:val="004B0A42"/>
    <w:rsid w:val="004B0FC8"/>
    <w:rsid w:val="004B1571"/>
    <w:rsid w:val="004B15EE"/>
    <w:rsid w:val="004B16DD"/>
    <w:rsid w:val="004B1BC3"/>
    <w:rsid w:val="004B30E5"/>
    <w:rsid w:val="004B36DC"/>
    <w:rsid w:val="004B3FF2"/>
    <w:rsid w:val="004B4B37"/>
    <w:rsid w:val="004B4C80"/>
    <w:rsid w:val="004B5640"/>
    <w:rsid w:val="004B56EB"/>
    <w:rsid w:val="004B59FA"/>
    <w:rsid w:val="004B5A1C"/>
    <w:rsid w:val="004B60BB"/>
    <w:rsid w:val="004B64A0"/>
    <w:rsid w:val="004B661F"/>
    <w:rsid w:val="004B6B30"/>
    <w:rsid w:val="004B6CC8"/>
    <w:rsid w:val="004B723A"/>
    <w:rsid w:val="004B759C"/>
    <w:rsid w:val="004B7715"/>
    <w:rsid w:val="004C0C16"/>
    <w:rsid w:val="004C0FC9"/>
    <w:rsid w:val="004C1BA8"/>
    <w:rsid w:val="004C1FC2"/>
    <w:rsid w:val="004C22B2"/>
    <w:rsid w:val="004C2C4F"/>
    <w:rsid w:val="004C2F8A"/>
    <w:rsid w:val="004C34DA"/>
    <w:rsid w:val="004C35BE"/>
    <w:rsid w:val="004C409B"/>
    <w:rsid w:val="004C42A4"/>
    <w:rsid w:val="004C4559"/>
    <w:rsid w:val="004C4BF4"/>
    <w:rsid w:val="004C4DA9"/>
    <w:rsid w:val="004C5B06"/>
    <w:rsid w:val="004C5B36"/>
    <w:rsid w:val="004C6034"/>
    <w:rsid w:val="004C6134"/>
    <w:rsid w:val="004C6E67"/>
    <w:rsid w:val="004C6EF4"/>
    <w:rsid w:val="004C713D"/>
    <w:rsid w:val="004D12BD"/>
    <w:rsid w:val="004D1403"/>
    <w:rsid w:val="004D207C"/>
    <w:rsid w:val="004D2105"/>
    <w:rsid w:val="004D22C0"/>
    <w:rsid w:val="004D249D"/>
    <w:rsid w:val="004D3765"/>
    <w:rsid w:val="004D4BBF"/>
    <w:rsid w:val="004D4D57"/>
    <w:rsid w:val="004D4DFC"/>
    <w:rsid w:val="004D5304"/>
    <w:rsid w:val="004D5777"/>
    <w:rsid w:val="004D58A4"/>
    <w:rsid w:val="004D5E98"/>
    <w:rsid w:val="004D6850"/>
    <w:rsid w:val="004D6BB0"/>
    <w:rsid w:val="004D6CAB"/>
    <w:rsid w:val="004D75F4"/>
    <w:rsid w:val="004D79C4"/>
    <w:rsid w:val="004D7A73"/>
    <w:rsid w:val="004D7BB4"/>
    <w:rsid w:val="004D7CE4"/>
    <w:rsid w:val="004E02C4"/>
    <w:rsid w:val="004E0513"/>
    <w:rsid w:val="004E0CDB"/>
    <w:rsid w:val="004E1A2E"/>
    <w:rsid w:val="004E1B81"/>
    <w:rsid w:val="004E2C1A"/>
    <w:rsid w:val="004E2E25"/>
    <w:rsid w:val="004E2E75"/>
    <w:rsid w:val="004E314F"/>
    <w:rsid w:val="004E34B7"/>
    <w:rsid w:val="004E4B7D"/>
    <w:rsid w:val="004E4CF8"/>
    <w:rsid w:val="004E4D8F"/>
    <w:rsid w:val="004E5D52"/>
    <w:rsid w:val="004E631A"/>
    <w:rsid w:val="004E6365"/>
    <w:rsid w:val="004E6A9E"/>
    <w:rsid w:val="004E6BCC"/>
    <w:rsid w:val="004E6DBD"/>
    <w:rsid w:val="004E7735"/>
    <w:rsid w:val="004E7845"/>
    <w:rsid w:val="004F05A8"/>
    <w:rsid w:val="004F0A3B"/>
    <w:rsid w:val="004F1240"/>
    <w:rsid w:val="004F18DB"/>
    <w:rsid w:val="004F1BC6"/>
    <w:rsid w:val="004F26FD"/>
    <w:rsid w:val="004F2A4E"/>
    <w:rsid w:val="004F45F5"/>
    <w:rsid w:val="004F4838"/>
    <w:rsid w:val="004F4EB2"/>
    <w:rsid w:val="004F5172"/>
    <w:rsid w:val="004F5C6D"/>
    <w:rsid w:val="004F6A6F"/>
    <w:rsid w:val="004F770B"/>
    <w:rsid w:val="004F7B74"/>
    <w:rsid w:val="0050057C"/>
    <w:rsid w:val="005007D6"/>
    <w:rsid w:val="00500822"/>
    <w:rsid w:val="00500DD1"/>
    <w:rsid w:val="00502845"/>
    <w:rsid w:val="005028D1"/>
    <w:rsid w:val="00502A90"/>
    <w:rsid w:val="00502B6B"/>
    <w:rsid w:val="00502D51"/>
    <w:rsid w:val="0050329D"/>
    <w:rsid w:val="00503362"/>
    <w:rsid w:val="0050385D"/>
    <w:rsid w:val="00503FF5"/>
    <w:rsid w:val="0050410B"/>
    <w:rsid w:val="005042FC"/>
    <w:rsid w:val="005044C6"/>
    <w:rsid w:val="005050E9"/>
    <w:rsid w:val="005051F0"/>
    <w:rsid w:val="00505659"/>
    <w:rsid w:val="00505949"/>
    <w:rsid w:val="00505AA4"/>
    <w:rsid w:val="00505CC6"/>
    <w:rsid w:val="005060D7"/>
    <w:rsid w:val="005061A6"/>
    <w:rsid w:val="00506363"/>
    <w:rsid w:val="005065BD"/>
    <w:rsid w:val="00507060"/>
    <w:rsid w:val="00507249"/>
    <w:rsid w:val="0051023F"/>
    <w:rsid w:val="00510350"/>
    <w:rsid w:val="005109F2"/>
    <w:rsid w:val="00510CC5"/>
    <w:rsid w:val="00510E08"/>
    <w:rsid w:val="00511332"/>
    <w:rsid w:val="00511818"/>
    <w:rsid w:val="005119C2"/>
    <w:rsid w:val="0051202B"/>
    <w:rsid w:val="005120BC"/>
    <w:rsid w:val="00512651"/>
    <w:rsid w:val="005126E3"/>
    <w:rsid w:val="0051295E"/>
    <w:rsid w:val="00512F11"/>
    <w:rsid w:val="0051304F"/>
    <w:rsid w:val="0051308D"/>
    <w:rsid w:val="0051363D"/>
    <w:rsid w:val="00513D08"/>
    <w:rsid w:val="005156DA"/>
    <w:rsid w:val="00515D5E"/>
    <w:rsid w:val="00516F05"/>
    <w:rsid w:val="005178AD"/>
    <w:rsid w:val="00517BC7"/>
    <w:rsid w:val="00520C8F"/>
    <w:rsid w:val="00521045"/>
    <w:rsid w:val="00521186"/>
    <w:rsid w:val="0052143F"/>
    <w:rsid w:val="00521FE4"/>
    <w:rsid w:val="00523216"/>
    <w:rsid w:val="00523E2D"/>
    <w:rsid w:val="005240AF"/>
    <w:rsid w:val="00524E12"/>
    <w:rsid w:val="00525221"/>
    <w:rsid w:val="00525B16"/>
    <w:rsid w:val="00525DBE"/>
    <w:rsid w:val="00525F27"/>
    <w:rsid w:val="00526362"/>
    <w:rsid w:val="005273DF"/>
    <w:rsid w:val="00527685"/>
    <w:rsid w:val="00527DD7"/>
    <w:rsid w:val="00530CA1"/>
    <w:rsid w:val="005310EB"/>
    <w:rsid w:val="005315DD"/>
    <w:rsid w:val="00531EAE"/>
    <w:rsid w:val="00532F3B"/>
    <w:rsid w:val="00532F60"/>
    <w:rsid w:val="005333D8"/>
    <w:rsid w:val="00533C1A"/>
    <w:rsid w:val="00534143"/>
    <w:rsid w:val="005344F2"/>
    <w:rsid w:val="00534FD8"/>
    <w:rsid w:val="0053508B"/>
    <w:rsid w:val="005352DF"/>
    <w:rsid w:val="00535E94"/>
    <w:rsid w:val="00536721"/>
    <w:rsid w:val="00536739"/>
    <w:rsid w:val="0053691C"/>
    <w:rsid w:val="00536C91"/>
    <w:rsid w:val="00536D75"/>
    <w:rsid w:val="00537239"/>
    <w:rsid w:val="005372D5"/>
    <w:rsid w:val="00537D26"/>
    <w:rsid w:val="00540D19"/>
    <w:rsid w:val="0054111C"/>
    <w:rsid w:val="00541612"/>
    <w:rsid w:val="0054185B"/>
    <w:rsid w:val="00541C44"/>
    <w:rsid w:val="00543124"/>
    <w:rsid w:val="00543368"/>
    <w:rsid w:val="00543698"/>
    <w:rsid w:val="00543B84"/>
    <w:rsid w:val="00544007"/>
    <w:rsid w:val="00544E32"/>
    <w:rsid w:val="00545DDA"/>
    <w:rsid w:val="00545FE4"/>
    <w:rsid w:val="0054690F"/>
    <w:rsid w:val="00546ED4"/>
    <w:rsid w:val="005472F9"/>
    <w:rsid w:val="00547355"/>
    <w:rsid w:val="00547358"/>
    <w:rsid w:val="005478B6"/>
    <w:rsid w:val="00547F50"/>
    <w:rsid w:val="005500EA"/>
    <w:rsid w:val="0055061B"/>
    <w:rsid w:val="00550682"/>
    <w:rsid w:val="00550920"/>
    <w:rsid w:val="00550E40"/>
    <w:rsid w:val="00551132"/>
    <w:rsid w:val="00551405"/>
    <w:rsid w:val="00551D88"/>
    <w:rsid w:val="00552690"/>
    <w:rsid w:val="00552C3D"/>
    <w:rsid w:val="0055303E"/>
    <w:rsid w:val="0055316C"/>
    <w:rsid w:val="005532B0"/>
    <w:rsid w:val="005538C4"/>
    <w:rsid w:val="0055429F"/>
    <w:rsid w:val="005546A4"/>
    <w:rsid w:val="00555044"/>
    <w:rsid w:val="005561EA"/>
    <w:rsid w:val="00556477"/>
    <w:rsid w:val="00556484"/>
    <w:rsid w:val="0055687C"/>
    <w:rsid w:val="00557B2E"/>
    <w:rsid w:val="00557DF9"/>
    <w:rsid w:val="00560093"/>
    <w:rsid w:val="005609E3"/>
    <w:rsid w:val="00560C1F"/>
    <w:rsid w:val="00561DF6"/>
    <w:rsid w:val="00562569"/>
    <w:rsid w:val="00562E2C"/>
    <w:rsid w:val="00563891"/>
    <w:rsid w:val="00563BC4"/>
    <w:rsid w:val="00563D5E"/>
    <w:rsid w:val="00563FD7"/>
    <w:rsid w:val="005648F9"/>
    <w:rsid w:val="00564AB6"/>
    <w:rsid w:val="00564C49"/>
    <w:rsid w:val="005651B6"/>
    <w:rsid w:val="00566A91"/>
    <w:rsid w:val="00567231"/>
    <w:rsid w:val="0056744B"/>
    <w:rsid w:val="00567727"/>
    <w:rsid w:val="00567F49"/>
    <w:rsid w:val="00570152"/>
    <w:rsid w:val="00570376"/>
    <w:rsid w:val="00571016"/>
    <w:rsid w:val="00571C1C"/>
    <w:rsid w:val="00572104"/>
    <w:rsid w:val="005723CB"/>
    <w:rsid w:val="005729EB"/>
    <w:rsid w:val="00572FE2"/>
    <w:rsid w:val="005734FC"/>
    <w:rsid w:val="00573A9C"/>
    <w:rsid w:val="00575DD9"/>
    <w:rsid w:val="00575F90"/>
    <w:rsid w:val="005762B2"/>
    <w:rsid w:val="005763D3"/>
    <w:rsid w:val="00576430"/>
    <w:rsid w:val="00576487"/>
    <w:rsid w:val="00576513"/>
    <w:rsid w:val="005766AC"/>
    <w:rsid w:val="00577F30"/>
    <w:rsid w:val="00580432"/>
    <w:rsid w:val="00580B6D"/>
    <w:rsid w:val="00580CF7"/>
    <w:rsid w:val="00580D86"/>
    <w:rsid w:val="00581042"/>
    <w:rsid w:val="00581F8D"/>
    <w:rsid w:val="0058287F"/>
    <w:rsid w:val="00582900"/>
    <w:rsid w:val="005841C9"/>
    <w:rsid w:val="00584800"/>
    <w:rsid w:val="00584908"/>
    <w:rsid w:val="0058585F"/>
    <w:rsid w:val="00585BA7"/>
    <w:rsid w:val="00585FA4"/>
    <w:rsid w:val="00586156"/>
    <w:rsid w:val="0058644E"/>
    <w:rsid w:val="0058717F"/>
    <w:rsid w:val="00587F24"/>
    <w:rsid w:val="00587FDF"/>
    <w:rsid w:val="00590188"/>
    <w:rsid w:val="005904C3"/>
    <w:rsid w:val="00590535"/>
    <w:rsid w:val="00590576"/>
    <w:rsid w:val="005916B7"/>
    <w:rsid w:val="005917A5"/>
    <w:rsid w:val="0059206F"/>
    <w:rsid w:val="0059210B"/>
    <w:rsid w:val="00592638"/>
    <w:rsid w:val="0059296D"/>
    <w:rsid w:val="00592CCB"/>
    <w:rsid w:val="00592D00"/>
    <w:rsid w:val="00593780"/>
    <w:rsid w:val="005937BE"/>
    <w:rsid w:val="00593A56"/>
    <w:rsid w:val="00593CA0"/>
    <w:rsid w:val="00594716"/>
    <w:rsid w:val="00594AFE"/>
    <w:rsid w:val="00594FA1"/>
    <w:rsid w:val="0059512F"/>
    <w:rsid w:val="005951F9"/>
    <w:rsid w:val="00595635"/>
    <w:rsid w:val="00595B81"/>
    <w:rsid w:val="0059619C"/>
    <w:rsid w:val="005962E7"/>
    <w:rsid w:val="0059664A"/>
    <w:rsid w:val="005966D9"/>
    <w:rsid w:val="005968D9"/>
    <w:rsid w:val="00596B1A"/>
    <w:rsid w:val="00596DFF"/>
    <w:rsid w:val="00597ABA"/>
    <w:rsid w:val="005A017C"/>
    <w:rsid w:val="005A0887"/>
    <w:rsid w:val="005A08A3"/>
    <w:rsid w:val="005A0A3D"/>
    <w:rsid w:val="005A0B87"/>
    <w:rsid w:val="005A0EE0"/>
    <w:rsid w:val="005A127A"/>
    <w:rsid w:val="005A2111"/>
    <w:rsid w:val="005A232D"/>
    <w:rsid w:val="005A24B2"/>
    <w:rsid w:val="005A2C76"/>
    <w:rsid w:val="005A37F4"/>
    <w:rsid w:val="005A4647"/>
    <w:rsid w:val="005A4CFC"/>
    <w:rsid w:val="005A60B8"/>
    <w:rsid w:val="005A615D"/>
    <w:rsid w:val="005A6DF6"/>
    <w:rsid w:val="005A7AD3"/>
    <w:rsid w:val="005A7C27"/>
    <w:rsid w:val="005A7F0A"/>
    <w:rsid w:val="005B0EF7"/>
    <w:rsid w:val="005B1756"/>
    <w:rsid w:val="005B2497"/>
    <w:rsid w:val="005B2687"/>
    <w:rsid w:val="005B324E"/>
    <w:rsid w:val="005B3481"/>
    <w:rsid w:val="005B353C"/>
    <w:rsid w:val="005B42C3"/>
    <w:rsid w:val="005B5016"/>
    <w:rsid w:val="005B52E5"/>
    <w:rsid w:val="005B5768"/>
    <w:rsid w:val="005B5A58"/>
    <w:rsid w:val="005B66B5"/>
    <w:rsid w:val="005B6777"/>
    <w:rsid w:val="005B7296"/>
    <w:rsid w:val="005C091A"/>
    <w:rsid w:val="005C0B3F"/>
    <w:rsid w:val="005C0FD5"/>
    <w:rsid w:val="005C27D3"/>
    <w:rsid w:val="005C2830"/>
    <w:rsid w:val="005C2CCC"/>
    <w:rsid w:val="005C2F8B"/>
    <w:rsid w:val="005C36C5"/>
    <w:rsid w:val="005C3BDB"/>
    <w:rsid w:val="005C3C19"/>
    <w:rsid w:val="005C40A0"/>
    <w:rsid w:val="005C410D"/>
    <w:rsid w:val="005C4400"/>
    <w:rsid w:val="005C4749"/>
    <w:rsid w:val="005C5114"/>
    <w:rsid w:val="005C5AFC"/>
    <w:rsid w:val="005C5B0B"/>
    <w:rsid w:val="005C5B82"/>
    <w:rsid w:val="005C6746"/>
    <w:rsid w:val="005C71DA"/>
    <w:rsid w:val="005C72F0"/>
    <w:rsid w:val="005C743E"/>
    <w:rsid w:val="005C7442"/>
    <w:rsid w:val="005C7B57"/>
    <w:rsid w:val="005C7CD5"/>
    <w:rsid w:val="005D057F"/>
    <w:rsid w:val="005D0586"/>
    <w:rsid w:val="005D1187"/>
    <w:rsid w:val="005D17C1"/>
    <w:rsid w:val="005D23FE"/>
    <w:rsid w:val="005D2478"/>
    <w:rsid w:val="005D2D97"/>
    <w:rsid w:val="005D30E3"/>
    <w:rsid w:val="005D3250"/>
    <w:rsid w:val="005D35CB"/>
    <w:rsid w:val="005D3BE4"/>
    <w:rsid w:val="005D406E"/>
    <w:rsid w:val="005D5203"/>
    <w:rsid w:val="005D5F21"/>
    <w:rsid w:val="005D6594"/>
    <w:rsid w:val="005D6622"/>
    <w:rsid w:val="005D6C58"/>
    <w:rsid w:val="005D6C76"/>
    <w:rsid w:val="005D70D5"/>
    <w:rsid w:val="005D74A8"/>
    <w:rsid w:val="005E0858"/>
    <w:rsid w:val="005E0CD9"/>
    <w:rsid w:val="005E1016"/>
    <w:rsid w:val="005E1BDA"/>
    <w:rsid w:val="005E21BC"/>
    <w:rsid w:val="005E23FF"/>
    <w:rsid w:val="005E25BB"/>
    <w:rsid w:val="005E30D0"/>
    <w:rsid w:val="005E3963"/>
    <w:rsid w:val="005E3FBD"/>
    <w:rsid w:val="005E4181"/>
    <w:rsid w:val="005E48AD"/>
    <w:rsid w:val="005E53F1"/>
    <w:rsid w:val="005E59FD"/>
    <w:rsid w:val="005E5A5A"/>
    <w:rsid w:val="005E5C8A"/>
    <w:rsid w:val="005E5CD5"/>
    <w:rsid w:val="005E5CD9"/>
    <w:rsid w:val="005E6076"/>
    <w:rsid w:val="005E63D4"/>
    <w:rsid w:val="005E6720"/>
    <w:rsid w:val="005E76E1"/>
    <w:rsid w:val="005E7DC4"/>
    <w:rsid w:val="005E7E13"/>
    <w:rsid w:val="005F0933"/>
    <w:rsid w:val="005F0A36"/>
    <w:rsid w:val="005F0DE7"/>
    <w:rsid w:val="005F0E65"/>
    <w:rsid w:val="005F104F"/>
    <w:rsid w:val="005F1507"/>
    <w:rsid w:val="005F16D8"/>
    <w:rsid w:val="005F175E"/>
    <w:rsid w:val="005F1784"/>
    <w:rsid w:val="005F191B"/>
    <w:rsid w:val="005F1A8B"/>
    <w:rsid w:val="005F1BB3"/>
    <w:rsid w:val="005F1C37"/>
    <w:rsid w:val="005F205F"/>
    <w:rsid w:val="005F2383"/>
    <w:rsid w:val="005F23C4"/>
    <w:rsid w:val="005F2C9A"/>
    <w:rsid w:val="005F31FB"/>
    <w:rsid w:val="005F3294"/>
    <w:rsid w:val="005F35C1"/>
    <w:rsid w:val="005F3A11"/>
    <w:rsid w:val="005F3B14"/>
    <w:rsid w:val="005F41C2"/>
    <w:rsid w:val="005F447E"/>
    <w:rsid w:val="005F4CE9"/>
    <w:rsid w:val="005F5054"/>
    <w:rsid w:val="005F52DC"/>
    <w:rsid w:val="005F55EF"/>
    <w:rsid w:val="005F63F6"/>
    <w:rsid w:val="005F689E"/>
    <w:rsid w:val="005F73B2"/>
    <w:rsid w:val="005F7625"/>
    <w:rsid w:val="005F7762"/>
    <w:rsid w:val="006003E2"/>
    <w:rsid w:val="00600A73"/>
    <w:rsid w:val="00600C68"/>
    <w:rsid w:val="00600DAE"/>
    <w:rsid w:val="00600DFC"/>
    <w:rsid w:val="0060140D"/>
    <w:rsid w:val="00601B13"/>
    <w:rsid w:val="00601D8D"/>
    <w:rsid w:val="00602617"/>
    <w:rsid w:val="00602D4D"/>
    <w:rsid w:val="00603928"/>
    <w:rsid w:val="00603A0F"/>
    <w:rsid w:val="00603E3C"/>
    <w:rsid w:val="006043FA"/>
    <w:rsid w:val="006044F0"/>
    <w:rsid w:val="00604647"/>
    <w:rsid w:val="006046C9"/>
    <w:rsid w:val="00604CD5"/>
    <w:rsid w:val="0060505F"/>
    <w:rsid w:val="006050A7"/>
    <w:rsid w:val="00605647"/>
    <w:rsid w:val="00605C4A"/>
    <w:rsid w:val="00605DD1"/>
    <w:rsid w:val="00605FBA"/>
    <w:rsid w:val="0060675B"/>
    <w:rsid w:val="006067CF"/>
    <w:rsid w:val="006069C5"/>
    <w:rsid w:val="00606D68"/>
    <w:rsid w:val="006070F3"/>
    <w:rsid w:val="006100CF"/>
    <w:rsid w:val="00610627"/>
    <w:rsid w:val="0061077A"/>
    <w:rsid w:val="00610809"/>
    <w:rsid w:val="0061081B"/>
    <w:rsid w:val="0061128C"/>
    <w:rsid w:val="00611380"/>
    <w:rsid w:val="006116BF"/>
    <w:rsid w:val="00611C42"/>
    <w:rsid w:val="00611C51"/>
    <w:rsid w:val="00611CAE"/>
    <w:rsid w:val="0061205A"/>
    <w:rsid w:val="006129E7"/>
    <w:rsid w:val="00613374"/>
    <w:rsid w:val="00613BBA"/>
    <w:rsid w:val="006145A1"/>
    <w:rsid w:val="006148C6"/>
    <w:rsid w:val="006149BD"/>
    <w:rsid w:val="00614B3B"/>
    <w:rsid w:val="00614D79"/>
    <w:rsid w:val="0061540C"/>
    <w:rsid w:val="006156FA"/>
    <w:rsid w:val="00616221"/>
    <w:rsid w:val="006162AE"/>
    <w:rsid w:val="0061662A"/>
    <w:rsid w:val="00617371"/>
    <w:rsid w:val="006173FC"/>
    <w:rsid w:val="00617514"/>
    <w:rsid w:val="006179CD"/>
    <w:rsid w:val="00617E12"/>
    <w:rsid w:val="0062088A"/>
    <w:rsid w:val="006209CD"/>
    <w:rsid w:val="00621117"/>
    <w:rsid w:val="00621F6B"/>
    <w:rsid w:val="00622C86"/>
    <w:rsid w:val="0062363B"/>
    <w:rsid w:val="00623680"/>
    <w:rsid w:val="0062370F"/>
    <w:rsid w:val="0062386E"/>
    <w:rsid w:val="006238F1"/>
    <w:rsid w:val="00623B99"/>
    <w:rsid w:val="00623C0C"/>
    <w:rsid w:val="00624259"/>
    <w:rsid w:val="006247B2"/>
    <w:rsid w:val="006249B4"/>
    <w:rsid w:val="006252AC"/>
    <w:rsid w:val="00625616"/>
    <w:rsid w:val="006258F5"/>
    <w:rsid w:val="006258F6"/>
    <w:rsid w:val="00625A71"/>
    <w:rsid w:val="00625A8B"/>
    <w:rsid w:val="00625C15"/>
    <w:rsid w:val="00625C56"/>
    <w:rsid w:val="00625E96"/>
    <w:rsid w:val="006262F4"/>
    <w:rsid w:val="0062630A"/>
    <w:rsid w:val="00626DB8"/>
    <w:rsid w:val="00626FE2"/>
    <w:rsid w:val="00627AEB"/>
    <w:rsid w:val="00627BA7"/>
    <w:rsid w:val="00627BCC"/>
    <w:rsid w:val="00630248"/>
    <w:rsid w:val="00630E98"/>
    <w:rsid w:val="006310D7"/>
    <w:rsid w:val="00631D44"/>
    <w:rsid w:val="00632140"/>
    <w:rsid w:val="006325D2"/>
    <w:rsid w:val="00632635"/>
    <w:rsid w:val="00632816"/>
    <w:rsid w:val="0063298C"/>
    <w:rsid w:val="00633B62"/>
    <w:rsid w:val="00633D8E"/>
    <w:rsid w:val="00634ED0"/>
    <w:rsid w:val="0063569A"/>
    <w:rsid w:val="00635C82"/>
    <w:rsid w:val="00636358"/>
    <w:rsid w:val="006363BC"/>
    <w:rsid w:val="00636A22"/>
    <w:rsid w:val="00637124"/>
    <w:rsid w:val="006372C3"/>
    <w:rsid w:val="00637584"/>
    <w:rsid w:val="00637E5F"/>
    <w:rsid w:val="00637FF7"/>
    <w:rsid w:val="006409BF"/>
    <w:rsid w:val="00641209"/>
    <w:rsid w:val="006414C9"/>
    <w:rsid w:val="00641520"/>
    <w:rsid w:val="00641AB6"/>
    <w:rsid w:val="006432E1"/>
    <w:rsid w:val="006437C2"/>
    <w:rsid w:val="00643874"/>
    <w:rsid w:val="00643BBC"/>
    <w:rsid w:val="00643FC3"/>
    <w:rsid w:val="0064434C"/>
    <w:rsid w:val="006443B9"/>
    <w:rsid w:val="006443E3"/>
    <w:rsid w:val="00644D06"/>
    <w:rsid w:val="00644D4E"/>
    <w:rsid w:val="00644E8B"/>
    <w:rsid w:val="00645036"/>
    <w:rsid w:val="006456A2"/>
    <w:rsid w:val="0064570A"/>
    <w:rsid w:val="00645F49"/>
    <w:rsid w:val="0064619E"/>
    <w:rsid w:val="006461C1"/>
    <w:rsid w:val="006468AD"/>
    <w:rsid w:val="00646904"/>
    <w:rsid w:val="00646E40"/>
    <w:rsid w:val="00650392"/>
    <w:rsid w:val="00650A3C"/>
    <w:rsid w:val="00650CB9"/>
    <w:rsid w:val="00650FAF"/>
    <w:rsid w:val="00651325"/>
    <w:rsid w:val="006516D4"/>
    <w:rsid w:val="00651A1C"/>
    <w:rsid w:val="00651F16"/>
    <w:rsid w:val="006527B3"/>
    <w:rsid w:val="0065295C"/>
    <w:rsid w:val="00652FAE"/>
    <w:rsid w:val="0065325C"/>
    <w:rsid w:val="006534B6"/>
    <w:rsid w:val="00653672"/>
    <w:rsid w:val="00653F96"/>
    <w:rsid w:val="006542AA"/>
    <w:rsid w:val="006543CB"/>
    <w:rsid w:val="006549B8"/>
    <w:rsid w:val="006549F1"/>
    <w:rsid w:val="00654B20"/>
    <w:rsid w:val="00655901"/>
    <w:rsid w:val="00655A9F"/>
    <w:rsid w:val="00656483"/>
    <w:rsid w:val="00656A64"/>
    <w:rsid w:val="00656B20"/>
    <w:rsid w:val="00656DD6"/>
    <w:rsid w:val="00657959"/>
    <w:rsid w:val="00657CB4"/>
    <w:rsid w:val="00661792"/>
    <w:rsid w:val="006624C0"/>
    <w:rsid w:val="00662FEC"/>
    <w:rsid w:val="00663192"/>
    <w:rsid w:val="00663293"/>
    <w:rsid w:val="00664602"/>
    <w:rsid w:val="00664AAE"/>
    <w:rsid w:val="00664EBF"/>
    <w:rsid w:val="006650C0"/>
    <w:rsid w:val="00665298"/>
    <w:rsid w:val="00665341"/>
    <w:rsid w:val="00665B63"/>
    <w:rsid w:val="00665D20"/>
    <w:rsid w:val="00666110"/>
    <w:rsid w:val="006661E7"/>
    <w:rsid w:val="0066652E"/>
    <w:rsid w:val="00667A55"/>
    <w:rsid w:val="00667A6A"/>
    <w:rsid w:val="00667BEC"/>
    <w:rsid w:val="0067056A"/>
    <w:rsid w:val="0067079C"/>
    <w:rsid w:val="006707AE"/>
    <w:rsid w:val="00670C1B"/>
    <w:rsid w:val="00671779"/>
    <w:rsid w:val="00671BB0"/>
    <w:rsid w:val="00672B58"/>
    <w:rsid w:val="00673F02"/>
    <w:rsid w:val="00674D90"/>
    <w:rsid w:val="0067541B"/>
    <w:rsid w:val="00675E32"/>
    <w:rsid w:val="006764C2"/>
    <w:rsid w:val="006769B4"/>
    <w:rsid w:val="00676D0D"/>
    <w:rsid w:val="00676FF7"/>
    <w:rsid w:val="00677636"/>
    <w:rsid w:val="00677D1C"/>
    <w:rsid w:val="00677FF7"/>
    <w:rsid w:val="006804B7"/>
    <w:rsid w:val="0068060C"/>
    <w:rsid w:val="00681451"/>
    <w:rsid w:val="00682523"/>
    <w:rsid w:val="00682709"/>
    <w:rsid w:val="00682A89"/>
    <w:rsid w:val="00683337"/>
    <w:rsid w:val="006833D7"/>
    <w:rsid w:val="0068343A"/>
    <w:rsid w:val="00683516"/>
    <w:rsid w:val="00683BF3"/>
    <w:rsid w:val="00683C09"/>
    <w:rsid w:val="0068427A"/>
    <w:rsid w:val="0068458C"/>
    <w:rsid w:val="00684F11"/>
    <w:rsid w:val="00685B4D"/>
    <w:rsid w:val="00686321"/>
    <w:rsid w:val="00686652"/>
    <w:rsid w:val="0068669A"/>
    <w:rsid w:val="00686AEE"/>
    <w:rsid w:val="00686DC8"/>
    <w:rsid w:val="00687344"/>
    <w:rsid w:val="006877D4"/>
    <w:rsid w:val="006877FA"/>
    <w:rsid w:val="00687895"/>
    <w:rsid w:val="00687EBB"/>
    <w:rsid w:val="006906F2"/>
    <w:rsid w:val="00690D4A"/>
    <w:rsid w:val="00691413"/>
    <w:rsid w:val="0069186A"/>
    <w:rsid w:val="00691A94"/>
    <w:rsid w:val="00691C3D"/>
    <w:rsid w:val="0069296E"/>
    <w:rsid w:val="006937FA"/>
    <w:rsid w:val="00693FF2"/>
    <w:rsid w:val="006940D5"/>
    <w:rsid w:val="00694578"/>
    <w:rsid w:val="00694CE5"/>
    <w:rsid w:val="00695B80"/>
    <w:rsid w:val="00696B4A"/>
    <w:rsid w:val="00696F73"/>
    <w:rsid w:val="00697526"/>
    <w:rsid w:val="006A03DF"/>
    <w:rsid w:val="006A0799"/>
    <w:rsid w:val="006A0E00"/>
    <w:rsid w:val="006A148D"/>
    <w:rsid w:val="006A15EF"/>
    <w:rsid w:val="006A17CD"/>
    <w:rsid w:val="006A1E97"/>
    <w:rsid w:val="006A207C"/>
    <w:rsid w:val="006A2590"/>
    <w:rsid w:val="006A2C45"/>
    <w:rsid w:val="006A3006"/>
    <w:rsid w:val="006A31A4"/>
    <w:rsid w:val="006A3CB3"/>
    <w:rsid w:val="006A3DCA"/>
    <w:rsid w:val="006A40D1"/>
    <w:rsid w:val="006A440C"/>
    <w:rsid w:val="006A45AE"/>
    <w:rsid w:val="006A4BA9"/>
    <w:rsid w:val="006A5324"/>
    <w:rsid w:val="006A53B0"/>
    <w:rsid w:val="006A55E2"/>
    <w:rsid w:val="006A59E2"/>
    <w:rsid w:val="006A5ACD"/>
    <w:rsid w:val="006A5D60"/>
    <w:rsid w:val="006A5F7F"/>
    <w:rsid w:val="006A6CEE"/>
    <w:rsid w:val="006A72C3"/>
    <w:rsid w:val="006A75D6"/>
    <w:rsid w:val="006B0D79"/>
    <w:rsid w:val="006B1014"/>
    <w:rsid w:val="006B1AB8"/>
    <w:rsid w:val="006B21B3"/>
    <w:rsid w:val="006B2839"/>
    <w:rsid w:val="006B2AB9"/>
    <w:rsid w:val="006B2EAA"/>
    <w:rsid w:val="006B2F3C"/>
    <w:rsid w:val="006B2FDE"/>
    <w:rsid w:val="006B3093"/>
    <w:rsid w:val="006B30DD"/>
    <w:rsid w:val="006B33D8"/>
    <w:rsid w:val="006B494F"/>
    <w:rsid w:val="006B4C60"/>
    <w:rsid w:val="006B5456"/>
    <w:rsid w:val="006B5554"/>
    <w:rsid w:val="006B55D0"/>
    <w:rsid w:val="006B56D5"/>
    <w:rsid w:val="006B612B"/>
    <w:rsid w:val="006B6386"/>
    <w:rsid w:val="006B64B5"/>
    <w:rsid w:val="006B6BD4"/>
    <w:rsid w:val="006B6E31"/>
    <w:rsid w:val="006B7D12"/>
    <w:rsid w:val="006C02D8"/>
    <w:rsid w:val="006C0F76"/>
    <w:rsid w:val="006C1B3D"/>
    <w:rsid w:val="006C1D26"/>
    <w:rsid w:val="006C2644"/>
    <w:rsid w:val="006C265A"/>
    <w:rsid w:val="006C35A9"/>
    <w:rsid w:val="006C39C2"/>
    <w:rsid w:val="006C3BDF"/>
    <w:rsid w:val="006C4288"/>
    <w:rsid w:val="006C4D8D"/>
    <w:rsid w:val="006C4E2E"/>
    <w:rsid w:val="006C50A4"/>
    <w:rsid w:val="006C5382"/>
    <w:rsid w:val="006C58C0"/>
    <w:rsid w:val="006C5DCC"/>
    <w:rsid w:val="006C6821"/>
    <w:rsid w:val="006C6F4E"/>
    <w:rsid w:val="006C7E53"/>
    <w:rsid w:val="006D00E1"/>
    <w:rsid w:val="006D0235"/>
    <w:rsid w:val="006D0A3B"/>
    <w:rsid w:val="006D10CB"/>
    <w:rsid w:val="006D14B2"/>
    <w:rsid w:val="006D1771"/>
    <w:rsid w:val="006D18E5"/>
    <w:rsid w:val="006D1F8F"/>
    <w:rsid w:val="006D23F4"/>
    <w:rsid w:val="006D2BC1"/>
    <w:rsid w:val="006D2D3D"/>
    <w:rsid w:val="006D3285"/>
    <w:rsid w:val="006D3353"/>
    <w:rsid w:val="006D358F"/>
    <w:rsid w:val="006D3BD0"/>
    <w:rsid w:val="006D3EB7"/>
    <w:rsid w:val="006D401C"/>
    <w:rsid w:val="006D4086"/>
    <w:rsid w:val="006D422C"/>
    <w:rsid w:val="006D4940"/>
    <w:rsid w:val="006D499C"/>
    <w:rsid w:val="006D4F92"/>
    <w:rsid w:val="006D5530"/>
    <w:rsid w:val="006D566E"/>
    <w:rsid w:val="006D5C45"/>
    <w:rsid w:val="006D6761"/>
    <w:rsid w:val="006D6867"/>
    <w:rsid w:val="006D6AE1"/>
    <w:rsid w:val="006D6B8E"/>
    <w:rsid w:val="006D6CCE"/>
    <w:rsid w:val="006D6EE1"/>
    <w:rsid w:val="006D7042"/>
    <w:rsid w:val="006D7837"/>
    <w:rsid w:val="006D7B2F"/>
    <w:rsid w:val="006D7BB1"/>
    <w:rsid w:val="006E006F"/>
    <w:rsid w:val="006E086F"/>
    <w:rsid w:val="006E1B9F"/>
    <w:rsid w:val="006E358A"/>
    <w:rsid w:val="006E3799"/>
    <w:rsid w:val="006E4028"/>
    <w:rsid w:val="006E4189"/>
    <w:rsid w:val="006E48FF"/>
    <w:rsid w:val="006E4998"/>
    <w:rsid w:val="006E4EFA"/>
    <w:rsid w:val="006E573D"/>
    <w:rsid w:val="006E5E49"/>
    <w:rsid w:val="006E63EE"/>
    <w:rsid w:val="006E6745"/>
    <w:rsid w:val="006E70E1"/>
    <w:rsid w:val="006E71C2"/>
    <w:rsid w:val="006E7346"/>
    <w:rsid w:val="006E736C"/>
    <w:rsid w:val="006E7CA0"/>
    <w:rsid w:val="006E7FD4"/>
    <w:rsid w:val="006F101A"/>
    <w:rsid w:val="006F1364"/>
    <w:rsid w:val="006F15E0"/>
    <w:rsid w:val="006F1813"/>
    <w:rsid w:val="006F2308"/>
    <w:rsid w:val="006F25A9"/>
    <w:rsid w:val="006F2BF5"/>
    <w:rsid w:val="006F2E50"/>
    <w:rsid w:val="006F36A6"/>
    <w:rsid w:val="006F38FF"/>
    <w:rsid w:val="006F3AA0"/>
    <w:rsid w:val="006F3C08"/>
    <w:rsid w:val="006F3EF1"/>
    <w:rsid w:val="006F3F77"/>
    <w:rsid w:val="006F4241"/>
    <w:rsid w:val="006F49D0"/>
    <w:rsid w:val="006F4D7D"/>
    <w:rsid w:val="006F54F3"/>
    <w:rsid w:val="006F5672"/>
    <w:rsid w:val="006F598B"/>
    <w:rsid w:val="006F5A9A"/>
    <w:rsid w:val="006F5D41"/>
    <w:rsid w:val="006F5F0A"/>
    <w:rsid w:val="006F648D"/>
    <w:rsid w:val="006F6C0A"/>
    <w:rsid w:val="006F6C8F"/>
    <w:rsid w:val="006F7836"/>
    <w:rsid w:val="006F7E3D"/>
    <w:rsid w:val="007009DC"/>
    <w:rsid w:val="00701A9A"/>
    <w:rsid w:val="00701C2F"/>
    <w:rsid w:val="00702F3D"/>
    <w:rsid w:val="00702FCC"/>
    <w:rsid w:val="0070306C"/>
    <w:rsid w:val="00703EF5"/>
    <w:rsid w:val="0070402A"/>
    <w:rsid w:val="00704CED"/>
    <w:rsid w:val="00705360"/>
    <w:rsid w:val="00705A9D"/>
    <w:rsid w:val="00705B99"/>
    <w:rsid w:val="00706398"/>
    <w:rsid w:val="00706466"/>
    <w:rsid w:val="00706A01"/>
    <w:rsid w:val="00706CC7"/>
    <w:rsid w:val="00706EB2"/>
    <w:rsid w:val="0070757F"/>
    <w:rsid w:val="00707F64"/>
    <w:rsid w:val="0071017E"/>
    <w:rsid w:val="007101BD"/>
    <w:rsid w:val="00710794"/>
    <w:rsid w:val="007108BA"/>
    <w:rsid w:val="00710C52"/>
    <w:rsid w:val="007110EC"/>
    <w:rsid w:val="007112F1"/>
    <w:rsid w:val="007114E0"/>
    <w:rsid w:val="007119A7"/>
    <w:rsid w:val="00712223"/>
    <w:rsid w:val="007131BF"/>
    <w:rsid w:val="007136A4"/>
    <w:rsid w:val="00713B93"/>
    <w:rsid w:val="0071434F"/>
    <w:rsid w:val="007149E2"/>
    <w:rsid w:val="00714C7B"/>
    <w:rsid w:val="00715117"/>
    <w:rsid w:val="00715219"/>
    <w:rsid w:val="0071546D"/>
    <w:rsid w:val="007155AF"/>
    <w:rsid w:val="0071574F"/>
    <w:rsid w:val="00715B82"/>
    <w:rsid w:val="00715BFE"/>
    <w:rsid w:val="00716149"/>
    <w:rsid w:val="007162C8"/>
    <w:rsid w:val="00716D2D"/>
    <w:rsid w:val="00716E86"/>
    <w:rsid w:val="007171C3"/>
    <w:rsid w:val="00717859"/>
    <w:rsid w:val="00717A95"/>
    <w:rsid w:val="007203B1"/>
    <w:rsid w:val="00720846"/>
    <w:rsid w:val="00720C19"/>
    <w:rsid w:val="00720CB7"/>
    <w:rsid w:val="00721353"/>
    <w:rsid w:val="007217C7"/>
    <w:rsid w:val="007221FE"/>
    <w:rsid w:val="007225E7"/>
    <w:rsid w:val="00722FF3"/>
    <w:rsid w:val="00723E64"/>
    <w:rsid w:val="00724548"/>
    <w:rsid w:val="007246CF"/>
    <w:rsid w:val="0072508D"/>
    <w:rsid w:val="007254DD"/>
    <w:rsid w:val="0072591A"/>
    <w:rsid w:val="00725EEC"/>
    <w:rsid w:val="00725FD6"/>
    <w:rsid w:val="00726157"/>
    <w:rsid w:val="00726236"/>
    <w:rsid w:val="007265B4"/>
    <w:rsid w:val="00726BF2"/>
    <w:rsid w:val="00726F69"/>
    <w:rsid w:val="00726F9C"/>
    <w:rsid w:val="00726FB3"/>
    <w:rsid w:val="00727698"/>
    <w:rsid w:val="007305EF"/>
    <w:rsid w:val="0073063E"/>
    <w:rsid w:val="00730B68"/>
    <w:rsid w:val="007314D7"/>
    <w:rsid w:val="007317B9"/>
    <w:rsid w:val="00731955"/>
    <w:rsid w:val="007330FA"/>
    <w:rsid w:val="007331C2"/>
    <w:rsid w:val="007336C4"/>
    <w:rsid w:val="00733715"/>
    <w:rsid w:val="00734027"/>
    <w:rsid w:val="00734051"/>
    <w:rsid w:val="00734B14"/>
    <w:rsid w:val="00734C54"/>
    <w:rsid w:val="00734D8E"/>
    <w:rsid w:val="00735011"/>
    <w:rsid w:val="0073536E"/>
    <w:rsid w:val="007354A6"/>
    <w:rsid w:val="00735604"/>
    <w:rsid w:val="00735911"/>
    <w:rsid w:val="00735CA0"/>
    <w:rsid w:val="00736CFD"/>
    <w:rsid w:val="00736FD3"/>
    <w:rsid w:val="007401F7"/>
    <w:rsid w:val="00740941"/>
    <w:rsid w:val="00740BC7"/>
    <w:rsid w:val="00740CD9"/>
    <w:rsid w:val="007419F4"/>
    <w:rsid w:val="00741A86"/>
    <w:rsid w:val="00741D85"/>
    <w:rsid w:val="00741FC2"/>
    <w:rsid w:val="007421DF"/>
    <w:rsid w:val="007425A9"/>
    <w:rsid w:val="00743361"/>
    <w:rsid w:val="00743AA2"/>
    <w:rsid w:val="0074407E"/>
    <w:rsid w:val="00744605"/>
    <w:rsid w:val="0074575A"/>
    <w:rsid w:val="00745903"/>
    <w:rsid w:val="007459B1"/>
    <w:rsid w:val="0074617E"/>
    <w:rsid w:val="0074622E"/>
    <w:rsid w:val="0074637C"/>
    <w:rsid w:val="00746555"/>
    <w:rsid w:val="007466DC"/>
    <w:rsid w:val="00746A35"/>
    <w:rsid w:val="00746CF4"/>
    <w:rsid w:val="00747DF0"/>
    <w:rsid w:val="00747E26"/>
    <w:rsid w:val="00747E28"/>
    <w:rsid w:val="0075022D"/>
    <w:rsid w:val="00750343"/>
    <w:rsid w:val="007504FE"/>
    <w:rsid w:val="0075067E"/>
    <w:rsid w:val="007508EA"/>
    <w:rsid w:val="00750A83"/>
    <w:rsid w:val="00750C64"/>
    <w:rsid w:val="00751156"/>
    <w:rsid w:val="007513EE"/>
    <w:rsid w:val="00751AB1"/>
    <w:rsid w:val="00751D77"/>
    <w:rsid w:val="007524DC"/>
    <w:rsid w:val="0075291D"/>
    <w:rsid w:val="00752CB7"/>
    <w:rsid w:val="00752D34"/>
    <w:rsid w:val="0075389E"/>
    <w:rsid w:val="00754043"/>
    <w:rsid w:val="007543A7"/>
    <w:rsid w:val="00754506"/>
    <w:rsid w:val="0075464A"/>
    <w:rsid w:val="00754A9A"/>
    <w:rsid w:val="00754AC4"/>
    <w:rsid w:val="00754D54"/>
    <w:rsid w:val="00754E0C"/>
    <w:rsid w:val="00754E3C"/>
    <w:rsid w:val="00755296"/>
    <w:rsid w:val="007557DC"/>
    <w:rsid w:val="007559E9"/>
    <w:rsid w:val="00755B32"/>
    <w:rsid w:val="00756122"/>
    <w:rsid w:val="007571E4"/>
    <w:rsid w:val="007576CB"/>
    <w:rsid w:val="00757850"/>
    <w:rsid w:val="00757A67"/>
    <w:rsid w:val="007603BC"/>
    <w:rsid w:val="00760C74"/>
    <w:rsid w:val="00760E1E"/>
    <w:rsid w:val="00761ACD"/>
    <w:rsid w:val="0076282A"/>
    <w:rsid w:val="00763AB8"/>
    <w:rsid w:val="00763B71"/>
    <w:rsid w:val="00763E58"/>
    <w:rsid w:val="007640CF"/>
    <w:rsid w:val="0076418C"/>
    <w:rsid w:val="00764253"/>
    <w:rsid w:val="00764F56"/>
    <w:rsid w:val="00765F80"/>
    <w:rsid w:val="007667E0"/>
    <w:rsid w:val="00766CB8"/>
    <w:rsid w:val="00766DAF"/>
    <w:rsid w:val="0076734D"/>
    <w:rsid w:val="0076764D"/>
    <w:rsid w:val="007676A3"/>
    <w:rsid w:val="00767750"/>
    <w:rsid w:val="00767BA7"/>
    <w:rsid w:val="00767D26"/>
    <w:rsid w:val="0077066B"/>
    <w:rsid w:val="0077094A"/>
    <w:rsid w:val="00770C3F"/>
    <w:rsid w:val="007711AF"/>
    <w:rsid w:val="007712D4"/>
    <w:rsid w:val="007712FF"/>
    <w:rsid w:val="007715DF"/>
    <w:rsid w:val="007717EB"/>
    <w:rsid w:val="00771B28"/>
    <w:rsid w:val="00771BD8"/>
    <w:rsid w:val="00771D46"/>
    <w:rsid w:val="00771F63"/>
    <w:rsid w:val="0077247B"/>
    <w:rsid w:val="0077254A"/>
    <w:rsid w:val="00772653"/>
    <w:rsid w:val="0077347E"/>
    <w:rsid w:val="007740AF"/>
    <w:rsid w:val="00774448"/>
    <w:rsid w:val="00774CCC"/>
    <w:rsid w:val="0077521C"/>
    <w:rsid w:val="00775924"/>
    <w:rsid w:val="007767E3"/>
    <w:rsid w:val="00777F48"/>
    <w:rsid w:val="00780281"/>
    <w:rsid w:val="00780333"/>
    <w:rsid w:val="00780392"/>
    <w:rsid w:val="00780E5B"/>
    <w:rsid w:val="007811E3"/>
    <w:rsid w:val="0078126F"/>
    <w:rsid w:val="0078169D"/>
    <w:rsid w:val="00781A02"/>
    <w:rsid w:val="00781BF8"/>
    <w:rsid w:val="00781E97"/>
    <w:rsid w:val="0078263B"/>
    <w:rsid w:val="007828F0"/>
    <w:rsid w:val="00782CC4"/>
    <w:rsid w:val="00782FD1"/>
    <w:rsid w:val="00783005"/>
    <w:rsid w:val="0078424A"/>
    <w:rsid w:val="00784F0D"/>
    <w:rsid w:val="00785D60"/>
    <w:rsid w:val="0078637C"/>
    <w:rsid w:val="0078648F"/>
    <w:rsid w:val="007864BC"/>
    <w:rsid w:val="0078697C"/>
    <w:rsid w:val="00787A43"/>
    <w:rsid w:val="007904C7"/>
    <w:rsid w:val="00790F59"/>
    <w:rsid w:val="00791078"/>
    <w:rsid w:val="00791240"/>
    <w:rsid w:val="007912AC"/>
    <w:rsid w:val="007916D8"/>
    <w:rsid w:val="00791774"/>
    <w:rsid w:val="00791DAB"/>
    <w:rsid w:val="0079295E"/>
    <w:rsid w:val="00792987"/>
    <w:rsid w:val="00792B69"/>
    <w:rsid w:val="00793886"/>
    <w:rsid w:val="00793E03"/>
    <w:rsid w:val="00793F03"/>
    <w:rsid w:val="00794852"/>
    <w:rsid w:val="0079498F"/>
    <w:rsid w:val="00794C9F"/>
    <w:rsid w:val="007950A1"/>
    <w:rsid w:val="00795818"/>
    <w:rsid w:val="007958FC"/>
    <w:rsid w:val="007959EB"/>
    <w:rsid w:val="00795AF8"/>
    <w:rsid w:val="00795D24"/>
    <w:rsid w:val="00796167"/>
    <w:rsid w:val="00797690"/>
    <w:rsid w:val="00797B6A"/>
    <w:rsid w:val="00797B88"/>
    <w:rsid w:val="007A01D4"/>
    <w:rsid w:val="007A0A32"/>
    <w:rsid w:val="007A0B59"/>
    <w:rsid w:val="007A0FDE"/>
    <w:rsid w:val="007A2178"/>
    <w:rsid w:val="007A227D"/>
    <w:rsid w:val="007A2717"/>
    <w:rsid w:val="007A2C76"/>
    <w:rsid w:val="007A3047"/>
    <w:rsid w:val="007A3213"/>
    <w:rsid w:val="007A3277"/>
    <w:rsid w:val="007A419E"/>
    <w:rsid w:val="007A476C"/>
    <w:rsid w:val="007A5105"/>
    <w:rsid w:val="007A524F"/>
    <w:rsid w:val="007A5894"/>
    <w:rsid w:val="007A5915"/>
    <w:rsid w:val="007A5B4E"/>
    <w:rsid w:val="007A5B56"/>
    <w:rsid w:val="007A66A0"/>
    <w:rsid w:val="007A68CC"/>
    <w:rsid w:val="007A73AC"/>
    <w:rsid w:val="007A7453"/>
    <w:rsid w:val="007A74B3"/>
    <w:rsid w:val="007B09E8"/>
    <w:rsid w:val="007B149B"/>
    <w:rsid w:val="007B1851"/>
    <w:rsid w:val="007B1973"/>
    <w:rsid w:val="007B1BCF"/>
    <w:rsid w:val="007B2468"/>
    <w:rsid w:val="007B2AAA"/>
    <w:rsid w:val="007B3381"/>
    <w:rsid w:val="007B3588"/>
    <w:rsid w:val="007B3A47"/>
    <w:rsid w:val="007B3EE1"/>
    <w:rsid w:val="007B4211"/>
    <w:rsid w:val="007B4988"/>
    <w:rsid w:val="007B4E66"/>
    <w:rsid w:val="007B51F1"/>
    <w:rsid w:val="007B59C3"/>
    <w:rsid w:val="007B6045"/>
    <w:rsid w:val="007B60BA"/>
    <w:rsid w:val="007B6CBB"/>
    <w:rsid w:val="007B6CF7"/>
    <w:rsid w:val="007B6D30"/>
    <w:rsid w:val="007B6FA9"/>
    <w:rsid w:val="007B755C"/>
    <w:rsid w:val="007B7C38"/>
    <w:rsid w:val="007B7C5A"/>
    <w:rsid w:val="007C0957"/>
    <w:rsid w:val="007C0B38"/>
    <w:rsid w:val="007C1452"/>
    <w:rsid w:val="007C155F"/>
    <w:rsid w:val="007C18B5"/>
    <w:rsid w:val="007C1C76"/>
    <w:rsid w:val="007C1D93"/>
    <w:rsid w:val="007C1E5F"/>
    <w:rsid w:val="007C200A"/>
    <w:rsid w:val="007C21A5"/>
    <w:rsid w:val="007C239E"/>
    <w:rsid w:val="007C2449"/>
    <w:rsid w:val="007C28FD"/>
    <w:rsid w:val="007C2C0C"/>
    <w:rsid w:val="007C33E0"/>
    <w:rsid w:val="007C355C"/>
    <w:rsid w:val="007C35CD"/>
    <w:rsid w:val="007C4177"/>
    <w:rsid w:val="007C4402"/>
    <w:rsid w:val="007C4421"/>
    <w:rsid w:val="007C4628"/>
    <w:rsid w:val="007C488A"/>
    <w:rsid w:val="007C49C0"/>
    <w:rsid w:val="007C4DAE"/>
    <w:rsid w:val="007C50C1"/>
    <w:rsid w:val="007C52AA"/>
    <w:rsid w:val="007C5CDC"/>
    <w:rsid w:val="007C5D5E"/>
    <w:rsid w:val="007C62B9"/>
    <w:rsid w:val="007C65A7"/>
    <w:rsid w:val="007C7089"/>
    <w:rsid w:val="007C7CCE"/>
    <w:rsid w:val="007D023E"/>
    <w:rsid w:val="007D06FC"/>
    <w:rsid w:val="007D0D76"/>
    <w:rsid w:val="007D0EFF"/>
    <w:rsid w:val="007D12E6"/>
    <w:rsid w:val="007D13BF"/>
    <w:rsid w:val="007D17FB"/>
    <w:rsid w:val="007D1FA2"/>
    <w:rsid w:val="007D2040"/>
    <w:rsid w:val="007D20EE"/>
    <w:rsid w:val="007D264B"/>
    <w:rsid w:val="007D2655"/>
    <w:rsid w:val="007D2E2B"/>
    <w:rsid w:val="007D2F8C"/>
    <w:rsid w:val="007D32EB"/>
    <w:rsid w:val="007D3404"/>
    <w:rsid w:val="007D3540"/>
    <w:rsid w:val="007D4131"/>
    <w:rsid w:val="007D42EC"/>
    <w:rsid w:val="007D47F7"/>
    <w:rsid w:val="007D4911"/>
    <w:rsid w:val="007D4CA9"/>
    <w:rsid w:val="007D4F1C"/>
    <w:rsid w:val="007D57B5"/>
    <w:rsid w:val="007D5813"/>
    <w:rsid w:val="007D6756"/>
    <w:rsid w:val="007D67F0"/>
    <w:rsid w:val="007D6B1E"/>
    <w:rsid w:val="007D6F31"/>
    <w:rsid w:val="007D7E05"/>
    <w:rsid w:val="007E004C"/>
    <w:rsid w:val="007E007F"/>
    <w:rsid w:val="007E02E2"/>
    <w:rsid w:val="007E0997"/>
    <w:rsid w:val="007E1573"/>
    <w:rsid w:val="007E1A6E"/>
    <w:rsid w:val="007E1C93"/>
    <w:rsid w:val="007E1D06"/>
    <w:rsid w:val="007E1FCB"/>
    <w:rsid w:val="007E23C0"/>
    <w:rsid w:val="007E27ED"/>
    <w:rsid w:val="007E29A0"/>
    <w:rsid w:val="007E29A1"/>
    <w:rsid w:val="007E2B44"/>
    <w:rsid w:val="007E31FD"/>
    <w:rsid w:val="007E3B7D"/>
    <w:rsid w:val="007E41D3"/>
    <w:rsid w:val="007E4380"/>
    <w:rsid w:val="007E5217"/>
    <w:rsid w:val="007E597D"/>
    <w:rsid w:val="007E6012"/>
    <w:rsid w:val="007E6216"/>
    <w:rsid w:val="007E6651"/>
    <w:rsid w:val="007E6708"/>
    <w:rsid w:val="007E69FE"/>
    <w:rsid w:val="007E6B1B"/>
    <w:rsid w:val="007E7168"/>
    <w:rsid w:val="007E7940"/>
    <w:rsid w:val="007E7CFB"/>
    <w:rsid w:val="007E7E4E"/>
    <w:rsid w:val="007F067D"/>
    <w:rsid w:val="007F0CB4"/>
    <w:rsid w:val="007F1C4A"/>
    <w:rsid w:val="007F1FA1"/>
    <w:rsid w:val="007F1FE1"/>
    <w:rsid w:val="007F21C7"/>
    <w:rsid w:val="007F2279"/>
    <w:rsid w:val="007F22E7"/>
    <w:rsid w:val="007F232F"/>
    <w:rsid w:val="007F25CC"/>
    <w:rsid w:val="007F2C75"/>
    <w:rsid w:val="007F4132"/>
    <w:rsid w:val="007F4DD3"/>
    <w:rsid w:val="007F5393"/>
    <w:rsid w:val="007F55DF"/>
    <w:rsid w:val="007F65E5"/>
    <w:rsid w:val="007F6727"/>
    <w:rsid w:val="007F6B74"/>
    <w:rsid w:val="007F6BCD"/>
    <w:rsid w:val="007F719B"/>
    <w:rsid w:val="007F7B98"/>
    <w:rsid w:val="0080013D"/>
    <w:rsid w:val="0080098E"/>
    <w:rsid w:val="00800A1C"/>
    <w:rsid w:val="00801499"/>
    <w:rsid w:val="008019A6"/>
    <w:rsid w:val="00801AD9"/>
    <w:rsid w:val="00801DF2"/>
    <w:rsid w:val="0080223F"/>
    <w:rsid w:val="00802438"/>
    <w:rsid w:val="008025BF"/>
    <w:rsid w:val="00803532"/>
    <w:rsid w:val="00804812"/>
    <w:rsid w:val="00804D71"/>
    <w:rsid w:val="008050CD"/>
    <w:rsid w:val="0080587E"/>
    <w:rsid w:val="008059DB"/>
    <w:rsid w:val="00805A5E"/>
    <w:rsid w:val="008062AD"/>
    <w:rsid w:val="008067C9"/>
    <w:rsid w:val="008069FE"/>
    <w:rsid w:val="00806B56"/>
    <w:rsid w:val="00807B57"/>
    <w:rsid w:val="00807E71"/>
    <w:rsid w:val="008103E3"/>
    <w:rsid w:val="008108E0"/>
    <w:rsid w:val="00810919"/>
    <w:rsid w:val="00810CC4"/>
    <w:rsid w:val="00810D7C"/>
    <w:rsid w:val="00811986"/>
    <w:rsid w:val="00813908"/>
    <w:rsid w:val="00813D4A"/>
    <w:rsid w:val="00814E72"/>
    <w:rsid w:val="00815B43"/>
    <w:rsid w:val="00815D37"/>
    <w:rsid w:val="008164A8"/>
    <w:rsid w:val="00816876"/>
    <w:rsid w:val="00816A5E"/>
    <w:rsid w:val="00816A83"/>
    <w:rsid w:val="00816B5F"/>
    <w:rsid w:val="00816CCC"/>
    <w:rsid w:val="00817163"/>
    <w:rsid w:val="00817281"/>
    <w:rsid w:val="00817827"/>
    <w:rsid w:val="008205C1"/>
    <w:rsid w:val="00820734"/>
    <w:rsid w:val="00820AAC"/>
    <w:rsid w:val="00820B38"/>
    <w:rsid w:val="00820C5A"/>
    <w:rsid w:val="00820C87"/>
    <w:rsid w:val="00820ED2"/>
    <w:rsid w:val="0082100C"/>
    <w:rsid w:val="00821575"/>
    <w:rsid w:val="00821962"/>
    <w:rsid w:val="008226AD"/>
    <w:rsid w:val="00822F1E"/>
    <w:rsid w:val="00823B2E"/>
    <w:rsid w:val="0082474F"/>
    <w:rsid w:val="008251E3"/>
    <w:rsid w:val="008252C3"/>
    <w:rsid w:val="00825545"/>
    <w:rsid w:val="00825C48"/>
    <w:rsid w:val="00825FD9"/>
    <w:rsid w:val="00826055"/>
    <w:rsid w:val="008269D0"/>
    <w:rsid w:val="00826DDC"/>
    <w:rsid w:val="0082773C"/>
    <w:rsid w:val="00830574"/>
    <w:rsid w:val="00830B85"/>
    <w:rsid w:val="00830D01"/>
    <w:rsid w:val="00830E33"/>
    <w:rsid w:val="008310FC"/>
    <w:rsid w:val="008318D3"/>
    <w:rsid w:val="00831EC6"/>
    <w:rsid w:val="008322C3"/>
    <w:rsid w:val="00832C31"/>
    <w:rsid w:val="00832C6B"/>
    <w:rsid w:val="00832CE0"/>
    <w:rsid w:val="00832E24"/>
    <w:rsid w:val="00833681"/>
    <w:rsid w:val="00833BDF"/>
    <w:rsid w:val="00833C6B"/>
    <w:rsid w:val="00833E4F"/>
    <w:rsid w:val="00833E70"/>
    <w:rsid w:val="008340F0"/>
    <w:rsid w:val="00834939"/>
    <w:rsid w:val="008356A1"/>
    <w:rsid w:val="00835FA6"/>
    <w:rsid w:val="008367E5"/>
    <w:rsid w:val="00836D37"/>
    <w:rsid w:val="00837AEE"/>
    <w:rsid w:val="00837CA9"/>
    <w:rsid w:val="00837F45"/>
    <w:rsid w:val="0084012A"/>
    <w:rsid w:val="008403C6"/>
    <w:rsid w:val="00840489"/>
    <w:rsid w:val="00840943"/>
    <w:rsid w:val="00840A47"/>
    <w:rsid w:val="00840C9B"/>
    <w:rsid w:val="008419E8"/>
    <w:rsid w:val="00841F4D"/>
    <w:rsid w:val="00841F9E"/>
    <w:rsid w:val="00842259"/>
    <w:rsid w:val="00842530"/>
    <w:rsid w:val="00843029"/>
    <w:rsid w:val="00843738"/>
    <w:rsid w:val="008439FA"/>
    <w:rsid w:val="00843B2C"/>
    <w:rsid w:val="00844338"/>
    <w:rsid w:val="00844B5F"/>
    <w:rsid w:val="00845432"/>
    <w:rsid w:val="008458BF"/>
    <w:rsid w:val="00846315"/>
    <w:rsid w:val="00846B0C"/>
    <w:rsid w:val="0084707D"/>
    <w:rsid w:val="0084736B"/>
    <w:rsid w:val="00847CE6"/>
    <w:rsid w:val="00847F53"/>
    <w:rsid w:val="00850339"/>
    <w:rsid w:val="00850B2A"/>
    <w:rsid w:val="00850B80"/>
    <w:rsid w:val="00850E4A"/>
    <w:rsid w:val="00851330"/>
    <w:rsid w:val="00851676"/>
    <w:rsid w:val="00851B32"/>
    <w:rsid w:val="00851FE6"/>
    <w:rsid w:val="00852956"/>
    <w:rsid w:val="00852E68"/>
    <w:rsid w:val="008531EF"/>
    <w:rsid w:val="0085333E"/>
    <w:rsid w:val="008541DB"/>
    <w:rsid w:val="0085481C"/>
    <w:rsid w:val="0085483C"/>
    <w:rsid w:val="00855178"/>
    <w:rsid w:val="008559E7"/>
    <w:rsid w:val="0085610E"/>
    <w:rsid w:val="00856169"/>
    <w:rsid w:val="008567F3"/>
    <w:rsid w:val="008567F8"/>
    <w:rsid w:val="00856ACC"/>
    <w:rsid w:val="00856BFD"/>
    <w:rsid w:val="00857A22"/>
    <w:rsid w:val="00857B97"/>
    <w:rsid w:val="00857C52"/>
    <w:rsid w:val="00860241"/>
    <w:rsid w:val="0086052B"/>
    <w:rsid w:val="008613D6"/>
    <w:rsid w:val="00861CC5"/>
    <w:rsid w:val="00861E3C"/>
    <w:rsid w:val="00862BBF"/>
    <w:rsid w:val="0086357B"/>
    <w:rsid w:val="008637EB"/>
    <w:rsid w:val="0086442F"/>
    <w:rsid w:val="008644F7"/>
    <w:rsid w:val="00864634"/>
    <w:rsid w:val="00864636"/>
    <w:rsid w:val="00864B1E"/>
    <w:rsid w:val="00865217"/>
    <w:rsid w:val="0086545A"/>
    <w:rsid w:val="00865627"/>
    <w:rsid w:val="008663EA"/>
    <w:rsid w:val="008664AF"/>
    <w:rsid w:val="00866C37"/>
    <w:rsid w:val="00867065"/>
    <w:rsid w:val="008671F5"/>
    <w:rsid w:val="008673A9"/>
    <w:rsid w:val="00867A0A"/>
    <w:rsid w:val="00870198"/>
    <w:rsid w:val="008718FF"/>
    <w:rsid w:val="00871984"/>
    <w:rsid w:val="008724AE"/>
    <w:rsid w:val="00872A16"/>
    <w:rsid w:val="00872C09"/>
    <w:rsid w:val="00873B23"/>
    <w:rsid w:val="00873FE3"/>
    <w:rsid w:val="00874015"/>
    <w:rsid w:val="0087571A"/>
    <w:rsid w:val="00876D56"/>
    <w:rsid w:val="00876EF9"/>
    <w:rsid w:val="008775EC"/>
    <w:rsid w:val="00877871"/>
    <w:rsid w:val="00877D75"/>
    <w:rsid w:val="008804AF"/>
    <w:rsid w:val="0088090D"/>
    <w:rsid w:val="00881920"/>
    <w:rsid w:val="00881AE3"/>
    <w:rsid w:val="00881AF5"/>
    <w:rsid w:val="008823F3"/>
    <w:rsid w:val="00883079"/>
    <w:rsid w:val="008833BC"/>
    <w:rsid w:val="00883A80"/>
    <w:rsid w:val="00883C3F"/>
    <w:rsid w:val="00884644"/>
    <w:rsid w:val="00884F1A"/>
    <w:rsid w:val="008850C2"/>
    <w:rsid w:val="00885553"/>
    <w:rsid w:val="00885712"/>
    <w:rsid w:val="00885A2E"/>
    <w:rsid w:val="0088623E"/>
    <w:rsid w:val="00886269"/>
    <w:rsid w:val="00887366"/>
    <w:rsid w:val="00887490"/>
    <w:rsid w:val="00887959"/>
    <w:rsid w:val="008902CC"/>
    <w:rsid w:val="00890766"/>
    <w:rsid w:val="008912B3"/>
    <w:rsid w:val="0089133E"/>
    <w:rsid w:val="00892E25"/>
    <w:rsid w:val="0089396E"/>
    <w:rsid w:val="00893B66"/>
    <w:rsid w:val="00894105"/>
    <w:rsid w:val="008942AB"/>
    <w:rsid w:val="0089463D"/>
    <w:rsid w:val="00894A92"/>
    <w:rsid w:val="00894D27"/>
    <w:rsid w:val="00894E49"/>
    <w:rsid w:val="00894E64"/>
    <w:rsid w:val="00895009"/>
    <w:rsid w:val="008950ED"/>
    <w:rsid w:val="00895214"/>
    <w:rsid w:val="00895956"/>
    <w:rsid w:val="00895B63"/>
    <w:rsid w:val="008960AB"/>
    <w:rsid w:val="00896965"/>
    <w:rsid w:val="008970A6"/>
    <w:rsid w:val="008971A5"/>
    <w:rsid w:val="008971FE"/>
    <w:rsid w:val="00897DDB"/>
    <w:rsid w:val="008A034D"/>
    <w:rsid w:val="008A0693"/>
    <w:rsid w:val="008A08B3"/>
    <w:rsid w:val="008A170F"/>
    <w:rsid w:val="008A20CE"/>
    <w:rsid w:val="008A211F"/>
    <w:rsid w:val="008A28B9"/>
    <w:rsid w:val="008A2D66"/>
    <w:rsid w:val="008A3039"/>
    <w:rsid w:val="008A31DF"/>
    <w:rsid w:val="008A31FE"/>
    <w:rsid w:val="008A34EC"/>
    <w:rsid w:val="008A3794"/>
    <w:rsid w:val="008A38F9"/>
    <w:rsid w:val="008A4258"/>
    <w:rsid w:val="008A4FE0"/>
    <w:rsid w:val="008A507E"/>
    <w:rsid w:val="008A54A7"/>
    <w:rsid w:val="008A5F04"/>
    <w:rsid w:val="008A630C"/>
    <w:rsid w:val="008A6DE7"/>
    <w:rsid w:val="008A70BC"/>
    <w:rsid w:val="008A7155"/>
    <w:rsid w:val="008A735E"/>
    <w:rsid w:val="008A7777"/>
    <w:rsid w:val="008A7CC1"/>
    <w:rsid w:val="008B00F4"/>
    <w:rsid w:val="008B0416"/>
    <w:rsid w:val="008B0546"/>
    <w:rsid w:val="008B063B"/>
    <w:rsid w:val="008B08F6"/>
    <w:rsid w:val="008B0C29"/>
    <w:rsid w:val="008B10DC"/>
    <w:rsid w:val="008B12D3"/>
    <w:rsid w:val="008B15DA"/>
    <w:rsid w:val="008B1C52"/>
    <w:rsid w:val="008B1D8E"/>
    <w:rsid w:val="008B2552"/>
    <w:rsid w:val="008B25A3"/>
    <w:rsid w:val="008B2FDA"/>
    <w:rsid w:val="008B30FF"/>
    <w:rsid w:val="008B37E9"/>
    <w:rsid w:val="008B3898"/>
    <w:rsid w:val="008B3A04"/>
    <w:rsid w:val="008B4432"/>
    <w:rsid w:val="008B4DC0"/>
    <w:rsid w:val="008B5CB6"/>
    <w:rsid w:val="008B609B"/>
    <w:rsid w:val="008B6A41"/>
    <w:rsid w:val="008B71C4"/>
    <w:rsid w:val="008B7349"/>
    <w:rsid w:val="008B76F6"/>
    <w:rsid w:val="008C03C5"/>
    <w:rsid w:val="008C052E"/>
    <w:rsid w:val="008C0B7C"/>
    <w:rsid w:val="008C0F10"/>
    <w:rsid w:val="008C101F"/>
    <w:rsid w:val="008C12CF"/>
    <w:rsid w:val="008C12DA"/>
    <w:rsid w:val="008C1483"/>
    <w:rsid w:val="008C1733"/>
    <w:rsid w:val="008C17A2"/>
    <w:rsid w:val="008C17E0"/>
    <w:rsid w:val="008C1AB8"/>
    <w:rsid w:val="008C20EC"/>
    <w:rsid w:val="008C219E"/>
    <w:rsid w:val="008C25AB"/>
    <w:rsid w:val="008C2701"/>
    <w:rsid w:val="008C2AEF"/>
    <w:rsid w:val="008C2BCB"/>
    <w:rsid w:val="008C2D48"/>
    <w:rsid w:val="008C33D1"/>
    <w:rsid w:val="008C3710"/>
    <w:rsid w:val="008C449F"/>
    <w:rsid w:val="008C4528"/>
    <w:rsid w:val="008C46D8"/>
    <w:rsid w:val="008C5062"/>
    <w:rsid w:val="008C5992"/>
    <w:rsid w:val="008C5E1D"/>
    <w:rsid w:val="008C6704"/>
    <w:rsid w:val="008C6DA7"/>
    <w:rsid w:val="008C7A09"/>
    <w:rsid w:val="008D0382"/>
    <w:rsid w:val="008D066C"/>
    <w:rsid w:val="008D067F"/>
    <w:rsid w:val="008D0B94"/>
    <w:rsid w:val="008D0DBB"/>
    <w:rsid w:val="008D19F4"/>
    <w:rsid w:val="008D2412"/>
    <w:rsid w:val="008D257A"/>
    <w:rsid w:val="008D36E5"/>
    <w:rsid w:val="008D3867"/>
    <w:rsid w:val="008D3E95"/>
    <w:rsid w:val="008D4D86"/>
    <w:rsid w:val="008D5698"/>
    <w:rsid w:val="008D58AE"/>
    <w:rsid w:val="008D594C"/>
    <w:rsid w:val="008D5C1F"/>
    <w:rsid w:val="008D66B1"/>
    <w:rsid w:val="008D67B7"/>
    <w:rsid w:val="008D6960"/>
    <w:rsid w:val="008D7506"/>
    <w:rsid w:val="008D7933"/>
    <w:rsid w:val="008D7B03"/>
    <w:rsid w:val="008E079F"/>
    <w:rsid w:val="008E0A65"/>
    <w:rsid w:val="008E0B57"/>
    <w:rsid w:val="008E0C33"/>
    <w:rsid w:val="008E0D3B"/>
    <w:rsid w:val="008E1764"/>
    <w:rsid w:val="008E1A44"/>
    <w:rsid w:val="008E1F2A"/>
    <w:rsid w:val="008E270D"/>
    <w:rsid w:val="008E2FCC"/>
    <w:rsid w:val="008E331F"/>
    <w:rsid w:val="008E34C2"/>
    <w:rsid w:val="008E3A11"/>
    <w:rsid w:val="008E3AD3"/>
    <w:rsid w:val="008E4405"/>
    <w:rsid w:val="008E444C"/>
    <w:rsid w:val="008E45C5"/>
    <w:rsid w:val="008E4D5D"/>
    <w:rsid w:val="008E5341"/>
    <w:rsid w:val="008E5617"/>
    <w:rsid w:val="008E5E72"/>
    <w:rsid w:val="008E5FD7"/>
    <w:rsid w:val="008E6145"/>
    <w:rsid w:val="008E63A8"/>
    <w:rsid w:val="008E69D7"/>
    <w:rsid w:val="008E6B31"/>
    <w:rsid w:val="008E6E61"/>
    <w:rsid w:val="008E7330"/>
    <w:rsid w:val="008E7394"/>
    <w:rsid w:val="008E79BC"/>
    <w:rsid w:val="008E7AE1"/>
    <w:rsid w:val="008E7C70"/>
    <w:rsid w:val="008F034A"/>
    <w:rsid w:val="008F0B1A"/>
    <w:rsid w:val="008F0D5F"/>
    <w:rsid w:val="008F0EAF"/>
    <w:rsid w:val="008F11EB"/>
    <w:rsid w:val="008F1554"/>
    <w:rsid w:val="008F168C"/>
    <w:rsid w:val="008F20D9"/>
    <w:rsid w:val="008F2655"/>
    <w:rsid w:val="008F273A"/>
    <w:rsid w:val="008F394F"/>
    <w:rsid w:val="008F43D2"/>
    <w:rsid w:val="008F461A"/>
    <w:rsid w:val="008F4A63"/>
    <w:rsid w:val="008F5489"/>
    <w:rsid w:val="008F6009"/>
    <w:rsid w:val="008F612C"/>
    <w:rsid w:val="008F6A02"/>
    <w:rsid w:val="008F72E0"/>
    <w:rsid w:val="008F7323"/>
    <w:rsid w:val="008F73D8"/>
    <w:rsid w:val="008F7BFA"/>
    <w:rsid w:val="0090009D"/>
    <w:rsid w:val="0090042E"/>
    <w:rsid w:val="009004FA"/>
    <w:rsid w:val="00901559"/>
    <w:rsid w:val="009017DA"/>
    <w:rsid w:val="00901ED2"/>
    <w:rsid w:val="009022CA"/>
    <w:rsid w:val="0090337B"/>
    <w:rsid w:val="00904059"/>
    <w:rsid w:val="0090428F"/>
    <w:rsid w:val="00904721"/>
    <w:rsid w:val="00906344"/>
    <w:rsid w:val="00906BB0"/>
    <w:rsid w:val="00906D1B"/>
    <w:rsid w:val="00906FBF"/>
    <w:rsid w:val="00907065"/>
    <w:rsid w:val="009071AE"/>
    <w:rsid w:val="00907511"/>
    <w:rsid w:val="009077F8"/>
    <w:rsid w:val="00907A97"/>
    <w:rsid w:val="009104B6"/>
    <w:rsid w:val="00910508"/>
    <w:rsid w:val="00911716"/>
    <w:rsid w:val="00911885"/>
    <w:rsid w:val="00911992"/>
    <w:rsid w:val="00911A5C"/>
    <w:rsid w:val="00911C7C"/>
    <w:rsid w:val="009121D9"/>
    <w:rsid w:val="00912623"/>
    <w:rsid w:val="00912676"/>
    <w:rsid w:val="00912949"/>
    <w:rsid w:val="00912C72"/>
    <w:rsid w:val="009137E0"/>
    <w:rsid w:val="00913927"/>
    <w:rsid w:val="00913FBE"/>
    <w:rsid w:val="00914410"/>
    <w:rsid w:val="00914812"/>
    <w:rsid w:val="0091482C"/>
    <w:rsid w:val="009149BC"/>
    <w:rsid w:val="009152B2"/>
    <w:rsid w:val="00915567"/>
    <w:rsid w:val="009157B7"/>
    <w:rsid w:val="00916940"/>
    <w:rsid w:val="00916AA6"/>
    <w:rsid w:val="00916DF4"/>
    <w:rsid w:val="00916F66"/>
    <w:rsid w:val="009176D7"/>
    <w:rsid w:val="00917981"/>
    <w:rsid w:val="00917B4B"/>
    <w:rsid w:val="00917E83"/>
    <w:rsid w:val="009204D6"/>
    <w:rsid w:val="009209EB"/>
    <w:rsid w:val="00920E69"/>
    <w:rsid w:val="00920EDE"/>
    <w:rsid w:val="009214CA"/>
    <w:rsid w:val="00922339"/>
    <w:rsid w:val="00922351"/>
    <w:rsid w:val="00922E3E"/>
    <w:rsid w:val="009241A8"/>
    <w:rsid w:val="009241E3"/>
    <w:rsid w:val="00924758"/>
    <w:rsid w:val="00924A7F"/>
    <w:rsid w:val="00925632"/>
    <w:rsid w:val="00926385"/>
    <w:rsid w:val="00926E24"/>
    <w:rsid w:val="00927141"/>
    <w:rsid w:val="0092795B"/>
    <w:rsid w:val="0092796B"/>
    <w:rsid w:val="00927C91"/>
    <w:rsid w:val="00927D24"/>
    <w:rsid w:val="00930028"/>
    <w:rsid w:val="009309DA"/>
    <w:rsid w:val="00930A3E"/>
    <w:rsid w:val="00930C75"/>
    <w:rsid w:val="0093120F"/>
    <w:rsid w:val="0093157B"/>
    <w:rsid w:val="009317A1"/>
    <w:rsid w:val="009317B8"/>
    <w:rsid w:val="00931AD2"/>
    <w:rsid w:val="00931BBD"/>
    <w:rsid w:val="00931E8A"/>
    <w:rsid w:val="00931F1C"/>
    <w:rsid w:val="009323F8"/>
    <w:rsid w:val="009327C4"/>
    <w:rsid w:val="00933BAD"/>
    <w:rsid w:val="00933E1C"/>
    <w:rsid w:val="00933F6D"/>
    <w:rsid w:val="0093412B"/>
    <w:rsid w:val="009346ED"/>
    <w:rsid w:val="00934C2B"/>
    <w:rsid w:val="00934E1A"/>
    <w:rsid w:val="009354F9"/>
    <w:rsid w:val="009359F6"/>
    <w:rsid w:val="009363F1"/>
    <w:rsid w:val="00936776"/>
    <w:rsid w:val="00936CAB"/>
    <w:rsid w:val="00936CE9"/>
    <w:rsid w:val="00937378"/>
    <w:rsid w:val="00937E59"/>
    <w:rsid w:val="009401D5"/>
    <w:rsid w:val="00940239"/>
    <w:rsid w:val="0094050A"/>
    <w:rsid w:val="00940700"/>
    <w:rsid w:val="0094090E"/>
    <w:rsid w:val="009420C6"/>
    <w:rsid w:val="0094279E"/>
    <w:rsid w:val="00943199"/>
    <w:rsid w:val="0094363D"/>
    <w:rsid w:val="009438D6"/>
    <w:rsid w:val="00943974"/>
    <w:rsid w:val="00943A09"/>
    <w:rsid w:val="00943A3C"/>
    <w:rsid w:val="00944AF1"/>
    <w:rsid w:val="00945AEF"/>
    <w:rsid w:val="00945B12"/>
    <w:rsid w:val="00945EE0"/>
    <w:rsid w:val="009461A1"/>
    <w:rsid w:val="00946A7F"/>
    <w:rsid w:val="00946B04"/>
    <w:rsid w:val="00946BF8"/>
    <w:rsid w:val="00947306"/>
    <w:rsid w:val="009473F9"/>
    <w:rsid w:val="009474BE"/>
    <w:rsid w:val="009479AC"/>
    <w:rsid w:val="00947BF9"/>
    <w:rsid w:val="00947DF3"/>
    <w:rsid w:val="00950D24"/>
    <w:rsid w:val="00950F45"/>
    <w:rsid w:val="00951141"/>
    <w:rsid w:val="00951386"/>
    <w:rsid w:val="00952E3C"/>
    <w:rsid w:val="009530A0"/>
    <w:rsid w:val="009538A1"/>
    <w:rsid w:val="00954424"/>
    <w:rsid w:val="009545A7"/>
    <w:rsid w:val="009547D0"/>
    <w:rsid w:val="009548E5"/>
    <w:rsid w:val="00954C9C"/>
    <w:rsid w:val="00954E89"/>
    <w:rsid w:val="00955154"/>
    <w:rsid w:val="00955267"/>
    <w:rsid w:val="0095563A"/>
    <w:rsid w:val="009560E2"/>
    <w:rsid w:val="0095645D"/>
    <w:rsid w:val="00956549"/>
    <w:rsid w:val="00956F76"/>
    <w:rsid w:val="00957175"/>
    <w:rsid w:val="00957963"/>
    <w:rsid w:val="00957999"/>
    <w:rsid w:val="00957DED"/>
    <w:rsid w:val="00957F01"/>
    <w:rsid w:val="0096074C"/>
    <w:rsid w:val="0096087C"/>
    <w:rsid w:val="00960A6C"/>
    <w:rsid w:val="00960DD4"/>
    <w:rsid w:val="00960F70"/>
    <w:rsid w:val="00961730"/>
    <w:rsid w:val="00961972"/>
    <w:rsid w:val="00961C09"/>
    <w:rsid w:val="00961CFB"/>
    <w:rsid w:val="00962249"/>
    <w:rsid w:val="00962330"/>
    <w:rsid w:val="009638CC"/>
    <w:rsid w:val="009640FA"/>
    <w:rsid w:val="009648AA"/>
    <w:rsid w:val="00964B9E"/>
    <w:rsid w:val="00966645"/>
    <w:rsid w:val="009669D2"/>
    <w:rsid w:val="00967229"/>
    <w:rsid w:val="00967516"/>
    <w:rsid w:val="00970059"/>
    <w:rsid w:val="0097016A"/>
    <w:rsid w:val="00971820"/>
    <w:rsid w:val="00971F8E"/>
    <w:rsid w:val="00972AE2"/>
    <w:rsid w:val="00972C85"/>
    <w:rsid w:val="00973005"/>
    <w:rsid w:val="009734CF"/>
    <w:rsid w:val="0097369E"/>
    <w:rsid w:val="00973FF3"/>
    <w:rsid w:val="0097414B"/>
    <w:rsid w:val="00975068"/>
    <w:rsid w:val="009756ED"/>
    <w:rsid w:val="00975A10"/>
    <w:rsid w:val="00977202"/>
    <w:rsid w:val="009775BE"/>
    <w:rsid w:val="00977B36"/>
    <w:rsid w:val="0098089D"/>
    <w:rsid w:val="00980AF3"/>
    <w:rsid w:val="00980E07"/>
    <w:rsid w:val="00980FCC"/>
    <w:rsid w:val="00981014"/>
    <w:rsid w:val="0098144F"/>
    <w:rsid w:val="00981A2D"/>
    <w:rsid w:val="00981C1E"/>
    <w:rsid w:val="00981F48"/>
    <w:rsid w:val="00983B62"/>
    <w:rsid w:val="00983E91"/>
    <w:rsid w:val="009842A0"/>
    <w:rsid w:val="00984F8B"/>
    <w:rsid w:val="00985079"/>
    <w:rsid w:val="009856D7"/>
    <w:rsid w:val="0098625C"/>
    <w:rsid w:val="00986FCF"/>
    <w:rsid w:val="00987A56"/>
    <w:rsid w:val="00987B00"/>
    <w:rsid w:val="00987E28"/>
    <w:rsid w:val="009906E8"/>
    <w:rsid w:val="00990B59"/>
    <w:rsid w:val="00990D7B"/>
    <w:rsid w:val="0099152C"/>
    <w:rsid w:val="00992722"/>
    <w:rsid w:val="00992EDA"/>
    <w:rsid w:val="009936AD"/>
    <w:rsid w:val="00993B30"/>
    <w:rsid w:val="00993EBC"/>
    <w:rsid w:val="00994572"/>
    <w:rsid w:val="009948C2"/>
    <w:rsid w:val="00994C75"/>
    <w:rsid w:val="00994CD6"/>
    <w:rsid w:val="00994D65"/>
    <w:rsid w:val="00994D92"/>
    <w:rsid w:val="00995264"/>
    <w:rsid w:val="009953A3"/>
    <w:rsid w:val="00995600"/>
    <w:rsid w:val="009959B0"/>
    <w:rsid w:val="00995D17"/>
    <w:rsid w:val="00995D95"/>
    <w:rsid w:val="00996510"/>
    <w:rsid w:val="00996C71"/>
    <w:rsid w:val="0099714E"/>
    <w:rsid w:val="0099718C"/>
    <w:rsid w:val="009974A4"/>
    <w:rsid w:val="00997902"/>
    <w:rsid w:val="009A01EA"/>
    <w:rsid w:val="009A0AF9"/>
    <w:rsid w:val="009A0D34"/>
    <w:rsid w:val="009A1424"/>
    <w:rsid w:val="009A1A03"/>
    <w:rsid w:val="009A1E13"/>
    <w:rsid w:val="009A228A"/>
    <w:rsid w:val="009A26DD"/>
    <w:rsid w:val="009A2855"/>
    <w:rsid w:val="009A288D"/>
    <w:rsid w:val="009A28BC"/>
    <w:rsid w:val="009A2913"/>
    <w:rsid w:val="009A2F1D"/>
    <w:rsid w:val="009A400B"/>
    <w:rsid w:val="009A468B"/>
    <w:rsid w:val="009A4A64"/>
    <w:rsid w:val="009A4A6C"/>
    <w:rsid w:val="009A4D2E"/>
    <w:rsid w:val="009A5565"/>
    <w:rsid w:val="009A5A85"/>
    <w:rsid w:val="009A6527"/>
    <w:rsid w:val="009A6837"/>
    <w:rsid w:val="009A6AE7"/>
    <w:rsid w:val="009A6F68"/>
    <w:rsid w:val="009A73A7"/>
    <w:rsid w:val="009B005E"/>
    <w:rsid w:val="009B0C17"/>
    <w:rsid w:val="009B0DB8"/>
    <w:rsid w:val="009B0F5D"/>
    <w:rsid w:val="009B1055"/>
    <w:rsid w:val="009B10DD"/>
    <w:rsid w:val="009B16AB"/>
    <w:rsid w:val="009B1BB3"/>
    <w:rsid w:val="009B20B6"/>
    <w:rsid w:val="009B222D"/>
    <w:rsid w:val="009B2EB2"/>
    <w:rsid w:val="009B3384"/>
    <w:rsid w:val="009B3976"/>
    <w:rsid w:val="009B4360"/>
    <w:rsid w:val="009B43C6"/>
    <w:rsid w:val="009B4452"/>
    <w:rsid w:val="009B512D"/>
    <w:rsid w:val="009B5248"/>
    <w:rsid w:val="009B52D0"/>
    <w:rsid w:val="009B57AC"/>
    <w:rsid w:val="009B5C2E"/>
    <w:rsid w:val="009B6112"/>
    <w:rsid w:val="009B657F"/>
    <w:rsid w:val="009B6A48"/>
    <w:rsid w:val="009B6B47"/>
    <w:rsid w:val="009B7248"/>
    <w:rsid w:val="009C04AB"/>
    <w:rsid w:val="009C0A45"/>
    <w:rsid w:val="009C0C08"/>
    <w:rsid w:val="009C0CE3"/>
    <w:rsid w:val="009C155B"/>
    <w:rsid w:val="009C1714"/>
    <w:rsid w:val="009C1EC0"/>
    <w:rsid w:val="009C1EDF"/>
    <w:rsid w:val="009C2385"/>
    <w:rsid w:val="009C28EE"/>
    <w:rsid w:val="009C2CF9"/>
    <w:rsid w:val="009C2D4E"/>
    <w:rsid w:val="009C2F4E"/>
    <w:rsid w:val="009C329D"/>
    <w:rsid w:val="009C32D8"/>
    <w:rsid w:val="009C33DE"/>
    <w:rsid w:val="009C373E"/>
    <w:rsid w:val="009C6C59"/>
    <w:rsid w:val="009C6E55"/>
    <w:rsid w:val="009C728F"/>
    <w:rsid w:val="009C7EF5"/>
    <w:rsid w:val="009D0A23"/>
    <w:rsid w:val="009D0D8C"/>
    <w:rsid w:val="009D0DC4"/>
    <w:rsid w:val="009D0EE4"/>
    <w:rsid w:val="009D12B6"/>
    <w:rsid w:val="009D12D3"/>
    <w:rsid w:val="009D1836"/>
    <w:rsid w:val="009D1849"/>
    <w:rsid w:val="009D20EE"/>
    <w:rsid w:val="009D2FA9"/>
    <w:rsid w:val="009D3075"/>
    <w:rsid w:val="009D3D4F"/>
    <w:rsid w:val="009D46D7"/>
    <w:rsid w:val="009D47C9"/>
    <w:rsid w:val="009D4813"/>
    <w:rsid w:val="009D5525"/>
    <w:rsid w:val="009D5554"/>
    <w:rsid w:val="009D5918"/>
    <w:rsid w:val="009D5CC9"/>
    <w:rsid w:val="009D6E07"/>
    <w:rsid w:val="009E025C"/>
    <w:rsid w:val="009E048A"/>
    <w:rsid w:val="009E09F6"/>
    <w:rsid w:val="009E1104"/>
    <w:rsid w:val="009E1335"/>
    <w:rsid w:val="009E1395"/>
    <w:rsid w:val="009E2036"/>
    <w:rsid w:val="009E218A"/>
    <w:rsid w:val="009E2488"/>
    <w:rsid w:val="009E25EC"/>
    <w:rsid w:val="009E2B1A"/>
    <w:rsid w:val="009E2F78"/>
    <w:rsid w:val="009E2FA9"/>
    <w:rsid w:val="009E3469"/>
    <w:rsid w:val="009E34A9"/>
    <w:rsid w:val="009E3A66"/>
    <w:rsid w:val="009E3B68"/>
    <w:rsid w:val="009E4065"/>
    <w:rsid w:val="009E4168"/>
    <w:rsid w:val="009E458E"/>
    <w:rsid w:val="009E477B"/>
    <w:rsid w:val="009E4880"/>
    <w:rsid w:val="009E4D8A"/>
    <w:rsid w:val="009E5435"/>
    <w:rsid w:val="009E574B"/>
    <w:rsid w:val="009E58FA"/>
    <w:rsid w:val="009E6937"/>
    <w:rsid w:val="009E69F6"/>
    <w:rsid w:val="009E6A4B"/>
    <w:rsid w:val="009E7525"/>
    <w:rsid w:val="009E7F5B"/>
    <w:rsid w:val="009E7FA5"/>
    <w:rsid w:val="009E7FDF"/>
    <w:rsid w:val="009F05B3"/>
    <w:rsid w:val="009F09A2"/>
    <w:rsid w:val="009F1106"/>
    <w:rsid w:val="009F12FA"/>
    <w:rsid w:val="009F2094"/>
    <w:rsid w:val="009F21A3"/>
    <w:rsid w:val="009F2270"/>
    <w:rsid w:val="009F2661"/>
    <w:rsid w:val="009F29FA"/>
    <w:rsid w:val="009F2B0C"/>
    <w:rsid w:val="009F2B98"/>
    <w:rsid w:val="009F2EA7"/>
    <w:rsid w:val="009F3416"/>
    <w:rsid w:val="009F343F"/>
    <w:rsid w:val="009F3E9A"/>
    <w:rsid w:val="009F486D"/>
    <w:rsid w:val="009F4CDC"/>
    <w:rsid w:val="009F4E75"/>
    <w:rsid w:val="009F51CE"/>
    <w:rsid w:val="009F59C4"/>
    <w:rsid w:val="009F5B70"/>
    <w:rsid w:val="009F5E19"/>
    <w:rsid w:val="009F6836"/>
    <w:rsid w:val="009F6AE9"/>
    <w:rsid w:val="009F7062"/>
    <w:rsid w:val="009F7648"/>
    <w:rsid w:val="009F7927"/>
    <w:rsid w:val="009F7CDF"/>
    <w:rsid w:val="00A00109"/>
    <w:rsid w:val="00A00351"/>
    <w:rsid w:val="00A016FD"/>
    <w:rsid w:val="00A0211D"/>
    <w:rsid w:val="00A02F33"/>
    <w:rsid w:val="00A03016"/>
    <w:rsid w:val="00A03314"/>
    <w:rsid w:val="00A037EC"/>
    <w:rsid w:val="00A03A2C"/>
    <w:rsid w:val="00A03A94"/>
    <w:rsid w:val="00A0485C"/>
    <w:rsid w:val="00A04A02"/>
    <w:rsid w:val="00A04A36"/>
    <w:rsid w:val="00A0550C"/>
    <w:rsid w:val="00A055A2"/>
    <w:rsid w:val="00A056D0"/>
    <w:rsid w:val="00A05CBC"/>
    <w:rsid w:val="00A0650E"/>
    <w:rsid w:val="00A06528"/>
    <w:rsid w:val="00A06901"/>
    <w:rsid w:val="00A0709B"/>
    <w:rsid w:val="00A076D4"/>
    <w:rsid w:val="00A07B32"/>
    <w:rsid w:val="00A100D8"/>
    <w:rsid w:val="00A10E3F"/>
    <w:rsid w:val="00A11050"/>
    <w:rsid w:val="00A11166"/>
    <w:rsid w:val="00A11184"/>
    <w:rsid w:val="00A113B8"/>
    <w:rsid w:val="00A117E0"/>
    <w:rsid w:val="00A1190D"/>
    <w:rsid w:val="00A11A82"/>
    <w:rsid w:val="00A11E6C"/>
    <w:rsid w:val="00A12477"/>
    <w:rsid w:val="00A13740"/>
    <w:rsid w:val="00A13753"/>
    <w:rsid w:val="00A139E0"/>
    <w:rsid w:val="00A13B84"/>
    <w:rsid w:val="00A13C14"/>
    <w:rsid w:val="00A13F49"/>
    <w:rsid w:val="00A1466B"/>
    <w:rsid w:val="00A14A40"/>
    <w:rsid w:val="00A1501C"/>
    <w:rsid w:val="00A15119"/>
    <w:rsid w:val="00A155C8"/>
    <w:rsid w:val="00A16D9E"/>
    <w:rsid w:val="00A16DC2"/>
    <w:rsid w:val="00A17279"/>
    <w:rsid w:val="00A17559"/>
    <w:rsid w:val="00A1763C"/>
    <w:rsid w:val="00A17D31"/>
    <w:rsid w:val="00A21015"/>
    <w:rsid w:val="00A2198A"/>
    <w:rsid w:val="00A21BF6"/>
    <w:rsid w:val="00A21C60"/>
    <w:rsid w:val="00A21CF1"/>
    <w:rsid w:val="00A22507"/>
    <w:rsid w:val="00A228B8"/>
    <w:rsid w:val="00A229CC"/>
    <w:rsid w:val="00A22B92"/>
    <w:rsid w:val="00A22CB3"/>
    <w:rsid w:val="00A22E37"/>
    <w:rsid w:val="00A23C08"/>
    <w:rsid w:val="00A24C67"/>
    <w:rsid w:val="00A24DD0"/>
    <w:rsid w:val="00A25959"/>
    <w:rsid w:val="00A25B62"/>
    <w:rsid w:val="00A26634"/>
    <w:rsid w:val="00A26764"/>
    <w:rsid w:val="00A26A94"/>
    <w:rsid w:val="00A276A4"/>
    <w:rsid w:val="00A27AD0"/>
    <w:rsid w:val="00A27C68"/>
    <w:rsid w:val="00A3049F"/>
    <w:rsid w:val="00A313B2"/>
    <w:rsid w:val="00A313C2"/>
    <w:rsid w:val="00A317F7"/>
    <w:rsid w:val="00A31A6B"/>
    <w:rsid w:val="00A31D92"/>
    <w:rsid w:val="00A33134"/>
    <w:rsid w:val="00A334C0"/>
    <w:rsid w:val="00A33A85"/>
    <w:rsid w:val="00A35169"/>
    <w:rsid w:val="00A359E2"/>
    <w:rsid w:val="00A35B65"/>
    <w:rsid w:val="00A35C8E"/>
    <w:rsid w:val="00A36089"/>
    <w:rsid w:val="00A36107"/>
    <w:rsid w:val="00A3695C"/>
    <w:rsid w:val="00A36E10"/>
    <w:rsid w:val="00A37763"/>
    <w:rsid w:val="00A37CD0"/>
    <w:rsid w:val="00A40089"/>
    <w:rsid w:val="00A402D6"/>
    <w:rsid w:val="00A406AD"/>
    <w:rsid w:val="00A40884"/>
    <w:rsid w:val="00A4172B"/>
    <w:rsid w:val="00A41786"/>
    <w:rsid w:val="00A419FF"/>
    <w:rsid w:val="00A421AB"/>
    <w:rsid w:val="00A42937"/>
    <w:rsid w:val="00A4329B"/>
    <w:rsid w:val="00A4391B"/>
    <w:rsid w:val="00A44324"/>
    <w:rsid w:val="00A443FB"/>
    <w:rsid w:val="00A44509"/>
    <w:rsid w:val="00A4515D"/>
    <w:rsid w:val="00A4533B"/>
    <w:rsid w:val="00A45437"/>
    <w:rsid w:val="00A45ABD"/>
    <w:rsid w:val="00A4635F"/>
    <w:rsid w:val="00A46525"/>
    <w:rsid w:val="00A473BF"/>
    <w:rsid w:val="00A47E91"/>
    <w:rsid w:val="00A500A2"/>
    <w:rsid w:val="00A5012A"/>
    <w:rsid w:val="00A502D6"/>
    <w:rsid w:val="00A502D7"/>
    <w:rsid w:val="00A50896"/>
    <w:rsid w:val="00A51629"/>
    <w:rsid w:val="00A51747"/>
    <w:rsid w:val="00A51999"/>
    <w:rsid w:val="00A51AAE"/>
    <w:rsid w:val="00A51BA6"/>
    <w:rsid w:val="00A51EB9"/>
    <w:rsid w:val="00A5207F"/>
    <w:rsid w:val="00A52154"/>
    <w:rsid w:val="00A525CD"/>
    <w:rsid w:val="00A52694"/>
    <w:rsid w:val="00A52706"/>
    <w:rsid w:val="00A52A1B"/>
    <w:rsid w:val="00A537E2"/>
    <w:rsid w:val="00A53A24"/>
    <w:rsid w:val="00A53C18"/>
    <w:rsid w:val="00A557B4"/>
    <w:rsid w:val="00A55878"/>
    <w:rsid w:val="00A560CF"/>
    <w:rsid w:val="00A56F3B"/>
    <w:rsid w:val="00A5712F"/>
    <w:rsid w:val="00A57230"/>
    <w:rsid w:val="00A57C95"/>
    <w:rsid w:val="00A57E33"/>
    <w:rsid w:val="00A6024B"/>
    <w:rsid w:val="00A60441"/>
    <w:rsid w:val="00A6044D"/>
    <w:rsid w:val="00A60FB0"/>
    <w:rsid w:val="00A61476"/>
    <w:rsid w:val="00A61B08"/>
    <w:rsid w:val="00A61C3C"/>
    <w:rsid w:val="00A6228A"/>
    <w:rsid w:val="00A62638"/>
    <w:rsid w:val="00A62D2A"/>
    <w:rsid w:val="00A63850"/>
    <w:rsid w:val="00A645A8"/>
    <w:rsid w:val="00A645E7"/>
    <w:rsid w:val="00A64CB3"/>
    <w:rsid w:val="00A651BF"/>
    <w:rsid w:val="00A65B17"/>
    <w:rsid w:val="00A66DEA"/>
    <w:rsid w:val="00A6758C"/>
    <w:rsid w:val="00A70153"/>
    <w:rsid w:val="00A702E8"/>
    <w:rsid w:val="00A707B2"/>
    <w:rsid w:val="00A70B70"/>
    <w:rsid w:val="00A70CD7"/>
    <w:rsid w:val="00A711DC"/>
    <w:rsid w:val="00A71FF0"/>
    <w:rsid w:val="00A729DE"/>
    <w:rsid w:val="00A73368"/>
    <w:rsid w:val="00A737AD"/>
    <w:rsid w:val="00A73862"/>
    <w:rsid w:val="00A748B3"/>
    <w:rsid w:val="00A74DB0"/>
    <w:rsid w:val="00A74EFD"/>
    <w:rsid w:val="00A7537B"/>
    <w:rsid w:val="00A75990"/>
    <w:rsid w:val="00A7613B"/>
    <w:rsid w:val="00A76396"/>
    <w:rsid w:val="00A7659F"/>
    <w:rsid w:val="00A76BA2"/>
    <w:rsid w:val="00A7715D"/>
    <w:rsid w:val="00A77163"/>
    <w:rsid w:val="00A77941"/>
    <w:rsid w:val="00A77B6C"/>
    <w:rsid w:val="00A8010E"/>
    <w:rsid w:val="00A80710"/>
    <w:rsid w:val="00A81441"/>
    <w:rsid w:val="00A81820"/>
    <w:rsid w:val="00A82180"/>
    <w:rsid w:val="00A82609"/>
    <w:rsid w:val="00A8277B"/>
    <w:rsid w:val="00A8296D"/>
    <w:rsid w:val="00A82A4C"/>
    <w:rsid w:val="00A82D54"/>
    <w:rsid w:val="00A82D5B"/>
    <w:rsid w:val="00A82E98"/>
    <w:rsid w:val="00A83609"/>
    <w:rsid w:val="00A839FA"/>
    <w:rsid w:val="00A83AC2"/>
    <w:rsid w:val="00A83BA9"/>
    <w:rsid w:val="00A840BE"/>
    <w:rsid w:val="00A841DE"/>
    <w:rsid w:val="00A843BD"/>
    <w:rsid w:val="00A849A3"/>
    <w:rsid w:val="00A84A69"/>
    <w:rsid w:val="00A84CFF"/>
    <w:rsid w:val="00A84EC1"/>
    <w:rsid w:val="00A853E4"/>
    <w:rsid w:val="00A85454"/>
    <w:rsid w:val="00A85E69"/>
    <w:rsid w:val="00A8671C"/>
    <w:rsid w:val="00A87EDA"/>
    <w:rsid w:val="00A900AD"/>
    <w:rsid w:val="00A9066F"/>
    <w:rsid w:val="00A90699"/>
    <w:rsid w:val="00A91EF2"/>
    <w:rsid w:val="00A923FF"/>
    <w:rsid w:val="00A92594"/>
    <w:rsid w:val="00A9279A"/>
    <w:rsid w:val="00A93342"/>
    <w:rsid w:val="00A93828"/>
    <w:rsid w:val="00A9385F"/>
    <w:rsid w:val="00A93FF8"/>
    <w:rsid w:val="00A9406E"/>
    <w:rsid w:val="00A94E81"/>
    <w:rsid w:val="00A94FF4"/>
    <w:rsid w:val="00A95295"/>
    <w:rsid w:val="00A95790"/>
    <w:rsid w:val="00A963DE"/>
    <w:rsid w:val="00A96ABD"/>
    <w:rsid w:val="00A97365"/>
    <w:rsid w:val="00A9766D"/>
    <w:rsid w:val="00A97E1D"/>
    <w:rsid w:val="00AA08EE"/>
    <w:rsid w:val="00AA0CE0"/>
    <w:rsid w:val="00AA0E30"/>
    <w:rsid w:val="00AA1175"/>
    <w:rsid w:val="00AA13D8"/>
    <w:rsid w:val="00AA1645"/>
    <w:rsid w:val="00AA17A7"/>
    <w:rsid w:val="00AA2811"/>
    <w:rsid w:val="00AA2FCF"/>
    <w:rsid w:val="00AA32BB"/>
    <w:rsid w:val="00AA357E"/>
    <w:rsid w:val="00AA496A"/>
    <w:rsid w:val="00AA5212"/>
    <w:rsid w:val="00AA53B3"/>
    <w:rsid w:val="00AA5981"/>
    <w:rsid w:val="00AA619F"/>
    <w:rsid w:val="00AA6248"/>
    <w:rsid w:val="00AA6657"/>
    <w:rsid w:val="00AB05A0"/>
    <w:rsid w:val="00AB0E00"/>
    <w:rsid w:val="00AB0E71"/>
    <w:rsid w:val="00AB1193"/>
    <w:rsid w:val="00AB164C"/>
    <w:rsid w:val="00AB175D"/>
    <w:rsid w:val="00AB1C71"/>
    <w:rsid w:val="00AB2718"/>
    <w:rsid w:val="00AB2B31"/>
    <w:rsid w:val="00AB3353"/>
    <w:rsid w:val="00AB407C"/>
    <w:rsid w:val="00AB40E9"/>
    <w:rsid w:val="00AB417F"/>
    <w:rsid w:val="00AB44F1"/>
    <w:rsid w:val="00AB4545"/>
    <w:rsid w:val="00AB457C"/>
    <w:rsid w:val="00AB5236"/>
    <w:rsid w:val="00AB5284"/>
    <w:rsid w:val="00AB5BED"/>
    <w:rsid w:val="00AB6398"/>
    <w:rsid w:val="00AB73D7"/>
    <w:rsid w:val="00AB7B27"/>
    <w:rsid w:val="00AC02EF"/>
    <w:rsid w:val="00AC0E2E"/>
    <w:rsid w:val="00AC0F1D"/>
    <w:rsid w:val="00AC1624"/>
    <w:rsid w:val="00AC16A7"/>
    <w:rsid w:val="00AC19A1"/>
    <w:rsid w:val="00AC2024"/>
    <w:rsid w:val="00AC3623"/>
    <w:rsid w:val="00AC3B80"/>
    <w:rsid w:val="00AC3C03"/>
    <w:rsid w:val="00AC3C14"/>
    <w:rsid w:val="00AC3E23"/>
    <w:rsid w:val="00AC4480"/>
    <w:rsid w:val="00AC44E9"/>
    <w:rsid w:val="00AC4752"/>
    <w:rsid w:val="00AC4CB6"/>
    <w:rsid w:val="00AC4F2D"/>
    <w:rsid w:val="00AC5561"/>
    <w:rsid w:val="00AC5640"/>
    <w:rsid w:val="00AC6711"/>
    <w:rsid w:val="00AC6926"/>
    <w:rsid w:val="00AC7848"/>
    <w:rsid w:val="00AC7A20"/>
    <w:rsid w:val="00AD09D8"/>
    <w:rsid w:val="00AD0F63"/>
    <w:rsid w:val="00AD0FC9"/>
    <w:rsid w:val="00AD0FE3"/>
    <w:rsid w:val="00AD10D7"/>
    <w:rsid w:val="00AD1601"/>
    <w:rsid w:val="00AD1994"/>
    <w:rsid w:val="00AD1F2D"/>
    <w:rsid w:val="00AD3AC4"/>
    <w:rsid w:val="00AD460E"/>
    <w:rsid w:val="00AD4D08"/>
    <w:rsid w:val="00AD4E2A"/>
    <w:rsid w:val="00AD7438"/>
    <w:rsid w:val="00AD758E"/>
    <w:rsid w:val="00AD77EC"/>
    <w:rsid w:val="00AD78E1"/>
    <w:rsid w:val="00AD7B0E"/>
    <w:rsid w:val="00AD7CDB"/>
    <w:rsid w:val="00AD7D90"/>
    <w:rsid w:val="00AD7E8A"/>
    <w:rsid w:val="00AD7FB5"/>
    <w:rsid w:val="00AE0044"/>
    <w:rsid w:val="00AE0366"/>
    <w:rsid w:val="00AE1994"/>
    <w:rsid w:val="00AE1E48"/>
    <w:rsid w:val="00AE1EA1"/>
    <w:rsid w:val="00AE28DB"/>
    <w:rsid w:val="00AE3225"/>
    <w:rsid w:val="00AE37AF"/>
    <w:rsid w:val="00AE3FCA"/>
    <w:rsid w:val="00AE40F0"/>
    <w:rsid w:val="00AE48AD"/>
    <w:rsid w:val="00AE576E"/>
    <w:rsid w:val="00AE5F5E"/>
    <w:rsid w:val="00AE636D"/>
    <w:rsid w:val="00AE6BA8"/>
    <w:rsid w:val="00AE6EEF"/>
    <w:rsid w:val="00AE72CE"/>
    <w:rsid w:val="00AE74B4"/>
    <w:rsid w:val="00AE74E3"/>
    <w:rsid w:val="00AE7819"/>
    <w:rsid w:val="00AE7EB5"/>
    <w:rsid w:val="00AF09C7"/>
    <w:rsid w:val="00AF09EC"/>
    <w:rsid w:val="00AF118B"/>
    <w:rsid w:val="00AF152D"/>
    <w:rsid w:val="00AF1ADC"/>
    <w:rsid w:val="00AF20E4"/>
    <w:rsid w:val="00AF28EA"/>
    <w:rsid w:val="00AF2A42"/>
    <w:rsid w:val="00AF2B5D"/>
    <w:rsid w:val="00AF2C1B"/>
    <w:rsid w:val="00AF2E67"/>
    <w:rsid w:val="00AF3002"/>
    <w:rsid w:val="00AF39FA"/>
    <w:rsid w:val="00AF3A90"/>
    <w:rsid w:val="00AF3AB2"/>
    <w:rsid w:val="00AF3ED0"/>
    <w:rsid w:val="00AF3FBF"/>
    <w:rsid w:val="00AF43DF"/>
    <w:rsid w:val="00AF4692"/>
    <w:rsid w:val="00AF4751"/>
    <w:rsid w:val="00AF4A15"/>
    <w:rsid w:val="00AF53FC"/>
    <w:rsid w:val="00AF55D4"/>
    <w:rsid w:val="00AF5600"/>
    <w:rsid w:val="00AF65CB"/>
    <w:rsid w:val="00AF65D1"/>
    <w:rsid w:val="00AF671D"/>
    <w:rsid w:val="00AF6B0C"/>
    <w:rsid w:val="00AF6E36"/>
    <w:rsid w:val="00AF719C"/>
    <w:rsid w:val="00AF746E"/>
    <w:rsid w:val="00AF7B02"/>
    <w:rsid w:val="00B002A5"/>
    <w:rsid w:val="00B00BB0"/>
    <w:rsid w:val="00B00BD4"/>
    <w:rsid w:val="00B00C23"/>
    <w:rsid w:val="00B01047"/>
    <w:rsid w:val="00B011AF"/>
    <w:rsid w:val="00B01BB6"/>
    <w:rsid w:val="00B01CEB"/>
    <w:rsid w:val="00B029EF"/>
    <w:rsid w:val="00B03169"/>
    <w:rsid w:val="00B03561"/>
    <w:rsid w:val="00B0374F"/>
    <w:rsid w:val="00B03A41"/>
    <w:rsid w:val="00B03F1C"/>
    <w:rsid w:val="00B04486"/>
    <w:rsid w:val="00B0448E"/>
    <w:rsid w:val="00B04BAB"/>
    <w:rsid w:val="00B05701"/>
    <w:rsid w:val="00B05BF9"/>
    <w:rsid w:val="00B064E1"/>
    <w:rsid w:val="00B06604"/>
    <w:rsid w:val="00B066E2"/>
    <w:rsid w:val="00B06CE0"/>
    <w:rsid w:val="00B07238"/>
    <w:rsid w:val="00B072DB"/>
    <w:rsid w:val="00B077D6"/>
    <w:rsid w:val="00B07A80"/>
    <w:rsid w:val="00B1032E"/>
    <w:rsid w:val="00B1078A"/>
    <w:rsid w:val="00B108C4"/>
    <w:rsid w:val="00B10B51"/>
    <w:rsid w:val="00B10ED9"/>
    <w:rsid w:val="00B1183C"/>
    <w:rsid w:val="00B1209D"/>
    <w:rsid w:val="00B12A21"/>
    <w:rsid w:val="00B12A7B"/>
    <w:rsid w:val="00B13737"/>
    <w:rsid w:val="00B13A3E"/>
    <w:rsid w:val="00B13D14"/>
    <w:rsid w:val="00B141C4"/>
    <w:rsid w:val="00B1442A"/>
    <w:rsid w:val="00B144DF"/>
    <w:rsid w:val="00B15492"/>
    <w:rsid w:val="00B154EF"/>
    <w:rsid w:val="00B15913"/>
    <w:rsid w:val="00B15B86"/>
    <w:rsid w:val="00B16B0A"/>
    <w:rsid w:val="00B17222"/>
    <w:rsid w:val="00B1756F"/>
    <w:rsid w:val="00B175B4"/>
    <w:rsid w:val="00B17DBD"/>
    <w:rsid w:val="00B20C5B"/>
    <w:rsid w:val="00B20DC9"/>
    <w:rsid w:val="00B21FE1"/>
    <w:rsid w:val="00B224A4"/>
    <w:rsid w:val="00B23DE9"/>
    <w:rsid w:val="00B242F5"/>
    <w:rsid w:val="00B2437A"/>
    <w:rsid w:val="00B24475"/>
    <w:rsid w:val="00B2452F"/>
    <w:rsid w:val="00B249ED"/>
    <w:rsid w:val="00B24C7F"/>
    <w:rsid w:val="00B250CE"/>
    <w:rsid w:val="00B2568A"/>
    <w:rsid w:val="00B258B7"/>
    <w:rsid w:val="00B258DD"/>
    <w:rsid w:val="00B26389"/>
    <w:rsid w:val="00B26448"/>
    <w:rsid w:val="00B2667C"/>
    <w:rsid w:val="00B266C4"/>
    <w:rsid w:val="00B26BC7"/>
    <w:rsid w:val="00B26FB1"/>
    <w:rsid w:val="00B27437"/>
    <w:rsid w:val="00B27ED3"/>
    <w:rsid w:val="00B30013"/>
    <w:rsid w:val="00B30237"/>
    <w:rsid w:val="00B307F6"/>
    <w:rsid w:val="00B3097E"/>
    <w:rsid w:val="00B30FCF"/>
    <w:rsid w:val="00B3104B"/>
    <w:rsid w:val="00B31864"/>
    <w:rsid w:val="00B31B9D"/>
    <w:rsid w:val="00B31D55"/>
    <w:rsid w:val="00B31E2F"/>
    <w:rsid w:val="00B31EC2"/>
    <w:rsid w:val="00B3279E"/>
    <w:rsid w:val="00B32CF5"/>
    <w:rsid w:val="00B3302C"/>
    <w:rsid w:val="00B336C5"/>
    <w:rsid w:val="00B33AA0"/>
    <w:rsid w:val="00B33EA8"/>
    <w:rsid w:val="00B3403B"/>
    <w:rsid w:val="00B345E4"/>
    <w:rsid w:val="00B34B64"/>
    <w:rsid w:val="00B353F4"/>
    <w:rsid w:val="00B3552E"/>
    <w:rsid w:val="00B35879"/>
    <w:rsid w:val="00B35AC0"/>
    <w:rsid w:val="00B35E5C"/>
    <w:rsid w:val="00B35FDE"/>
    <w:rsid w:val="00B36C2A"/>
    <w:rsid w:val="00B37694"/>
    <w:rsid w:val="00B37725"/>
    <w:rsid w:val="00B37CF4"/>
    <w:rsid w:val="00B41094"/>
    <w:rsid w:val="00B412A3"/>
    <w:rsid w:val="00B4160A"/>
    <w:rsid w:val="00B41A80"/>
    <w:rsid w:val="00B41B09"/>
    <w:rsid w:val="00B41EA1"/>
    <w:rsid w:val="00B41EF5"/>
    <w:rsid w:val="00B425BB"/>
    <w:rsid w:val="00B4299B"/>
    <w:rsid w:val="00B435EE"/>
    <w:rsid w:val="00B440FF"/>
    <w:rsid w:val="00B44276"/>
    <w:rsid w:val="00B4441F"/>
    <w:rsid w:val="00B44F3D"/>
    <w:rsid w:val="00B45728"/>
    <w:rsid w:val="00B45CD0"/>
    <w:rsid w:val="00B462A9"/>
    <w:rsid w:val="00B4659A"/>
    <w:rsid w:val="00B46F54"/>
    <w:rsid w:val="00B46FDA"/>
    <w:rsid w:val="00B472CF"/>
    <w:rsid w:val="00B4756B"/>
    <w:rsid w:val="00B4764C"/>
    <w:rsid w:val="00B476E4"/>
    <w:rsid w:val="00B501A5"/>
    <w:rsid w:val="00B50239"/>
    <w:rsid w:val="00B506CB"/>
    <w:rsid w:val="00B50C7F"/>
    <w:rsid w:val="00B5100C"/>
    <w:rsid w:val="00B51294"/>
    <w:rsid w:val="00B514E3"/>
    <w:rsid w:val="00B516BD"/>
    <w:rsid w:val="00B5181B"/>
    <w:rsid w:val="00B5230E"/>
    <w:rsid w:val="00B5253C"/>
    <w:rsid w:val="00B52907"/>
    <w:rsid w:val="00B52995"/>
    <w:rsid w:val="00B52CDE"/>
    <w:rsid w:val="00B52F6C"/>
    <w:rsid w:val="00B5316F"/>
    <w:rsid w:val="00B53AC1"/>
    <w:rsid w:val="00B53CA9"/>
    <w:rsid w:val="00B540D0"/>
    <w:rsid w:val="00B54124"/>
    <w:rsid w:val="00B5512B"/>
    <w:rsid w:val="00B5515E"/>
    <w:rsid w:val="00B55794"/>
    <w:rsid w:val="00B55930"/>
    <w:rsid w:val="00B559CC"/>
    <w:rsid w:val="00B55D42"/>
    <w:rsid w:val="00B56426"/>
    <w:rsid w:val="00B5700E"/>
    <w:rsid w:val="00B5740E"/>
    <w:rsid w:val="00B57629"/>
    <w:rsid w:val="00B5785F"/>
    <w:rsid w:val="00B57860"/>
    <w:rsid w:val="00B601B0"/>
    <w:rsid w:val="00B60869"/>
    <w:rsid w:val="00B60AD0"/>
    <w:rsid w:val="00B60B87"/>
    <w:rsid w:val="00B610F1"/>
    <w:rsid w:val="00B61837"/>
    <w:rsid w:val="00B61988"/>
    <w:rsid w:val="00B61ADF"/>
    <w:rsid w:val="00B6276D"/>
    <w:rsid w:val="00B62A59"/>
    <w:rsid w:val="00B62AA4"/>
    <w:rsid w:val="00B62B1D"/>
    <w:rsid w:val="00B62F30"/>
    <w:rsid w:val="00B6325A"/>
    <w:rsid w:val="00B63381"/>
    <w:rsid w:val="00B63610"/>
    <w:rsid w:val="00B638F9"/>
    <w:rsid w:val="00B63BE7"/>
    <w:rsid w:val="00B64840"/>
    <w:rsid w:val="00B64899"/>
    <w:rsid w:val="00B648FA"/>
    <w:rsid w:val="00B64C89"/>
    <w:rsid w:val="00B65528"/>
    <w:rsid w:val="00B65E10"/>
    <w:rsid w:val="00B667BD"/>
    <w:rsid w:val="00B67223"/>
    <w:rsid w:val="00B6729E"/>
    <w:rsid w:val="00B672EA"/>
    <w:rsid w:val="00B67455"/>
    <w:rsid w:val="00B7040D"/>
    <w:rsid w:val="00B70520"/>
    <w:rsid w:val="00B7061A"/>
    <w:rsid w:val="00B707DA"/>
    <w:rsid w:val="00B70AFC"/>
    <w:rsid w:val="00B70D79"/>
    <w:rsid w:val="00B70EC1"/>
    <w:rsid w:val="00B70EEE"/>
    <w:rsid w:val="00B71450"/>
    <w:rsid w:val="00B71801"/>
    <w:rsid w:val="00B72298"/>
    <w:rsid w:val="00B72822"/>
    <w:rsid w:val="00B74044"/>
    <w:rsid w:val="00B74599"/>
    <w:rsid w:val="00B74DB7"/>
    <w:rsid w:val="00B75299"/>
    <w:rsid w:val="00B75780"/>
    <w:rsid w:val="00B7638F"/>
    <w:rsid w:val="00B76CA3"/>
    <w:rsid w:val="00B77176"/>
    <w:rsid w:val="00B772EA"/>
    <w:rsid w:val="00B77CCA"/>
    <w:rsid w:val="00B77E06"/>
    <w:rsid w:val="00B80170"/>
    <w:rsid w:val="00B8088D"/>
    <w:rsid w:val="00B809DE"/>
    <w:rsid w:val="00B80ABF"/>
    <w:rsid w:val="00B80BAB"/>
    <w:rsid w:val="00B80DD4"/>
    <w:rsid w:val="00B80EA2"/>
    <w:rsid w:val="00B818BA"/>
    <w:rsid w:val="00B82839"/>
    <w:rsid w:val="00B82A58"/>
    <w:rsid w:val="00B84223"/>
    <w:rsid w:val="00B845F3"/>
    <w:rsid w:val="00B849CA"/>
    <w:rsid w:val="00B84AFE"/>
    <w:rsid w:val="00B84BA6"/>
    <w:rsid w:val="00B84E07"/>
    <w:rsid w:val="00B84E53"/>
    <w:rsid w:val="00B855A9"/>
    <w:rsid w:val="00B85D6D"/>
    <w:rsid w:val="00B85FE6"/>
    <w:rsid w:val="00B860E1"/>
    <w:rsid w:val="00B86D7F"/>
    <w:rsid w:val="00B87070"/>
    <w:rsid w:val="00B8770D"/>
    <w:rsid w:val="00B9023C"/>
    <w:rsid w:val="00B90ACB"/>
    <w:rsid w:val="00B90E3F"/>
    <w:rsid w:val="00B91B8B"/>
    <w:rsid w:val="00B91F39"/>
    <w:rsid w:val="00B9219A"/>
    <w:rsid w:val="00B92762"/>
    <w:rsid w:val="00B92C70"/>
    <w:rsid w:val="00B92E45"/>
    <w:rsid w:val="00B92F9A"/>
    <w:rsid w:val="00B93D53"/>
    <w:rsid w:val="00B944F4"/>
    <w:rsid w:val="00B9474B"/>
    <w:rsid w:val="00B94939"/>
    <w:rsid w:val="00B94A9C"/>
    <w:rsid w:val="00B9519F"/>
    <w:rsid w:val="00B95363"/>
    <w:rsid w:val="00B95711"/>
    <w:rsid w:val="00B96135"/>
    <w:rsid w:val="00B9692E"/>
    <w:rsid w:val="00B973ED"/>
    <w:rsid w:val="00B9755E"/>
    <w:rsid w:val="00B9765A"/>
    <w:rsid w:val="00B9769A"/>
    <w:rsid w:val="00B978DA"/>
    <w:rsid w:val="00B97E3D"/>
    <w:rsid w:val="00BA0519"/>
    <w:rsid w:val="00BA08E0"/>
    <w:rsid w:val="00BA09CF"/>
    <w:rsid w:val="00BA0C56"/>
    <w:rsid w:val="00BA14F4"/>
    <w:rsid w:val="00BA22CE"/>
    <w:rsid w:val="00BA2312"/>
    <w:rsid w:val="00BA2DA5"/>
    <w:rsid w:val="00BA2DAA"/>
    <w:rsid w:val="00BA2FFC"/>
    <w:rsid w:val="00BA310C"/>
    <w:rsid w:val="00BA3490"/>
    <w:rsid w:val="00BA3D43"/>
    <w:rsid w:val="00BA47D9"/>
    <w:rsid w:val="00BA4B59"/>
    <w:rsid w:val="00BA50D0"/>
    <w:rsid w:val="00BA5B84"/>
    <w:rsid w:val="00BA5D3E"/>
    <w:rsid w:val="00BA6576"/>
    <w:rsid w:val="00BA66CC"/>
    <w:rsid w:val="00BA6B5D"/>
    <w:rsid w:val="00BA7799"/>
    <w:rsid w:val="00BA7A00"/>
    <w:rsid w:val="00BB0290"/>
    <w:rsid w:val="00BB047B"/>
    <w:rsid w:val="00BB19D5"/>
    <w:rsid w:val="00BB2D78"/>
    <w:rsid w:val="00BB2DE6"/>
    <w:rsid w:val="00BB2E80"/>
    <w:rsid w:val="00BB2E8C"/>
    <w:rsid w:val="00BB33C6"/>
    <w:rsid w:val="00BB35F7"/>
    <w:rsid w:val="00BB3CF9"/>
    <w:rsid w:val="00BB4404"/>
    <w:rsid w:val="00BB4544"/>
    <w:rsid w:val="00BB45DF"/>
    <w:rsid w:val="00BB4A22"/>
    <w:rsid w:val="00BB505F"/>
    <w:rsid w:val="00BB57D2"/>
    <w:rsid w:val="00BB586E"/>
    <w:rsid w:val="00BB5B56"/>
    <w:rsid w:val="00BB645C"/>
    <w:rsid w:val="00BB682D"/>
    <w:rsid w:val="00BB6907"/>
    <w:rsid w:val="00BB6EBD"/>
    <w:rsid w:val="00BB711A"/>
    <w:rsid w:val="00BB781E"/>
    <w:rsid w:val="00BB78A9"/>
    <w:rsid w:val="00BC0D3D"/>
    <w:rsid w:val="00BC1D41"/>
    <w:rsid w:val="00BC1EF5"/>
    <w:rsid w:val="00BC24B6"/>
    <w:rsid w:val="00BC2814"/>
    <w:rsid w:val="00BC2F46"/>
    <w:rsid w:val="00BC3509"/>
    <w:rsid w:val="00BC359C"/>
    <w:rsid w:val="00BC37FD"/>
    <w:rsid w:val="00BC3CFA"/>
    <w:rsid w:val="00BC4033"/>
    <w:rsid w:val="00BC44CD"/>
    <w:rsid w:val="00BC4615"/>
    <w:rsid w:val="00BC4A60"/>
    <w:rsid w:val="00BC4D97"/>
    <w:rsid w:val="00BC6515"/>
    <w:rsid w:val="00BC68DE"/>
    <w:rsid w:val="00BC6A7C"/>
    <w:rsid w:val="00BC6E10"/>
    <w:rsid w:val="00BC75B3"/>
    <w:rsid w:val="00BC76B6"/>
    <w:rsid w:val="00BC7967"/>
    <w:rsid w:val="00BC7D0D"/>
    <w:rsid w:val="00BD0039"/>
    <w:rsid w:val="00BD0BC2"/>
    <w:rsid w:val="00BD0F15"/>
    <w:rsid w:val="00BD18DB"/>
    <w:rsid w:val="00BD2D3A"/>
    <w:rsid w:val="00BD35F7"/>
    <w:rsid w:val="00BD3911"/>
    <w:rsid w:val="00BD3926"/>
    <w:rsid w:val="00BD3EF3"/>
    <w:rsid w:val="00BD422C"/>
    <w:rsid w:val="00BD45DE"/>
    <w:rsid w:val="00BD48CA"/>
    <w:rsid w:val="00BD4D69"/>
    <w:rsid w:val="00BD4F0D"/>
    <w:rsid w:val="00BD53D8"/>
    <w:rsid w:val="00BD547C"/>
    <w:rsid w:val="00BD5795"/>
    <w:rsid w:val="00BD5857"/>
    <w:rsid w:val="00BD5F56"/>
    <w:rsid w:val="00BD5F72"/>
    <w:rsid w:val="00BD5FAE"/>
    <w:rsid w:val="00BD5FF8"/>
    <w:rsid w:val="00BD67CE"/>
    <w:rsid w:val="00BD67F4"/>
    <w:rsid w:val="00BD70DB"/>
    <w:rsid w:val="00BD7203"/>
    <w:rsid w:val="00BD7DBB"/>
    <w:rsid w:val="00BE0359"/>
    <w:rsid w:val="00BE0769"/>
    <w:rsid w:val="00BE090C"/>
    <w:rsid w:val="00BE0E00"/>
    <w:rsid w:val="00BE17ED"/>
    <w:rsid w:val="00BE1A40"/>
    <w:rsid w:val="00BE1BE6"/>
    <w:rsid w:val="00BE1E6A"/>
    <w:rsid w:val="00BE2048"/>
    <w:rsid w:val="00BE22EB"/>
    <w:rsid w:val="00BE2364"/>
    <w:rsid w:val="00BE2433"/>
    <w:rsid w:val="00BE2BD8"/>
    <w:rsid w:val="00BE2F45"/>
    <w:rsid w:val="00BE311C"/>
    <w:rsid w:val="00BE3A73"/>
    <w:rsid w:val="00BE3BE0"/>
    <w:rsid w:val="00BE3BE2"/>
    <w:rsid w:val="00BE4055"/>
    <w:rsid w:val="00BE42F8"/>
    <w:rsid w:val="00BE4701"/>
    <w:rsid w:val="00BE49DD"/>
    <w:rsid w:val="00BE50EB"/>
    <w:rsid w:val="00BE516C"/>
    <w:rsid w:val="00BE5453"/>
    <w:rsid w:val="00BE697C"/>
    <w:rsid w:val="00BE6A1F"/>
    <w:rsid w:val="00BE6B80"/>
    <w:rsid w:val="00BE6CB4"/>
    <w:rsid w:val="00BE71C4"/>
    <w:rsid w:val="00BE740C"/>
    <w:rsid w:val="00BF0784"/>
    <w:rsid w:val="00BF08E4"/>
    <w:rsid w:val="00BF0BEA"/>
    <w:rsid w:val="00BF0CAC"/>
    <w:rsid w:val="00BF0FA6"/>
    <w:rsid w:val="00BF1145"/>
    <w:rsid w:val="00BF1204"/>
    <w:rsid w:val="00BF148A"/>
    <w:rsid w:val="00BF21CD"/>
    <w:rsid w:val="00BF25AF"/>
    <w:rsid w:val="00BF2B12"/>
    <w:rsid w:val="00BF3117"/>
    <w:rsid w:val="00BF3199"/>
    <w:rsid w:val="00BF323E"/>
    <w:rsid w:val="00BF3291"/>
    <w:rsid w:val="00BF3DD4"/>
    <w:rsid w:val="00BF43FF"/>
    <w:rsid w:val="00BF472D"/>
    <w:rsid w:val="00BF477B"/>
    <w:rsid w:val="00BF4E66"/>
    <w:rsid w:val="00BF5811"/>
    <w:rsid w:val="00BF60D4"/>
    <w:rsid w:val="00BF6137"/>
    <w:rsid w:val="00BF783E"/>
    <w:rsid w:val="00C00020"/>
    <w:rsid w:val="00C000D6"/>
    <w:rsid w:val="00C0075C"/>
    <w:rsid w:val="00C00E2B"/>
    <w:rsid w:val="00C023E6"/>
    <w:rsid w:val="00C02AC9"/>
    <w:rsid w:val="00C02FCE"/>
    <w:rsid w:val="00C030F3"/>
    <w:rsid w:val="00C0387B"/>
    <w:rsid w:val="00C03BB9"/>
    <w:rsid w:val="00C042AF"/>
    <w:rsid w:val="00C0438A"/>
    <w:rsid w:val="00C04431"/>
    <w:rsid w:val="00C04483"/>
    <w:rsid w:val="00C04586"/>
    <w:rsid w:val="00C04651"/>
    <w:rsid w:val="00C046D9"/>
    <w:rsid w:val="00C04B3F"/>
    <w:rsid w:val="00C05395"/>
    <w:rsid w:val="00C05DFD"/>
    <w:rsid w:val="00C0611B"/>
    <w:rsid w:val="00C061E3"/>
    <w:rsid w:val="00C06484"/>
    <w:rsid w:val="00C06652"/>
    <w:rsid w:val="00C06A6E"/>
    <w:rsid w:val="00C1041A"/>
    <w:rsid w:val="00C11DD4"/>
    <w:rsid w:val="00C11E8F"/>
    <w:rsid w:val="00C12395"/>
    <w:rsid w:val="00C12CC6"/>
    <w:rsid w:val="00C12D27"/>
    <w:rsid w:val="00C12D4C"/>
    <w:rsid w:val="00C12E0B"/>
    <w:rsid w:val="00C1365C"/>
    <w:rsid w:val="00C13909"/>
    <w:rsid w:val="00C13A28"/>
    <w:rsid w:val="00C13C12"/>
    <w:rsid w:val="00C1412F"/>
    <w:rsid w:val="00C146AA"/>
    <w:rsid w:val="00C148B6"/>
    <w:rsid w:val="00C14A29"/>
    <w:rsid w:val="00C14FAA"/>
    <w:rsid w:val="00C1533F"/>
    <w:rsid w:val="00C1534B"/>
    <w:rsid w:val="00C153EF"/>
    <w:rsid w:val="00C156E2"/>
    <w:rsid w:val="00C1578F"/>
    <w:rsid w:val="00C15A4C"/>
    <w:rsid w:val="00C15C1E"/>
    <w:rsid w:val="00C15D78"/>
    <w:rsid w:val="00C161FA"/>
    <w:rsid w:val="00C1633E"/>
    <w:rsid w:val="00C163AB"/>
    <w:rsid w:val="00C167B7"/>
    <w:rsid w:val="00C167EF"/>
    <w:rsid w:val="00C16A17"/>
    <w:rsid w:val="00C17EE9"/>
    <w:rsid w:val="00C2087A"/>
    <w:rsid w:val="00C20C3B"/>
    <w:rsid w:val="00C21317"/>
    <w:rsid w:val="00C21417"/>
    <w:rsid w:val="00C2154B"/>
    <w:rsid w:val="00C21D7D"/>
    <w:rsid w:val="00C22053"/>
    <w:rsid w:val="00C224E4"/>
    <w:rsid w:val="00C2378F"/>
    <w:rsid w:val="00C23B6C"/>
    <w:rsid w:val="00C24834"/>
    <w:rsid w:val="00C256B6"/>
    <w:rsid w:val="00C257BB"/>
    <w:rsid w:val="00C260D8"/>
    <w:rsid w:val="00C26401"/>
    <w:rsid w:val="00C2684D"/>
    <w:rsid w:val="00C2698C"/>
    <w:rsid w:val="00C26AB8"/>
    <w:rsid w:val="00C26CC3"/>
    <w:rsid w:val="00C27526"/>
    <w:rsid w:val="00C27641"/>
    <w:rsid w:val="00C2779F"/>
    <w:rsid w:val="00C278C4"/>
    <w:rsid w:val="00C278CA"/>
    <w:rsid w:val="00C30178"/>
    <w:rsid w:val="00C30DF3"/>
    <w:rsid w:val="00C310B7"/>
    <w:rsid w:val="00C315EB"/>
    <w:rsid w:val="00C31D06"/>
    <w:rsid w:val="00C325C2"/>
    <w:rsid w:val="00C3333D"/>
    <w:rsid w:val="00C33E22"/>
    <w:rsid w:val="00C345F3"/>
    <w:rsid w:val="00C346C7"/>
    <w:rsid w:val="00C3493F"/>
    <w:rsid w:val="00C34965"/>
    <w:rsid w:val="00C34CE8"/>
    <w:rsid w:val="00C34DE4"/>
    <w:rsid w:val="00C34E6B"/>
    <w:rsid w:val="00C350D7"/>
    <w:rsid w:val="00C35188"/>
    <w:rsid w:val="00C35414"/>
    <w:rsid w:val="00C354BE"/>
    <w:rsid w:val="00C35711"/>
    <w:rsid w:val="00C35787"/>
    <w:rsid w:val="00C35F73"/>
    <w:rsid w:val="00C363CB"/>
    <w:rsid w:val="00C369A6"/>
    <w:rsid w:val="00C371C6"/>
    <w:rsid w:val="00C379EE"/>
    <w:rsid w:val="00C40427"/>
    <w:rsid w:val="00C40754"/>
    <w:rsid w:val="00C410A9"/>
    <w:rsid w:val="00C42ADF"/>
    <w:rsid w:val="00C43002"/>
    <w:rsid w:val="00C43462"/>
    <w:rsid w:val="00C43697"/>
    <w:rsid w:val="00C43A04"/>
    <w:rsid w:val="00C43D35"/>
    <w:rsid w:val="00C440E1"/>
    <w:rsid w:val="00C447D7"/>
    <w:rsid w:val="00C4491D"/>
    <w:rsid w:val="00C44B45"/>
    <w:rsid w:val="00C459FC"/>
    <w:rsid w:val="00C46F17"/>
    <w:rsid w:val="00C47166"/>
    <w:rsid w:val="00C471F7"/>
    <w:rsid w:val="00C47C97"/>
    <w:rsid w:val="00C47D69"/>
    <w:rsid w:val="00C47F83"/>
    <w:rsid w:val="00C506A7"/>
    <w:rsid w:val="00C50D6A"/>
    <w:rsid w:val="00C51476"/>
    <w:rsid w:val="00C51493"/>
    <w:rsid w:val="00C5226B"/>
    <w:rsid w:val="00C5231C"/>
    <w:rsid w:val="00C524FB"/>
    <w:rsid w:val="00C53079"/>
    <w:rsid w:val="00C53A18"/>
    <w:rsid w:val="00C546A2"/>
    <w:rsid w:val="00C5474A"/>
    <w:rsid w:val="00C54D46"/>
    <w:rsid w:val="00C550C1"/>
    <w:rsid w:val="00C55A45"/>
    <w:rsid w:val="00C55BC5"/>
    <w:rsid w:val="00C55CD1"/>
    <w:rsid w:val="00C55CFF"/>
    <w:rsid w:val="00C55DDF"/>
    <w:rsid w:val="00C5621D"/>
    <w:rsid w:val="00C56D13"/>
    <w:rsid w:val="00C572A4"/>
    <w:rsid w:val="00C575F9"/>
    <w:rsid w:val="00C57CB4"/>
    <w:rsid w:val="00C57F80"/>
    <w:rsid w:val="00C6019B"/>
    <w:rsid w:val="00C605F1"/>
    <w:rsid w:val="00C60B44"/>
    <w:rsid w:val="00C60E62"/>
    <w:rsid w:val="00C6112F"/>
    <w:rsid w:val="00C61617"/>
    <w:rsid w:val="00C622A5"/>
    <w:rsid w:val="00C62BA6"/>
    <w:rsid w:val="00C62E8C"/>
    <w:rsid w:val="00C62F08"/>
    <w:rsid w:val="00C62F60"/>
    <w:rsid w:val="00C62FDE"/>
    <w:rsid w:val="00C63960"/>
    <w:rsid w:val="00C649B2"/>
    <w:rsid w:val="00C655A0"/>
    <w:rsid w:val="00C65D07"/>
    <w:rsid w:val="00C65DCC"/>
    <w:rsid w:val="00C66968"/>
    <w:rsid w:val="00C67359"/>
    <w:rsid w:val="00C675FA"/>
    <w:rsid w:val="00C6795B"/>
    <w:rsid w:val="00C70197"/>
    <w:rsid w:val="00C70513"/>
    <w:rsid w:val="00C70797"/>
    <w:rsid w:val="00C70F3D"/>
    <w:rsid w:val="00C713AF"/>
    <w:rsid w:val="00C717FC"/>
    <w:rsid w:val="00C71AC6"/>
    <w:rsid w:val="00C71E52"/>
    <w:rsid w:val="00C72AA0"/>
    <w:rsid w:val="00C72C65"/>
    <w:rsid w:val="00C732E2"/>
    <w:rsid w:val="00C737CF"/>
    <w:rsid w:val="00C73CF6"/>
    <w:rsid w:val="00C73D39"/>
    <w:rsid w:val="00C742B8"/>
    <w:rsid w:val="00C745C7"/>
    <w:rsid w:val="00C7473E"/>
    <w:rsid w:val="00C74B2C"/>
    <w:rsid w:val="00C74D39"/>
    <w:rsid w:val="00C75613"/>
    <w:rsid w:val="00C75A15"/>
    <w:rsid w:val="00C769AA"/>
    <w:rsid w:val="00C77002"/>
    <w:rsid w:val="00C770EA"/>
    <w:rsid w:val="00C77159"/>
    <w:rsid w:val="00C77B53"/>
    <w:rsid w:val="00C80333"/>
    <w:rsid w:val="00C80A44"/>
    <w:rsid w:val="00C80E86"/>
    <w:rsid w:val="00C80F19"/>
    <w:rsid w:val="00C812BB"/>
    <w:rsid w:val="00C82459"/>
    <w:rsid w:val="00C824FF"/>
    <w:rsid w:val="00C82AF0"/>
    <w:rsid w:val="00C82D52"/>
    <w:rsid w:val="00C83197"/>
    <w:rsid w:val="00C83372"/>
    <w:rsid w:val="00C83569"/>
    <w:rsid w:val="00C836FC"/>
    <w:rsid w:val="00C83988"/>
    <w:rsid w:val="00C83D0D"/>
    <w:rsid w:val="00C8426A"/>
    <w:rsid w:val="00C85CE3"/>
    <w:rsid w:val="00C85FF1"/>
    <w:rsid w:val="00C86B3E"/>
    <w:rsid w:val="00C86B99"/>
    <w:rsid w:val="00C87148"/>
    <w:rsid w:val="00C872B6"/>
    <w:rsid w:val="00C90811"/>
    <w:rsid w:val="00C90A64"/>
    <w:rsid w:val="00C910EA"/>
    <w:rsid w:val="00C916EE"/>
    <w:rsid w:val="00C91F6C"/>
    <w:rsid w:val="00C92134"/>
    <w:rsid w:val="00C925A5"/>
    <w:rsid w:val="00C92A40"/>
    <w:rsid w:val="00C92D17"/>
    <w:rsid w:val="00C9336B"/>
    <w:rsid w:val="00C93DDD"/>
    <w:rsid w:val="00C94063"/>
    <w:rsid w:val="00C943C7"/>
    <w:rsid w:val="00C9462D"/>
    <w:rsid w:val="00C9475C"/>
    <w:rsid w:val="00C9487E"/>
    <w:rsid w:val="00C948E6"/>
    <w:rsid w:val="00C94A5A"/>
    <w:rsid w:val="00C94E83"/>
    <w:rsid w:val="00C95BF9"/>
    <w:rsid w:val="00C95D2F"/>
    <w:rsid w:val="00C95D6E"/>
    <w:rsid w:val="00C96C24"/>
    <w:rsid w:val="00C979CD"/>
    <w:rsid w:val="00C97BB8"/>
    <w:rsid w:val="00C97E86"/>
    <w:rsid w:val="00CA0377"/>
    <w:rsid w:val="00CA08D7"/>
    <w:rsid w:val="00CA1A67"/>
    <w:rsid w:val="00CA1F95"/>
    <w:rsid w:val="00CA294A"/>
    <w:rsid w:val="00CA3B67"/>
    <w:rsid w:val="00CA4255"/>
    <w:rsid w:val="00CA4A2C"/>
    <w:rsid w:val="00CA4C74"/>
    <w:rsid w:val="00CA53A1"/>
    <w:rsid w:val="00CA5801"/>
    <w:rsid w:val="00CA5C29"/>
    <w:rsid w:val="00CA5E1B"/>
    <w:rsid w:val="00CA638E"/>
    <w:rsid w:val="00CA6AEE"/>
    <w:rsid w:val="00CA7086"/>
    <w:rsid w:val="00CA7175"/>
    <w:rsid w:val="00CA758D"/>
    <w:rsid w:val="00CB01E4"/>
    <w:rsid w:val="00CB02B1"/>
    <w:rsid w:val="00CB0F22"/>
    <w:rsid w:val="00CB1233"/>
    <w:rsid w:val="00CB183A"/>
    <w:rsid w:val="00CB186E"/>
    <w:rsid w:val="00CB1D05"/>
    <w:rsid w:val="00CB24C6"/>
    <w:rsid w:val="00CB2DAD"/>
    <w:rsid w:val="00CB34C9"/>
    <w:rsid w:val="00CB36FB"/>
    <w:rsid w:val="00CB3D93"/>
    <w:rsid w:val="00CB4BC8"/>
    <w:rsid w:val="00CB5CF0"/>
    <w:rsid w:val="00CB5DE2"/>
    <w:rsid w:val="00CB5EA7"/>
    <w:rsid w:val="00CB72CB"/>
    <w:rsid w:val="00CB7C23"/>
    <w:rsid w:val="00CB7E5D"/>
    <w:rsid w:val="00CC0270"/>
    <w:rsid w:val="00CC0365"/>
    <w:rsid w:val="00CC03B6"/>
    <w:rsid w:val="00CC0884"/>
    <w:rsid w:val="00CC1158"/>
    <w:rsid w:val="00CC144D"/>
    <w:rsid w:val="00CC1519"/>
    <w:rsid w:val="00CC1821"/>
    <w:rsid w:val="00CC207C"/>
    <w:rsid w:val="00CC20E5"/>
    <w:rsid w:val="00CC23EE"/>
    <w:rsid w:val="00CC241D"/>
    <w:rsid w:val="00CC28A4"/>
    <w:rsid w:val="00CC2E51"/>
    <w:rsid w:val="00CC2F36"/>
    <w:rsid w:val="00CC46C6"/>
    <w:rsid w:val="00CC4D37"/>
    <w:rsid w:val="00CC520C"/>
    <w:rsid w:val="00CC52A9"/>
    <w:rsid w:val="00CC5B98"/>
    <w:rsid w:val="00CC64A5"/>
    <w:rsid w:val="00CC672B"/>
    <w:rsid w:val="00CC6D3C"/>
    <w:rsid w:val="00CC6EAE"/>
    <w:rsid w:val="00CC7062"/>
    <w:rsid w:val="00CC7078"/>
    <w:rsid w:val="00CC73BB"/>
    <w:rsid w:val="00CC755B"/>
    <w:rsid w:val="00CC788C"/>
    <w:rsid w:val="00CC79E2"/>
    <w:rsid w:val="00CC7EB3"/>
    <w:rsid w:val="00CD007F"/>
    <w:rsid w:val="00CD0260"/>
    <w:rsid w:val="00CD0658"/>
    <w:rsid w:val="00CD191C"/>
    <w:rsid w:val="00CD1D2A"/>
    <w:rsid w:val="00CD254C"/>
    <w:rsid w:val="00CD2C87"/>
    <w:rsid w:val="00CD2E96"/>
    <w:rsid w:val="00CD2F4E"/>
    <w:rsid w:val="00CD33F9"/>
    <w:rsid w:val="00CD3BEB"/>
    <w:rsid w:val="00CD3CBA"/>
    <w:rsid w:val="00CD3FF4"/>
    <w:rsid w:val="00CD527A"/>
    <w:rsid w:val="00CD548D"/>
    <w:rsid w:val="00CD60AB"/>
    <w:rsid w:val="00CD65CF"/>
    <w:rsid w:val="00CD666A"/>
    <w:rsid w:val="00CD66C2"/>
    <w:rsid w:val="00CD7039"/>
    <w:rsid w:val="00CD70C6"/>
    <w:rsid w:val="00CD7131"/>
    <w:rsid w:val="00CD7659"/>
    <w:rsid w:val="00CD7A50"/>
    <w:rsid w:val="00CE1EE3"/>
    <w:rsid w:val="00CE23B4"/>
    <w:rsid w:val="00CE24A5"/>
    <w:rsid w:val="00CE260D"/>
    <w:rsid w:val="00CE347A"/>
    <w:rsid w:val="00CE3A3F"/>
    <w:rsid w:val="00CE3FA9"/>
    <w:rsid w:val="00CE4345"/>
    <w:rsid w:val="00CE44FD"/>
    <w:rsid w:val="00CE4508"/>
    <w:rsid w:val="00CE46EA"/>
    <w:rsid w:val="00CE55A5"/>
    <w:rsid w:val="00CE5E09"/>
    <w:rsid w:val="00CE62C5"/>
    <w:rsid w:val="00CE69A4"/>
    <w:rsid w:val="00CE69DD"/>
    <w:rsid w:val="00CE7062"/>
    <w:rsid w:val="00CE7265"/>
    <w:rsid w:val="00CE7BE0"/>
    <w:rsid w:val="00CF04EA"/>
    <w:rsid w:val="00CF1056"/>
    <w:rsid w:val="00CF11D8"/>
    <w:rsid w:val="00CF20A2"/>
    <w:rsid w:val="00CF24C9"/>
    <w:rsid w:val="00CF284B"/>
    <w:rsid w:val="00CF31A5"/>
    <w:rsid w:val="00CF3349"/>
    <w:rsid w:val="00CF3461"/>
    <w:rsid w:val="00CF36CD"/>
    <w:rsid w:val="00CF38C7"/>
    <w:rsid w:val="00CF3C74"/>
    <w:rsid w:val="00CF4977"/>
    <w:rsid w:val="00CF5D4A"/>
    <w:rsid w:val="00CF6402"/>
    <w:rsid w:val="00CF7B79"/>
    <w:rsid w:val="00D0067A"/>
    <w:rsid w:val="00D00A99"/>
    <w:rsid w:val="00D011D5"/>
    <w:rsid w:val="00D01227"/>
    <w:rsid w:val="00D02196"/>
    <w:rsid w:val="00D022DA"/>
    <w:rsid w:val="00D026CF"/>
    <w:rsid w:val="00D0272D"/>
    <w:rsid w:val="00D031F7"/>
    <w:rsid w:val="00D03BE1"/>
    <w:rsid w:val="00D03CD5"/>
    <w:rsid w:val="00D04C4F"/>
    <w:rsid w:val="00D04E59"/>
    <w:rsid w:val="00D050F5"/>
    <w:rsid w:val="00D0522D"/>
    <w:rsid w:val="00D05B65"/>
    <w:rsid w:val="00D05DD4"/>
    <w:rsid w:val="00D06EA3"/>
    <w:rsid w:val="00D07299"/>
    <w:rsid w:val="00D072CE"/>
    <w:rsid w:val="00D07B2F"/>
    <w:rsid w:val="00D103B0"/>
    <w:rsid w:val="00D1093F"/>
    <w:rsid w:val="00D10971"/>
    <w:rsid w:val="00D10E28"/>
    <w:rsid w:val="00D1142F"/>
    <w:rsid w:val="00D1161D"/>
    <w:rsid w:val="00D11ECA"/>
    <w:rsid w:val="00D124B8"/>
    <w:rsid w:val="00D12AEF"/>
    <w:rsid w:val="00D12FC9"/>
    <w:rsid w:val="00D13EBC"/>
    <w:rsid w:val="00D144E3"/>
    <w:rsid w:val="00D14AB0"/>
    <w:rsid w:val="00D14F53"/>
    <w:rsid w:val="00D14F6E"/>
    <w:rsid w:val="00D159FA"/>
    <w:rsid w:val="00D15CC3"/>
    <w:rsid w:val="00D15F89"/>
    <w:rsid w:val="00D163F0"/>
    <w:rsid w:val="00D16F0A"/>
    <w:rsid w:val="00D171FB"/>
    <w:rsid w:val="00D173C8"/>
    <w:rsid w:val="00D17B75"/>
    <w:rsid w:val="00D2035C"/>
    <w:rsid w:val="00D20573"/>
    <w:rsid w:val="00D21943"/>
    <w:rsid w:val="00D22A11"/>
    <w:rsid w:val="00D22A28"/>
    <w:rsid w:val="00D2381B"/>
    <w:rsid w:val="00D2394D"/>
    <w:rsid w:val="00D23C69"/>
    <w:rsid w:val="00D23CEA"/>
    <w:rsid w:val="00D23D95"/>
    <w:rsid w:val="00D23DFF"/>
    <w:rsid w:val="00D24265"/>
    <w:rsid w:val="00D243AA"/>
    <w:rsid w:val="00D24E3A"/>
    <w:rsid w:val="00D24FAE"/>
    <w:rsid w:val="00D25A4A"/>
    <w:rsid w:val="00D2623F"/>
    <w:rsid w:val="00D276C3"/>
    <w:rsid w:val="00D30477"/>
    <w:rsid w:val="00D305BD"/>
    <w:rsid w:val="00D312BC"/>
    <w:rsid w:val="00D31CCA"/>
    <w:rsid w:val="00D321EC"/>
    <w:rsid w:val="00D3261A"/>
    <w:rsid w:val="00D3331C"/>
    <w:rsid w:val="00D33339"/>
    <w:rsid w:val="00D33817"/>
    <w:rsid w:val="00D33C4D"/>
    <w:rsid w:val="00D33EAB"/>
    <w:rsid w:val="00D34058"/>
    <w:rsid w:val="00D343BC"/>
    <w:rsid w:val="00D34C11"/>
    <w:rsid w:val="00D35D6B"/>
    <w:rsid w:val="00D35ED2"/>
    <w:rsid w:val="00D36A42"/>
    <w:rsid w:val="00D3769C"/>
    <w:rsid w:val="00D37E2D"/>
    <w:rsid w:val="00D37EB9"/>
    <w:rsid w:val="00D37F01"/>
    <w:rsid w:val="00D4019B"/>
    <w:rsid w:val="00D40B55"/>
    <w:rsid w:val="00D40E5A"/>
    <w:rsid w:val="00D41074"/>
    <w:rsid w:val="00D41495"/>
    <w:rsid w:val="00D41E87"/>
    <w:rsid w:val="00D41FCE"/>
    <w:rsid w:val="00D42323"/>
    <w:rsid w:val="00D427E3"/>
    <w:rsid w:val="00D429A3"/>
    <w:rsid w:val="00D42A80"/>
    <w:rsid w:val="00D42EAC"/>
    <w:rsid w:val="00D43189"/>
    <w:rsid w:val="00D434A2"/>
    <w:rsid w:val="00D43789"/>
    <w:rsid w:val="00D437FB"/>
    <w:rsid w:val="00D442A1"/>
    <w:rsid w:val="00D44418"/>
    <w:rsid w:val="00D44AE6"/>
    <w:rsid w:val="00D45005"/>
    <w:rsid w:val="00D451F6"/>
    <w:rsid w:val="00D4534F"/>
    <w:rsid w:val="00D4544A"/>
    <w:rsid w:val="00D456E9"/>
    <w:rsid w:val="00D45F86"/>
    <w:rsid w:val="00D46196"/>
    <w:rsid w:val="00D462D3"/>
    <w:rsid w:val="00D465CC"/>
    <w:rsid w:val="00D467E8"/>
    <w:rsid w:val="00D4719F"/>
    <w:rsid w:val="00D47C26"/>
    <w:rsid w:val="00D47EB5"/>
    <w:rsid w:val="00D500D7"/>
    <w:rsid w:val="00D5021F"/>
    <w:rsid w:val="00D50504"/>
    <w:rsid w:val="00D50B88"/>
    <w:rsid w:val="00D50CF9"/>
    <w:rsid w:val="00D51BE0"/>
    <w:rsid w:val="00D51D6C"/>
    <w:rsid w:val="00D51E11"/>
    <w:rsid w:val="00D5269F"/>
    <w:rsid w:val="00D529F4"/>
    <w:rsid w:val="00D545B8"/>
    <w:rsid w:val="00D5559F"/>
    <w:rsid w:val="00D55ECD"/>
    <w:rsid w:val="00D5612D"/>
    <w:rsid w:val="00D56711"/>
    <w:rsid w:val="00D56748"/>
    <w:rsid w:val="00D56AFA"/>
    <w:rsid w:val="00D56CC5"/>
    <w:rsid w:val="00D572D3"/>
    <w:rsid w:val="00D57337"/>
    <w:rsid w:val="00D57682"/>
    <w:rsid w:val="00D57850"/>
    <w:rsid w:val="00D60C69"/>
    <w:rsid w:val="00D61009"/>
    <w:rsid w:val="00D613CD"/>
    <w:rsid w:val="00D617C4"/>
    <w:rsid w:val="00D61CF9"/>
    <w:rsid w:val="00D61DB9"/>
    <w:rsid w:val="00D62AD6"/>
    <w:rsid w:val="00D62C40"/>
    <w:rsid w:val="00D63202"/>
    <w:rsid w:val="00D63549"/>
    <w:rsid w:val="00D63AE9"/>
    <w:rsid w:val="00D63B49"/>
    <w:rsid w:val="00D63C23"/>
    <w:rsid w:val="00D63E15"/>
    <w:rsid w:val="00D63F7C"/>
    <w:rsid w:val="00D644C8"/>
    <w:rsid w:val="00D6451C"/>
    <w:rsid w:val="00D64D50"/>
    <w:rsid w:val="00D64D77"/>
    <w:rsid w:val="00D65CCB"/>
    <w:rsid w:val="00D65D64"/>
    <w:rsid w:val="00D66046"/>
    <w:rsid w:val="00D662E6"/>
    <w:rsid w:val="00D666FD"/>
    <w:rsid w:val="00D66B8B"/>
    <w:rsid w:val="00D66C0F"/>
    <w:rsid w:val="00D66C28"/>
    <w:rsid w:val="00D67C5A"/>
    <w:rsid w:val="00D67D0D"/>
    <w:rsid w:val="00D7127D"/>
    <w:rsid w:val="00D71534"/>
    <w:rsid w:val="00D716E3"/>
    <w:rsid w:val="00D718BF"/>
    <w:rsid w:val="00D71901"/>
    <w:rsid w:val="00D71D8B"/>
    <w:rsid w:val="00D728EA"/>
    <w:rsid w:val="00D72B07"/>
    <w:rsid w:val="00D72F26"/>
    <w:rsid w:val="00D72FE5"/>
    <w:rsid w:val="00D7382B"/>
    <w:rsid w:val="00D74209"/>
    <w:rsid w:val="00D74692"/>
    <w:rsid w:val="00D74859"/>
    <w:rsid w:val="00D748E1"/>
    <w:rsid w:val="00D74B40"/>
    <w:rsid w:val="00D75A97"/>
    <w:rsid w:val="00D76165"/>
    <w:rsid w:val="00D7647C"/>
    <w:rsid w:val="00D7735A"/>
    <w:rsid w:val="00D773FA"/>
    <w:rsid w:val="00D77A31"/>
    <w:rsid w:val="00D77F0D"/>
    <w:rsid w:val="00D803EF"/>
    <w:rsid w:val="00D80DD1"/>
    <w:rsid w:val="00D8125F"/>
    <w:rsid w:val="00D8142D"/>
    <w:rsid w:val="00D81822"/>
    <w:rsid w:val="00D81AC1"/>
    <w:rsid w:val="00D82488"/>
    <w:rsid w:val="00D828BF"/>
    <w:rsid w:val="00D82B00"/>
    <w:rsid w:val="00D8365C"/>
    <w:rsid w:val="00D83E0D"/>
    <w:rsid w:val="00D84462"/>
    <w:rsid w:val="00D84DC9"/>
    <w:rsid w:val="00D856BF"/>
    <w:rsid w:val="00D856C1"/>
    <w:rsid w:val="00D85867"/>
    <w:rsid w:val="00D85882"/>
    <w:rsid w:val="00D85D20"/>
    <w:rsid w:val="00D85E4C"/>
    <w:rsid w:val="00D8611C"/>
    <w:rsid w:val="00D862D9"/>
    <w:rsid w:val="00D863F0"/>
    <w:rsid w:val="00D86672"/>
    <w:rsid w:val="00D8733F"/>
    <w:rsid w:val="00D8735C"/>
    <w:rsid w:val="00D877D5"/>
    <w:rsid w:val="00D87942"/>
    <w:rsid w:val="00D901FB"/>
    <w:rsid w:val="00D91176"/>
    <w:rsid w:val="00D9120F"/>
    <w:rsid w:val="00D91D59"/>
    <w:rsid w:val="00D91E94"/>
    <w:rsid w:val="00D92382"/>
    <w:rsid w:val="00D92A14"/>
    <w:rsid w:val="00D92F61"/>
    <w:rsid w:val="00D9305A"/>
    <w:rsid w:val="00D93240"/>
    <w:rsid w:val="00D93951"/>
    <w:rsid w:val="00D94214"/>
    <w:rsid w:val="00D946B4"/>
    <w:rsid w:val="00D96461"/>
    <w:rsid w:val="00D9652F"/>
    <w:rsid w:val="00D96710"/>
    <w:rsid w:val="00D97129"/>
    <w:rsid w:val="00D97570"/>
    <w:rsid w:val="00D97C52"/>
    <w:rsid w:val="00DA0491"/>
    <w:rsid w:val="00DA0867"/>
    <w:rsid w:val="00DA1031"/>
    <w:rsid w:val="00DA1262"/>
    <w:rsid w:val="00DA16A5"/>
    <w:rsid w:val="00DA1C72"/>
    <w:rsid w:val="00DA1D27"/>
    <w:rsid w:val="00DA265B"/>
    <w:rsid w:val="00DA296A"/>
    <w:rsid w:val="00DA3AB2"/>
    <w:rsid w:val="00DA48E6"/>
    <w:rsid w:val="00DA4D59"/>
    <w:rsid w:val="00DA5259"/>
    <w:rsid w:val="00DA531D"/>
    <w:rsid w:val="00DA5F94"/>
    <w:rsid w:val="00DA625E"/>
    <w:rsid w:val="00DA631C"/>
    <w:rsid w:val="00DA67E4"/>
    <w:rsid w:val="00DA7244"/>
    <w:rsid w:val="00DA73C6"/>
    <w:rsid w:val="00DA73DD"/>
    <w:rsid w:val="00DA7575"/>
    <w:rsid w:val="00DA7D14"/>
    <w:rsid w:val="00DB0059"/>
    <w:rsid w:val="00DB0165"/>
    <w:rsid w:val="00DB03B4"/>
    <w:rsid w:val="00DB0846"/>
    <w:rsid w:val="00DB24CF"/>
    <w:rsid w:val="00DB3499"/>
    <w:rsid w:val="00DB386D"/>
    <w:rsid w:val="00DB3E10"/>
    <w:rsid w:val="00DB4030"/>
    <w:rsid w:val="00DB409F"/>
    <w:rsid w:val="00DB46FD"/>
    <w:rsid w:val="00DB4889"/>
    <w:rsid w:val="00DB50FB"/>
    <w:rsid w:val="00DB54D7"/>
    <w:rsid w:val="00DB6D53"/>
    <w:rsid w:val="00DB79CF"/>
    <w:rsid w:val="00DB7EE7"/>
    <w:rsid w:val="00DB7EEE"/>
    <w:rsid w:val="00DC08E2"/>
    <w:rsid w:val="00DC1774"/>
    <w:rsid w:val="00DC1AC4"/>
    <w:rsid w:val="00DC1D94"/>
    <w:rsid w:val="00DC1EC6"/>
    <w:rsid w:val="00DC216D"/>
    <w:rsid w:val="00DC2434"/>
    <w:rsid w:val="00DC2DFA"/>
    <w:rsid w:val="00DC34C5"/>
    <w:rsid w:val="00DC37C4"/>
    <w:rsid w:val="00DC463C"/>
    <w:rsid w:val="00DC50BD"/>
    <w:rsid w:val="00DC5185"/>
    <w:rsid w:val="00DC55BD"/>
    <w:rsid w:val="00DC56AF"/>
    <w:rsid w:val="00DC59B1"/>
    <w:rsid w:val="00DC6327"/>
    <w:rsid w:val="00DC64D4"/>
    <w:rsid w:val="00DC6708"/>
    <w:rsid w:val="00DC6D81"/>
    <w:rsid w:val="00DC713B"/>
    <w:rsid w:val="00DC71A8"/>
    <w:rsid w:val="00DC72AC"/>
    <w:rsid w:val="00DD06F6"/>
    <w:rsid w:val="00DD0F30"/>
    <w:rsid w:val="00DD171C"/>
    <w:rsid w:val="00DD1760"/>
    <w:rsid w:val="00DD22ED"/>
    <w:rsid w:val="00DD24A8"/>
    <w:rsid w:val="00DD26F0"/>
    <w:rsid w:val="00DD2862"/>
    <w:rsid w:val="00DD2BD1"/>
    <w:rsid w:val="00DD2C28"/>
    <w:rsid w:val="00DD2EF7"/>
    <w:rsid w:val="00DD3620"/>
    <w:rsid w:val="00DD4220"/>
    <w:rsid w:val="00DD49DE"/>
    <w:rsid w:val="00DD5076"/>
    <w:rsid w:val="00DD549B"/>
    <w:rsid w:val="00DD557C"/>
    <w:rsid w:val="00DD5649"/>
    <w:rsid w:val="00DD594E"/>
    <w:rsid w:val="00DD5F0F"/>
    <w:rsid w:val="00DD6596"/>
    <w:rsid w:val="00DD6DDD"/>
    <w:rsid w:val="00DD7816"/>
    <w:rsid w:val="00DD7C34"/>
    <w:rsid w:val="00DD7ECD"/>
    <w:rsid w:val="00DD7F21"/>
    <w:rsid w:val="00DE05EE"/>
    <w:rsid w:val="00DE06A0"/>
    <w:rsid w:val="00DE0A8A"/>
    <w:rsid w:val="00DE104C"/>
    <w:rsid w:val="00DE11B3"/>
    <w:rsid w:val="00DE1246"/>
    <w:rsid w:val="00DE1C2A"/>
    <w:rsid w:val="00DE1E6F"/>
    <w:rsid w:val="00DE2411"/>
    <w:rsid w:val="00DE27D9"/>
    <w:rsid w:val="00DE2B18"/>
    <w:rsid w:val="00DE3165"/>
    <w:rsid w:val="00DE35A6"/>
    <w:rsid w:val="00DE390B"/>
    <w:rsid w:val="00DE41E8"/>
    <w:rsid w:val="00DE45D7"/>
    <w:rsid w:val="00DE4CDB"/>
    <w:rsid w:val="00DE51AB"/>
    <w:rsid w:val="00DE5BF1"/>
    <w:rsid w:val="00DE5BFE"/>
    <w:rsid w:val="00DE5C03"/>
    <w:rsid w:val="00DE5E64"/>
    <w:rsid w:val="00DE7DB7"/>
    <w:rsid w:val="00DE7FC7"/>
    <w:rsid w:val="00DF000F"/>
    <w:rsid w:val="00DF07DE"/>
    <w:rsid w:val="00DF0CE6"/>
    <w:rsid w:val="00DF1221"/>
    <w:rsid w:val="00DF17E6"/>
    <w:rsid w:val="00DF1844"/>
    <w:rsid w:val="00DF1909"/>
    <w:rsid w:val="00DF1950"/>
    <w:rsid w:val="00DF1B05"/>
    <w:rsid w:val="00DF1B15"/>
    <w:rsid w:val="00DF1B82"/>
    <w:rsid w:val="00DF201C"/>
    <w:rsid w:val="00DF2761"/>
    <w:rsid w:val="00DF278A"/>
    <w:rsid w:val="00DF2C2B"/>
    <w:rsid w:val="00DF413A"/>
    <w:rsid w:val="00DF4239"/>
    <w:rsid w:val="00DF4378"/>
    <w:rsid w:val="00DF45A0"/>
    <w:rsid w:val="00DF500C"/>
    <w:rsid w:val="00DF5334"/>
    <w:rsid w:val="00DF534B"/>
    <w:rsid w:val="00DF5859"/>
    <w:rsid w:val="00DF6B23"/>
    <w:rsid w:val="00DF6D80"/>
    <w:rsid w:val="00DF726E"/>
    <w:rsid w:val="00DF7338"/>
    <w:rsid w:val="00DF73D0"/>
    <w:rsid w:val="00DF7670"/>
    <w:rsid w:val="00E0022C"/>
    <w:rsid w:val="00E005E5"/>
    <w:rsid w:val="00E008D9"/>
    <w:rsid w:val="00E008F3"/>
    <w:rsid w:val="00E00B2F"/>
    <w:rsid w:val="00E00BB3"/>
    <w:rsid w:val="00E020A3"/>
    <w:rsid w:val="00E02B7F"/>
    <w:rsid w:val="00E02C14"/>
    <w:rsid w:val="00E0324E"/>
    <w:rsid w:val="00E0369C"/>
    <w:rsid w:val="00E03DCB"/>
    <w:rsid w:val="00E04068"/>
    <w:rsid w:val="00E0455E"/>
    <w:rsid w:val="00E0493A"/>
    <w:rsid w:val="00E050C5"/>
    <w:rsid w:val="00E0510B"/>
    <w:rsid w:val="00E053C7"/>
    <w:rsid w:val="00E0588C"/>
    <w:rsid w:val="00E058E4"/>
    <w:rsid w:val="00E05EEE"/>
    <w:rsid w:val="00E06243"/>
    <w:rsid w:val="00E06660"/>
    <w:rsid w:val="00E070DA"/>
    <w:rsid w:val="00E077E3"/>
    <w:rsid w:val="00E07938"/>
    <w:rsid w:val="00E10837"/>
    <w:rsid w:val="00E10B3E"/>
    <w:rsid w:val="00E1108D"/>
    <w:rsid w:val="00E115A3"/>
    <w:rsid w:val="00E12971"/>
    <w:rsid w:val="00E13180"/>
    <w:rsid w:val="00E135C6"/>
    <w:rsid w:val="00E135FB"/>
    <w:rsid w:val="00E1366D"/>
    <w:rsid w:val="00E13699"/>
    <w:rsid w:val="00E1386B"/>
    <w:rsid w:val="00E13A7C"/>
    <w:rsid w:val="00E14508"/>
    <w:rsid w:val="00E14D0A"/>
    <w:rsid w:val="00E1599A"/>
    <w:rsid w:val="00E159E8"/>
    <w:rsid w:val="00E15E93"/>
    <w:rsid w:val="00E164A9"/>
    <w:rsid w:val="00E16543"/>
    <w:rsid w:val="00E16846"/>
    <w:rsid w:val="00E16F46"/>
    <w:rsid w:val="00E16F62"/>
    <w:rsid w:val="00E173FB"/>
    <w:rsid w:val="00E174D1"/>
    <w:rsid w:val="00E176A0"/>
    <w:rsid w:val="00E177E4"/>
    <w:rsid w:val="00E17A01"/>
    <w:rsid w:val="00E17ABB"/>
    <w:rsid w:val="00E17B07"/>
    <w:rsid w:val="00E17B57"/>
    <w:rsid w:val="00E17EE8"/>
    <w:rsid w:val="00E20807"/>
    <w:rsid w:val="00E21619"/>
    <w:rsid w:val="00E21ABB"/>
    <w:rsid w:val="00E21D81"/>
    <w:rsid w:val="00E21EF1"/>
    <w:rsid w:val="00E22639"/>
    <w:rsid w:val="00E22FD9"/>
    <w:rsid w:val="00E23454"/>
    <w:rsid w:val="00E234D7"/>
    <w:rsid w:val="00E23AD1"/>
    <w:rsid w:val="00E23BAA"/>
    <w:rsid w:val="00E23F9B"/>
    <w:rsid w:val="00E241D7"/>
    <w:rsid w:val="00E242A7"/>
    <w:rsid w:val="00E24610"/>
    <w:rsid w:val="00E2465B"/>
    <w:rsid w:val="00E24CA7"/>
    <w:rsid w:val="00E24F3B"/>
    <w:rsid w:val="00E24FE8"/>
    <w:rsid w:val="00E2506D"/>
    <w:rsid w:val="00E2599E"/>
    <w:rsid w:val="00E25F6E"/>
    <w:rsid w:val="00E26E8B"/>
    <w:rsid w:val="00E2722C"/>
    <w:rsid w:val="00E272B8"/>
    <w:rsid w:val="00E301D5"/>
    <w:rsid w:val="00E30DCE"/>
    <w:rsid w:val="00E310F6"/>
    <w:rsid w:val="00E31241"/>
    <w:rsid w:val="00E3163B"/>
    <w:rsid w:val="00E31BDF"/>
    <w:rsid w:val="00E32371"/>
    <w:rsid w:val="00E32E7A"/>
    <w:rsid w:val="00E33122"/>
    <w:rsid w:val="00E331B5"/>
    <w:rsid w:val="00E33D86"/>
    <w:rsid w:val="00E3406A"/>
    <w:rsid w:val="00E341EC"/>
    <w:rsid w:val="00E34406"/>
    <w:rsid w:val="00E3446C"/>
    <w:rsid w:val="00E344EB"/>
    <w:rsid w:val="00E34718"/>
    <w:rsid w:val="00E35162"/>
    <w:rsid w:val="00E35518"/>
    <w:rsid w:val="00E363CF"/>
    <w:rsid w:val="00E3731B"/>
    <w:rsid w:val="00E37898"/>
    <w:rsid w:val="00E3799B"/>
    <w:rsid w:val="00E40F69"/>
    <w:rsid w:val="00E40F8C"/>
    <w:rsid w:val="00E41025"/>
    <w:rsid w:val="00E4118C"/>
    <w:rsid w:val="00E412EE"/>
    <w:rsid w:val="00E4178A"/>
    <w:rsid w:val="00E42105"/>
    <w:rsid w:val="00E424CA"/>
    <w:rsid w:val="00E4297E"/>
    <w:rsid w:val="00E42D4C"/>
    <w:rsid w:val="00E43ACB"/>
    <w:rsid w:val="00E43D76"/>
    <w:rsid w:val="00E43D7B"/>
    <w:rsid w:val="00E441C8"/>
    <w:rsid w:val="00E443DD"/>
    <w:rsid w:val="00E448AA"/>
    <w:rsid w:val="00E44BE0"/>
    <w:rsid w:val="00E453B4"/>
    <w:rsid w:val="00E4572B"/>
    <w:rsid w:val="00E457B3"/>
    <w:rsid w:val="00E4580E"/>
    <w:rsid w:val="00E45A3D"/>
    <w:rsid w:val="00E45E52"/>
    <w:rsid w:val="00E45F9C"/>
    <w:rsid w:val="00E463AD"/>
    <w:rsid w:val="00E467B3"/>
    <w:rsid w:val="00E467DE"/>
    <w:rsid w:val="00E46B41"/>
    <w:rsid w:val="00E46B6E"/>
    <w:rsid w:val="00E46D87"/>
    <w:rsid w:val="00E47309"/>
    <w:rsid w:val="00E4754D"/>
    <w:rsid w:val="00E479E7"/>
    <w:rsid w:val="00E47E3E"/>
    <w:rsid w:val="00E502F2"/>
    <w:rsid w:val="00E50366"/>
    <w:rsid w:val="00E507AC"/>
    <w:rsid w:val="00E51458"/>
    <w:rsid w:val="00E5239F"/>
    <w:rsid w:val="00E528CE"/>
    <w:rsid w:val="00E536C9"/>
    <w:rsid w:val="00E53D48"/>
    <w:rsid w:val="00E54A01"/>
    <w:rsid w:val="00E55721"/>
    <w:rsid w:val="00E557DD"/>
    <w:rsid w:val="00E559F1"/>
    <w:rsid w:val="00E55D9F"/>
    <w:rsid w:val="00E56362"/>
    <w:rsid w:val="00E5656E"/>
    <w:rsid w:val="00E5665F"/>
    <w:rsid w:val="00E56978"/>
    <w:rsid w:val="00E5699B"/>
    <w:rsid w:val="00E56B8B"/>
    <w:rsid w:val="00E56CBE"/>
    <w:rsid w:val="00E56D46"/>
    <w:rsid w:val="00E579A0"/>
    <w:rsid w:val="00E57A02"/>
    <w:rsid w:val="00E6030A"/>
    <w:rsid w:val="00E60CDC"/>
    <w:rsid w:val="00E60DFE"/>
    <w:rsid w:val="00E61B13"/>
    <w:rsid w:val="00E6254C"/>
    <w:rsid w:val="00E625AA"/>
    <w:rsid w:val="00E62D8D"/>
    <w:rsid w:val="00E63010"/>
    <w:rsid w:val="00E63276"/>
    <w:rsid w:val="00E634E7"/>
    <w:rsid w:val="00E63545"/>
    <w:rsid w:val="00E63692"/>
    <w:rsid w:val="00E63946"/>
    <w:rsid w:val="00E64075"/>
    <w:rsid w:val="00E643C1"/>
    <w:rsid w:val="00E647A3"/>
    <w:rsid w:val="00E6513B"/>
    <w:rsid w:val="00E652BA"/>
    <w:rsid w:val="00E65599"/>
    <w:rsid w:val="00E659CC"/>
    <w:rsid w:val="00E65D1A"/>
    <w:rsid w:val="00E65D89"/>
    <w:rsid w:val="00E6650E"/>
    <w:rsid w:val="00E666FC"/>
    <w:rsid w:val="00E66D27"/>
    <w:rsid w:val="00E6713F"/>
    <w:rsid w:val="00E672AA"/>
    <w:rsid w:val="00E67393"/>
    <w:rsid w:val="00E6790E"/>
    <w:rsid w:val="00E679B1"/>
    <w:rsid w:val="00E67D62"/>
    <w:rsid w:val="00E70540"/>
    <w:rsid w:val="00E70E01"/>
    <w:rsid w:val="00E71214"/>
    <w:rsid w:val="00E71A05"/>
    <w:rsid w:val="00E7254B"/>
    <w:rsid w:val="00E72F7A"/>
    <w:rsid w:val="00E736AA"/>
    <w:rsid w:val="00E73758"/>
    <w:rsid w:val="00E73881"/>
    <w:rsid w:val="00E73C73"/>
    <w:rsid w:val="00E74002"/>
    <w:rsid w:val="00E74519"/>
    <w:rsid w:val="00E75137"/>
    <w:rsid w:val="00E752EF"/>
    <w:rsid w:val="00E7586C"/>
    <w:rsid w:val="00E75F4F"/>
    <w:rsid w:val="00E76187"/>
    <w:rsid w:val="00E7694C"/>
    <w:rsid w:val="00E7698A"/>
    <w:rsid w:val="00E770A9"/>
    <w:rsid w:val="00E77A71"/>
    <w:rsid w:val="00E800DC"/>
    <w:rsid w:val="00E80405"/>
    <w:rsid w:val="00E804C8"/>
    <w:rsid w:val="00E80A66"/>
    <w:rsid w:val="00E80FD3"/>
    <w:rsid w:val="00E814F3"/>
    <w:rsid w:val="00E81693"/>
    <w:rsid w:val="00E817F6"/>
    <w:rsid w:val="00E8180F"/>
    <w:rsid w:val="00E81BEF"/>
    <w:rsid w:val="00E82294"/>
    <w:rsid w:val="00E8257F"/>
    <w:rsid w:val="00E8279B"/>
    <w:rsid w:val="00E8290F"/>
    <w:rsid w:val="00E82BB9"/>
    <w:rsid w:val="00E82CDE"/>
    <w:rsid w:val="00E82E6B"/>
    <w:rsid w:val="00E82EF3"/>
    <w:rsid w:val="00E835F4"/>
    <w:rsid w:val="00E840F8"/>
    <w:rsid w:val="00E84A95"/>
    <w:rsid w:val="00E84FFB"/>
    <w:rsid w:val="00E8571A"/>
    <w:rsid w:val="00E86B25"/>
    <w:rsid w:val="00E875DB"/>
    <w:rsid w:val="00E8765D"/>
    <w:rsid w:val="00E8770A"/>
    <w:rsid w:val="00E87D4F"/>
    <w:rsid w:val="00E87EAD"/>
    <w:rsid w:val="00E90008"/>
    <w:rsid w:val="00E903EB"/>
    <w:rsid w:val="00E904A7"/>
    <w:rsid w:val="00E913E5"/>
    <w:rsid w:val="00E91A1A"/>
    <w:rsid w:val="00E92854"/>
    <w:rsid w:val="00E92AE8"/>
    <w:rsid w:val="00E9333A"/>
    <w:rsid w:val="00E93F68"/>
    <w:rsid w:val="00E94076"/>
    <w:rsid w:val="00E94383"/>
    <w:rsid w:val="00E94790"/>
    <w:rsid w:val="00E94981"/>
    <w:rsid w:val="00E9586C"/>
    <w:rsid w:val="00E96086"/>
    <w:rsid w:val="00E96114"/>
    <w:rsid w:val="00E96195"/>
    <w:rsid w:val="00E96462"/>
    <w:rsid w:val="00E96736"/>
    <w:rsid w:val="00E96814"/>
    <w:rsid w:val="00E96C72"/>
    <w:rsid w:val="00E96F75"/>
    <w:rsid w:val="00E96FE8"/>
    <w:rsid w:val="00E97015"/>
    <w:rsid w:val="00E97326"/>
    <w:rsid w:val="00E974A1"/>
    <w:rsid w:val="00E97881"/>
    <w:rsid w:val="00E97FCA"/>
    <w:rsid w:val="00EA0328"/>
    <w:rsid w:val="00EA097D"/>
    <w:rsid w:val="00EA0DBC"/>
    <w:rsid w:val="00EA0DF0"/>
    <w:rsid w:val="00EA0FE7"/>
    <w:rsid w:val="00EA15BB"/>
    <w:rsid w:val="00EA15C2"/>
    <w:rsid w:val="00EA1C37"/>
    <w:rsid w:val="00EA1CD6"/>
    <w:rsid w:val="00EA1E30"/>
    <w:rsid w:val="00EA20F1"/>
    <w:rsid w:val="00EA2346"/>
    <w:rsid w:val="00EA25E1"/>
    <w:rsid w:val="00EA3082"/>
    <w:rsid w:val="00EA33C8"/>
    <w:rsid w:val="00EA3BE3"/>
    <w:rsid w:val="00EA3F9A"/>
    <w:rsid w:val="00EA4586"/>
    <w:rsid w:val="00EA475C"/>
    <w:rsid w:val="00EA4869"/>
    <w:rsid w:val="00EA4DC7"/>
    <w:rsid w:val="00EA56CF"/>
    <w:rsid w:val="00EA58F9"/>
    <w:rsid w:val="00EA5C64"/>
    <w:rsid w:val="00EA69EF"/>
    <w:rsid w:val="00EA6BD9"/>
    <w:rsid w:val="00EA711D"/>
    <w:rsid w:val="00EA7A26"/>
    <w:rsid w:val="00EB00EA"/>
    <w:rsid w:val="00EB0E3E"/>
    <w:rsid w:val="00EB0F4C"/>
    <w:rsid w:val="00EB18A0"/>
    <w:rsid w:val="00EB19A8"/>
    <w:rsid w:val="00EB2222"/>
    <w:rsid w:val="00EB2471"/>
    <w:rsid w:val="00EB26BE"/>
    <w:rsid w:val="00EB2892"/>
    <w:rsid w:val="00EB29C3"/>
    <w:rsid w:val="00EB3071"/>
    <w:rsid w:val="00EB38BB"/>
    <w:rsid w:val="00EB3C48"/>
    <w:rsid w:val="00EB3D57"/>
    <w:rsid w:val="00EB489E"/>
    <w:rsid w:val="00EB49EF"/>
    <w:rsid w:val="00EB4E97"/>
    <w:rsid w:val="00EB5727"/>
    <w:rsid w:val="00EB5DE8"/>
    <w:rsid w:val="00EB5DEA"/>
    <w:rsid w:val="00EB5DF4"/>
    <w:rsid w:val="00EB6215"/>
    <w:rsid w:val="00EB6BC5"/>
    <w:rsid w:val="00EB7145"/>
    <w:rsid w:val="00EB7393"/>
    <w:rsid w:val="00EC0D1C"/>
    <w:rsid w:val="00EC1692"/>
    <w:rsid w:val="00EC1A8F"/>
    <w:rsid w:val="00EC223C"/>
    <w:rsid w:val="00EC29BD"/>
    <w:rsid w:val="00EC2ECA"/>
    <w:rsid w:val="00EC33F5"/>
    <w:rsid w:val="00EC3890"/>
    <w:rsid w:val="00EC3E7E"/>
    <w:rsid w:val="00EC46BA"/>
    <w:rsid w:val="00EC4E58"/>
    <w:rsid w:val="00EC5848"/>
    <w:rsid w:val="00EC6647"/>
    <w:rsid w:val="00EC6858"/>
    <w:rsid w:val="00EC6AD1"/>
    <w:rsid w:val="00EC6D07"/>
    <w:rsid w:val="00EC7113"/>
    <w:rsid w:val="00EC75AF"/>
    <w:rsid w:val="00EC7817"/>
    <w:rsid w:val="00EC7B81"/>
    <w:rsid w:val="00EC7CF5"/>
    <w:rsid w:val="00ED04F5"/>
    <w:rsid w:val="00ED068E"/>
    <w:rsid w:val="00ED0E86"/>
    <w:rsid w:val="00ED18EF"/>
    <w:rsid w:val="00ED1B84"/>
    <w:rsid w:val="00ED1D4C"/>
    <w:rsid w:val="00ED2695"/>
    <w:rsid w:val="00ED2B3A"/>
    <w:rsid w:val="00ED2B7D"/>
    <w:rsid w:val="00ED2EF6"/>
    <w:rsid w:val="00ED3024"/>
    <w:rsid w:val="00ED4497"/>
    <w:rsid w:val="00ED4D92"/>
    <w:rsid w:val="00ED4E02"/>
    <w:rsid w:val="00ED4EB6"/>
    <w:rsid w:val="00ED4EE4"/>
    <w:rsid w:val="00ED5060"/>
    <w:rsid w:val="00ED50E0"/>
    <w:rsid w:val="00ED5156"/>
    <w:rsid w:val="00ED5461"/>
    <w:rsid w:val="00ED5675"/>
    <w:rsid w:val="00ED5A91"/>
    <w:rsid w:val="00ED60D2"/>
    <w:rsid w:val="00ED614B"/>
    <w:rsid w:val="00ED6225"/>
    <w:rsid w:val="00ED68B7"/>
    <w:rsid w:val="00ED6AF8"/>
    <w:rsid w:val="00ED6EB5"/>
    <w:rsid w:val="00ED6EE0"/>
    <w:rsid w:val="00ED7009"/>
    <w:rsid w:val="00ED70D1"/>
    <w:rsid w:val="00ED7186"/>
    <w:rsid w:val="00ED734A"/>
    <w:rsid w:val="00ED7707"/>
    <w:rsid w:val="00ED791F"/>
    <w:rsid w:val="00ED7D95"/>
    <w:rsid w:val="00EE16DA"/>
    <w:rsid w:val="00EE1B77"/>
    <w:rsid w:val="00EE21DA"/>
    <w:rsid w:val="00EE2599"/>
    <w:rsid w:val="00EE277F"/>
    <w:rsid w:val="00EE297B"/>
    <w:rsid w:val="00EE2AE1"/>
    <w:rsid w:val="00EE2DE4"/>
    <w:rsid w:val="00EE2E6C"/>
    <w:rsid w:val="00EE2F53"/>
    <w:rsid w:val="00EE3840"/>
    <w:rsid w:val="00EE3949"/>
    <w:rsid w:val="00EE3FB9"/>
    <w:rsid w:val="00EE4028"/>
    <w:rsid w:val="00EE4210"/>
    <w:rsid w:val="00EE4278"/>
    <w:rsid w:val="00EE46E5"/>
    <w:rsid w:val="00EE4792"/>
    <w:rsid w:val="00EE4D9E"/>
    <w:rsid w:val="00EE5044"/>
    <w:rsid w:val="00EE536B"/>
    <w:rsid w:val="00EE5491"/>
    <w:rsid w:val="00EE5C30"/>
    <w:rsid w:val="00EE5D9B"/>
    <w:rsid w:val="00EE608B"/>
    <w:rsid w:val="00EE6143"/>
    <w:rsid w:val="00EE62A7"/>
    <w:rsid w:val="00EE62BD"/>
    <w:rsid w:val="00EE664D"/>
    <w:rsid w:val="00EE66EE"/>
    <w:rsid w:val="00EE67F7"/>
    <w:rsid w:val="00EE6F6C"/>
    <w:rsid w:val="00EE6FC7"/>
    <w:rsid w:val="00EE7BAA"/>
    <w:rsid w:val="00EF02E6"/>
    <w:rsid w:val="00EF0304"/>
    <w:rsid w:val="00EF0736"/>
    <w:rsid w:val="00EF0E1F"/>
    <w:rsid w:val="00EF1968"/>
    <w:rsid w:val="00EF1CB1"/>
    <w:rsid w:val="00EF1CB6"/>
    <w:rsid w:val="00EF1D01"/>
    <w:rsid w:val="00EF1D29"/>
    <w:rsid w:val="00EF1DD4"/>
    <w:rsid w:val="00EF25FB"/>
    <w:rsid w:val="00EF326F"/>
    <w:rsid w:val="00EF3322"/>
    <w:rsid w:val="00EF3FA4"/>
    <w:rsid w:val="00EF40DB"/>
    <w:rsid w:val="00EF41DA"/>
    <w:rsid w:val="00EF42C9"/>
    <w:rsid w:val="00EF45F4"/>
    <w:rsid w:val="00EF4619"/>
    <w:rsid w:val="00EF4859"/>
    <w:rsid w:val="00EF4C92"/>
    <w:rsid w:val="00EF4EF5"/>
    <w:rsid w:val="00EF4F2B"/>
    <w:rsid w:val="00EF5634"/>
    <w:rsid w:val="00EF56A3"/>
    <w:rsid w:val="00EF5C0A"/>
    <w:rsid w:val="00EF5C9C"/>
    <w:rsid w:val="00EF6052"/>
    <w:rsid w:val="00EF642D"/>
    <w:rsid w:val="00EF6697"/>
    <w:rsid w:val="00EF690D"/>
    <w:rsid w:val="00EF6E45"/>
    <w:rsid w:val="00EF70AF"/>
    <w:rsid w:val="00EF7A79"/>
    <w:rsid w:val="00EF7A91"/>
    <w:rsid w:val="00EF7D9F"/>
    <w:rsid w:val="00F001A0"/>
    <w:rsid w:val="00F0045F"/>
    <w:rsid w:val="00F00592"/>
    <w:rsid w:val="00F005EB"/>
    <w:rsid w:val="00F00D90"/>
    <w:rsid w:val="00F0102B"/>
    <w:rsid w:val="00F01AEC"/>
    <w:rsid w:val="00F01EBF"/>
    <w:rsid w:val="00F0200E"/>
    <w:rsid w:val="00F027D2"/>
    <w:rsid w:val="00F036B0"/>
    <w:rsid w:val="00F0410A"/>
    <w:rsid w:val="00F0441D"/>
    <w:rsid w:val="00F046E8"/>
    <w:rsid w:val="00F052A0"/>
    <w:rsid w:val="00F052FA"/>
    <w:rsid w:val="00F05B9A"/>
    <w:rsid w:val="00F05F66"/>
    <w:rsid w:val="00F060EA"/>
    <w:rsid w:val="00F06455"/>
    <w:rsid w:val="00F06E92"/>
    <w:rsid w:val="00F075B6"/>
    <w:rsid w:val="00F077BD"/>
    <w:rsid w:val="00F07EF7"/>
    <w:rsid w:val="00F102E8"/>
    <w:rsid w:val="00F10619"/>
    <w:rsid w:val="00F10799"/>
    <w:rsid w:val="00F10DC2"/>
    <w:rsid w:val="00F11597"/>
    <w:rsid w:val="00F11ED3"/>
    <w:rsid w:val="00F129A3"/>
    <w:rsid w:val="00F12A9E"/>
    <w:rsid w:val="00F141D2"/>
    <w:rsid w:val="00F14362"/>
    <w:rsid w:val="00F148EF"/>
    <w:rsid w:val="00F14D58"/>
    <w:rsid w:val="00F151ED"/>
    <w:rsid w:val="00F15262"/>
    <w:rsid w:val="00F154A8"/>
    <w:rsid w:val="00F157EC"/>
    <w:rsid w:val="00F15EFA"/>
    <w:rsid w:val="00F163E6"/>
    <w:rsid w:val="00F16F72"/>
    <w:rsid w:val="00F17457"/>
    <w:rsid w:val="00F178C4"/>
    <w:rsid w:val="00F2011E"/>
    <w:rsid w:val="00F20466"/>
    <w:rsid w:val="00F20475"/>
    <w:rsid w:val="00F20C0F"/>
    <w:rsid w:val="00F2121F"/>
    <w:rsid w:val="00F21E56"/>
    <w:rsid w:val="00F22706"/>
    <w:rsid w:val="00F2276E"/>
    <w:rsid w:val="00F2282C"/>
    <w:rsid w:val="00F239A7"/>
    <w:rsid w:val="00F24863"/>
    <w:rsid w:val="00F24A5C"/>
    <w:rsid w:val="00F24F43"/>
    <w:rsid w:val="00F259F6"/>
    <w:rsid w:val="00F27B5C"/>
    <w:rsid w:val="00F27D8B"/>
    <w:rsid w:val="00F27DD0"/>
    <w:rsid w:val="00F27EC5"/>
    <w:rsid w:val="00F30346"/>
    <w:rsid w:val="00F3130A"/>
    <w:rsid w:val="00F3138E"/>
    <w:rsid w:val="00F319A4"/>
    <w:rsid w:val="00F319F7"/>
    <w:rsid w:val="00F31ABA"/>
    <w:rsid w:val="00F31AEC"/>
    <w:rsid w:val="00F31C38"/>
    <w:rsid w:val="00F31E70"/>
    <w:rsid w:val="00F32CAF"/>
    <w:rsid w:val="00F32D3C"/>
    <w:rsid w:val="00F32E77"/>
    <w:rsid w:val="00F33351"/>
    <w:rsid w:val="00F335FE"/>
    <w:rsid w:val="00F3414A"/>
    <w:rsid w:val="00F349B0"/>
    <w:rsid w:val="00F35470"/>
    <w:rsid w:val="00F356EB"/>
    <w:rsid w:val="00F3578D"/>
    <w:rsid w:val="00F3586C"/>
    <w:rsid w:val="00F35AFD"/>
    <w:rsid w:val="00F3608B"/>
    <w:rsid w:val="00F361C8"/>
    <w:rsid w:val="00F36617"/>
    <w:rsid w:val="00F3688A"/>
    <w:rsid w:val="00F376E9"/>
    <w:rsid w:val="00F378FE"/>
    <w:rsid w:val="00F4016F"/>
    <w:rsid w:val="00F4053D"/>
    <w:rsid w:val="00F40D9E"/>
    <w:rsid w:val="00F41C3B"/>
    <w:rsid w:val="00F41E22"/>
    <w:rsid w:val="00F429CC"/>
    <w:rsid w:val="00F42FEC"/>
    <w:rsid w:val="00F430A2"/>
    <w:rsid w:val="00F436CB"/>
    <w:rsid w:val="00F43FA7"/>
    <w:rsid w:val="00F4415B"/>
    <w:rsid w:val="00F44CBD"/>
    <w:rsid w:val="00F44F1A"/>
    <w:rsid w:val="00F45416"/>
    <w:rsid w:val="00F4639F"/>
    <w:rsid w:val="00F46422"/>
    <w:rsid w:val="00F4681E"/>
    <w:rsid w:val="00F47242"/>
    <w:rsid w:val="00F47C6B"/>
    <w:rsid w:val="00F50748"/>
    <w:rsid w:val="00F50A6F"/>
    <w:rsid w:val="00F51155"/>
    <w:rsid w:val="00F517E6"/>
    <w:rsid w:val="00F5244C"/>
    <w:rsid w:val="00F5321B"/>
    <w:rsid w:val="00F533A5"/>
    <w:rsid w:val="00F53EA0"/>
    <w:rsid w:val="00F540A4"/>
    <w:rsid w:val="00F54239"/>
    <w:rsid w:val="00F54DE1"/>
    <w:rsid w:val="00F54F18"/>
    <w:rsid w:val="00F56AEB"/>
    <w:rsid w:val="00F5721A"/>
    <w:rsid w:val="00F57229"/>
    <w:rsid w:val="00F57999"/>
    <w:rsid w:val="00F57B8E"/>
    <w:rsid w:val="00F609B0"/>
    <w:rsid w:val="00F6114D"/>
    <w:rsid w:val="00F61262"/>
    <w:rsid w:val="00F61F2B"/>
    <w:rsid w:val="00F62478"/>
    <w:rsid w:val="00F62864"/>
    <w:rsid w:val="00F6294E"/>
    <w:rsid w:val="00F62CE5"/>
    <w:rsid w:val="00F63575"/>
    <w:rsid w:val="00F64586"/>
    <w:rsid w:val="00F64B7D"/>
    <w:rsid w:val="00F65013"/>
    <w:rsid w:val="00F65108"/>
    <w:rsid w:val="00F65177"/>
    <w:rsid w:val="00F6577C"/>
    <w:rsid w:val="00F666CC"/>
    <w:rsid w:val="00F668CE"/>
    <w:rsid w:val="00F67111"/>
    <w:rsid w:val="00F67243"/>
    <w:rsid w:val="00F67277"/>
    <w:rsid w:val="00F67471"/>
    <w:rsid w:val="00F674E7"/>
    <w:rsid w:val="00F676BE"/>
    <w:rsid w:val="00F6774A"/>
    <w:rsid w:val="00F67934"/>
    <w:rsid w:val="00F67A46"/>
    <w:rsid w:val="00F70375"/>
    <w:rsid w:val="00F70FFA"/>
    <w:rsid w:val="00F71109"/>
    <w:rsid w:val="00F715C5"/>
    <w:rsid w:val="00F72300"/>
    <w:rsid w:val="00F7244D"/>
    <w:rsid w:val="00F72E7A"/>
    <w:rsid w:val="00F73320"/>
    <w:rsid w:val="00F7346F"/>
    <w:rsid w:val="00F73E20"/>
    <w:rsid w:val="00F74328"/>
    <w:rsid w:val="00F74947"/>
    <w:rsid w:val="00F74CD7"/>
    <w:rsid w:val="00F74EB9"/>
    <w:rsid w:val="00F75554"/>
    <w:rsid w:val="00F75999"/>
    <w:rsid w:val="00F75BA6"/>
    <w:rsid w:val="00F76E08"/>
    <w:rsid w:val="00F76F5B"/>
    <w:rsid w:val="00F77134"/>
    <w:rsid w:val="00F7716A"/>
    <w:rsid w:val="00F8011E"/>
    <w:rsid w:val="00F804F6"/>
    <w:rsid w:val="00F807DA"/>
    <w:rsid w:val="00F808FE"/>
    <w:rsid w:val="00F80DE7"/>
    <w:rsid w:val="00F81C63"/>
    <w:rsid w:val="00F82EE7"/>
    <w:rsid w:val="00F82F59"/>
    <w:rsid w:val="00F836BF"/>
    <w:rsid w:val="00F83C63"/>
    <w:rsid w:val="00F83D61"/>
    <w:rsid w:val="00F84011"/>
    <w:rsid w:val="00F842F0"/>
    <w:rsid w:val="00F84781"/>
    <w:rsid w:val="00F84A1A"/>
    <w:rsid w:val="00F8574B"/>
    <w:rsid w:val="00F8599D"/>
    <w:rsid w:val="00F85D7C"/>
    <w:rsid w:val="00F85E0D"/>
    <w:rsid w:val="00F86941"/>
    <w:rsid w:val="00F86BC9"/>
    <w:rsid w:val="00F87AD6"/>
    <w:rsid w:val="00F87D20"/>
    <w:rsid w:val="00F9110E"/>
    <w:rsid w:val="00F914A4"/>
    <w:rsid w:val="00F91C6C"/>
    <w:rsid w:val="00F91EB9"/>
    <w:rsid w:val="00F922A3"/>
    <w:rsid w:val="00F9270E"/>
    <w:rsid w:val="00F92A04"/>
    <w:rsid w:val="00F92CF9"/>
    <w:rsid w:val="00F93456"/>
    <w:rsid w:val="00F93A1E"/>
    <w:rsid w:val="00F94098"/>
    <w:rsid w:val="00F94130"/>
    <w:rsid w:val="00F94785"/>
    <w:rsid w:val="00F94A17"/>
    <w:rsid w:val="00F94CB3"/>
    <w:rsid w:val="00F94DFA"/>
    <w:rsid w:val="00F9573E"/>
    <w:rsid w:val="00F95D46"/>
    <w:rsid w:val="00F95DB7"/>
    <w:rsid w:val="00F9621E"/>
    <w:rsid w:val="00F96D63"/>
    <w:rsid w:val="00F97343"/>
    <w:rsid w:val="00F974E6"/>
    <w:rsid w:val="00F97684"/>
    <w:rsid w:val="00F97BC2"/>
    <w:rsid w:val="00F97C3A"/>
    <w:rsid w:val="00FA00D9"/>
    <w:rsid w:val="00FA0794"/>
    <w:rsid w:val="00FA0851"/>
    <w:rsid w:val="00FA08E6"/>
    <w:rsid w:val="00FA0CCD"/>
    <w:rsid w:val="00FA15FA"/>
    <w:rsid w:val="00FA190A"/>
    <w:rsid w:val="00FA1CEC"/>
    <w:rsid w:val="00FA2189"/>
    <w:rsid w:val="00FA2331"/>
    <w:rsid w:val="00FA2A05"/>
    <w:rsid w:val="00FA2BEF"/>
    <w:rsid w:val="00FA323E"/>
    <w:rsid w:val="00FA3C71"/>
    <w:rsid w:val="00FA3FD7"/>
    <w:rsid w:val="00FA425E"/>
    <w:rsid w:val="00FA4485"/>
    <w:rsid w:val="00FA4CE9"/>
    <w:rsid w:val="00FA54CD"/>
    <w:rsid w:val="00FA5D8E"/>
    <w:rsid w:val="00FA685A"/>
    <w:rsid w:val="00FA6873"/>
    <w:rsid w:val="00FA6C26"/>
    <w:rsid w:val="00FA7205"/>
    <w:rsid w:val="00FA7910"/>
    <w:rsid w:val="00FA7EAD"/>
    <w:rsid w:val="00FB0212"/>
    <w:rsid w:val="00FB06C6"/>
    <w:rsid w:val="00FB08A6"/>
    <w:rsid w:val="00FB093D"/>
    <w:rsid w:val="00FB0B73"/>
    <w:rsid w:val="00FB0D7D"/>
    <w:rsid w:val="00FB0DF1"/>
    <w:rsid w:val="00FB121C"/>
    <w:rsid w:val="00FB17F0"/>
    <w:rsid w:val="00FB180F"/>
    <w:rsid w:val="00FB1B67"/>
    <w:rsid w:val="00FB1D9E"/>
    <w:rsid w:val="00FB21CA"/>
    <w:rsid w:val="00FB2B3F"/>
    <w:rsid w:val="00FB32A4"/>
    <w:rsid w:val="00FB35BA"/>
    <w:rsid w:val="00FB3C88"/>
    <w:rsid w:val="00FB3E48"/>
    <w:rsid w:val="00FB421C"/>
    <w:rsid w:val="00FB4A15"/>
    <w:rsid w:val="00FB4F33"/>
    <w:rsid w:val="00FB5D61"/>
    <w:rsid w:val="00FB68CF"/>
    <w:rsid w:val="00FB74F7"/>
    <w:rsid w:val="00FB75DB"/>
    <w:rsid w:val="00FB7A17"/>
    <w:rsid w:val="00FC014F"/>
    <w:rsid w:val="00FC0ADD"/>
    <w:rsid w:val="00FC0C0B"/>
    <w:rsid w:val="00FC0E7D"/>
    <w:rsid w:val="00FC1650"/>
    <w:rsid w:val="00FC18EF"/>
    <w:rsid w:val="00FC1A83"/>
    <w:rsid w:val="00FC1AA4"/>
    <w:rsid w:val="00FC207C"/>
    <w:rsid w:val="00FC231D"/>
    <w:rsid w:val="00FC29A0"/>
    <w:rsid w:val="00FC2AC7"/>
    <w:rsid w:val="00FC2BD7"/>
    <w:rsid w:val="00FC3195"/>
    <w:rsid w:val="00FC37E8"/>
    <w:rsid w:val="00FC4236"/>
    <w:rsid w:val="00FC50DE"/>
    <w:rsid w:val="00FC518B"/>
    <w:rsid w:val="00FC5358"/>
    <w:rsid w:val="00FC5704"/>
    <w:rsid w:val="00FC5BC2"/>
    <w:rsid w:val="00FC5EE9"/>
    <w:rsid w:val="00FC6339"/>
    <w:rsid w:val="00FC657E"/>
    <w:rsid w:val="00FC65D4"/>
    <w:rsid w:val="00FC6F58"/>
    <w:rsid w:val="00FC6FD7"/>
    <w:rsid w:val="00FC703A"/>
    <w:rsid w:val="00FC7138"/>
    <w:rsid w:val="00FC7239"/>
    <w:rsid w:val="00FC7BA7"/>
    <w:rsid w:val="00FC7F86"/>
    <w:rsid w:val="00FD070D"/>
    <w:rsid w:val="00FD0911"/>
    <w:rsid w:val="00FD1CD9"/>
    <w:rsid w:val="00FD1F42"/>
    <w:rsid w:val="00FD2366"/>
    <w:rsid w:val="00FD269E"/>
    <w:rsid w:val="00FD2CBD"/>
    <w:rsid w:val="00FD3126"/>
    <w:rsid w:val="00FD35F8"/>
    <w:rsid w:val="00FD3794"/>
    <w:rsid w:val="00FD3875"/>
    <w:rsid w:val="00FD4878"/>
    <w:rsid w:val="00FD4899"/>
    <w:rsid w:val="00FD4CB4"/>
    <w:rsid w:val="00FD553F"/>
    <w:rsid w:val="00FD57C1"/>
    <w:rsid w:val="00FD5E98"/>
    <w:rsid w:val="00FD6336"/>
    <w:rsid w:val="00FD6BA7"/>
    <w:rsid w:val="00FD6F42"/>
    <w:rsid w:val="00FD7352"/>
    <w:rsid w:val="00FD7569"/>
    <w:rsid w:val="00FD7BB1"/>
    <w:rsid w:val="00FD7BBE"/>
    <w:rsid w:val="00FE051C"/>
    <w:rsid w:val="00FE0803"/>
    <w:rsid w:val="00FE0C13"/>
    <w:rsid w:val="00FE1F90"/>
    <w:rsid w:val="00FE23A4"/>
    <w:rsid w:val="00FE27AE"/>
    <w:rsid w:val="00FE2E70"/>
    <w:rsid w:val="00FE3029"/>
    <w:rsid w:val="00FE3898"/>
    <w:rsid w:val="00FE3D6F"/>
    <w:rsid w:val="00FE4641"/>
    <w:rsid w:val="00FE49AD"/>
    <w:rsid w:val="00FE49DC"/>
    <w:rsid w:val="00FE4BFA"/>
    <w:rsid w:val="00FE4CD1"/>
    <w:rsid w:val="00FE5134"/>
    <w:rsid w:val="00FE58B6"/>
    <w:rsid w:val="00FE5E3E"/>
    <w:rsid w:val="00FE6F96"/>
    <w:rsid w:val="00FE76C1"/>
    <w:rsid w:val="00FE79DF"/>
    <w:rsid w:val="00FE7CAE"/>
    <w:rsid w:val="00FE7CCB"/>
    <w:rsid w:val="00FF0C35"/>
    <w:rsid w:val="00FF1940"/>
    <w:rsid w:val="00FF1FAC"/>
    <w:rsid w:val="00FF210C"/>
    <w:rsid w:val="00FF2690"/>
    <w:rsid w:val="00FF28D1"/>
    <w:rsid w:val="00FF3552"/>
    <w:rsid w:val="00FF3654"/>
    <w:rsid w:val="00FF3A80"/>
    <w:rsid w:val="00FF3F36"/>
    <w:rsid w:val="00FF4794"/>
    <w:rsid w:val="00FF5246"/>
    <w:rsid w:val="00FF52DA"/>
    <w:rsid w:val="00FF5E2E"/>
    <w:rsid w:val="00FF7932"/>
    <w:rsid w:val="00FF7B04"/>
    <w:rsid w:val="00FF7B72"/>
    <w:rsid w:val="089191C8"/>
    <w:rsid w:val="0B5EF415"/>
    <w:rsid w:val="0C100E9A"/>
    <w:rsid w:val="1A16A16A"/>
    <w:rsid w:val="34A9BEE4"/>
    <w:rsid w:val="47947CFD"/>
    <w:rsid w:val="5034B6E2"/>
    <w:rsid w:val="60B247F4"/>
    <w:rsid w:val="61CE48AA"/>
    <w:rsid w:val="6231871A"/>
    <w:rsid w:val="7A340DA6"/>
    <w:rsid w:val="7B483982"/>
    <w:rsid w:val="7DF8D0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C0676"/>
  <w15:docId w15:val="{C60AE332-783F-ED44-BA26-F7AEADC29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000000"/>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32816"/>
    <w:pPr>
      <w:spacing w:after="200" w:line="276" w:lineRule="auto"/>
    </w:pPr>
  </w:style>
  <w:style w:type="paragraph" w:styleId="Heading1">
    <w:name w:val="heading 1"/>
    <w:basedOn w:val="Normal"/>
    <w:next w:val="Normal"/>
    <w:link w:val="Heading1Char"/>
    <w:uiPriority w:val="9"/>
    <w:qFormat/>
    <w:rsid w:val="009953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2722"/>
    <w:pPr>
      <w:keepNext/>
      <w:keepLines/>
      <w:spacing w:before="120" w:after="12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CC144D"/>
    <w:pPr>
      <w:keepNext/>
      <w:keepLines/>
      <w:spacing w:before="120" w:after="120" w:line="360" w:lineRule="auto"/>
      <w:outlineLvl w:val="2"/>
    </w:pPr>
    <w:rPr>
      <w:rFonts w:eastAsia="Times New Roman"/>
      <w:b/>
    </w:rPr>
  </w:style>
  <w:style w:type="paragraph" w:styleId="Heading5">
    <w:name w:val="heading 5"/>
    <w:basedOn w:val="Normal"/>
    <w:next w:val="Normal"/>
    <w:link w:val="Heading5Char"/>
    <w:uiPriority w:val="9"/>
    <w:unhideWhenUsed/>
    <w:qFormat/>
    <w:rsid w:val="001B787A"/>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2722"/>
    <w:rPr>
      <w:rFonts w:ascii="Arial" w:eastAsiaTheme="majorEastAsia" w:hAnsi="Arial" w:cs="Arial"/>
      <w:b/>
      <w:bCs/>
    </w:rPr>
  </w:style>
  <w:style w:type="character" w:customStyle="1" w:styleId="Heading5Char">
    <w:name w:val="Heading 5 Char"/>
    <w:basedOn w:val="DefaultParagraphFont"/>
    <w:link w:val="Heading5"/>
    <w:uiPriority w:val="9"/>
    <w:rsid w:val="001B787A"/>
    <w:rPr>
      <w:rFonts w:asciiTheme="majorHAnsi" w:eastAsiaTheme="majorEastAsia" w:hAnsiTheme="majorHAnsi" w:cstheme="majorBidi"/>
      <w:color w:val="1F3763" w:themeColor="accent1" w:themeShade="7F"/>
    </w:rPr>
  </w:style>
  <w:style w:type="paragraph" w:styleId="ListParagraph">
    <w:name w:val="List Paragraph"/>
    <w:basedOn w:val="Normal"/>
    <w:link w:val="ListParagraphChar"/>
    <w:uiPriority w:val="34"/>
    <w:qFormat/>
    <w:rsid w:val="001B787A"/>
    <w:pPr>
      <w:ind w:left="720"/>
      <w:contextualSpacing/>
    </w:pPr>
  </w:style>
  <w:style w:type="paragraph" w:styleId="Header">
    <w:name w:val="header"/>
    <w:basedOn w:val="Normal"/>
    <w:link w:val="HeaderChar"/>
    <w:uiPriority w:val="99"/>
    <w:unhideWhenUsed/>
    <w:rsid w:val="001B78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A"/>
    <w:rPr>
      <w:rFonts w:ascii="Calibri" w:eastAsia="Calibri" w:hAnsi="Calibri" w:cs="Times New Roman"/>
    </w:rPr>
  </w:style>
  <w:style w:type="paragraph" w:styleId="Footer">
    <w:name w:val="footer"/>
    <w:aliases w:val="Dec footnote,C. Footnotes in Decision Templates"/>
    <w:basedOn w:val="Normal"/>
    <w:link w:val="FooterChar"/>
    <w:uiPriority w:val="99"/>
    <w:unhideWhenUsed/>
    <w:qFormat/>
    <w:rsid w:val="001B787A"/>
    <w:pPr>
      <w:tabs>
        <w:tab w:val="center" w:pos="4680"/>
        <w:tab w:val="right" w:pos="9360"/>
      </w:tabs>
      <w:spacing w:after="0" w:line="240" w:lineRule="auto"/>
    </w:pPr>
  </w:style>
  <w:style w:type="character" w:customStyle="1" w:styleId="FooterChar">
    <w:name w:val="Footer Char"/>
    <w:aliases w:val="Dec footnote Char,C. Footnotes in Decision Templates Char"/>
    <w:basedOn w:val="DefaultParagraphFont"/>
    <w:link w:val="Footer"/>
    <w:uiPriority w:val="99"/>
    <w:rsid w:val="001B787A"/>
    <w:rPr>
      <w:rFonts w:ascii="Calibri" w:eastAsia="Calibri" w:hAnsi="Calibri" w:cs="Times New Roman"/>
    </w:rPr>
  </w:style>
  <w:style w:type="character" w:styleId="Strong">
    <w:name w:val="Strong"/>
    <w:basedOn w:val="DefaultParagraphFont"/>
    <w:uiPriority w:val="22"/>
    <w:qFormat/>
    <w:rsid w:val="001B787A"/>
    <w:rPr>
      <w:b/>
      <w:bCs/>
    </w:rPr>
  </w:style>
  <w:style w:type="table" w:styleId="TableGrid">
    <w:name w:val="Table Grid"/>
    <w:basedOn w:val="TableNormal"/>
    <w:uiPriority w:val="59"/>
    <w:rsid w:val="001B787A"/>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0586A"/>
    <w:rPr>
      <w:sz w:val="16"/>
      <w:szCs w:val="16"/>
    </w:rPr>
  </w:style>
  <w:style w:type="paragraph" w:styleId="CommentText">
    <w:name w:val="annotation text"/>
    <w:basedOn w:val="Normal"/>
    <w:link w:val="CommentTextChar"/>
    <w:uiPriority w:val="99"/>
    <w:unhideWhenUsed/>
    <w:rsid w:val="0050586A"/>
    <w:pPr>
      <w:spacing w:line="240" w:lineRule="auto"/>
    </w:pPr>
    <w:rPr>
      <w:sz w:val="20"/>
      <w:szCs w:val="20"/>
    </w:rPr>
  </w:style>
  <w:style w:type="character" w:customStyle="1" w:styleId="CommentTextChar">
    <w:name w:val="Comment Text Char"/>
    <w:basedOn w:val="DefaultParagraphFont"/>
    <w:link w:val="CommentText"/>
    <w:uiPriority w:val="99"/>
    <w:rsid w:val="0050586A"/>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0586A"/>
    <w:rPr>
      <w:b/>
      <w:bCs/>
    </w:rPr>
  </w:style>
  <w:style w:type="character" w:customStyle="1" w:styleId="CommentSubjectChar">
    <w:name w:val="Comment Subject Char"/>
    <w:basedOn w:val="CommentTextChar"/>
    <w:link w:val="CommentSubject"/>
    <w:uiPriority w:val="99"/>
    <w:semiHidden/>
    <w:rsid w:val="0050586A"/>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5058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86A"/>
    <w:rPr>
      <w:rFonts w:ascii="Segoe UI" w:eastAsia="Calibri" w:hAnsi="Segoe UI" w:cs="Segoe UI"/>
      <w:sz w:val="18"/>
      <w:szCs w:val="18"/>
    </w:rPr>
  </w:style>
  <w:style w:type="paragraph" w:styleId="NoSpacing">
    <w:name w:val="No Spacing"/>
    <w:uiPriority w:val="1"/>
    <w:qFormat/>
    <w:rsid w:val="00094BDB"/>
    <w:pPr>
      <w:spacing w:after="0" w:line="240" w:lineRule="auto"/>
    </w:pPr>
    <w:rPr>
      <w:rFonts w:ascii="Calibri" w:eastAsia="Calibri" w:hAnsi="Calibri" w:cs="Times New Roman"/>
    </w:rPr>
  </w:style>
  <w:style w:type="table" w:customStyle="1" w:styleId="TableGrid1">
    <w:name w:val="Table Grid1"/>
    <w:basedOn w:val="TableNormal"/>
    <w:next w:val="TableGrid"/>
    <w:uiPriority w:val="59"/>
    <w:rsid w:val="006D0B77"/>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C144D"/>
    <w:rPr>
      <w:rFonts w:ascii="Arial" w:eastAsia="Times New Roman" w:hAnsi="Arial" w:cs="Arial"/>
      <w:b/>
    </w:rPr>
  </w:style>
  <w:style w:type="paragraph" w:styleId="Revision">
    <w:name w:val="Revision"/>
    <w:hidden/>
    <w:uiPriority w:val="99"/>
    <w:semiHidden/>
    <w:rsid w:val="000E3FB5"/>
    <w:pPr>
      <w:spacing w:after="0" w:line="240" w:lineRule="auto"/>
    </w:pPr>
    <w:rPr>
      <w:rFonts w:ascii="Calibri" w:eastAsia="Calibri" w:hAnsi="Calibri" w:cs="Times New Roman"/>
    </w:rPr>
  </w:style>
  <w:style w:type="paragraph" w:customStyle="1" w:styleId="AutoNumber">
    <w:name w:val="Auto Number"/>
    <w:basedOn w:val="Normal"/>
    <w:rsid w:val="00AB5284"/>
    <w:pPr>
      <w:spacing w:after="0" w:line="360" w:lineRule="auto"/>
      <w:jc w:val="both"/>
    </w:pPr>
    <w:rPr>
      <w:rFonts w:eastAsia="Times New Roman"/>
      <w:sz w:val="24"/>
      <w:szCs w:val="20"/>
      <w:lang w:val="en-GB"/>
    </w:rPr>
  </w:style>
  <w:style w:type="character" w:styleId="PlaceholderText">
    <w:name w:val="Placeholder Text"/>
    <w:basedOn w:val="DefaultParagraphFont"/>
    <w:uiPriority w:val="99"/>
    <w:semiHidden/>
    <w:rsid w:val="00F27DD0"/>
    <w:rPr>
      <w:color w:val="808080"/>
    </w:rPr>
  </w:style>
  <w:style w:type="paragraph" w:styleId="BodyTextIndent2">
    <w:name w:val="Body Text Indent 2"/>
    <w:basedOn w:val="Normal"/>
    <w:link w:val="BodyTextIndent2Char"/>
    <w:semiHidden/>
    <w:rsid w:val="00930028"/>
    <w:pPr>
      <w:spacing w:after="0" w:line="240" w:lineRule="auto"/>
      <w:ind w:left="720" w:hanging="720"/>
    </w:pPr>
    <w:rPr>
      <w:rFonts w:eastAsia="Times New Roman"/>
      <w:b/>
      <w:lang w:eastAsia="en-AU"/>
    </w:rPr>
  </w:style>
  <w:style w:type="character" w:customStyle="1" w:styleId="BodyTextIndent2Char">
    <w:name w:val="Body Text Indent 2 Char"/>
    <w:basedOn w:val="DefaultParagraphFont"/>
    <w:link w:val="BodyTextIndent2"/>
    <w:semiHidden/>
    <w:rsid w:val="00930028"/>
    <w:rPr>
      <w:rFonts w:eastAsia="Times New Roman"/>
      <w:b/>
      <w:lang w:eastAsia="en-AU"/>
    </w:rPr>
  </w:style>
  <w:style w:type="character" w:customStyle="1" w:styleId="Heading1Char">
    <w:name w:val="Heading 1 Char"/>
    <w:basedOn w:val="DefaultParagraphFont"/>
    <w:link w:val="Heading1"/>
    <w:uiPriority w:val="9"/>
    <w:rsid w:val="009953A3"/>
    <w:rPr>
      <w:rFonts w:asciiTheme="majorHAnsi" w:eastAsiaTheme="majorEastAsia" w:hAnsiTheme="majorHAnsi" w:cstheme="majorBidi"/>
      <w:color w:val="2F5496" w:themeColor="accent1" w:themeShade="BF"/>
      <w:sz w:val="32"/>
      <w:szCs w:val="32"/>
    </w:rPr>
  </w:style>
  <w:style w:type="paragraph" w:customStyle="1" w:styleId="default">
    <w:name w:val="default"/>
    <w:basedOn w:val="Normal"/>
    <w:rsid w:val="00B74044"/>
    <w:pPr>
      <w:spacing w:before="100" w:beforeAutospacing="1" w:after="100" w:afterAutospacing="1" w:line="240" w:lineRule="auto"/>
    </w:pPr>
    <w:rPr>
      <w:rFonts w:ascii="Times New Roman" w:hAnsi="Times New Roman" w:cs="Times New Roman"/>
      <w:color w:val="auto"/>
      <w:sz w:val="24"/>
      <w:szCs w:val="24"/>
      <w:lang w:eastAsia="en-AU"/>
    </w:rPr>
  </w:style>
  <w:style w:type="paragraph" w:styleId="Subtitle">
    <w:name w:val="Subtitle"/>
    <w:basedOn w:val="Normal"/>
    <w:link w:val="SubtitleChar"/>
    <w:qFormat/>
    <w:rsid w:val="00643FC3"/>
    <w:pPr>
      <w:spacing w:after="0" w:line="240" w:lineRule="auto"/>
      <w:jc w:val="center"/>
    </w:pPr>
    <w:rPr>
      <w:rFonts w:eastAsia="Times New Roman"/>
      <w:b/>
      <w:sz w:val="28"/>
      <w:lang w:val="en-US" w:eastAsia="en-AU"/>
    </w:rPr>
  </w:style>
  <w:style w:type="character" w:customStyle="1" w:styleId="SubtitleChar">
    <w:name w:val="Subtitle Char"/>
    <w:basedOn w:val="DefaultParagraphFont"/>
    <w:link w:val="Subtitle"/>
    <w:rsid w:val="00643FC3"/>
    <w:rPr>
      <w:rFonts w:eastAsia="Times New Roman"/>
      <w:b/>
      <w:sz w:val="28"/>
      <w:lang w:val="en-US" w:eastAsia="en-AU"/>
    </w:rPr>
  </w:style>
  <w:style w:type="character" w:styleId="Hyperlink">
    <w:name w:val="Hyperlink"/>
    <w:basedOn w:val="DefaultParagraphFont"/>
    <w:uiPriority w:val="99"/>
    <w:unhideWhenUsed/>
    <w:rsid w:val="00851FE6"/>
    <w:rPr>
      <w:color w:val="0563C1" w:themeColor="hyperlink"/>
      <w:u w:val="single"/>
    </w:rPr>
  </w:style>
  <w:style w:type="character" w:customStyle="1" w:styleId="ListParagraphChar">
    <w:name w:val="List Paragraph Char"/>
    <w:basedOn w:val="DefaultParagraphFont"/>
    <w:link w:val="ListParagraph"/>
    <w:uiPriority w:val="34"/>
    <w:rsid w:val="00851FE6"/>
  </w:style>
  <w:style w:type="paragraph" w:styleId="BodyText">
    <w:name w:val="Body Text"/>
    <w:basedOn w:val="Normal"/>
    <w:link w:val="BodyTextChar"/>
    <w:uiPriority w:val="99"/>
    <w:semiHidden/>
    <w:unhideWhenUsed/>
    <w:rsid w:val="00C65DCC"/>
    <w:pPr>
      <w:spacing w:after="120"/>
    </w:pPr>
  </w:style>
  <w:style w:type="character" w:customStyle="1" w:styleId="BodyTextChar">
    <w:name w:val="Body Text Char"/>
    <w:basedOn w:val="DefaultParagraphFont"/>
    <w:link w:val="BodyText"/>
    <w:uiPriority w:val="99"/>
    <w:semiHidden/>
    <w:rsid w:val="00C65DCC"/>
  </w:style>
  <w:style w:type="paragraph" w:customStyle="1" w:styleId="Headinglv1">
    <w:name w:val="Heading lv1"/>
    <w:basedOn w:val="Normal"/>
    <w:link w:val="Headinglv1Char"/>
    <w:qFormat/>
    <w:rsid w:val="007B51F1"/>
    <w:pPr>
      <w:spacing w:after="160" w:line="259" w:lineRule="auto"/>
    </w:pPr>
    <w:rPr>
      <w:rFonts w:cstheme="minorBidi"/>
      <w:b/>
      <w:bCs/>
      <w:color w:val="4472C4" w:themeColor="accent1"/>
      <w:sz w:val="40"/>
      <w:szCs w:val="40"/>
    </w:rPr>
  </w:style>
  <w:style w:type="paragraph" w:customStyle="1" w:styleId="Headinglv2">
    <w:name w:val="Heading lv2"/>
    <w:basedOn w:val="Normal"/>
    <w:link w:val="Headinglv2Char"/>
    <w:qFormat/>
    <w:rsid w:val="007B51F1"/>
    <w:pPr>
      <w:spacing w:before="360" w:after="160" w:line="259" w:lineRule="auto"/>
    </w:pPr>
    <w:rPr>
      <w:rFonts w:cstheme="minorBidi"/>
      <w:color w:val="auto"/>
      <w:sz w:val="32"/>
      <w:szCs w:val="32"/>
    </w:rPr>
  </w:style>
  <w:style w:type="character" w:customStyle="1" w:styleId="Headinglv1Char">
    <w:name w:val="Heading lv1 Char"/>
    <w:basedOn w:val="DefaultParagraphFont"/>
    <w:link w:val="Headinglv1"/>
    <w:rsid w:val="007B51F1"/>
    <w:rPr>
      <w:rFonts w:cstheme="minorBidi"/>
      <w:b/>
      <w:bCs/>
      <w:color w:val="4472C4" w:themeColor="accent1"/>
      <w:sz w:val="40"/>
      <w:szCs w:val="40"/>
    </w:rPr>
  </w:style>
  <w:style w:type="paragraph" w:customStyle="1" w:styleId="Headinglv3">
    <w:name w:val="Heading lv3"/>
    <w:basedOn w:val="Normal"/>
    <w:link w:val="Headinglv3Char"/>
    <w:qFormat/>
    <w:rsid w:val="007B51F1"/>
    <w:pPr>
      <w:spacing w:before="360" w:after="160" w:line="259" w:lineRule="auto"/>
    </w:pPr>
    <w:rPr>
      <w:rFonts w:cstheme="minorBidi"/>
      <w:b/>
      <w:bCs/>
      <w:color w:val="auto"/>
      <w:sz w:val="26"/>
      <w:szCs w:val="28"/>
    </w:rPr>
  </w:style>
  <w:style w:type="character" w:customStyle="1" w:styleId="Headinglv2Char">
    <w:name w:val="Heading lv2 Char"/>
    <w:basedOn w:val="DefaultParagraphFont"/>
    <w:link w:val="Headinglv2"/>
    <w:rsid w:val="007B51F1"/>
    <w:rPr>
      <w:rFonts w:cstheme="minorBidi"/>
      <w:color w:val="auto"/>
      <w:sz w:val="32"/>
      <w:szCs w:val="32"/>
    </w:rPr>
  </w:style>
  <w:style w:type="character" w:customStyle="1" w:styleId="Headinglv3Char">
    <w:name w:val="Heading lv3 Char"/>
    <w:basedOn w:val="DefaultParagraphFont"/>
    <w:link w:val="Headinglv3"/>
    <w:rsid w:val="007B51F1"/>
    <w:rPr>
      <w:rFonts w:cstheme="minorBidi"/>
      <w:b/>
      <w:bCs/>
      <w:color w:val="auto"/>
      <w:sz w:val="26"/>
      <w:szCs w:val="28"/>
    </w:rPr>
  </w:style>
  <w:style w:type="character" w:styleId="FollowedHyperlink">
    <w:name w:val="FollowedHyperlink"/>
    <w:basedOn w:val="DefaultParagraphFont"/>
    <w:uiPriority w:val="99"/>
    <w:semiHidden/>
    <w:unhideWhenUsed/>
    <w:rsid w:val="00E32371"/>
    <w:rPr>
      <w:color w:val="954F72" w:themeColor="followedHyperlink"/>
      <w:u w:val="single"/>
    </w:rPr>
  </w:style>
  <w:style w:type="paragraph" w:customStyle="1" w:styleId="GeneralText">
    <w:name w:val="General Text"/>
    <w:basedOn w:val="Normal"/>
    <w:rsid w:val="00B95363"/>
    <w:pPr>
      <w:spacing w:after="0" w:line="360" w:lineRule="auto"/>
      <w:jc w:val="both"/>
    </w:pPr>
    <w:rPr>
      <w:rFonts w:eastAsia="Times New Roman"/>
      <w:lang w:val="en-GB" w:eastAsia="en-AU"/>
    </w:rPr>
  </w:style>
  <w:style w:type="character" w:styleId="PageNumber">
    <w:name w:val="page number"/>
    <w:basedOn w:val="DefaultParagraphFont"/>
    <w:uiPriority w:val="99"/>
    <w:semiHidden/>
    <w:rsid w:val="008A7155"/>
  </w:style>
  <w:style w:type="paragraph" w:styleId="BodyTextIndent">
    <w:name w:val="Body Text Indent"/>
    <w:basedOn w:val="Normal"/>
    <w:link w:val="BodyTextIndentChar"/>
    <w:uiPriority w:val="99"/>
    <w:semiHidden/>
    <w:unhideWhenUsed/>
    <w:rsid w:val="004E34B7"/>
    <w:pPr>
      <w:spacing w:after="120"/>
      <w:ind w:left="283"/>
    </w:pPr>
  </w:style>
  <w:style w:type="character" w:customStyle="1" w:styleId="BodyTextIndentChar">
    <w:name w:val="Body Text Indent Char"/>
    <w:basedOn w:val="DefaultParagraphFont"/>
    <w:link w:val="BodyTextIndent"/>
    <w:uiPriority w:val="99"/>
    <w:semiHidden/>
    <w:rsid w:val="004E34B7"/>
  </w:style>
  <w:style w:type="paragraph" w:styleId="BodyTextIndent3">
    <w:name w:val="Body Text Indent 3"/>
    <w:basedOn w:val="Normal"/>
    <w:link w:val="BodyTextIndent3Char"/>
    <w:uiPriority w:val="99"/>
    <w:semiHidden/>
    <w:unhideWhenUsed/>
    <w:rsid w:val="004E34B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E34B7"/>
    <w:rPr>
      <w:sz w:val="16"/>
      <w:szCs w:val="16"/>
    </w:rPr>
  </w:style>
  <w:style w:type="paragraph" w:customStyle="1" w:styleId="Generaltext0">
    <w:name w:val="General text"/>
    <w:basedOn w:val="Normal"/>
    <w:rsid w:val="004E34B7"/>
    <w:pPr>
      <w:spacing w:after="0" w:line="360" w:lineRule="auto"/>
      <w:jc w:val="both"/>
    </w:pPr>
    <w:rPr>
      <w:rFonts w:eastAsia="Times New Roman"/>
      <w:lang w:val="en-GB"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89628">
      <w:bodyDiv w:val="1"/>
      <w:marLeft w:val="0"/>
      <w:marRight w:val="0"/>
      <w:marTop w:val="0"/>
      <w:marBottom w:val="0"/>
      <w:divBdr>
        <w:top w:val="none" w:sz="0" w:space="0" w:color="auto"/>
        <w:left w:val="none" w:sz="0" w:space="0" w:color="auto"/>
        <w:bottom w:val="none" w:sz="0" w:space="0" w:color="auto"/>
        <w:right w:val="none" w:sz="0" w:space="0" w:color="auto"/>
      </w:divBdr>
    </w:div>
    <w:div w:id="67491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healthpeoplelegal.com.au/privacy-policy/"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erardwalsh/Library/CloudStorage/OneDrive-Personal/Documents/Custom%20Office%20Templates/Master%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hildDataCentre xmlns="urn:ChildrenData">
  <ChildGroup>
    <ChildTotalGroup/>
    <ChildMinAgeGroup/>
    <ChildMaxAgeGroup/>
    <ChildGenderGroup/>
    <ChildRelationGroup>REL_UNKNOWN</ChildRelationGroup>
    <ChildRShipQualityGroup>RQ_UNKNOWN</ChildRShipQualityGroup>
    <ChildLivingArrangementGroup/>
    <ChildLivesWithGroup>LAD_UNKNOWN</ChildLivesWithGroup>
    <ChildEventBeforeInjuryGroup/>
    <ChildCommentsGroup/>
  </ChildGroup>
  <Child>
    <ChildID/>
    <ChildName/>
    <ChildAge/>
    <ChildGender/>
    <ChildRelation>REL_UNKNOWN</ChildRelation>
    <ChildLivingArrangement/>
    <ChildLivesWith>LAD_UNKNOWN</ChildLivesWith>
    <ChildRShipQuality>RQ_UNKNOWN</ChildRShipQuality>
    <ChildEventBeforeInjury>false</ChildEventBeforeInjury>
    <ChildComments/>
    <Child_DeleteRow xmlns="">false</Child_DeleteRow>
  </Child>
</ChildDataCentre>
</file>

<file path=customXml/item3.xml><?xml version="1.0" encoding="utf-8"?>
<ClientDemoDataCentre xmlns="urn:ClientDemographics">
  <Client>
    <ClTitle>Ms</ClTitle>
    <ClForename>Joanne</ClForename>
    <ClMidname/>
    <ClSurname>Pout</ClSurname>
    <ClGender>female</ClGender>
    <ClBirthDate>26/11/1973</ClBirthDate>
    <ClAge>52</ClAge>
    <MaritalStatInjury/>
    <LivesWith>lives alone. Her 28-year-old son works away but stays with her every third week.</LivesWith>
    <EmployOccup>State of New South Wales (Western NSW Local Health District)</EmployOccup>
  </Client>
  <Referral>
    <ClClaimNo>JN:ID:20263615</ClClaimNo>
    <ClCompanyNm>HPL</ClCompanyNm>
    <ClRefReasonType/>
    <Leadname>Jamie Nemme</Leadname>
    <Insurername>LHDlawyers</Insurername>
    <InsurerClaimNo>JN:ID:20263615</InsurerClaimNo>
  </Referral>
  <Assessment>
    <ClInjuryDate>10/09/2024</ClInjuryDate>
    <ClAgeInjury>50</ClAgeInjury>
    <ClReferDate>25/05/2026</ClReferDate>
    <ClAssessDate1>01/06/2026</ClAssessDate1>
    <ClAssessDay>Monday</ClAssessDay>
    <AxTime>2 hour</AxTime>
    <ClAssessStartTime1>14:00</ClAssessStartTime1>
    <ClSupportPersonPresent1>Ms Pout attended the assessment alone and at the correct time.</ClSupportPersonPresent1>
    <ClAssessLoc1>videoconference</ClAssessLoc1>
    <MSEManagedAx>well</MSEManagedAx>
    <MSEConcDifficulty>no</MSEConcDifficulty>
  </Assessment>
  <MetaData>
    <notes> notes = Invalid input</notes>
  </MetaData>
</ClientDemoDataCentre>
</file>

<file path=customXml/item4.xml><?xml version="1.0" encoding="utf-8"?>
<ClientDataCentre xmlns="urn:ClientData">
  <Symptoms>
    <ClMoodPast1>She stated that her mood, sleep and concentration before the subject injury was good. She said the first time her mood symptoms occurred was around XXX and persisted since then.</ClMoodPast1>
    <ClMoodCurrent1>She described her mood as low and depressed.</ClMoodCurrent1>
    <ClSuicidalCurrently1>She said she was not experiencing suicidal thoughts.</ClSuicidalCurrently1>
    <ClSleepPast1>She stated that her mood, sleep and concentration before the subject injury was good. She said the first time her mood symptoms occurred was around XXX and have persisted since then.</ClSleepPast1>
    <ClSleepCurrent1>She described her sleep has 5 hours a night with the aid of quetiapine.</ClSleepCurrent1>
    <AnxietyPast>She said the first time her anxiety symptoms occurred was</AnxietyPast>
    <CurrentAlcUse>Ms Pout said that pre-injury, she only drank socially and never at home. After the subject injury, there was a period where she was binge drinking. She said that she now consumes around five standard drinks once or twice a week. Despite the previous binge drinking, she denied ever having any maladaptive drinking patterns or hazardous behaviour whilst using alcohol.  She denied any history of substance use. She denied any history of problem gambling.</CurrentAlcUse>
    <NegThoughts>She described negative thoughts of being “stupid” and how the experience in the workplace has significantly affected her confidence in being a nurse.</NegThoughts>
  </Symptoms>
  <Treatment>
    <CurrentMedRx_1>Medicinal cannabis daily, quetiapine 12.5mg at night and duloxetine 90mg morning.</CurrentMedRx_1>
    <CurrentPsychologyRx_1>She is still seeing her psychologist Susanna Zuluaga currently once a fortnight.</CurrentPsychologyRx_1>
    <TreatmentEffect>Psychotropic medications tried included She thought quetiapine helped with sleep and duloxetine helps with the mood. She began seeing her psychologist, Susanna Zuluaga at Step Ahead Psychology after being referred on 10/09/2024 and has seen her since. Initially Workers Compensation ceased funding it. Ms Pout continued one a fortnight but decreased to once a month and billed through Medicare. She has never had a treating psychiatrist because Workers Compensation would not fund.</TreatmentEffect>
  </Treatment>
  <Function>
    <SelfCare>
      <PIRSSelfCarePre_1>She stated that before the subject injury, she was completely independent in bathing, grooming, household chores and shopping.</PIRSSelfCarePre_1>
      <PIRSSelfCarePost_1>She said that it has only been in the last six months that there has been some improvement in self-care. She goes four days a week without showering because she does not have the motivation and energy. She said that on other weeks, she could have more motivation. She gave an example that she has just cleaned up a room after procrastinating for six months to due to lack of motivation. She stated that she cooks once or twice a week because she cannot be bothered and on the other days will just have toast. She said that she has lost 25kg since the subject injury because she does not have appetite and does not enjoy food. Ms Pout said she does general household chores once a fortnight and wants to do it more often but procrastinates. She reported that she goes shopping once a week alone and not more frequently because she feels safer at home. </PIRSSelfCarePost_1>
    </SelfCare>
    <SocialRecreation>
      <PIRSSocialRecrPre_1>She stated that before the subject injury, she used to enjoy meeting friends three times a week for coffee and went to shows at the weekends.</PIRSSocialRecrPre_1>
      <PIRSSocialRecrPost_1>She does not have hobbies but uploads videos of her birds and cats on social media. She said that she used to be very creative before the workplace injury but lacks the patience and drive. Mostly she sits all day in her lounge but does gardening once a week. She stated that her family would bring her to their places for a meal, rather than out for a meal. She said that nowadays she would go out for dinner every four or five months to restaurants but could only manage an hour at most. The last time out for a meal was three weeks ago with a friend but felt overwhelmed after 45 minutes and felt she had to run out of the situation. She became tearful talking about it because she was no longer as social as she had been in the past.</PIRSSocialRecrPost_1>
    </SocialRecreation>
    <Travel>
      <PIRSTravelPre_1>She stated that before the subject injury, she could travel anywhere without any problem. She said that she used to always take two weeks away on holiday somewhere in Australia, rather than overseas.</PIRSTravelPre_1>
      <PIRSTravelPost_1>Ms Pout said a support person is not required to travel in her car locally or for medical assessment. She visits her parents every second day. She stated that she has not been interstate or overseas since the subject injury.</PIRSTravelPost_1>
    </Travel>
    <SocialFunction>
      <PIRSSocialFnPre_1>She stated that before the subject injury, she had regular contact with family and friends.</PIRSSocialFnPre_1>
      <PIRSSocialFnPost_1>She said she is single. She said that she that her relationship with her partner ended in February 2025 after six years together because of the effect that the subject workplace injury had on her and she did not have the capacity to manage his dependency issues. She stated that she has a very good relationship with her sister, brother, son and parents. She stated that she has lost friends because of how her mental health issues have affected the relationships. She has one friend who checks on her daily.</PIRSSocialFnPost_1>
    </SocialFunction>
    <Concentration>
      <PIRSConcenPre_1>She said her concentration was good before the subject injury.</PIRSConcenPre_1>
      <PIRSConcenPost_1>She said her memory and concentration was currently poor such that she can forget what she is talking about during conversations and must reread text. When she receives letters from the solicitor, she becomes too emotional after reading the first paragraph.</PIRSConcenPost_1>
    </Concentration>
    <Employability>
      <PIRSEmployabilityPre_1>She stated that there were never any issues with employment before the subject injury.</PIRSEmployabilityPre_1>
      <PIRSEmployabilityPost_1>She ceased work because of her injury on the 10 of September 2024 from Eugowra Multipurpose Facility. She started working in November 2024 but did not trust anyone, was tearful daily on the way to work and in the carpark. she would telephone in sick once a week or fortnight. She had been thinking about driving into a tree so ceased after six weeks. Her last working day was 23 January 2025. She said that she tried to go to Parkes, 35km away from her home, and was alone in an office doing immunisations and after three days of 4-hour shifts but became overwhelmed. She said that people were asking “Why are you here. What have you done wrong”. She said that she the manager put her into an office and was settling in but a work colleague became abusive towards her and she became tearful. The last working day there was in May 2025. She said she has not worked since then and is not looking for work and not doing voluntary work. She said the barriers to returning to work were difficulty managing her emotions and cannot handle anyone confronting her, memory issues and concentration issues, and it is unpredictable in that some days she sleeps on and off most of the day.</PIRSEmployabilityPost_1>
    </Employability>
  </Function>
  <PIRSTable1>
    <PIRSScores1>
      <MyPIRSTable1_1>1</MyPIRSTable1_1>
      <MyPIRSTable1_2>1</MyPIRSTable1_2>
      <MyPIRSTable1_3>1</MyPIRSTable1_3>
      <MyPIRSTable1_4>1</MyPIRSTable1_4>
      <MyPIRSTable1_5>1</MyPIRSTable1_5>
      <MyPIRSTable1_6>1</MyPIRSTable1_6>
    </PIRSScores1>
    <SortedPIRSTable1>
      <MyPIRSTable1Sorted_1>1</MyPIRSTable1Sorted_1>
      <MyPIRSTable1Sorted_2>1</MyPIRSTable1Sorted_2>
      <MyPIRSTable1Sorted_3>1</MyPIRSTable1Sorted_3>
      <MyPIRSTable1Sorted_4>1</MyPIRSTable1Sorted_4>
      <MyPIRSTable1Sorted_5>1</MyPIRSTable1Sorted_5>
      <MyPIRSTable1Sorted_6>1</MyPIRSTable1Sorted_6>
    </SortedPIRSTable1>
    <CalcPIRSTable1>
      <MyPIRSTable1Median/>
      <MyPIRSTable1Total/>
      <MyPIRSTable1InitWPI/>
      <MyPIRSTable1_preexist>0</MyPIRSTable1_preexist>
      <MyPIRSTable1PreExistResult/>
      <MyPIRSTable1TreatEffect>0</MyPIRSTable1TreatEffect>
      <MyPIRSTable1TreatEffectTxt/>
      <MyPIRSTable1FinalWPI/>
      <MyPIRSTable1AxLine/>
    </CalcPIRSTable1>
  </PIRSTable1>
  <PIRSTable2>
    <PIRSScores2>
      <MyPIRSTable2_1>1</MyPIRSTable2_1>
      <MyPIRSTable2_2>1</MyPIRSTable2_2>
      <MyPIRSTable2_3>1</MyPIRSTable2_3>
      <MyPIRSTable2_4>1</MyPIRSTable2_4>
      <MyPIRSTable2_5>1</MyPIRSTable2_5>
      <MyPIRSTable2_6>1</MyPIRSTable2_6>
    </PIRSScores2>
    <SortedPIRSTable2>
      <MyPIRSTable2Sorted_1>1</MyPIRSTable2Sorted_1>
      <MyPIRSTable2Sorted_2>1</MyPIRSTable2Sorted_2>
      <MyPIRSTable2Sorted_3>1</MyPIRSTable2Sorted_3>
      <MyPIRSTable2Sorted_4>1</MyPIRSTable2Sorted_4>
      <MyPIRSTable2Sorted_5>1</MyPIRSTable2Sorted_5>
      <MyPIRSTable2Sorted_6>1</MyPIRSTable2Sorted_6>
    </SortedPIRSTable2>
    <CalcPIRSTable2>
      <MyPIRSTable2Median>1</MyPIRSTable2Median>
      <MyPIRSTable2Total>6</MyPIRSTable2Total>
      <MyPIRSTable2InitWPI>0</MyPIRSTable2InitWPI>
      <MyPIRSTable2_preexist>0</MyPIRSTable2_preexist>
      <MyPIRSTable2TreatEffect>0</MyPIRSTable2TreatEffect>
      <MyPIRSTable2AxLine>PIRS classes were 1, 1, 1, 1, 1, 1. Thus, the aggregate was 6. 
In ascending order: 1, 1, 1, 1, 1, 1. The median was Class 1. 
The Initial WPI was 0%.
0% deduction for a pre-existing condition. 
0% was added for minimal or no treatment effect. 
This gave the final Whole Person Impairment of 0%.</MyPIRSTable2AxLine>
    </CalcPIRSTable2>
  </PIRSTable2>
  <Meta>
    <CopyAllToTbl/>
    <FinaliseDocument/>
    <OutputDocsList/>
    <InsertNewDoc/>
    <CreateOpinionTable/>
  </Meta>
</ClientDataCentre>
</file>

<file path=customXml/itemProps1.xml><?xml version="1.0" encoding="utf-8"?>
<ds:datastoreItem xmlns:ds="http://schemas.openxmlformats.org/officeDocument/2006/customXml" ds:itemID="{CCBD2AC0-C728-4EAD-A799-9FC19895B7A9}">
  <ds:schemaRefs>
    <ds:schemaRef ds:uri="http://schemas.openxmlformats.org/officeDocument/2006/bibliography"/>
  </ds:schemaRefs>
</ds:datastoreItem>
</file>

<file path=customXml/itemProps2.xml><?xml version="1.0" encoding="utf-8"?>
<ds:datastoreItem xmlns:ds="http://schemas.openxmlformats.org/officeDocument/2006/customXml" ds:itemID="{5AB78802-5ECF-44E2-B5E3-165121DF50D8}">
  <ds:schemaRefs>
    <ds:schemaRef ds:uri="urn:ChildrenData"/>
    <ds:schemaRef ds:uri=""/>
  </ds:schemaRefs>
</ds:datastoreItem>
</file>

<file path=customXml/itemProps3.xml><?xml version="1.0" encoding="utf-8"?>
<ds:datastoreItem xmlns:ds="http://schemas.openxmlformats.org/officeDocument/2006/customXml" ds:itemID="{523C6B66-2AD2-4536-917B-F7CF474BFDD4}">
  <ds:schemaRefs>
    <ds:schemaRef ds:uri="urn:ClientDemographics"/>
  </ds:schemaRefs>
</ds:datastoreItem>
</file>

<file path=customXml/itemProps4.xml><?xml version="1.0" encoding="utf-8"?>
<ds:datastoreItem xmlns:ds="http://schemas.openxmlformats.org/officeDocument/2006/customXml" ds:itemID="{99E3D2BE-06C1-4795-8970-33A745E9499F}">
  <ds:schemaRefs>
    <ds:schemaRef ds:uri="urn:ClientData"/>
  </ds:schemaRefs>
</ds:datastoreItem>
</file>

<file path=docProps/app.xml><?xml version="1.0" encoding="utf-8"?>
<Properties xmlns="http://schemas.openxmlformats.org/officeDocument/2006/extended-properties" xmlns:vt="http://schemas.openxmlformats.org/officeDocument/2006/docPropsVTypes">
  <Template>Master Template.dotm</Template>
  <TotalTime>757</TotalTime>
  <Pages>27</Pages>
  <Words>9392</Words>
  <Characters>53540</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Walsh</dc:creator>
  <cp:keywords/>
  <dc:description/>
  <cp:lastModifiedBy>Gerard Walsh</cp:lastModifiedBy>
  <cp:revision>862</cp:revision>
  <dcterms:created xsi:type="dcterms:W3CDTF">2026-05-25T06:43:00Z</dcterms:created>
  <dcterms:modified xsi:type="dcterms:W3CDTF">2026-06-11T22:15:00Z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0x010100435667696AD28244B973196B455397AA</vt:lpwstr>
  </property>
  <property fmtid="{D5CDD505-2E9C-101B-9397-08002B2CF9AE}" pid="3" name="MediaServiceImageTags">
    <vt:lpwstr/>
  </property>
</Properties>
</file>