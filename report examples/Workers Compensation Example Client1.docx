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8D121" w14:textId="77777777" w:rsidR="008A4258" w:rsidRPr="00CD0732" w:rsidRDefault="008A4258" w:rsidP="00CD0732">
      <w:pPr>
        <w:pStyle w:val="GeneralText"/>
        <w:jc w:val="center"/>
        <w:rPr>
          <w:b/>
          <w:bCs/>
          <w:lang w:val="en-AU"/>
        </w:rPr>
      </w:pPr>
      <w:bookmarkStart w:id="0" w:name="_Hlk16009014"/>
    </w:p>
    <w:p w14:paraId="459B8A5F" w14:textId="77777777" w:rsidR="009F6AE9" w:rsidRPr="00CD0732" w:rsidRDefault="009F6AE9" w:rsidP="00CD0732">
      <w:pPr>
        <w:pStyle w:val="GeneralText"/>
        <w:jc w:val="center"/>
        <w:rPr>
          <w:b/>
          <w:bCs/>
          <w:lang w:val="en-AU"/>
        </w:rPr>
      </w:pPr>
    </w:p>
    <w:p w14:paraId="72CCC6F1" w14:textId="77777777" w:rsidR="009F6AE9" w:rsidRPr="00CD0732" w:rsidRDefault="009F6AE9" w:rsidP="004F6E58">
      <w:pPr>
        <w:pStyle w:val="GeneralText"/>
        <w:rPr>
          <w:b/>
          <w:bCs/>
          <w:lang w:val="en-AU"/>
        </w:rPr>
      </w:pPr>
    </w:p>
    <w:p w14:paraId="34F9010A" w14:textId="398CD986" w:rsidR="00B95363" w:rsidRPr="00CD0732" w:rsidRDefault="00B95363" w:rsidP="00CD0732">
      <w:pPr>
        <w:pStyle w:val="GeneralText"/>
        <w:jc w:val="center"/>
        <w:rPr>
          <w:b/>
          <w:bCs/>
          <w:lang w:val="en-AU"/>
        </w:rPr>
      </w:pPr>
      <w:r w:rsidRPr="00CD0732">
        <w:rPr>
          <w:b/>
          <w:bCs/>
          <w:lang w:val="en-AU"/>
        </w:rPr>
        <w:t>PERSONAL INJURY COMMISSION</w:t>
      </w:r>
    </w:p>
    <w:p w14:paraId="4FA9AF47" w14:textId="77777777" w:rsidR="00B95363" w:rsidRPr="00CD0732" w:rsidRDefault="00B95363" w:rsidP="00CD0732">
      <w:pPr>
        <w:pStyle w:val="Heading1"/>
        <w:spacing w:line="360" w:lineRule="auto"/>
        <w:jc w:val="center"/>
        <w:rPr>
          <w:rFonts w:ascii="Arial" w:hAnsi="Arial" w:cs="Arial"/>
          <w:b/>
          <w:bCs/>
          <w:color w:val="000000" w:themeColor="text1"/>
          <w:sz w:val="22"/>
          <w:szCs w:val="28"/>
        </w:rPr>
      </w:pPr>
      <w:r w:rsidRPr="00CD0732">
        <w:rPr>
          <w:rFonts w:ascii="Arial" w:hAnsi="Arial" w:cs="Arial"/>
          <w:b/>
          <w:bCs/>
          <w:color w:val="000000" w:themeColor="text1"/>
          <w:sz w:val="22"/>
          <w:szCs w:val="28"/>
        </w:rPr>
        <w:t>MEDICAL ASSESSMENT CERTIFICATE</w:t>
      </w:r>
    </w:p>
    <w:p w14:paraId="3BB61E0B" w14:textId="77777777" w:rsidR="00B95363" w:rsidRPr="00CD0732" w:rsidRDefault="00B95363" w:rsidP="00CD0732">
      <w:pPr>
        <w:pStyle w:val="Heading1"/>
        <w:spacing w:line="360" w:lineRule="auto"/>
        <w:jc w:val="center"/>
        <w:rPr>
          <w:rFonts w:ascii="Arial" w:hAnsi="Arial" w:cs="Arial"/>
          <w:b/>
          <w:bCs/>
          <w:color w:val="000000" w:themeColor="text1"/>
          <w:sz w:val="22"/>
        </w:rPr>
      </w:pPr>
      <w:r w:rsidRPr="00CD0732">
        <w:rPr>
          <w:rFonts w:ascii="Arial" w:hAnsi="Arial" w:cs="Arial"/>
          <w:b/>
          <w:bCs/>
          <w:color w:val="000000" w:themeColor="text1"/>
          <w:sz w:val="22"/>
        </w:rPr>
        <w:t>ASSESSMENT OF DEGREE OF PERMANENT IMPAIRMENT</w:t>
      </w:r>
    </w:p>
    <w:p w14:paraId="54AB7160" w14:textId="77777777" w:rsidR="00B95363" w:rsidRPr="00CD0732" w:rsidRDefault="00B95363" w:rsidP="00CD0732">
      <w:pPr>
        <w:pBdr>
          <w:bottom w:val="single" w:sz="12" w:space="1" w:color="auto"/>
        </w:pBdr>
        <w:spacing w:after="0" w:line="360" w:lineRule="auto"/>
      </w:pPr>
    </w:p>
    <w:p w14:paraId="5029407F" w14:textId="77777777" w:rsidR="00B95363" w:rsidRPr="00CD0732" w:rsidRDefault="00B95363" w:rsidP="00CD0732">
      <w:pPr>
        <w:pStyle w:val="Header"/>
        <w:spacing w:line="360" w:lineRule="auto"/>
      </w:pPr>
    </w:p>
    <w:tbl>
      <w:tblPr>
        <w:tblW w:w="9606" w:type="dxa"/>
        <w:tblLook w:val="0000" w:firstRow="0" w:lastRow="0" w:firstColumn="0" w:lastColumn="0" w:noHBand="0" w:noVBand="0"/>
        <w:tblCaption w:val="HeaderDemographics"/>
      </w:tblPr>
      <w:tblGrid>
        <w:gridCol w:w="3510"/>
        <w:gridCol w:w="6096"/>
      </w:tblGrid>
      <w:tr w:rsidR="00B95363" w:rsidRPr="00CD0732" w14:paraId="68BD1B3B" w14:textId="77777777" w:rsidTr="005F2C9A">
        <w:trPr>
          <w:trHeight w:val="284"/>
        </w:trPr>
        <w:tc>
          <w:tcPr>
            <w:tcW w:w="3510" w:type="dxa"/>
            <w:tcMar>
              <w:right w:w="0" w:type="dxa"/>
            </w:tcMar>
          </w:tcPr>
          <w:p w14:paraId="599C330F" w14:textId="77777777" w:rsidR="00B95363" w:rsidRPr="00CD0732" w:rsidRDefault="00B95363" w:rsidP="00CD0732">
            <w:pPr>
              <w:spacing w:after="0" w:line="360" w:lineRule="auto"/>
              <w:rPr>
                <w:b/>
                <w:bCs/>
              </w:rPr>
            </w:pPr>
            <w:r w:rsidRPr="00CD0732">
              <w:rPr>
                <w:b/>
                <w:bCs/>
              </w:rPr>
              <w:t>Matter Number:</w:t>
            </w:r>
          </w:p>
        </w:tc>
        <w:tc>
          <w:tcPr>
            <w:tcW w:w="6096" w:type="dxa"/>
          </w:tcPr>
          <w:p w14:paraId="585FA801" w14:textId="2BA51DE8" w:rsidR="00B95363" w:rsidRPr="00CD0732" w:rsidRDefault="005A716F" w:rsidP="00CD0732">
            <w:pPr>
              <w:spacing w:after="0" w:line="360" w:lineRule="auto"/>
              <w:rPr>
                <w:b/>
              </w:rPr>
            </w:pPr>
            <w:r>
              <w:rPr>
                <w:b/>
              </w:rPr>
              <w:t>W1234/26*</w:t>
            </w:r>
          </w:p>
        </w:tc>
      </w:tr>
      <w:tr w:rsidR="00B95363" w:rsidRPr="00CD0732" w14:paraId="08DA981F" w14:textId="77777777" w:rsidTr="005F2C9A">
        <w:trPr>
          <w:trHeight w:val="284"/>
        </w:trPr>
        <w:tc>
          <w:tcPr>
            <w:tcW w:w="3510" w:type="dxa"/>
            <w:tcMar>
              <w:right w:w="0" w:type="dxa"/>
            </w:tcMar>
          </w:tcPr>
          <w:p w14:paraId="39CAA3B7" w14:textId="77777777" w:rsidR="00B95363" w:rsidRPr="00CD0732" w:rsidRDefault="00B95363" w:rsidP="00CD0732">
            <w:pPr>
              <w:spacing w:after="0" w:line="360" w:lineRule="auto"/>
              <w:rPr>
                <w:b/>
                <w:bCs/>
              </w:rPr>
            </w:pPr>
            <w:r w:rsidRPr="00CD0732">
              <w:rPr>
                <w:b/>
                <w:bCs/>
              </w:rPr>
              <w:t>Applicant worker:</w:t>
            </w:r>
          </w:p>
        </w:tc>
        <w:tc>
          <w:tcPr>
            <w:tcW w:w="6096" w:type="dxa"/>
          </w:tcPr>
          <w:p w14:paraId="2DF771EF" w14:textId="4D2A16F8" w:rsidR="00B95363" w:rsidRPr="00CD0732" w:rsidRDefault="005A716F" w:rsidP="00CD0732">
            <w:pPr>
              <w:spacing w:after="0" w:line="360" w:lineRule="auto"/>
              <w:rPr>
                <w:b/>
              </w:rPr>
            </w:pPr>
            <w:r>
              <w:rPr>
                <w:b/>
              </w:rPr>
              <w:t>Susan Emily Smith*</w:t>
            </w:r>
          </w:p>
        </w:tc>
      </w:tr>
      <w:tr w:rsidR="00B95363" w:rsidRPr="00CD0732" w14:paraId="4E8DBC8E" w14:textId="77777777" w:rsidTr="005F2C9A">
        <w:trPr>
          <w:trHeight w:val="284"/>
        </w:trPr>
        <w:tc>
          <w:tcPr>
            <w:tcW w:w="3510" w:type="dxa"/>
            <w:tcMar>
              <w:right w:w="0" w:type="dxa"/>
            </w:tcMar>
          </w:tcPr>
          <w:p w14:paraId="450A9CE0" w14:textId="77777777" w:rsidR="00B95363" w:rsidRPr="00CD0732" w:rsidRDefault="00B95363" w:rsidP="00CD0732">
            <w:pPr>
              <w:spacing w:after="0" w:line="360" w:lineRule="auto"/>
              <w:rPr>
                <w:b/>
                <w:bCs/>
              </w:rPr>
            </w:pPr>
            <w:r w:rsidRPr="00CD0732">
              <w:rPr>
                <w:b/>
                <w:bCs/>
              </w:rPr>
              <w:t>Date of MAC:</w:t>
            </w:r>
          </w:p>
        </w:tc>
        <w:tc>
          <w:tcPr>
            <w:tcW w:w="6096" w:type="dxa"/>
          </w:tcPr>
          <w:p w14:paraId="43311F62" w14:textId="42A97178" w:rsidR="00B95363" w:rsidRPr="00CD0732" w:rsidRDefault="005A716F" w:rsidP="00CD0732">
            <w:pPr>
              <w:spacing w:after="0" w:line="360" w:lineRule="auto"/>
              <w:rPr>
                <w:b/>
              </w:rPr>
            </w:pPr>
            <w:r>
              <w:rPr>
                <w:b/>
              </w:rPr>
              <w:t>30 May 2026*</w:t>
            </w:r>
          </w:p>
        </w:tc>
      </w:tr>
      <w:tr w:rsidR="00B95363" w:rsidRPr="00CD0732" w14:paraId="389B16D2" w14:textId="77777777" w:rsidTr="005F2C9A">
        <w:tc>
          <w:tcPr>
            <w:tcW w:w="3510" w:type="dxa"/>
            <w:tcMar>
              <w:right w:w="0" w:type="dxa"/>
            </w:tcMar>
          </w:tcPr>
          <w:p w14:paraId="2E877824" w14:textId="77777777" w:rsidR="00B95363" w:rsidRPr="00CD0732" w:rsidRDefault="00B95363" w:rsidP="00CD0732">
            <w:pPr>
              <w:spacing w:after="0" w:line="360" w:lineRule="auto"/>
              <w:rPr>
                <w:b/>
                <w:bCs/>
              </w:rPr>
            </w:pPr>
            <w:r w:rsidRPr="00CD0732">
              <w:rPr>
                <w:b/>
                <w:bCs/>
              </w:rPr>
              <w:t>Medical Assessor:</w:t>
            </w:r>
          </w:p>
        </w:tc>
        <w:tc>
          <w:tcPr>
            <w:tcW w:w="6096" w:type="dxa"/>
          </w:tcPr>
          <w:p w14:paraId="1E18CDC7" w14:textId="77777777" w:rsidR="00B95363" w:rsidRPr="00CD0732" w:rsidRDefault="00B95363" w:rsidP="00CD0732">
            <w:pPr>
              <w:spacing w:after="0" w:line="360" w:lineRule="auto"/>
              <w:rPr>
                <w:b/>
              </w:rPr>
            </w:pPr>
            <w:r w:rsidRPr="00CD0732">
              <w:rPr>
                <w:b/>
              </w:rPr>
              <w:t>Dr Gerard Walsh</w:t>
            </w:r>
          </w:p>
        </w:tc>
      </w:tr>
      <w:tr w:rsidR="00B95363" w:rsidRPr="00CD0732" w14:paraId="634DAE89" w14:textId="77777777" w:rsidTr="005F2C9A">
        <w:tc>
          <w:tcPr>
            <w:tcW w:w="3510" w:type="dxa"/>
            <w:tcMar>
              <w:right w:w="0" w:type="dxa"/>
            </w:tcMar>
          </w:tcPr>
          <w:p w14:paraId="30C753BA" w14:textId="77777777" w:rsidR="00B95363" w:rsidRPr="00CD0732" w:rsidRDefault="00B95363" w:rsidP="00CD0732">
            <w:pPr>
              <w:spacing w:after="0" w:line="360" w:lineRule="auto"/>
              <w:rPr>
                <w:b/>
                <w:bCs/>
              </w:rPr>
            </w:pPr>
            <w:r w:rsidRPr="00CD0732">
              <w:rPr>
                <w:b/>
                <w:bCs/>
              </w:rPr>
              <w:t>Specialty:</w:t>
            </w:r>
          </w:p>
        </w:tc>
        <w:tc>
          <w:tcPr>
            <w:tcW w:w="6096" w:type="dxa"/>
          </w:tcPr>
          <w:p w14:paraId="69E3CD73" w14:textId="77777777" w:rsidR="00B95363" w:rsidRPr="00CD0732" w:rsidRDefault="00B95363" w:rsidP="00CD0732">
            <w:pPr>
              <w:spacing w:after="0" w:line="360" w:lineRule="auto"/>
              <w:rPr>
                <w:b/>
              </w:rPr>
            </w:pPr>
            <w:r w:rsidRPr="00CD0732">
              <w:rPr>
                <w:b/>
              </w:rPr>
              <w:t>Consultant Psychiatrist</w:t>
            </w:r>
          </w:p>
        </w:tc>
      </w:tr>
    </w:tbl>
    <w:p w14:paraId="362D9DFA" w14:textId="77777777" w:rsidR="00B95363" w:rsidRPr="00CD0732" w:rsidRDefault="00B95363" w:rsidP="00CD0732">
      <w:pPr>
        <w:pBdr>
          <w:bottom w:val="single" w:sz="12" w:space="1" w:color="auto"/>
        </w:pBdr>
        <w:spacing w:line="360" w:lineRule="auto"/>
      </w:pPr>
    </w:p>
    <w:p w14:paraId="0F12625B" w14:textId="77777777" w:rsidR="004F4838" w:rsidRPr="00CD0732" w:rsidRDefault="004F4838" w:rsidP="00CD0732">
      <w:pPr>
        <w:pStyle w:val="GeneralText"/>
        <w:tabs>
          <w:tab w:val="left" w:pos="1785"/>
        </w:tabs>
        <w:jc w:val="left"/>
        <w:rPr>
          <w:lang w:val="en-AU"/>
        </w:rPr>
      </w:pPr>
    </w:p>
    <w:p w14:paraId="4F53EB10" w14:textId="77777777" w:rsidR="00B95363" w:rsidRPr="00CD0732" w:rsidRDefault="00B95363" w:rsidP="00CD0732">
      <w:pPr>
        <w:pStyle w:val="GeneralText"/>
        <w:numPr>
          <w:ilvl w:val="0"/>
          <w:numId w:val="33"/>
        </w:numPr>
        <w:tabs>
          <w:tab w:val="clear" w:pos="720"/>
        </w:tabs>
        <w:ind w:left="0" w:firstLine="0"/>
        <w:jc w:val="left"/>
        <w:rPr>
          <w:b/>
          <w:lang w:val="en-AU"/>
        </w:rPr>
      </w:pPr>
      <w:r w:rsidRPr="00CD0732">
        <w:rPr>
          <w:b/>
          <w:lang w:val="en-AU"/>
        </w:rPr>
        <w:t>DETAILS OF MATTERS REFERRED FOR ASSESSMENT</w:t>
      </w:r>
    </w:p>
    <w:p w14:paraId="616DB2E1" w14:textId="77777777" w:rsidR="00B95363" w:rsidRPr="00CD0732" w:rsidRDefault="00B95363" w:rsidP="00CD0732">
      <w:pPr>
        <w:pStyle w:val="AutoNumber"/>
        <w:ind w:left="-360" w:firstLine="360"/>
        <w:jc w:val="left"/>
        <w:rPr>
          <w:sz w:val="22"/>
          <w:szCs w:val="22"/>
          <w:lang w:val="en-AU"/>
        </w:rPr>
      </w:pPr>
      <w:r w:rsidRPr="00CD0732">
        <w:rPr>
          <w:sz w:val="22"/>
          <w:szCs w:val="22"/>
          <w:lang w:val="en-AU"/>
        </w:rPr>
        <w:t xml:space="preserve">The following matters have been referred for assessment (s 319 of the 1998 Act): </w:t>
      </w:r>
    </w:p>
    <w:p w14:paraId="48745B6C" w14:textId="051BBB22" w:rsidR="00B95363" w:rsidRPr="00CD0732" w:rsidRDefault="00B95363" w:rsidP="00CD0732">
      <w:pPr>
        <w:pStyle w:val="AutoNumber"/>
        <w:numPr>
          <w:ilvl w:val="0"/>
          <w:numId w:val="26"/>
        </w:numPr>
        <w:ind w:firstLine="0"/>
        <w:jc w:val="left"/>
        <w:rPr>
          <w:bCs/>
          <w:sz w:val="22"/>
          <w:szCs w:val="22"/>
          <w:lang w:val="en-AU"/>
        </w:rPr>
      </w:pPr>
      <w:r w:rsidRPr="00CD0732">
        <w:rPr>
          <w:b/>
          <w:sz w:val="22"/>
          <w:szCs w:val="22"/>
          <w:lang w:val="en-AU"/>
        </w:rPr>
        <w:t xml:space="preserve">Date of injury: </w:t>
      </w:r>
      <w:r w:rsidR="005A716F">
        <w:rPr>
          <w:b/>
          <w:sz w:val="22"/>
          <w:szCs w:val="22"/>
          <w:lang w:val="en-AU"/>
        </w:rPr>
        <w:t>18 May 2022*</w:t>
      </w:r>
    </w:p>
    <w:p w14:paraId="32E4177A" w14:textId="77777777" w:rsidR="00B95363" w:rsidRPr="00CD0732" w:rsidRDefault="00B95363" w:rsidP="00CD0732">
      <w:pPr>
        <w:pStyle w:val="AutoNumber"/>
        <w:numPr>
          <w:ilvl w:val="0"/>
          <w:numId w:val="26"/>
        </w:numPr>
        <w:ind w:firstLine="0"/>
        <w:jc w:val="left"/>
        <w:rPr>
          <w:b/>
          <w:sz w:val="22"/>
          <w:szCs w:val="22"/>
          <w:lang w:val="en-AU"/>
        </w:rPr>
      </w:pPr>
      <w:r w:rsidRPr="00CD0732">
        <w:rPr>
          <w:b/>
          <w:sz w:val="22"/>
          <w:szCs w:val="22"/>
          <w:lang w:val="en-AU"/>
        </w:rPr>
        <w:t>Body parts/systems referred: Psychiatric/psychological disorder</w:t>
      </w:r>
    </w:p>
    <w:p w14:paraId="7365639B" w14:textId="77777777" w:rsidR="00B95363" w:rsidRPr="00CD0732" w:rsidRDefault="00B95363" w:rsidP="00CD0732">
      <w:pPr>
        <w:pStyle w:val="AutoNumber"/>
        <w:numPr>
          <w:ilvl w:val="0"/>
          <w:numId w:val="26"/>
        </w:numPr>
        <w:ind w:firstLine="0"/>
        <w:jc w:val="left"/>
        <w:rPr>
          <w:b/>
          <w:sz w:val="22"/>
          <w:szCs w:val="22"/>
          <w:lang w:val="en-AU"/>
        </w:rPr>
      </w:pPr>
      <w:r w:rsidRPr="00CD0732">
        <w:rPr>
          <w:b/>
          <w:sz w:val="22"/>
          <w:szCs w:val="22"/>
          <w:lang w:val="en-AU"/>
        </w:rPr>
        <w:t>Method of assessment: Whole person impairment</w:t>
      </w:r>
    </w:p>
    <w:p w14:paraId="13AB2BAB" w14:textId="77777777" w:rsidR="00B95363" w:rsidRPr="00CD0732" w:rsidRDefault="00B95363" w:rsidP="00CD0732">
      <w:pPr>
        <w:spacing w:line="360" w:lineRule="auto"/>
      </w:pPr>
    </w:p>
    <w:p w14:paraId="28B70A6D" w14:textId="77777777" w:rsidR="00B95363" w:rsidRPr="00CD0732" w:rsidRDefault="00B95363" w:rsidP="00CD0732">
      <w:pPr>
        <w:pStyle w:val="GeneralText"/>
        <w:numPr>
          <w:ilvl w:val="0"/>
          <w:numId w:val="33"/>
        </w:numPr>
        <w:tabs>
          <w:tab w:val="clear" w:pos="720"/>
        </w:tabs>
        <w:ind w:left="0" w:firstLine="0"/>
        <w:jc w:val="left"/>
        <w:rPr>
          <w:b/>
          <w:lang w:val="en-AU"/>
        </w:rPr>
      </w:pPr>
      <w:r w:rsidRPr="00CD0732">
        <w:rPr>
          <w:b/>
          <w:lang w:val="en-AU"/>
        </w:rPr>
        <w:t>EVIDENCE</w:t>
      </w:r>
    </w:p>
    <w:p w14:paraId="1117C022" w14:textId="77777777" w:rsidR="00B95363" w:rsidRPr="00CD0732" w:rsidRDefault="00B95363" w:rsidP="00CD0732">
      <w:pPr>
        <w:pStyle w:val="Heading3"/>
        <w:ind w:left="-360" w:firstLine="360"/>
        <w:rPr>
          <w:i/>
          <w:iCs/>
        </w:rPr>
      </w:pPr>
      <w:r w:rsidRPr="00CD0732">
        <w:rPr>
          <w:i/>
          <w:iCs/>
        </w:rPr>
        <w:t>Documentary Evidence</w:t>
      </w:r>
    </w:p>
    <w:p w14:paraId="5732853C" w14:textId="77777777" w:rsidR="00B95363" w:rsidRPr="00CD0732" w:rsidRDefault="00B95363" w:rsidP="00CD0732">
      <w:pPr>
        <w:pStyle w:val="AutoNumber"/>
        <w:rPr>
          <w:sz w:val="22"/>
          <w:szCs w:val="22"/>
          <w:lang w:val="en-AU"/>
        </w:rPr>
      </w:pPr>
      <w:r w:rsidRPr="00CD0732">
        <w:rPr>
          <w:sz w:val="22"/>
          <w:szCs w:val="22"/>
          <w:lang w:val="en-AU"/>
        </w:rPr>
        <w:t>The following documents were referred by the referrer for this assessment:</w:t>
      </w:r>
    </w:p>
    <w:p w14:paraId="482E2111" w14:textId="77777777" w:rsidR="00B95363" w:rsidRPr="00CD0732" w:rsidRDefault="00B95363" w:rsidP="00CD0732">
      <w:pPr>
        <w:pStyle w:val="AutoNumber"/>
        <w:rPr>
          <w:sz w:val="22"/>
          <w:szCs w:val="22"/>
          <w:lang w:val="en-AU"/>
        </w:rPr>
      </w:pPr>
    </w:p>
    <w:p w14:paraId="2CB773F3" w14:textId="77777777" w:rsidR="00B95363" w:rsidRPr="00CD0732" w:rsidRDefault="00B95363" w:rsidP="00CD0732">
      <w:pPr>
        <w:pStyle w:val="AutoNumber"/>
        <w:numPr>
          <w:ilvl w:val="0"/>
          <w:numId w:val="45"/>
        </w:numPr>
        <w:jc w:val="left"/>
        <w:rPr>
          <w:sz w:val="22"/>
          <w:szCs w:val="22"/>
          <w:lang w:val="en-AU"/>
        </w:rPr>
      </w:pPr>
      <w:r w:rsidRPr="00CD0732">
        <w:rPr>
          <w:sz w:val="22"/>
          <w:szCs w:val="22"/>
          <w:lang w:val="en-AU"/>
        </w:rPr>
        <w:t>As listed in the referral from the referrer</w:t>
      </w:r>
    </w:p>
    <w:p w14:paraId="14E804E6" w14:textId="77777777" w:rsidR="00B95363" w:rsidRPr="00CD0732" w:rsidRDefault="00B95363" w:rsidP="00CD0732">
      <w:pPr>
        <w:pStyle w:val="AutoNumber"/>
        <w:jc w:val="left"/>
        <w:rPr>
          <w:sz w:val="22"/>
          <w:szCs w:val="22"/>
          <w:lang w:val="en-AU"/>
        </w:rPr>
      </w:pPr>
    </w:p>
    <w:p w14:paraId="2410BA4E" w14:textId="77777777" w:rsidR="00B95363" w:rsidRPr="00CD0732" w:rsidRDefault="00B95363" w:rsidP="00CD0732">
      <w:pPr>
        <w:pStyle w:val="AutoNumber"/>
        <w:rPr>
          <w:sz w:val="22"/>
          <w:szCs w:val="22"/>
          <w:lang w:val="en-AU"/>
        </w:rPr>
      </w:pPr>
      <w:r w:rsidRPr="00CD0732">
        <w:rPr>
          <w:b/>
          <w:bCs/>
          <w:i/>
          <w:iCs/>
          <w:sz w:val="22"/>
          <w:szCs w:val="22"/>
          <w:lang w:val="en-AU"/>
        </w:rPr>
        <w:t>Additional Information</w:t>
      </w:r>
    </w:p>
    <w:p w14:paraId="30C81881" w14:textId="77777777" w:rsidR="00B95363" w:rsidRPr="00CD0732" w:rsidRDefault="00B95363" w:rsidP="00CD0732">
      <w:pPr>
        <w:pStyle w:val="AutoNumber"/>
        <w:jc w:val="left"/>
        <w:rPr>
          <w:sz w:val="22"/>
          <w:szCs w:val="22"/>
          <w:lang w:val="en-AU"/>
        </w:rPr>
      </w:pPr>
      <w:r w:rsidRPr="00CD0732">
        <w:rPr>
          <w:sz w:val="22"/>
          <w:szCs w:val="22"/>
          <w:lang w:val="en-AU"/>
        </w:rPr>
        <w:t>The following information was obtained in accordance with Section 324(1) of the 1998 Act:</w:t>
      </w:r>
    </w:p>
    <w:p w14:paraId="0760E25C" w14:textId="77777777" w:rsidR="00B95363" w:rsidRPr="00CD0732" w:rsidRDefault="00B95363" w:rsidP="00CD0732">
      <w:pPr>
        <w:pStyle w:val="AutoNumber"/>
        <w:numPr>
          <w:ilvl w:val="0"/>
          <w:numId w:val="45"/>
        </w:numPr>
        <w:jc w:val="left"/>
        <w:rPr>
          <w:sz w:val="22"/>
          <w:szCs w:val="22"/>
          <w:lang w:val="en-AU"/>
        </w:rPr>
      </w:pPr>
      <w:r w:rsidRPr="00CD0732">
        <w:rPr>
          <w:sz w:val="22"/>
          <w:szCs w:val="22"/>
          <w:lang w:val="en-AU"/>
        </w:rPr>
        <w:t>Nil</w:t>
      </w:r>
    </w:p>
    <w:p w14:paraId="2AD8A091" w14:textId="77777777" w:rsidR="00B95363" w:rsidRPr="00CD0732" w:rsidRDefault="00B95363" w:rsidP="00CD0732">
      <w:pPr>
        <w:pStyle w:val="AutoNumber"/>
        <w:jc w:val="left"/>
        <w:rPr>
          <w:sz w:val="22"/>
          <w:szCs w:val="22"/>
          <w:lang w:val="en-AU"/>
        </w:rPr>
      </w:pPr>
    </w:p>
    <w:p w14:paraId="5394968B" w14:textId="77777777" w:rsidR="00B95363" w:rsidRPr="00CD0732" w:rsidRDefault="00B95363" w:rsidP="00CD0732">
      <w:pPr>
        <w:pStyle w:val="AutoNumber"/>
        <w:numPr>
          <w:ilvl w:val="0"/>
          <w:numId w:val="45"/>
        </w:numPr>
        <w:jc w:val="left"/>
        <w:rPr>
          <w:sz w:val="22"/>
          <w:szCs w:val="22"/>
          <w:lang w:val="en-AU"/>
        </w:rPr>
      </w:pPr>
      <w:r w:rsidRPr="00CD0732">
        <w:rPr>
          <w:sz w:val="22"/>
          <w:szCs w:val="22"/>
          <w:lang w:val="en-AU"/>
        </w:rPr>
        <w:t xml:space="preserve">List any imaging studies provided by the worker that were not listed in the documentation provided: </w:t>
      </w:r>
    </w:p>
    <w:p w14:paraId="0660315C" w14:textId="77777777" w:rsidR="00B95363" w:rsidRPr="00CD0732" w:rsidRDefault="00B95363" w:rsidP="00CD0732">
      <w:pPr>
        <w:pStyle w:val="AutoNumber"/>
        <w:ind w:left="720"/>
        <w:jc w:val="left"/>
        <w:rPr>
          <w:sz w:val="22"/>
          <w:szCs w:val="22"/>
          <w:lang w:val="en-AU"/>
        </w:rPr>
      </w:pPr>
      <w:r w:rsidRPr="00CD0732">
        <w:rPr>
          <w:sz w:val="22"/>
          <w:szCs w:val="22"/>
          <w:lang w:val="en-AU"/>
        </w:rPr>
        <w:t>Nil</w:t>
      </w:r>
    </w:p>
    <w:p w14:paraId="33524840" w14:textId="77777777" w:rsidR="00B95363" w:rsidRPr="00CD0732" w:rsidRDefault="00B95363" w:rsidP="00CD0732">
      <w:pPr>
        <w:tabs>
          <w:tab w:val="left" w:pos="720"/>
        </w:tabs>
        <w:spacing w:line="360" w:lineRule="auto"/>
      </w:pPr>
    </w:p>
    <w:p w14:paraId="76AA9112" w14:textId="77777777" w:rsidR="00B95363" w:rsidRPr="00CD0732" w:rsidRDefault="00B95363" w:rsidP="00CD0732">
      <w:pPr>
        <w:pStyle w:val="GeneralText"/>
        <w:numPr>
          <w:ilvl w:val="0"/>
          <w:numId w:val="33"/>
        </w:numPr>
        <w:tabs>
          <w:tab w:val="clear" w:pos="720"/>
        </w:tabs>
        <w:ind w:left="360"/>
        <w:jc w:val="left"/>
        <w:rPr>
          <w:b/>
          <w:lang w:val="en-AU"/>
        </w:rPr>
      </w:pPr>
      <w:r w:rsidRPr="00CD0732">
        <w:rPr>
          <w:b/>
          <w:lang w:val="en-AU"/>
        </w:rPr>
        <w:t>WORKER’S DETAILS INCLUDING</w:t>
      </w:r>
    </w:p>
    <w:p w14:paraId="088C46DE" w14:textId="479C2B8A" w:rsidR="002E5FEF" w:rsidRPr="00CD0732" w:rsidRDefault="002E5FEF" w:rsidP="00CD0732">
      <w:pPr>
        <w:pStyle w:val="AutoNumber"/>
        <w:numPr>
          <w:ilvl w:val="0"/>
          <w:numId w:val="46"/>
        </w:numPr>
        <w:jc w:val="left"/>
        <w:rPr>
          <w:sz w:val="22"/>
          <w:szCs w:val="22"/>
          <w:lang w:val="en-AU"/>
        </w:rPr>
      </w:pPr>
      <w:r w:rsidRPr="00CD0732">
        <w:rPr>
          <w:sz w:val="22"/>
          <w:szCs w:val="22"/>
          <w:lang w:val="en-AU"/>
        </w:rPr>
        <w:t>Date of examination:</w:t>
      </w:r>
      <w:r w:rsidR="006D0235" w:rsidRPr="00CD0732">
        <w:rPr>
          <w:sz w:val="22"/>
          <w:szCs w:val="22"/>
          <w:lang w:val="en-AU"/>
        </w:rPr>
        <w:t xml:space="preserve"> </w:t>
      </w:r>
      <w:r w:rsidR="00CD0732">
        <w:rPr>
          <w:sz w:val="22"/>
          <w:szCs w:val="22"/>
          <w:lang w:val="en-AU"/>
        </w:rPr>
        <w:t xml:space="preserve">Tuesday, </w:t>
      </w:r>
      <w:r w:rsidR="005A716F">
        <w:rPr>
          <w:sz w:val="22"/>
          <w:szCs w:val="22"/>
          <w:lang w:val="en-AU"/>
        </w:rPr>
        <w:t>30 May 2026*</w:t>
      </w:r>
      <w:r w:rsidRPr="00CD0732">
        <w:rPr>
          <w:sz w:val="22"/>
          <w:szCs w:val="22"/>
          <w:lang w:val="en-AU"/>
        </w:rPr>
        <w:t xml:space="preserve">, at </w:t>
      </w:r>
      <w:r w:rsidR="00CD0732" w:rsidRPr="00CD0732">
        <w:rPr>
          <w:sz w:val="22"/>
          <w:szCs w:val="22"/>
          <w:lang w:val="en-AU"/>
        </w:rPr>
        <w:t>08:30</w:t>
      </w:r>
      <w:r w:rsidRPr="00CD0732">
        <w:rPr>
          <w:sz w:val="22"/>
          <w:szCs w:val="22"/>
          <w:lang w:val="en-AU"/>
        </w:rPr>
        <w:t xml:space="preserve"> for</w:t>
      </w:r>
      <w:r w:rsidR="004E0513" w:rsidRPr="00CD0732">
        <w:rPr>
          <w:sz w:val="22"/>
          <w:szCs w:val="22"/>
          <w:lang w:val="en-AU"/>
        </w:rPr>
        <w:t xml:space="preserve"> </w:t>
      </w:r>
      <w:r w:rsidR="00CD0732" w:rsidRPr="00CD0732">
        <w:rPr>
          <w:sz w:val="22"/>
          <w:szCs w:val="22"/>
          <w:lang w:val="en-AU"/>
        </w:rPr>
        <w:t>1 hour</w:t>
      </w:r>
      <w:r w:rsidR="0037577E" w:rsidRPr="00CD0732">
        <w:rPr>
          <w:sz w:val="22"/>
          <w:szCs w:val="22"/>
          <w:lang w:val="en-AU"/>
        </w:rPr>
        <w:t>.</w:t>
      </w:r>
      <w:r w:rsidR="004E0513" w:rsidRPr="00CD0732">
        <w:rPr>
          <w:sz w:val="22"/>
          <w:szCs w:val="22"/>
          <w:lang w:val="en-AU"/>
        </w:rPr>
        <w:t xml:space="preserve"> </w:t>
      </w:r>
    </w:p>
    <w:p w14:paraId="088778B6" w14:textId="36802F4F" w:rsidR="002E5FEF" w:rsidRPr="00CD0732" w:rsidRDefault="002E5FEF" w:rsidP="00CD0732">
      <w:pPr>
        <w:pStyle w:val="AutoNumber"/>
        <w:numPr>
          <w:ilvl w:val="0"/>
          <w:numId w:val="46"/>
        </w:numPr>
        <w:jc w:val="left"/>
        <w:rPr>
          <w:sz w:val="22"/>
          <w:szCs w:val="22"/>
          <w:lang w:val="en-AU"/>
        </w:rPr>
      </w:pPr>
      <w:r w:rsidRPr="00CD0732">
        <w:rPr>
          <w:sz w:val="22"/>
          <w:szCs w:val="22"/>
          <w:lang w:val="en-AU"/>
        </w:rPr>
        <w:t>Date of birth and age at examination:</w:t>
      </w:r>
      <w:r w:rsidR="0037577E" w:rsidRPr="00CD0732">
        <w:rPr>
          <w:sz w:val="22"/>
          <w:szCs w:val="22"/>
          <w:lang w:val="en-AU"/>
        </w:rPr>
        <w:t xml:space="preserve"> </w:t>
      </w:r>
      <w:r w:rsidR="00595B0B">
        <w:rPr>
          <w:sz w:val="22"/>
          <w:szCs w:val="22"/>
          <w:lang w:val="en-AU"/>
        </w:rPr>
        <w:t>04 September 1983*</w:t>
      </w:r>
      <w:r w:rsidRPr="00CD0732">
        <w:rPr>
          <w:sz w:val="22"/>
          <w:szCs w:val="22"/>
          <w:lang w:val="en-AU"/>
        </w:rPr>
        <w:t xml:space="preserve">, </w:t>
      </w:r>
      <w:r w:rsidR="00595B0B">
        <w:rPr>
          <w:sz w:val="22"/>
          <w:szCs w:val="22"/>
          <w:lang w:val="en-AU"/>
        </w:rPr>
        <w:t>42*</w:t>
      </w:r>
      <w:r w:rsidR="00DD7C34" w:rsidRPr="00CD0732">
        <w:rPr>
          <w:sz w:val="22"/>
          <w:szCs w:val="22"/>
          <w:lang w:val="en-AU"/>
        </w:rPr>
        <w:t xml:space="preserve"> </w:t>
      </w:r>
      <w:r w:rsidRPr="00CD0732">
        <w:rPr>
          <w:sz w:val="22"/>
          <w:szCs w:val="22"/>
          <w:lang w:val="en-AU"/>
        </w:rPr>
        <w:t>years of age.</w:t>
      </w:r>
    </w:p>
    <w:p w14:paraId="502E8B39" w14:textId="56BA0475" w:rsidR="002E5FEF" w:rsidRPr="00CD0732" w:rsidRDefault="002E5FEF" w:rsidP="00CD0732">
      <w:pPr>
        <w:pStyle w:val="AutoNumber"/>
        <w:numPr>
          <w:ilvl w:val="0"/>
          <w:numId w:val="46"/>
        </w:numPr>
        <w:jc w:val="left"/>
        <w:rPr>
          <w:sz w:val="22"/>
          <w:szCs w:val="22"/>
          <w:lang w:val="en-AU"/>
        </w:rPr>
      </w:pPr>
      <w:r w:rsidRPr="00CD0732">
        <w:rPr>
          <w:sz w:val="22"/>
          <w:szCs w:val="22"/>
          <w:lang w:val="en-AU"/>
        </w:rPr>
        <w:t xml:space="preserve">Hand dominance: </w:t>
      </w:r>
      <w:r w:rsidR="00CD0732" w:rsidRPr="00CD0732">
        <w:rPr>
          <w:sz w:val="22"/>
          <w:szCs w:val="22"/>
          <w:lang w:val="en-AU"/>
        </w:rPr>
        <w:t>Right-handed</w:t>
      </w:r>
    </w:p>
    <w:p w14:paraId="249FF0E3" w14:textId="6BEF7A09" w:rsidR="002E5FEF" w:rsidRPr="00CD0732" w:rsidRDefault="002E5FEF" w:rsidP="00CD0732">
      <w:pPr>
        <w:pStyle w:val="AutoNumber"/>
        <w:numPr>
          <w:ilvl w:val="0"/>
          <w:numId w:val="46"/>
        </w:numPr>
        <w:jc w:val="left"/>
        <w:rPr>
          <w:sz w:val="22"/>
          <w:szCs w:val="22"/>
          <w:lang w:val="en-AU"/>
        </w:rPr>
      </w:pPr>
      <w:r w:rsidRPr="00CD0732">
        <w:rPr>
          <w:sz w:val="22"/>
          <w:szCs w:val="22"/>
          <w:lang w:val="en-AU"/>
        </w:rPr>
        <w:t>Details of who attended the examination:</w:t>
      </w:r>
      <w:r w:rsidR="0037577E" w:rsidRPr="00CD0732">
        <w:rPr>
          <w:sz w:val="22"/>
          <w:szCs w:val="22"/>
          <w:lang w:val="en-AU"/>
        </w:rPr>
        <w:t xml:space="preserve"> </w:t>
      </w:r>
      <w:r w:rsidR="00CD0732" w:rsidRPr="00CD0732">
        <w:rPr>
          <w:sz w:val="22"/>
          <w:szCs w:val="22"/>
          <w:lang w:val="en-AU"/>
        </w:rPr>
        <w:t>The Claimant attended the assessment alone and at the correct time.</w:t>
      </w:r>
      <w:r w:rsidR="0037577E" w:rsidRPr="00CD0732">
        <w:rPr>
          <w:sz w:val="22"/>
          <w:szCs w:val="22"/>
          <w:lang w:val="en-AU"/>
        </w:rPr>
        <w:t xml:space="preserve"> </w:t>
      </w:r>
      <w:r w:rsidR="004065A6" w:rsidRPr="00CD0732">
        <w:rPr>
          <w:sz w:val="22"/>
          <w:szCs w:val="22"/>
          <w:lang w:val="en-AU"/>
        </w:rPr>
        <w:t>She</w:t>
      </w:r>
      <w:r w:rsidRPr="00CD0732">
        <w:rPr>
          <w:sz w:val="22"/>
          <w:szCs w:val="22"/>
          <w:lang w:val="en-AU"/>
        </w:rPr>
        <w:t xml:space="preserve"> said that </w:t>
      </w:r>
      <w:r w:rsidR="004065A6" w:rsidRPr="00CD0732">
        <w:rPr>
          <w:sz w:val="22"/>
          <w:szCs w:val="22"/>
          <w:lang w:val="en-AU"/>
        </w:rPr>
        <w:t>she</w:t>
      </w:r>
      <w:r w:rsidRPr="00CD0732">
        <w:rPr>
          <w:sz w:val="22"/>
          <w:szCs w:val="22"/>
          <w:lang w:val="en-AU"/>
        </w:rPr>
        <w:t xml:space="preserve"> did not </w:t>
      </w:r>
      <w:r w:rsidR="00A1466B" w:rsidRPr="00CD0732">
        <w:rPr>
          <w:sz w:val="22"/>
          <w:szCs w:val="22"/>
          <w:lang w:val="en-AU"/>
        </w:rPr>
        <w:t>require</w:t>
      </w:r>
      <w:r w:rsidRPr="00CD0732">
        <w:rPr>
          <w:sz w:val="22"/>
          <w:szCs w:val="22"/>
          <w:lang w:val="en-AU"/>
        </w:rPr>
        <w:t xml:space="preserve"> a support person </w:t>
      </w:r>
      <w:r w:rsidR="00A1466B" w:rsidRPr="00CD0732">
        <w:rPr>
          <w:sz w:val="22"/>
          <w:szCs w:val="22"/>
          <w:lang w:val="en-AU"/>
        </w:rPr>
        <w:t xml:space="preserve">to be </w:t>
      </w:r>
      <w:r w:rsidRPr="00CD0732">
        <w:rPr>
          <w:sz w:val="22"/>
          <w:szCs w:val="22"/>
          <w:lang w:val="en-AU"/>
        </w:rPr>
        <w:t xml:space="preserve">present. The assessment was </w:t>
      </w:r>
      <w:r w:rsidR="00A1466B" w:rsidRPr="00CD0732">
        <w:rPr>
          <w:sz w:val="22"/>
          <w:szCs w:val="22"/>
          <w:lang w:val="en-AU"/>
        </w:rPr>
        <w:t>conducted</w:t>
      </w:r>
      <w:r w:rsidRPr="00CD0732">
        <w:rPr>
          <w:sz w:val="22"/>
          <w:szCs w:val="22"/>
          <w:lang w:val="en-AU"/>
        </w:rPr>
        <w:t xml:space="preserve"> via</w:t>
      </w:r>
      <w:r w:rsidR="007E1FCB" w:rsidRPr="00CD0732">
        <w:rPr>
          <w:sz w:val="22"/>
          <w:szCs w:val="22"/>
          <w:lang w:val="en-AU"/>
        </w:rPr>
        <w:t xml:space="preserve"> </w:t>
      </w:r>
      <w:r w:rsidR="00CD0732" w:rsidRPr="00CD0732">
        <w:rPr>
          <w:sz w:val="22"/>
          <w:szCs w:val="22"/>
          <w:lang w:val="en-AU"/>
        </w:rPr>
        <w:t>videoconference</w:t>
      </w:r>
      <w:r w:rsidRPr="00CD0732">
        <w:rPr>
          <w:sz w:val="22"/>
          <w:szCs w:val="22"/>
          <w:lang w:val="en-AU"/>
        </w:rPr>
        <w:t xml:space="preserve">, and </w:t>
      </w:r>
      <w:r w:rsidR="004065A6" w:rsidRPr="00CD0732">
        <w:rPr>
          <w:sz w:val="22"/>
          <w:szCs w:val="22"/>
          <w:lang w:val="en-AU"/>
        </w:rPr>
        <w:t>she</w:t>
      </w:r>
      <w:r w:rsidRPr="00CD0732">
        <w:rPr>
          <w:sz w:val="22"/>
          <w:szCs w:val="22"/>
          <w:lang w:val="en-AU"/>
        </w:rPr>
        <w:t xml:space="preserve"> was happy to proceed</w:t>
      </w:r>
      <w:r w:rsidR="00A1466B" w:rsidRPr="00CD0732">
        <w:rPr>
          <w:sz w:val="22"/>
          <w:szCs w:val="22"/>
          <w:lang w:val="en-AU"/>
        </w:rPr>
        <w:t xml:space="preserve"> as scheduled</w:t>
      </w:r>
      <w:r w:rsidRPr="00CD0732">
        <w:rPr>
          <w:sz w:val="22"/>
          <w:szCs w:val="22"/>
          <w:lang w:val="en-AU"/>
        </w:rPr>
        <w:t xml:space="preserve">. </w:t>
      </w:r>
    </w:p>
    <w:p w14:paraId="26E8EC83" w14:textId="1652206A" w:rsidR="002E5FEF" w:rsidRPr="00CD0732" w:rsidRDefault="002E5FEF" w:rsidP="00CD0732">
      <w:pPr>
        <w:pStyle w:val="AutoNumber"/>
        <w:numPr>
          <w:ilvl w:val="0"/>
          <w:numId w:val="46"/>
        </w:numPr>
        <w:jc w:val="left"/>
        <w:rPr>
          <w:sz w:val="22"/>
          <w:szCs w:val="22"/>
          <w:lang w:val="en-AU"/>
        </w:rPr>
      </w:pPr>
      <w:r w:rsidRPr="00CD0732">
        <w:rPr>
          <w:sz w:val="22"/>
          <w:szCs w:val="22"/>
          <w:lang w:val="en-AU"/>
        </w:rPr>
        <w:t xml:space="preserve">Date of injury: </w:t>
      </w:r>
      <w:r w:rsidR="005A716F">
        <w:rPr>
          <w:sz w:val="22"/>
          <w:szCs w:val="22"/>
          <w:lang w:val="en-AU"/>
        </w:rPr>
        <w:t>18 May 2022*</w:t>
      </w:r>
    </w:p>
    <w:p w14:paraId="50C63255" w14:textId="55BFBB11" w:rsidR="002E5FEF" w:rsidRPr="00CD0732" w:rsidRDefault="002E5FEF" w:rsidP="00CD0732">
      <w:pPr>
        <w:pStyle w:val="AutoNumber"/>
        <w:numPr>
          <w:ilvl w:val="0"/>
          <w:numId w:val="46"/>
        </w:numPr>
        <w:jc w:val="left"/>
        <w:rPr>
          <w:sz w:val="22"/>
          <w:szCs w:val="22"/>
          <w:lang w:val="en-AU"/>
        </w:rPr>
      </w:pPr>
      <w:r w:rsidRPr="00CD0732">
        <w:rPr>
          <w:sz w:val="22"/>
          <w:szCs w:val="22"/>
          <w:lang w:val="en-AU"/>
        </w:rPr>
        <w:t xml:space="preserve">Employer and occupation: </w:t>
      </w:r>
      <w:r w:rsidR="006C0CA3">
        <w:rPr>
          <w:sz w:val="22"/>
          <w:szCs w:val="22"/>
          <w:lang w:val="en-AU"/>
        </w:rPr>
        <w:t>Administrator*</w:t>
      </w:r>
      <w:r w:rsidR="00CD0732" w:rsidRPr="00CD0732">
        <w:rPr>
          <w:sz w:val="22"/>
          <w:szCs w:val="22"/>
          <w:lang w:val="en-AU"/>
        </w:rPr>
        <w:t xml:space="preserve"> at </w:t>
      </w:r>
      <w:r w:rsidR="00A073B6">
        <w:rPr>
          <w:sz w:val="22"/>
          <w:szCs w:val="22"/>
          <w:lang w:val="en-AU"/>
        </w:rPr>
        <w:t>COMPANY X*</w:t>
      </w:r>
      <w:r w:rsidR="00CD0732" w:rsidRPr="00CD0732">
        <w:rPr>
          <w:sz w:val="22"/>
          <w:szCs w:val="22"/>
          <w:lang w:val="en-AU"/>
        </w:rPr>
        <w:t xml:space="preserve"> Pty Limited</w:t>
      </w:r>
    </w:p>
    <w:p w14:paraId="5E85D16D" w14:textId="0B8D49C0" w:rsidR="002E5FEF" w:rsidRPr="00CD0732" w:rsidRDefault="002E5FEF" w:rsidP="00CD0732">
      <w:pPr>
        <w:pStyle w:val="AutoNumber"/>
        <w:numPr>
          <w:ilvl w:val="0"/>
          <w:numId w:val="46"/>
        </w:numPr>
        <w:jc w:val="left"/>
        <w:rPr>
          <w:sz w:val="22"/>
          <w:szCs w:val="22"/>
          <w:lang w:val="en-AU"/>
        </w:rPr>
      </w:pPr>
      <w:r w:rsidRPr="00CD0732">
        <w:rPr>
          <w:sz w:val="22"/>
          <w:szCs w:val="22"/>
          <w:lang w:val="en-AU"/>
        </w:rPr>
        <w:t xml:space="preserve">Marital status before injury: </w:t>
      </w:r>
      <w:r w:rsidR="00CD0732" w:rsidRPr="00CD0732">
        <w:rPr>
          <w:sz w:val="22"/>
          <w:szCs w:val="22"/>
          <w:lang w:val="en-AU"/>
        </w:rPr>
        <w:t>married</w:t>
      </w:r>
    </w:p>
    <w:p w14:paraId="4EC027AD" w14:textId="29C577EA" w:rsidR="002E5FEF" w:rsidRPr="00CD0732" w:rsidRDefault="002E5FEF" w:rsidP="00CD0732">
      <w:pPr>
        <w:pStyle w:val="AutoNumber"/>
        <w:numPr>
          <w:ilvl w:val="0"/>
          <w:numId w:val="46"/>
        </w:numPr>
        <w:jc w:val="left"/>
        <w:rPr>
          <w:sz w:val="22"/>
          <w:szCs w:val="22"/>
          <w:lang w:val="en-AU"/>
        </w:rPr>
      </w:pPr>
      <w:r w:rsidRPr="00CD0732">
        <w:rPr>
          <w:sz w:val="22"/>
          <w:szCs w:val="22"/>
          <w:lang w:val="en-AU"/>
        </w:rPr>
        <w:t>There were no issues during the assessment</w:t>
      </w:r>
      <w:r w:rsidR="009E41B7" w:rsidRPr="00CD0732">
        <w:rPr>
          <w:sz w:val="22"/>
          <w:szCs w:val="22"/>
          <w:lang w:val="en-AU"/>
        </w:rPr>
        <w:t xml:space="preserve">. She had just woken up and was given the opportunity to reschedule. However, she wished to continue </w:t>
      </w:r>
      <w:r w:rsidRPr="00CD0732">
        <w:rPr>
          <w:sz w:val="22"/>
          <w:szCs w:val="22"/>
          <w:lang w:val="en-AU"/>
        </w:rPr>
        <w:t xml:space="preserve">and </w:t>
      </w:r>
      <w:r w:rsidR="008E48B9" w:rsidRPr="00CD0732">
        <w:rPr>
          <w:sz w:val="22"/>
          <w:szCs w:val="22"/>
          <w:lang w:val="en-AU"/>
        </w:rPr>
        <w:t xml:space="preserve">was alert to participate in the assessment. This </w:t>
      </w:r>
      <w:r w:rsidRPr="00CD0732">
        <w:rPr>
          <w:sz w:val="22"/>
          <w:szCs w:val="22"/>
          <w:lang w:val="en-AU"/>
        </w:rPr>
        <w:t>did not interfere with the assessment.</w:t>
      </w:r>
      <w:r w:rsidR="008E48B9" w:rsidRPr="00CD0732">
        <w:rPr>
          <w:sz w:val="22"/>
          <w:szCs w:val="22"/>
          <w:lang w:val="en-AU"/>
        </w:rPr>
        <w:t xml:space="preserve"> She stated that she had not consumed alcohol before the assessment.</w:t>
      </w:r>
    </w:p>
    <w:p w14:paraId="3CBEF2F6" w14:textId="4E27EB3C" w:rsidR="002E5FEF" w:rsidRPr="00CD0732" w:rsidRDefault="00872C5B" w:rsidP="00CD0732">
      <w:pPr>
        <w:pStyle w:val="AutoNumber"/>
        <w:numPr>
          <w:ilvl w:val="0"/>
          <w:numId w:val="46"/>
        </w:numPr>
        <w:jc w:val="left"/>
        <w:rPr>
          <w:sz w:val="22"/>
          <w:szCs w:val="22"/>
          <w:lang w:val="en-AU"/>
        </w:rPr>
      </w:pPr>
      <w:r w:rsidRPr="00CD0732">
        <w:rPr>
          <w:sz w:val="22"/>
          <w:szCs w:val="22"/>
          <w:lang w:val="en-AU"/>
        </w:rPr>
        <w:t>She spoke English well and stated that she did not require an</w:t>
      </w:r>
      <w:r w:rsidR="002E5FEF" w:rsidRPr="00CD0732">
        <w:rPr>
          <w:sz w:val="22"/>
          <w:szCs w:val="22"/>
          <w:lang w:val="en-AU"/>
        </w:rPr>
        <w:t xml:space="preserve"> interpreter.</w:t>
      </w:r>
    </w:p>
    <w:p w14:paraId="047B9C6A" w14:textId="77777777" w:rsidR="002E5FEF" w:rsidRPr="00CD0732" w:rsidRDefault="002E5FEF" w:rsidP="00CD0732">
      <w:pPr>
        <w:pStyle w:val="GeneralText"/>
        <w:jc w:val="left"/>
        <w:rPr>
          <w:lang w:val="en-AU"/>
        </w:rPr>
      </w:pPr>
    </w:p>
    <w:p w14:paraId="39CBFA4B" w14:textId="4045A791" w:rsidR="00DF03BD" w:rsidRPr="00CD0732" w:rsidRDefault="00DF03BD" w:rsidP="00CD0732">
      <w:pPr>
        <w:pStyle w:val="GeneralText"/>
        <w:jc w:val="left"/>
        <w:rPr>
          <w:lang w:val="en-AU"/>
        </w:rPr>
      </w:pPr>
      <w:r w:rsidRPr="00CD0732">
        <w:rPr>
          <w:lang w:val="en-AU"/>
        </w:rPr>
        <w:t>She had just woken up.</w:t>
      </w:r>
    </w:p>
    <w:p w14:paraId="1178E119" w14:textId="77777777" w:rsidR="00DF03BD" w:rsidRPr="00CD0732" w:rsidRDefault="00DF03BD" w:rsidP="00CD0732">
      <w:pPr>
        <w:pStyle w:val="GeneralText"/>
        <w:jc w:val="left"/>
        <w:rPr>
          <w:lang w:val="en-AU"/>
        </w:rPr>
      </w:pPr>
    </w:p>
    <w:p w14:paraId="152C4835" w14:textId="77777777" w:rsidR="002E5FEF" w:rsidRPr="00CD0732" w:rsidRDefault="002E5FEF" w:rsidP="00CD0732">
      <w:pPr>
        <w:pStyle w:val="AutoNumber"/>
        <w:numPr>
          <w:ilvl w:val="0"/>
          <w:numId w:val="33"/>
        </w:numPr>
        <w:tabs>
          <w:tab w:val="clear" w:pos="720"/>
        </w:tabs>
        <w:ind w:left="0" w:firstLine="0"/>
        <w:jc w:val="left"/>
        <w:rPr>
          <w:b/>
          <w:sz w:val="22"/>
          <w:szCs w:val="22"/>
          <w:lang w:val="en-AU"/>
        </w:rPr>
      </w:pPr>
      <w:r w:rsidRPr="00CD0732">
        <w:rPr>
          <w:b/>
          <w:sz w:val="22"/>
          <w:szCs w:val="22"/>
          <w:lang w:val="en-AU"/>
        </w:rPr>
        <w:t>HISTORY RELATING TO THE INJURY</w:t>
      </w:r>
    </w:p>
    <w:p w14:paraId="5EDAC77C" w14:textId="77777777" w:rsidR="002E5FEF" w:rsidRPr="00CD0732" w:rsidRDefault="00191223" w:rsidP="00CD0732">
      <w:pPr>
        <w:pStyle w:val="AutoNumber"/>
        <w:numPr>
          <w:ilvl w:val="0"/>
          <w:numId w:val="43"/>
        </w:numPr>
        <w:ind w:firstLine="0"/>
        <w:jc w:val="left"/>
        <w:rPr>
          <w:b/>
          <w:sz w:val="22"/>
          <w:szCs w:val="22"/>
          <w:lang w:val="en-AU"/>
        </w:rPr>
      </w:pPr>
      <w:r w:rsidRPr="00CD0732">
        <w:rPr>
          <w:sz w:val="22"/>
          <w:szCs w:val="22"/>
          <w:lang w:val="en-AU"/>
        </w:rPr>
        <w:t>Brief history of the incident/onset of symptoms and of subsequent related events, including treatment:</w:t>
      </w:r>
    </w:p>
    <w:p w14:paraId="0A23BCA9" w14:textId="77777777" w:rsidR="00191223" w:rsidRPr="00CD0732" w:rsidRDefault="00191223" w:rsidP="00CD0732">
      <w:pPr>
        <w:pStyle w:val="AutoNumber"/>
        <w:jc w:val="left"/>
        <w:rPr>
          <w:b/>
          <w:sz w:val="22"/>
          <w:szCs w:val="22"/>
          <w:lang w:val="en-AU"/>
        </w:rPr>
      </w:pPr>
    </w:p>
    <w:p w14:paraId="4F0649D8" w14:textId="398DE52D" w:rsidR="00511B6D" w:rsidRPr="00CD0732" w:rsidRDefault="00824A11" w:rsidP="00CD0732">
      <w:pPr>
        <w:pStyle w:val="AutoNumber"/>
        <w:rPr>
          <w:sz w:val="22"/>
          <w:szCs w:val="22"/>
          <w:lang w:val="en-AU"/>
        </w:rPr>
      </w:pPr>
      <w:bookmarkStart w:id="1" w:name="_Hlk527449634"/>
      <w:bookmarkEnd w:id="0"/>
      <w:r w:rsidRPr="00CD0732">
        <w:rPr>
          <w:sz w:val="22"/>
          <w:szCs w:val="22"/>
          <w:lang w:val="en-AU"/>
        </w:rPr>
        <w:t xml:space="preserve">The Claimant </w:t>
      </w:r>
      <w:r w:rsidRPr="00D55C2D">
        <w:rPr>
          <w:sz w:val="22"/>
          <w:szCs w:val="22"/>
          <w:lang w:val="en-AU"/>
        </w:rPr>
        <w:t>said</w:t>
      </w:r>
      <w:r w:rsidRPr="00CD0732">
        <w:rPr>
          <w:sz w:val="22"/>
          <w:szCs w:val="22"/>
          <w:lang w:val="en-AU"/>
        </w:rPr>
        <w:t xml:space="preserve"> she </w:t>
      </w:r>
      <w:proofErr w:type="gramStart"/>
      <w:r w:rsidRPr="00CD0732">
        <w:rPr>
          <w:sz w:val="22"/>
          <w:szCs w:val="22"/>
          <w:lang w:val="en-AU"/>
        </w:rPr>
        <w:t xml:space="preserve">joined  </w:t>
      </w:r>
      <w:r w:rsidR="00A073B6">
        <w:rPr>
          <w:sz w:val="22"/>
          <w:szCs w:val="22"/>
          <w:lang w:val="en-AU"/>
        </w:rPr>
        <w:t>COMPANY</w:t>
      </w:r>
      <w:proofErr w:type="gramEnd"/>
      <w:r w:rsidR="00A073B6">
        <w:rPr>
          <w:sz w:val="22"/>
          <w:szCs w:val="22"/>
          <w:lang w:val="en-AU"/>
        </w:rPr>
        <w:t xml:space="preserve"> X*</w:t>
      </w:r>
      <w:r w:rsidRPr="00CD0732">
        <w:rPr>
          <w:sz w:val="22"/>
          <w:szCs w:val="22"/>
          <w:lang w:val="en-AU"/>
        </w:rPr>
        <w:t xml:space="preserve"> on </w:t>
      </w:r>
      <w:r w:rsidR="00A073B6">
        <w:rPr>
          <w:sz w:val="22"/>
          <w:szCs w:val="22"/>
          <w:lang w:val="en-AU"/>
        </w:rPr>
        <w:t>22 November 2021*</w:t>
      </w:r>
      <w:r w:rsidR="00E46021" w:rsidRPr="00CD0732">
        <w:rPr>
          <w:sz w:val="22"/>
          <w:szCs w:val="22"/>
          <w:lang w:val="en-AU"/>
        </w:rPr>
        <w:t xml:space="preserve"> but then </w:t>
      </w:r>
      <w:r w:rsidR="00511B6D" w:rsidRPr="00CD0732">
        <w:rPr>
          <w:sz w:val="22"/>
          <w:szCs w:val="22"/>
          <w:lang w:val="en-AU"/>
        </w:rPr>
        <w:t xml:space="preserve">worked in </w:t>
      </w:r>
      <w:r w:rsidR="00A073B6">
        <w:rPr>
          <w:sz w:val="22"/>
          <w:szCs w:val="22"/>
          <w:lang w:val="en-AU"/>
        </w:rPr>
        <w:t>COMPANY X*</w:t>
      </w:r>
      <w:r w:rsidR="00221105">
        <w:rPr>
          <w:sz w:val="22"/>
          <w:szCs w:val="22"/>
          <w:lang w:val="en-AU"/>
        </w:rPr>
        <w:t xml:space="preserve"> subsidiary</w:t>
      </w:r>
      <w:r w:rsidR="00E46021" w:rsidRPr="00CD0732">
        <w:rPr>
          <w:sz w:val="22"/>
          <w:szCs w:val="22"/>
          <w:lang w:val="en-AU"/>
        </w:rPr>
        <w:t xml:space="preserve"> from </w:t>
      </w:r>
      <w:r w:rsidR="00A073B6">
        <w:rPr>
          <w:sz w:val="22"/>
          <w:szCs w:val="22"/>
          <w:lang w:val="en-AU"/>
        </w:rPr>
        <w:t>April 2022*</w:t>
      </w:r>
      <w:r w:rsidR="00511B6D" w:rsidRPr="00CD0732">
        <w:rPr>
          <w:sz w:val="22"/>
          <w:szCs w:val="22"/>
          <w:lang w:val="en-AU"/>
        </w:rPr>
        <w:t xml:space="preserve"> as a</w:t>
      </w:r>
      <w:r w:rsidR="006C0CA3">
        <w:rPr>
          <w:sz w:val="22"/>
          <w:szCs w:val="22"/>
          <w:lang w:val="en-AU"/>
        </w:rPr>
        <w:t>n</w:t>
      </w:r>
      <w:r w:rsidR="00511B6D" w:rsidRPr="00CD0732">
        <w:rPr>
          <w:sz w:val="22"/>
          <w:szCs w:val="22"/>
          <w:lang w:val="en-AU"/>
        </w:rPr>
        <w:t xml:space="preserve"> </w:t>
      </w:r>
      <w:r w:rsidR="006C0CA3">
        <w:rPr>
          <w:sz w:val="22"/>
          <w:szCs w:val="22"/>
          <w:lang w:val="en-AU"/>
        </w:rPr>
        <w:t>Administrator*</w:t>
      </w:r>
      <w:r w:rsidR="00511B6D" w:rsidRPr="00CD0732">
        <w:rPr>
          <w:sz w:val="22"/>
          <w:szCs w:val="22"/>
          <w:lang w:val="en-AU"/>
        </w:rPr>
        <w:t>.</w:t>
      </w:r>
      <w:r w:rsidR="00E46021" w:rsidRPr="00CD0732">
        <w:rPr>
          <w:sz w:val="22"/>
          <w:szCs w:val="22"/>
          <w:lang w:val="en-AU"/>
        </w:rPr>
        <w:t xml:space="preserve"> She said that </w:t>
      </w:r>
      <w:r w:rsidR="00454F11">
        <w:rPr>
          <w:sz w:val="22"/>
          <w:szCs w:val="22"/>
          <w:lang w:val="en-AU"/>
        </w:rPr>
        <w:t xml:space="preserve">she </w:t>
      </w:r>
      <w:r w:rsidR="00125348" w:rsidRPr="00CD0732">
        <w:rPr>
          <w:sz w:val="22"/>
          <w:szCs w:val="22"/>
          <w:lang w:val="en-AU"/>
        </w:rPr>
        <w:t>was</w:t>
      </w:r>
      <w:r w:rsidR="00940693" w:rsidRPr="00CD0732">
        <w:rPr>
          <w:sz w:val="22"/>
          <w:szCs w:val="22"/>
          <w:lang w:val="en-AU"/>
        </w:rPr>
        <w:t xml:space="preserve"> trained </w:t>
      </w:r>
      <w:r w:rsidR="00125348" w:rsidRPr="00CD0732">
        <w:rPr>
          <w:sz w:val="22"/>
          <w:szCs w:val="22"/>
          <w:lang w:val="en-AU"/>
        </w:rPr>
        <w:t>by a colleague</w:t>
      </w:r>
      <w:r w:rsidR="00940693" w:rsidRPr="00CD0732">
        <w:rPr>
          <w:sz w:val="22"/>
          <w:szCs w:val="22"/>
          <w:lang w:val="en-AU"/>
        </w:rPr>
        <w:t xml:space="preserve"> </w:t>
      </w:r>
      <w:r w:rsidR="00D259EB" w:rsidRPr="00CD0732">
        <w:rPr>
          <w:sz w:val="22"/>
          <w:szCs w:val="22"/>
          <w:lang w:val="en-AU"/>
        </w:rPr>
        <w:t xml:space="preserve">initially before she </w:t>
      </w:r>
      <w:r w:rsidR="00940693" w:rsidRPr="00CD0732">
        <w:rPr>
          <w:sz w:val="22"/>
          <w:szCs w:val="22"/>
          <w:lang w:val="en-AU"/>
        </w:rPr>
        <w:t>began working</w:t>
      </w:r>
      <w:r w:rsidR="00125348" w:rsidRPr="00CD0732">
        <w:rPr>
          <w:sz w:val="22"/>
          <w:szCs w:val="22"/>
          <w:lang w:val="en-AU"/>
        </w:rPr>
        <w:t xml:space="preserve"> alone and seemed to have a reasonable relationship with </w:t>
      </w:r>
      <w:r w:rsidR="00ED74A6" w:rsidRPr="00CD0732">
        <w:rPr>
          <w:sz w:val="22"/>
          <w:szCs w:val="22"/>
          <w:lang w:val="en-AU"/>
        </w:rPr>
        <w:t>that colleague</w:t>
      </w:r>
      <w:r w:rsidR="00454F11">
        <w:rPr>
          <w:sz w:val="22"/>
          <w:szCs w:val="22"/>
          <w:lang w:val="en-AU"/>
        </w:rPr>
        <w:t xml:space="preserve"> at that time</w:t>
      </w:r>
      <w:r w:rsidR="00940693" w:rsidRPr="00CD0732">
        <w:rPr>
          <w:sz w:val="22"/>
          <w:szCs w:val="22"/>
          <w:lang w:val="en-AU"/>
        </w:rPr>
        <w:t xml:space="preserve">. </w:t>
      </w:r>
      <w:r w:rsidR="00ED74A6" w:rsidRPr="00CD0732">
        <w:rPr>
          <w:sz w:val="22"/>
          <w:szCs w:val="22"/>
          <w:lang w:val="en-AU"/>
        </w:rPr>
        <w:t xml:space="preserve">After a short while of working there, </w:t>
      </w:r>
      <w:r w:rsidR="001F17E3" w:rsidRPr="00CD0732">
        <w:rPr>
          <w:sz w:val="22"/>
          <w:szCs w:val="22"/>
          <w:lang w:val="en-AU"/>
        </w:rPr>
        <w:t xml:space="preserve">that colleague </w:t>
      </w:r>
      <w:r w:rsidR="00940693" w:rsidRPr="00CD0732">
        <w:rPr>
          <w:sz w:val="22"/>
          <w:szCs w:val="22"/>
          <w:lang w:val="en-AU"/>
        </w:rPr>
        <w:t xml:space="preserve">began </w:t>
      </w:r>
      <w:r w:rsidR="001F17E3" w:rsidRPr="00CD0732">
        <w:rPr>
          <w:sz w:val="22"/>
          <w:szCs w:val="22"/>
          <w:lang w:val="en-AU"/>
        </w:rPr>
        <w:t xml:space="preserve">to exhibit </w:t>
      </w:r>
      <w:r w:rsidR="006904A6" w:rsidRPr="00CD0732">
        <w:rPr>
          <w:sz w:val="22"/>
          <w:szCs w:val="22"/>
          <w:lang w:val="en-AU"/>
        </w:rPr>
        <w:t xml:space="preserve">unfriendly </w:t>
      </w:r>
      <w:r w:rsidR="001F17E3" w:rsidRPr="00CD0732">
        <w:rPr>
          <w:sz w:val="22"/>
          <w:szCs w:val="22"/>
          <w:lang w:val="en-AU"/>
        </w:rPr>
        <w:t xml:space="preserve">behaviour toward the Claimant </w:t>
      </w:r>
      <w:r w:rsidR="006904A6" w:rsidRPr="00CD0732">
        <w:rPr>
          <w:sz w:val="22"/>
          <w:szCs w:val="22"/>
          <w:lang w:val="en-AU"/>
        </w:rPr>
        <w:t xml:space="preserve">such as </w:t>
      </w:r>
      <w:r w:rsidR="00940693" w:rsidRPr="00CD0732">
        <w:rPr>
          <w:sz w:val="22"/>
          <w:szCs w:val="22"/>
          <w:lang w:val="en-AU"/>
        </w:rPr>
        <w:t>let</w:t>
      </w:r>
      <w:r w:rsidR="006904A6" w:rsidRPr="00CD0732">
        <w:rPr>
          <w:sz w:val="22"/>
          <w:szCs w:val="22"/>
          <w:lang w:val="en-AU"/>
        </w:rPr>
        <w:t>ting</w:t>
      </w:r>
      <w:r w:rsidR="00940693" w:rsidRPr="00CD0732">
        <w:rPr>
          <w:sz w:val="22"/>
          <w:szCs w:val="22"/>
          <w:lang w:val="en-AU"/>
        </w:rPr>
        <w:t xml:space="preserve"> the door slam </w:t>
      </w:r>
      <w:r w:rsidR="000F3B9E">
        <w:rPr>
          <w:sz w:val="22"/>
          <w:szCs w:val="22"/>
          <w:lang w:val="en-AU"/>
        </w:rPr>
        <w:t>i</w:t>
      </w:r>
      <w:r w:rsidR="00940693" w:rsidRPr="00CD0732">
        <w:rPr>
          <w:sz w:val="22"/>
          <w:szCs w:val="22"/>
          <w:lang w:val="en-AU"/>
        </w:rPr>
        <w:t>n her face</w:t>
      </w:r>
      <w:r w:rsidR="006904A6" w:rsidRPr="00CD0732">
        <w:rPr>
          <w:sz w:val="22"/>
          <w:szCs w:val="22"/>
          <w:lang w:val="en-AU"/>
        </w:rPr>
        <w:t xml:space="preserve"> and telling the Claimant that</w:t>
      </w:r>
      <w:r w:rsidR="00940693" w:rsidRPr="00CD0732">
        <w:rPr>
          <w:sz w:val="22"/>
          <w:szCs w:val="22"/>
          <w:lang w:val="en-AU"/>
        </w:rPr>
        <w:t xml:space="preserve"> she was </w:t>
      </w:r>
      <w:r w:rsidR="006C0CA3">
        <w:rPr>
          <w:sz w:val="22"/>
          <w:szCs w:val="22"/>
          <w:lang w:val="en-AU"/>
        </w:rPr>
        <w:t>laughing*</w:t>
      </w:r>
      <w:r w:rsidR="00940693" w:rsidRPr="00CD0732">
        <w:rPr>
          <w:sz w:val="22"/>
          <w:szCs w:val="22"/>
          <w:lang w:val="en-AU"/>
        </w:rPr>
        <w:t xml:space="preserve"> too loudly</w:t>
      </w:r>
      <w:r w:rsidR="006904A6" w:rsidRPr="00CD0732">
        <w:rPr>
          <w:sz w:val="22"/>
          <w:szCs w:val="22"/>
          <w:lang w:val="en-AU"/>
        </w:rPr>
        <w:t>.</w:t>
      </w:r>
      <w:r w:rsidR="00306DD7" w:rsidRPr="00CD0732">
        <w:rPr>
          <w:sz w:val="22"/>
          <w:szCs w:val="22"/>
          <w:lang w:val="en-AU"/>
        </w:rPr>
        <w:t xml:space="preserve"> The Claimant said that</w:t>
      </w:r>
      <w:r w:rsidR="00940693" w:rsidRPr="00CD0732">
        <w:rPr>
          <w:sz w:val="22"/>
          <w:szCs w:val="22"/>
          <w:lang w:val="en-AU"/>
        </w:rPr>
        <w:t xml:space="preserve"> other colleagues were also </w:t>
      </w:r>
      <w:r w:rsidR="006C0CA3">
        <w:rPr>
          <w:sz w:val="22"/>
          <w:szCs w:val="22"/>
          <w:lang w:val="en-AU"/>
        </w:rPr>
        <w:t>laughing*</w:t>
      </w:r>
      <w:r w:rsidR="00306DD7" w:rsidRPr="00CD0732">
        <w:rPr>
          <w:sz w:val="22"/>
          <w:szCs w:val="22"/>
          <w:lang w:val="en-AU"/>
        </w:rPr>
        <w:t xml:space="preserve"> and </w:t>
      </w:r>
      <w:r w:rsidR="00940693" w:rsidRPr="00CD0732">
        <w:rPr>
          <w:sz w:val="22"/>
          <w:szCs w:val="22"/>
          <w:lang w:val="en-AU"/>
        </w:rPr>
        <w:t xml:space="preserve">wondered </w:t>
      </w:r>
      <w:r w:rsidR="00306DD7" w:rsidRPr="00CD0732">
        <w:rPr>
          <w:sz w:val="22"/>
          <w:szCs w:val="22"/>
          <w:lang w:val="en-AU"/>
        </w:rPr>
        <w:t>why she was being singled out</w:t>
      </w:r>
      <w:r w:rsidR="00C809A5" w:rsidRPr="00CD0732">
        <w:rPr>
          <w:sz w:val="22"/>
          <w:szCs w:val="22"/>
          <w:lang w:val="en-AU"/>
        </w:rPr>
        <w:t>, saying that she thought that</w:t>
      </w:r>
      <w:r w:rsidR="00940693" w:rsidRPr="00CD0732">
        <w:rPr>
          <w:sz w:val="22"/>
          <w:szCs w:val="22"/>
          <w:lang w:val="en-AU"/>
        </w:rPr>
        <w:t xml:space="preserve"> the colleague was </w:t>
      </w:r>
      <w:r w:rsidR="00C809A5" w:rsidRPr="00CD0732">
        <w:rPr>
          <w:sz w:val="22"/>
          <w:szCs w:val="22"/>
          <w:lang w:val="en-AU"/>
        </w:rPr>
        <w:t xml:space="preserve">perhaps </w:t>
      </w:r>
      <w:r w:rsidR="00940693" w:rsidRPr="00CD0732">
        <w:rPr>
          <w:sz w:val="22"/>
          <w:szCs w:val="22"/>
          <w:lang w:val="en-AU"/>
        </w:rPr>
        <w:t>jealous of her.</w:t>
      </w:r>
    </w:p>
    <w:p w14:paraId="4BA305F5" w14:textId="40438558" w:rsidR="00547C16" w:rsidRPr="00CD0732" w:rsidRDefault="009F7263" w:rsidP="00CD0732">
      <w:pPr>
        <w:pStyle w:val="AutoNumber"/>
        <w:rPr>
          <w:sz w:val="22"/>
          <w:szCs w:val="22"/>
          <w:lang w:val="en-AU"/>
        </w:rPr>
      </w:pPr>
      <w:r w:rsidRPr="00CD0732">
        <w:rPr>
          <w:sz w:val="22"/>
          <w:szCs w:val="22"/>
          <w:lang w:val="en-AU"/>
        </w:rPr>
        <w:t xml:space="preserve">The Claimant said that </w:t>
      </w:r>
      <w:r w:rsidR="0020414E">
        <w:rPr>
          <w:sz w:val="22"/>
          <w:szCs w:val="22"/>
          <w:lang w:val="en-AU"/>
        </w:rPr>
        <w:t xml:space="preserve">she </w:t>
      </w:r>
      <w:r w:rsidR="0020414E" w:rsidRPr="0020414E">
        <w:rPr>
          <w:sz w:val="22"/>
          <w:szCs w:val="22"/>
          <w:lang w:val="en-AU"/>
        </w:rPr>
        <w:t xml:space="preserve">spoke to the CEO </w:t>
      </w:r>
      <w:r w:rsidR="0020414E">
        <w:rPr>
          <w:sz w:val="22"/>
          <w:szCs w:val="22"/>
          <w:lang w:val="en-AU"/>
        </w:rPr>
        <w:t xml:space="preserve">about </w:t>
      </w:r>
      <w:r w:rsidRPr="00CD0732">
        <w:rPr>
          <w:sz w:val="22"/>
          <w:szCs w:val="22"/>
          <w:lang w:val="en-AU"/>
        </w:rPr>
        <w:t>the</w:t>
      </w:r>
      <w:r w:rsidR="00940693" w:rsidRPr="00CD0732">
        <w:rPr>
          <w:sz w:val="22"/>
          <w:szCs w:val="22"/>
          <w:lang w:val="en-AU"/>
        </w:rPr>
        <w:t xml:space="preserve"> colleague</w:t>
      </w:r>
      <w:r w:rsidRPr="00CD0732">
        <w:rPr>
          <w:sz w:val="22"/>
          <w:szCs w:val="22"/>
          <w:lang w:val="en-AU"/>
        </w:rPr>
        <w:t xml:space="preserve">’s interactions </w:t>
      </w:r>
      <w:r w:rsidR="0020414E">
        <w:rPr>
          <w:sz w:val="22"/>
          <w:szCs w:val="22"/>
          <w:lang w:val="en-AU"/>
        </w:rPr>
        <w:t xml:space="preserve">and </w:t>
      </w:r>
      <w:r w:rsidR="0020414E" w:rsidRPr="00CD0732">
        <w:rPr>
          <w:sz w:val="22"/>
          <w:szCs w:val="22"/>
          <w:lang w:val="en-AU"/>
        </w:rPr>
        <w:t xml:space="preserve">the CEO </w:t>
      </w:r>
      <w:r w:rsidR="0020414E">
        <w:rPr>
          <w:sz w:val="22"/>
          <w:szCs w:val="22"/>
          <w:lang w:val="en-AU"/>
        </w:rPr>
        <w:t xml:space="preserve">then </w:t>
      </w:r>
      <w:r w:rsidR="0020414E" w:rsidRPr="00CD0732">
        <w:rPr>
          <w:sz w:val="22"/>
          <w:szCs w:val="22"/>
          <w:lang w:val="en-AU"/>
        </w:rPr>
        <w:t xml:space="preserve">spoke to </w:t>
      </w:r>
      <w:r w:rsidR="0020414E">
        <w:rPr>
          <w:sz w:val="22"/>
          <w:szCs w:val="22"/>
          <w:lang w:val="en-AU"/>
        </w:rPr>
        <w:t>her</w:t>
      </w:r>
      <w:r w:rsidR="0020414E" w:rsidRPr="00CD0732">
        <w:rPr>
          <w:sz w:val="22"/>
          <w:szCs w:val="22"/>
          <w:lang w:val="en-AU"/>
        </w:rPr>
        <w:t xml:space="preserve"> colleague</w:t>
      </w:r>
      <w:r w:rsidR="0020414E">
        <w:rPr>
          <w:sz w:val="22"/>
          <w:szCs w:val="22"/>
          <w:lang w:val="en-AU"/>
        </w:rPr>
        <w:t xml:space="preserve">. The Claimant said that </w:t>
      </w:r>
      <w:r w:rsidR="002D71A6">
        <w:rPr>
          <w:sz w:val="22"/>
          <w:szCs w:val="22"/>
          <w:lang w:val="en-AU"/>
        </w:rPr>
        <w:t xml:space="preserve">appeared to inflame </w:t>
      </w:r>
      <w:r w:rsidR="00205CB4" w:rsidRPr="00CD0732">
        <w:rPr>
          <w:sz w:val="22"/>
          <w:szCs w:val="22"/>
          <w:lang w:val="en-AU"/>
        </w:rPr>
        <w:t>the situation</w:t>
      </w:r>
      <w:r w:rsidR="002D71A6">
        <w:rPr>
          <w:sz w:val="22"/>
          <w:szCs w:val="22"/>
          <w:lang w:val="en-AU"/>
        </w:rPr>
        <w:t xml:space="preserve"> which</w:t>
      </w:r>
      <w:r w:rsidR="00205CB4" w:rsidRPr="00CD0732">
        <w:rPr>
          <w:sz w:val="22"/>
          <w:szCs w:val="22"/>
          <w:lang w:val="en-AU"/>
        </w:rPr>
        <w:t xml:space="preserve"> </w:t>
      </w:r>
      <w:r w:rsidR="0045426A" w:rsidRPr="00CD0732">
        <w:rPr>
          <w:sz w:val="22"/>
          <w:szCs w:val="22"/>
          <w:lang w:val="en-AU"/>
        </w:rPr>
        <w:t>deteriorated further and</w:t>
      </w:r>
      <w:r w:rsidR="00205CB4" w:rsidRPr="00CD0732">
        <w:rPr>
          <w:sz w:val="22"/>
          <w:szCs w:val="22"/>
          <w:lang w:val="en-AU"/>
        </w:rPr>
        <w:t xml:space="preserve"> “</w:t>
      </w:r>
      <w:r w:rsidR="00205CB4" w:rsidRPr="00CD0732">
        <w:rPr>
          <w:i/>
          <w:sz w:val="22"/>
          <w:szCs w:val="22"/>
          <w:lang w:val="en-AU"/>
        </w:rPr>
        <w:t>All hell broke loose</w:t>
      </w:r>
      <w:r w:rsidR="00205CB4" w:rsidRPr="00CD0732">
        <w:rPr>
          <w:sz w:val="22"/>
          <w:szCs w:val="22"/>
          <w:lang w:val="en-AU"/>
        </w:rPr>
        <w:t>” when.</w:t>
      </w:r>
      <w:r w:rsidR="00AA6ADE">
        <w:rPr>
          <w:sz w:val="22"/>
          <w:szCs w:val="22"/>
          <w:lang w:val="en-AU"/>
        </w:rPr>
        <w:t xml:space="preserve"> </w:t>
      </w:r>
      <w:r w:rsidR="00547C16" w:rsidRPr="00CD0732">
        <w:rPr>
          <w:sz w:val="22"/>
          <w:szCs w:val="22"/>
          <w:lang w:val="en-AU"/>
        </w:rPr>
        <w:t xml:space="preserve">She said that her colleagues formed a clique against her. </w:t>
      </w:r>
    </w:p>
    <w:p w14:paraId="0DD65DEF" w14:textId="4C55985A" w:rsidR="001B0314" w:rsidRPr="006F6FD5" w:rsidRDefault="00001367" w:rsidP="006F6FD5">
      <w:pPr>
        <w:pStyle w:val="AutoNumber"/>
        <w:rPr>
          <w:sz w:val="22"/>
          <w:szCs w:val="22"/>
          <w:lang w:val="en-AU"/>
        </w:rPr>
      </w:pPr>
      <w:r w:rsidRPr="00CD0732">
        <w:rPr>
          <w:sz w:val="22"/>
          <w:szCs w:val="22"/>
          <w:lang w:val="en-AU"/>
        </w:rPr>
        <w:t xml:space="preserve">The Claimant said </w:t>
      </w:r>
      <w:r w:rsidR="00DE6BBE" w:rsidRPr="00CD0732">
        <w:rPr>
          <w:sz w:val="22"/>
          <w:szCs w:val="22"/>
          <w:lang w:val="en-AU"/>
        </w:rPr>
        <w:t xml:space="preserve">that another colleague </w:t>
      </w:r>
      <w:r w:rsidR="0086350E" w:rsidRPr="00CD0732">
        <w:rPr>
          <w:sz w:val="22"/>
          <w:szCs w:val="22"/>
          <w:lang w:val="en-AU"/>
        </w:rPr>
        <w:t>was</w:t>
      </w:r>
      <w:r w:rsidR="00DE6BBE" w:rsidRPr="00CD0732">
        <w:rPr>
          <w:sz w:val="22"/>
          <w:szCs w:val="22"/>
          <w:lang w:val="en-AU"/>
        </w:rPr>
        <w:t xml:space="preserve"> asking questions that were construed as </w:t>
      </w:r>
      <w:r w:rsidR="009F6E13" w:rsidRPr="00CD0732">
        <w:rPr>
          <w:sz w:val="22"/>
          <w:szCs w:val="22"/>
          <w:lang w:val="en-AU"/>
        </w:rPr>
        <w:t xml:space="preserve">racist such as </w:t>
      </w:r>
      <w:r w:rsidR="00EE3D69" w:rsidRPr="00CD0732">
        <w:rPr>
          <w:sz w:val="22"/>
          <w:szCs w:val="22"/>
          <w:lang w:val="en-AU"/>
        </w:rPr>
        <w:t>“</w:t>
      </w:r>
      <w:r w:rsidR="00EE3D69" w:rsidRPr="00CD0732">
        <w:rPr>
          <w:i/>
          <w:sz w:val="22"/>
          <w:szCs w:val="22"/>
          <w:lang w:val="en-AU"/>
        </w:rPr>
        <w:t>Y</w:t>
      </w:r>
      <w:r w:rsidR="009F6E13" w:rsidRPr="00CD0732">
        <w:rPr>
          <w:i/>
          <w:sz w:val="22"/>
          <w:szCs w:val="22"/>
          <w:lang w:val="en-AU"/>
        </w:rPr>
        <w:t xml:space="preserve">ou </w:t>
      </w:r>
      <w:r w:rsidR="00EE3D69" w:rsidRPr="00CD0732">
        <w:rPr>
          <w:i/>
          <w:sz w:val="22"/>
          <w:szCs w:val="22"/>
          <w:lang w:val="en-AU"/>
        </w:rPr>
        <w:t xml:space="preserve">all </w:t>
      </w:r>
      <w:r w:rsidR="009F6E13" w:rsidRPr="00CD0732">
        <w:rPr>
          <w:i/>
          <w:sz w:val="22"/>
          <w:szCs w:val="22"/>
          <w:lang w:val="en-AU"/>
        </w:rPr>
        <w:t>live in huts in your country</w:t>
      </w:r>
      <w:r w:rsidR="009F6E13" w:rsidRPr="00CD0732">
        <w:rPr>
          <w:sz w:val="22"/>
          <w:szCs w:val="22"/>
          <w:lang w:val="en-AU"/>
        </w:rPr>
        <w:t xml:space="preserve">” and </w:t>
      </w:r>
      <w:r w:rsidR="00EE3D69" w:rsidRPr="00CD0732">
        <w:rPr>
          <w:sz w:val="22"/>
          <w:szCs w:val="22"/>
          <w:lang w:val="en-AU"/>
        </w:rPr>
        <w:t>that “</w:t>
      </w:r>
      <w:r w:rsidR="00AA6ADE">
        <w:rPr>
          <w:i/>
          <w:sz w:val="22"/>
          <w:szCs w:val="22"/>
          <w:lang w:val="en-AU"/>
        </w:rPr>
        <w:t>everyone in your</w:t>
      </w:r>
      <w:r w:rsidR="009F6E13" w:rsidRPr="00CD0732">
        <w:rPr>
          <w:i/>
          <w:sz w:val="22"/>
          <w:szCs w:val="22"/>
          <w:lang w:val="en-AU"/>
        </w:rPr>
        <w:t xml:space="preserve"> country</w:t>
      </w:r>
      <w:r w:rsidR="00EE3D69" w:rsidRPr="00CD0732">
        <w:rPr>
          <w:sz w:val="22"/>
          <w:szCs w:val="22"/>
          <w:lang w:val="en-AU"/>
        </w:rPr>
        <w:t>”</w:t>
      </w:r>
      <w:r w:rsidR="009F6E13" w:rsidRPr="00CD0732">
        <w:rPr>
          <w:sz w:val="22"/>
          <w:szCs w:val="22"/>
          <w:lang w:val="en-AU"/>
        </w:rPr>
        <w:t xml:space="preserve"> was expected to die with </w:t>
      </w:r>
      <w:r w:rsidR="009F6E13" w:rsidRPr="00CD0732">
        <w:rPr>
          <w:sz w:val="22"/>
          <w:szCs w:val="22"/>
          <w:lang w:val="en-AU"/>
        </w:rPr>
        <w:lastRenderedPageBreak/>
        <w:t>covid. She said that her colleagues were laughing at her</w:t>
      </w:r>
      <w:r w:rsidR="0099594B" w:rsidRPr="00CD0732">
        <w:rPr>
          <w:sz w:val="22"/>
          <w:szCs w:val="22"/>
          <w:lang w:val="en-AU"/>
        </w:rPr>
        <w:t>. She said that</w:t>
      </w:r>
      <w:r w:rsidR="009F6E13" w:rsidRPr="00CD0732">
        <w:rPr>
          <w:sz w:val="22"/>
          <w:szCs w:val="22"/>
          <w:lang w:val="en-AU"/>
        </w:rPr>
        <w:t xml:space="preserve"> they would </w:t>
      </w:r>
      <w:r w:rsidR="0099594B" w:rsidRPr="00CD0732">
        <w:rPr>
          <w:sz w:val="22"/>
          <w:szCs w:val="22"/>
          <w:lang w:val="en-AU"/>
        </w:rPr>
        <w:t xml:space="preserve">deliberately </w:t>
      </w:r>
      <w:r w:rsidR="009F6E13" w:rsidRPr="00CD0732">
        <w:rPr>
          <w:sz w:val="22"/>
          <w:szCs w:val="22"/>
          <w:lang w:val="en-AU"/>
        </w:rPr>
        <w:t>talk very loudly when she tried to speak to clients on the phone</w:t>
      </w:r>
      <w:r w:rsidR="0036251E" w:rsidRPr="00CD0732">
        <w:rPr>
          <w:sz w:val="22"/>
          <w:szCs w:val="22"/>
          <w:lang w:val="en-AU"/>
        </w:rPr>
        <w:t xml:space="preserve"> and increased the volume of their conversation</w:t>
      </w:r>
      <w:r w:rsidR="00AE74F5" w:rsidRPr="00CD0732">
        <w:rPr>
          <w:sz w:val="22"/>
          <w:szCs w:val="22"/>
          <w:lang w:val="en-AU"/>
        </w:rPr>
        <w:t xml:space="preserve"> when she </w:t>
      </w:r>
      <w:r w:rsidR="001A28D0" w:rsidRPr="00CD0732">
        <w:rPr>
          <w:sz w:val="22"/>
          <w:szCs w:val="22"/>
          <w:lang w:val="en-AU"/>
        </w:rPr>
        <w:t>pointed out that she was on the telephone</w:t>
      </w:r>
      <w:r w:rsidR="00AE74F5" w:rsidRPr="00CD0732">
        <w:rPr>
          <w:sz w:val="22"/>
          <w:szCs w:val="22"/>
          <w:lang w:val="en-AU"/>
        </w:rPr>
        <w:t xml:space="preserve">. She said that </w:t>
      </w:r>
      <w:r w:rsidR="0084207E" w:rsidRPr="00CD0732">
        <w:rPr>
          <w:sz w:val="22"/>
          <w:szCs w:val="22"/>
          <w:lang w:val="en-AU"/>
        </w:rPr>
        <w:t xml:space="preserve">the most upsetting incident was when </w:t>
      </w:r>
      <w:r w:rsidR="00AE74F5" w:rsidRPr="00CD0732">
        <w:rPr>
          <w:sz w:val="22"/>
          <w:szCs w:val="22"/>
          <w:lang w:val="en-AU"/>
        </w:rPr>
        <w:t xml:space="preserve">she saw emails referring her as </w:t>
      </w:r>
      <w:r w:rsidR="006C0CA3">
        <w:rPr>
          <w:sz w:val="22"/>
          <w:szCs w:val="22"/>
          <w:lang w:val="en-AU"/>
        </w:rPr>
        <w:t>derogatory names*</w:t>
      </w:r>
      <w:r w:rsidR="00AE74F5" w:rsidRPr="00CD0732">
        <w:rPr>
          <w:sz w:val="22"/>
          <w:szCs w:val="22"/>
          <w:lang w:val="en-AU"/>
        </w:rPr>
        <w:t xml:space="preserve">. She said that </w:t>
      </w:r>
      <w:r w:rsidR="006F6FD5">
        <w:rPr>
          <w:sz w:val="22"/>
          <w:szCs w:val="22"/>
          <w:lang w:val="en-AU"/>
        </w:rPr>
        <w:t>that</w:t>
      </w:r>
      <w:r w:rsidR="00AE74F5" w:rsidRPr="00CD0732">
        <w:rPr>
          <w:sz w:val="22"/>
          <w:szCs w:val="22"/>
          <w:lang w:val="en-AU"/>
        </w:rPr>
        <w:t xml:space="preserve"> </w:t>
      </w:r>
      <w:r w:rsidR="0084207E" w:rsidRPr="00CD0732">
        <w:rPr>
          <w:sz w:val="22"/>
          <w:szCs w:val="22"/>
          <w:lang w:val="en-AU"/>
        </w:rPr>
        <w:t>management</w:t>
      </w:r>
      <w:r w:rsidR="00AE74F5" w:rsidRPr="00CD0732">
        <w:rPr>
          <w:sz w:val="22"/>
          <w:szCs w:val="22"/>
          <w:lang w:val="en-AU"/>
        </w:rPr>
        <w:t xml:space="preserve"> was </w:t>
      </w:r>
      <w:r w:rsidR="00EC6A9D" w:rsidRPr="00CD0732">
        <w:rPr>
          <w:sz w:val="22"/>
          <w:szCs w:val="22"/>
          <w:lang w:val="en-AU"/>
        </w:rPr>
        <w:t xml:space="preserve">aware of </w:t>
      </w:r>
      <w:r w:rsidR="00583D74" w:rsidRPr="00CD0732">
        <w:rPr>
          <w:sz w:val="22"/>
          <w:szCs w:val="22"/>
          <w:lang w:val="en-AU"/>
        </w:rPr>
        <w:t xml:space="preserve">the issues and </w:t>
      </w:r>
      <w:r w:rsidR="00A52969" w:rsidRPr="00CD0732">
        <w:rPr>
          <w:sz w:val="22"/>
          <w:szCs w:val="22"/>
          <w:lang w:val="en-AU"/>
        </w:rPr>
        <w:t>after two months, she was given two days to work from home.</w:t>
      </w:r>
      <w:r w:rsidR="0051675A" w:rsidRPr="00CD0732">
        <w:rPr>
          <w:sz w:val="22"/>
          <w:szCs w:val="22"/>
          <w:lang w:val="en-AU"/>
        </w:rPr>
        <w:t xml:space="preserve"> She said that </w:t>
      </w:r>
      <w:r w:rsidR="00A27B37" w:rsidRPr="00CD0732">
        <w:rPr>
          <w:sz w:val="22"/>
          <w:szCs w:val="22"/>
          <w:lang w:val="en-AU"/>
        </w:rPr>
        <w:t>the situation at work</w:t>
      </w:r>
      <w:r w:rsidR="0051675A" w:rsidRPr="00CD0732">
        <w:rPr>
          <w:sz w:val="22"/>
          <w:szCs w:val="22"/>
          <w:lang w:val="en-AU"/>
        </w:rPr>
        <w:t xml:space="preserve"> worse</w:t>
      </w:r>
      <w:r w:rsidR="00A27B37" w:rsidRPr="00CD0732">
        <w:rPr>
          <w:sz w:val="22"/>
          <w:szCs w:val="22"/>
          <w:lang w:val="en-AU"/>
        </w:rPr>
        <w:t xml:space="preserve">ned </w:t>
      </w:r>
      <w:r w:rsidR="0006659B">
        <w:rPr>
          <w:sz w:val="22"/>
          <w:szCs w:val="22"/>
          <w:lang w:val="en-AU"/>
        </w:rPr>
        <w:t xml:space="preserve">still further </w:t>
      </w:r>
      <w:r w:rsidR="0051675A" w:rsidRPr="00CD0732">
        <w:rPr>
          <w:sz w:val="22"/>
          <w:szCs w:val="22"/>
          <w:lang w:val="en-AU"/>
        </w:rPr>
        <w:t>and she was working at home</w:t>
      </w:r>
      <w:r w:rsidR="00F90E78" w:rsidRPr="00CD0732">
        <w:rPr>
          <w:sz w:val="22"/>
          <w:szCs w:val="22"/>
          <w:lang w:val="en-AU"/>
        </w:rPr>
        <w:t xml:space="preserve"> at </w:t>
      </w:r>
      <w:r w:rsidR="00A27B37" w:rsidRPr="00CD0732">
        <w:rPr>
          <w:sz w:val="22"/>
          <w:szCs w:val="22"/>
          <w:lang w:val="en-AU"/>
        </w:rPr>
        <w:t>the</w:t>
      </w:r>
      <w:r w:rsidR="00F90E78" w:rsidRPr="00CD0732">
        <w:rPr>
          <w:sz w:val="22"/>
          <w:szCs w:val="22"/>
          <w:lang w:val="en-AU"/>
        </w:rPr>
        <w:t xml:space="preserve"> suggestion</w:t>
      </w:r>
      <w:r w:rsidR="00A27B37" w:rsidRPr="00CD0732">
        <w:rPr>
          <w:sz w:val="22"/>
          <w:szCs w:val="22"/>
          <w:lang w:val="en-AU"/>
        </w:rPr>
        <w:t xml:space="preserve"> of management</w:t>
      </w:r>
      <w:r w:rsidR="00F90E78" w:rsidRPr="00CD0732">
        <w:rPr>
          <w:sz w:val="22"/>
          <w:szCs w:val="22"/>
          <w:lang w:val="en-AU"/>
        </w:rPr>
        <w:t xml:space="preserve">. </w:t>
      </w:r>
    </w:p>
    <w:p w14:paraId="34FB038F" w14:textId="139DAFB7" w:rsidR="001B0314" w:rsidRPr="005A5420" w:rsidRDefault="0006659B" w:rsidP="005A5420">
      <w:pPr>
        <w:spacing w:after="0" w:line="360" w:lineRule="auto"/>
        <w:jc w:val="both"/>
      </w:pPr>
      <w:r>
        <w:rPr>
          <w:color w:val="auto"/>
        </w:rPr>
        <w:t>The Claimant</w:t>
      </w:r>
      <w:r w:rsidR="00CD0732" w:rsidRPr="00CD0732">
        <w:rPr>
          <w:color w:val="auto"/>
        </w:rPr>
        <w:t xml:space="preserve"> stated that her mood, sleep and concentration before the subject injury was good and she never had issues with her mental health. She said that she first began experiencing anxiety in the workplace when she felt that colleagues at work were laughing at her around </w:t>
      </w:r>
      <w:r w:rsidR="00173D88">
        <w:rPr>
          <w:color w:val="auto"/>
        </w:rPr>
        <w:t>March 2022*</w:t>
      </w:r>
      <w:r w:rsidR="00CD0732" w:rsidRPr="00CD0732">
        <w:rPr>
          <w:color w:val="auto"/>
        </w:rPr>
        <w:t xml:space="preserve">. She has experienced panic attacks </w:t>
      </w:r>
      <w:r>
        <w:rPr>
          <w:color w:val="auto"/>
        </w:rPr>
        <w:t xml:space="preserve">on occasion since </w:t>
      </w:r>
      <w:r w:rsidR="005A5420">
        <w:rPr>
          <w:color w:val="auto"/>
        </w:rPr>
        <w:t>then,</w:t>
      </w:r>
      <w:r>
        <w:rPr>
          <w:color w:val="auto"/>
        </w:rPr>
        <w:t xml:space="preserve"> </w:t>
      </w:r>
      <w:r w:rsidR="00E70FBF">
        <w:rPr>
          <w:color w:val="auto"/>
        </w:rPr>
        <w:t>but they have been manageable</w:t>
      </w:r>
      <w:r w:rsidR="00CD0732" w:rsidRPr="00CD0732">
        <w:rPr>
          <w:color w:val="auto"/>
        </w:rPr>
        <w:t xml:space="preserve">. She said the first time her mood symptoms of depression and concentration issues occurred was around June </w:t>
      </w:r>
      <w:r w:rsidR="00FD23F6">
        <w:rPr>
          <w:color w:val="auto"/>
        </w:rPr>
        <w:t>2022*</w:t>
      </w:r>
      <w:r w:rsidR="00CD0732" w:rsidRPr="00CD0732">
        <w:rPr>
          <w:color w:val="auto"/>
        </w:rPr>
        <w:t xml:space="preserve">and persisted since then without any change. </w:t>
      </w:r>
      <w:r w:rsidR="00E70FBF">
        <w:rPr>
          <w:color w:val="auto"/>
        </w:rPr>
        <w:t>She stated that she did not suffer</w:t>
      </w:r>
      <w:r w:rsidR="00CD0732" w:rsidRPr="00CD0732">
        <w:rPr>
          <w:color w:val="auto"/>
        </w:rPr>
        <w:t xml:space="preserve"> depression</w:t>
      </w:r>
      <w:r w:rsidR="00E70FBF">
        <w:rPr>
          <w:color w:val="auto"/>
        </w:rPr>
        <w:t xml:space="preserve"> fo</w:t>
      </w:r>
      <w:r w:rsidR="005A5420">
        <w:rPr>
          <w:color w:val="auto"/>
        </w:rPr>
        <w:t xml:space="preserve">llowing the birth of </w:t>
      </w:r>
      <w:r w:rsidR="007F0888">
        <w:rPr>
          <w:color w:val="auto"/>
        </w:rPr>
        <w:t>her child*</w:t>
      </w:r>
      <w:r w:rsidR="00CD0732" w:rsidRPr="00CD0732">
        <w:rPr>
          <w:color w:val="auto"/>
        </w:rPr>
        <w:t xml:space="preserve">. She said that she had thoughts of </w:t>
      </w:r>
      <w:r w:rsidR="004129ED">
        <w:rPr>
          <w:color w:val="auto"/>
        </w:rPr>
        <w:t>life being too hard</w:t>
      </w:r>
      <w:r w:rsidR="00CD0732" w:rsidRPr="00CD0732">
        <w:rPr>
          <w:color w:val="auto"/>
        </w:rPr>
        <w:t xml:space="preserve"> twice resulting in mental health hospital admission in </w:t>
      </w:r>
      <w:r w:rsidR="00FD23F6">
        <w:rPr>
          <w:color w:val="auto"/>
        </w:rPr>
        <w:t>2022*</w:t>
      </w:r>
      <w:r w:rsidR="00CD0732" w:rsidRPr="00CD0732">
        <w:rPr>
          <w:color w:val="auto"/>
        </w:rPr>
        <w:t xml:space="preserve">and </w:t>
      </w:r>
      <w:r w:rsidR="00887EBE">
        <w:rPr>
          <w:color w:val="auto"/>
        </w:rPr>
        <w:t>2023*</w:t>
      </w:r>
      <w:r w:rsidR="00CD0732" w:rsidRPr="00CD0732">
        <w:rPr>
          <w:color w:val="auto"/>
        </w:rPr>
        <w:t>. In 202</w:t>
      </w:r>
      <w:r w:rsidR="00E5149C">
        <w:rPr>
          <w:color w:val="auto"/>
        </w:rPr>
        <w:t>5*</w:t>
      </w:r>
      <w:r w:rsidR="00CD0732" w:rsidRPr="00CD0732">
        <w:rPr>
          <w:color w:val="auto"/>
        </w:rPr>
        <w:t xml:space="preserve">, she had thoughts of </w:t>
      </w:r>
      <w:r w:rsidR="004129ED">
        <w:rPr>
          <w:color w:val="auto"/>
        </w:rPr>
        <w:t>life being too hard</w:t>
      </w:r>
      <w:r w:rsidR="00CD0732" w:rsidRPr="00CD0732">
        <w:rPr>
          <w:color w:val="auto"/>
        </w:rPr>
        <w:t xml:space="preserve"> twice, the last was around </w:t>
      </w:r>
      <w:r w:rsidR="00756B9D">
        <w:rPr>
          <w:color w:val="auto"/>
        </w:rPr>
        <w:t>October 2025*</w:t>
      </w:r>
      <w:r w:rsidR="00CD0732" w:rsidRPr="00CD0732">
        <w:rPr>
          <w:color w:val="auto"/>
        </w:rPr>
        <w:t xml:space="preserve">, but </w:t>
      </w:r>
      <w:r w:rsidR="005A5420">
        <w:rPr>
          <w:color w:val="auto"/>
        </w:rPr>
        <w:t xml:space="preserve">had </w:t>
      </w:r>
      <w:r w:rsidR="00CD0732" w:rsidRPr="00CD0732">
        <w:rPr>
          <w:color w:val="auto"/>
        </w:rPr>
        <w:t>not acted on them.  She has continued to experience anxiety since its onset, and the last panic attack was two weeks ago when she was home alone.</w:t>
      </w:r>
    </w:p>
    <w:p w14:paraId="329DBAF4" w14:textId="185F584D" w:rsidR="006549B8" w:rsidRPr="00CD0732" w:rsidRDefault="00CD0732" w:rsidP="00CD0732">
      <w:pPr>
        <w:spacing w:before="120" w:after="0" w:line="360" w:lineRule="auto"/>
        <w:jc w:val="both"/>
        <w:rPr>
          <w:color w:val="000000" w:themeColor="text1"/>
        </w:rPr>
      </w:pPr>
      <w:r w:rsidRPr="00CD0732">
        <w:rPr>
          <w:rFonts w:eastAsia="Times New Roman"/>
          <w:color w:val="000000" w:themeColor="text1"/>
        </w:rPr>
        <w:t xml:space="preserve">On </w:t>
      </w:r>
      <w:r w:rsidR="008F758A">
        <w:rPr>
          <w:rFonts w:eastAsia="Times New Roman"/>
          <w:color w:val="000000" w:themeColor="text1"/>
        </w:rPr>
        <w:t>10 July 2023*</w:t>
      </w:r>
      <w:r w:rsidRPr="00CD0732">
        <w:rPr>
          <w:rFonts w:eastAsia="Times New Roman"/>
          <w:color w:val="000000" w:themeColor="text1"/>
        </w:rPr>
        <w:t xml:space="preserve">, she was switched from </w:t>
      </w:r>
      <w:r w:rsidR="006761CD">
        <w:rPr>
          <w:rFonts w:eastAsia="Times New Roman"/>
          <w:color w:val="000000" w:themeColor="text1"/>
        </w:rPr>
        <w:t>fluoxetine*</w:t>
      </w:r>
      <w:r w:rsidRPr="00CD0732">
        <w:rPr>
          <w:rFonts w:eastAsia="Times New Roman"/>
          <w:color w:val="000000" w:themeColor="text1"/>
        </w:rPr>
        <w:t xml:space="preserve"> to </w:t>
      </w:r>
      <w:r w:rsidR="006761CD">
        <w:rPr>
          <w:rFonts w:eastAsia="Times New Roman"/>
          <w:color w:val="000000" w:themeColor="text1"/>
        </w:rPr>
        <w:t>v</w:t>
      </w:r>
      <w:r w:rsidR="00B82BC0">
        <w:rPr>
          <w:rFonts w:eastAsia="Times New Roman"/>
          <w:color w:val="000000" w:themeColor="text1"/>
        </w:rPr>
        <w:t>enlafaxine*</w:t>
      </w:r>
      <w:r w:rsidRPr="00CD0732">
        <w:rPr>
          <w:rFonts w:eastAsia="Times New Roman"/>
          <w:color w:val="000000" w:themeColor="text1"/>
        </w:rPr>
        <w:t xml:space="preserve">. She thought the medication had not improved symptoms significantly. She said that she began seeing her psychologist, </w:t>
      </w:r>
      <w:r w:rsidR="008001E7">
        <w:rPr>
          <w:rFonts w:eastAsia="Times New Roman"/>
          <w:color w:val="000000" w:themeColor="text1"/>
        </w:rPr>
        <w:t>Michael Jackson*</w:t>
      </w:r>
      <w:r w:rsidR="000F37B8">
        <w:rPr>
          <w:rFonts w:eastAsia="Times New Roman"/>
          <w:color w:val="000000" w:themeColor="text1"/>
        </w:rPr>
        <w:t xml:space="preserve">, which </w:t>
      </w:r>
      <w:r w:rsidR="000F37B8" w:rsidRPr="000F37B8">
        <w:rPr>
          <w:rFonts w:eastAsia="Times New Roman"/>
          <w:color w:val="000000" w:themeColor="text1"/>
        </w:rPr>
        <w:t>help</w:t>
      </w:r>
      <w:r w:rsidR="000F37B8">
        <w:rPr>
          <w:rFonts w:eastAsia="Times New Roman"/>
          <w:color w:val="000000" w:themeColor="text1"/>
        </w:rPr>
        <w:t>ed</w:t>
      </w:r>
      <w:r w:rsidR="000F37B8" w:rsidRPr="000F37B8">
        <w:rPr>
          <w:rFonts w:eastAsia="Times New Roman"/>
          <w:color w:val="000000" w:themeColor="text1"/>
        </w:rPr>
        <w:t xml:space="preserve"> her manage her thoughts</w:t>
      </w:r>
      <w:r w:rsidR="000F37B8">
        <w:rPr>
          <w:rFonts w:eastAsia="Times New Roman"/>
          <w:color w:val="000000" w:themeColor="text1"/>
        </w:rPr>
        <w:t xml:space="preserve"> and anxiety</w:t>
      </w:r>
      <w:r w:rsidRPr="00CD0732">
        <w:rPr>
          <w:rFonts w:eastAsia="Times New Roman"/>
          <w:color w:val="000000" w:themeColor="text1"/>
        </w:rPr>
        <w:t xml:space="preserve">. She said that she has never seen a treating community psychiatrist except for </w:t>
      </w:r>
      <w:r w:rsidR="00B96889">
        <w:rPr>
          <w:rFonts w:eastAsia="Times New Roman"/>
          <w:color w:val="000000" w:themeColor="text1"/>
        </w:rPr>
        <w:t>Happy Hospital*</w:t>
      </w:r>
      <w:r w:rsidRPr="00CD0732">
        <w:rPr>
          <w:rFonts w:eastAsia="Times New Roman"/>
          <w:color w:val="000000" w:themeColor="text1"/>
        </w:rPr>
        <w:t xml:space="preserve"> mental health service.</w:t>
      </w:r>
    </w:p>
    <w:p w14:paraId="6819E64C" w14:textId="77777777" w:rsidR="000A299E" w:rsidRPr="00CD0732" w:rsidRDefault="000A299E" w:rsidP="00CD0732">
      <w:pPr>
        <w:pStyle w:val="AutoNumber"/>
        <w:rPr>
          <w:sz w:val="22"/>
          <w:szCs w:val="22"/>
          <w:lang w:val="en-AU"/>
        </w:rPr>
      </w:pPr>
    </w:p>
    <w:p w14:paraId="40F3DE5E" w14:textId="19386FFA" w:rsidR="00F25CD2" w:rsidRPr="006966B7" w:rsidRDefault="00F25CD2" w:rsidP="00F25CD2">
      <w:pPr>
        <w:pStyle w:val="ListParagraph"/>
        <w:numPr>
          <w:ilvl w:val="0"/>
          <w:numId w:val="49"/>
        </w:numPr>
        <w:spacing w:before="120" w:after="0" w:line="360" w:lineRule="auto"/>
        <w:ind w:left="360"/>
        <w:contextualSpacing w:val="0"/>
        <w:jc w:val="both"/>
      </w:pPr>
      <w:r w:rsidRPr="006966B7">
        <w:rPr>
          <w:rFonts w:eastAsia="Times New Roman"/>
        </w:rPr>
        <w:t>Current and proposed treatment</w:t>
      </w:r>
      <w:r w:rsidRPr="006966B7">
        <w:t xml:space="preserve"> as per the Claimant on </w:t>
      </w:r>
      <w:r w:rsidR="005A716F">
        <w:t>30 May 2026*</w:t>
      </w:r>
      <w:r w:rsidRPr="006966B7">
        <w:t>:</w:t>
      </w:r>
    </w:p>
    <w:p w14:paraId="66A69C94" w14:textId="77777777" w:rsidR="00F25CD2" w:rsidRPr="00CD0732" w:rsidRDefault="00F25CD2" w:rsidP="00F25CD2">
      <w:pPr>
        <w:pStyle w:val="AutoNumber"/>
        <w:ind w:left="-360" w:firstLine="360"/>
        <w:rPr>
          <w:sz w:val="22"/>
          <w:szCs w:val="22"/>
          <w:lang w:val="en-AU"/>
        </w:rPr>
      </w:pPr>
      <w:r w:rsidRPr="00CD0732">
        <w:rPr>
          <w:sz w:val="22"/>
          <w:szCs w:val="22"/>
          <w:lang w:val="en-AU"/>
        </w:rPr>
        <w:t>Current Medications:</w:t>
      </w:r>
    </w:p>
    <w:p w14:paraId="20D1D134" w14:textId="29589E0A" w:rsidR="00F25CD2" w:rsidRPr="00CD0732" w:rsidRDefault="006C0CA3" w:rsidP="00F25CD2">
      <w:pPr>
        <w:spacing w:after="0" w:line="360" w:lineRule="auto"/>
        <w:ind w:left="-153" w:firstLine="873"/>
        <w:jc w:val="both"/>
      </w:pPr>
      <w:r>
        <w:t>Antabuse*</w:t>
      </w:r>
      <w:r w:rsidR="00F25CD2" w:rsidRPr="00CD0732">
        <w:t xml:space="preserve"> 50mg daily, </w:t>
      </w:r>
      <w:r w:rsidR="00A36396">
        <w:t>venlafaxine*</w:t>
      </w:r>
      <w:r w:rsidR="00F25CD2" w:rsidRPr="00CD0732">
        <w:t xml:space="preserve"> 100mg, and melatonin.</w:t>
      </w:r>
    </w:p>
    <w:p w14:paraId="2C537FE6" w14:textId="77777777" w:rsidR="00F25CD2" w:rsidRPr="00CD0732" w:rsidRDefault="00F25CD2" w:rsidP="00F25CD2">
      <w:pPr>
        <w:pStyle w:val="AutoNumber"/>
        <w:rPr>
          <w:sz w:val="22"/>
          <w:szCs w:val="22"/>
          <w:lang w:val="en-AU"/>
        </w:rPr>
      </w:pPr>
      <w:r w:rsidRPr="00CD0732">
        <w:rPr>
          <w:sz w:val="22"/>
          <w:szCs w:val="22"/>
          <w:lang w:val="en-AU"/>
        </w:rPr>
        <w:t>Psychology:</w:t>
      </w:r>
    </w:p>
    <w:p w14:paraId="1A5E6363" w14:textId="05EB8B5F" w:rsidR="00F25CD2" w:rsidRPr="00CD0732" w:rsidRDefault="00F25CD2" w:rsidP="00F25CD2">
      <w:pPr>
        <w:spacing w:after="0" w:line="360" w:lineRule="auto"/>
        <w:ind w:firstLine="720"/>
        <w:jc w:val="both"/>
      </w:pPr>
      <w:r w:rsidRPr="00CD0732">
        <w:t xml:space="preserve">She is seeing her treating psychologist, </w:t>
      </w:r>
      <w:r w:rsidR="008001E7">
        <w:t>Michael Jackson*</w:t>
      </w:r>
      <w:r w:rsidRPr="00CD0732">
        <w:t>, currently once a week via telehealth.</w:t>
      </w:r>
    </w:p>
    <w:p w14:paraId="321795B9" w14:textId="77777777" w:rsidR="00F25CD2" w:rsidRPr="00CD0732" w:rsidRDefault="00F25CD2" w:rsidP="00F25CD2">
      <w:pPr>
        <w:pStyle w:val="AutoNumber"/>
        <w:rPr>
          <w:sz w:val="22"/>
          <w:szCs w:val="22"/>
          <w:lang w:val="en-AU"/>
        </w:rPr>
      </w:pPr>
      <w:r w:rsidRPr="00CD0732">
        <w:rPr>
          <w:sz w:val="22"/>
          <w:szCs w:val="22"/>
          <w:lang w:val="en-AU"/>
        </w:rPr>
        <w:t>Psychiatrist:</w:t>
      </w:r>
    </w:p>
    <w:p w14:paraId="4DD79BFE" w14:textId="77777777" w:rsidR="00F25CD2" w:rsidRPr="00CD0732" w:rsidRDefault="00F25CD2" w:rsidP="00F25CD2">
      <w:pPr>
        <w:pStyle w:val="AutoNumber"/>
        <w:ind w:left="720"/>
        <w:rPr>
          <w:sz w:val="22"/>
          <w:szCs w:val="22"/>
          <w:lang w:val="en-AU"/>
        </w:rPr>
      </w:pPr>
      <w:r w:rsidRPr="00CD0732">
        <w:rPr>
          <w:sz w:val="22"/>
          <w:szCs w:val="22"/>
          <w:lang w:val="en-AU"/>
        </w:rPr>
        <w:t>She is not seeing a psychiatrist</w:t>
      </w:r>
      <w:r w:rsidRPr="00CD0732">
        <w:rPr>
          <w:sz w:val="22"/>
          <w:szCs w:val="22"/>
        </w:rPr>
        <w:t xml:space="preserve"> currently</w:t>
      </w:r>
      <w:r w:rsidRPr="00CD0732">
        <w:rPr>
          <w:sz w:val="22"/>
          <w:szCs w:val="22"/>
          <w:lang w:val="en-AU"/>
        </w:rPr>
        <w:t>.</w:t>
      </w:r>
    </w:p>
    <w:p w14:paraId="63884B8B" w14:textId="77777777" w:rsidR="00F25CD2" w:rsidRPr="00CD0732" w:rsidRDefault="00F25CD2" w:rsidP="00F25CD2">
      <w:pPr>
        <w:pStyle w:val="AutoNumber"/>
        <w:rPr>
          <w:sz w:val="22"/>
          <w:szCs w:val="22"/>
          <w:lang w:val="en-AU"/>
        </w:rPr>
      </w:pPr>
      <w:r w:rsidRPr="00CD0732">
        <w:rPr>
          <w:sz w:val="22"/>
          <w:szCs w:val="22"/>
          <w:lang w:val="en-AU"/>
        </w:rPr>
        <w:t>General Practitioner:</w:t>
      </w:r>
    </w:p>
    <w:p w14:paraId="7EC6FF64" w14:textId="77777777" w:rsidR="00F25CD2" w:rsidRPr="00CD0732" w:rsidRDefault="00F25CD2" w:rsidP="00F25CD2">
      <w:pPr>
        <w:pStyle w:val="AutoNumber"/>
        <w:ind w:left="720"/>
        <w:rPr>
          <w:sz w:val="22"/>
          <w:szCs w:val="22"/>
          <w:lang w:val="en-AU"/>
        </w:rPr>
      </w:pPr>
      <w:r w:rsidRPr="00CD0732">
        <w:rPr>
          <w:sz w:val="22"/>
          <w:szCs w:val="22"/>
          <w:lang w:val="en-AU"/>
        </w:rPr>
        <w:t>She sees her GP through telehealth monthly.</w:t>
      </w:r>
    </w:p>
    <w:p w14:paraId="33408EBF" w14:textId="77777777" w:rsidR="00F25CD2" w:rsidRPr="00CD0732" w:rsidRDefault="00F25CD2" w:rsidP="00F25CD2">
      <w:pPr>
        <w:pStyle w:val="AutoNumber"/>
        <w:rPr>
          <w:sz w:val="22"/>
          <w:szCs w:val="22"/>
          <w:lang w:val="en-AU"/>
        </w:rPr>
      </w:pPr>
      <w:r w:rsidRPr="00CD0732">
        <w:rPr>
          <w:sz w:val="22"/>
          <w:szCs w:val="22"/>
          <w:lang w:val="en-AU"/>
        </w:rPr>
        <w:t>Other treatments:</w:t>
      </w:r>
    </w:p>
    <w:p w14:paraId="4EB1131F" w14:textId="77777777" w:rsidR="00F25CD2" w:rsidRPr="00CD0732" w:rsidRDefault="00F25CD2" w:rsidP="00F25CD2">
      <w:pPr>
        <w:pStyle w:val="AutoNumber"/>
        <w:ind w:left="720"/>
        <w:rPr>
          <w:sz w:val="22"/>
          <w:szCs w:val="22"/>
          <w:lang w:val="en-AU"/>
        </w:rPr>
      </w:pPr>
      <w:r w:rsidRPr="00CD0732">
        <w:rPr>
          <w:sz w:val="22"/>
          <w:szCs w:val="22"/>
          <w:lang w:val="en-AU"/>
        </w:rPr>
        <w:t>She said that she was not doing any other treatment.</w:t>
      </w:r>
    </w:p>
    <w:p w14:paraId="391385FC" w14:textId="77777777" w:rsidR="0030626F" w:rsidRPr="00F25CD2" w:rsidRDefault="0030626F" w:rsidP="00F25CD2">
      <w:pPr>
        <w:spacing w:before="120" w:after="0" w:line="360" w:lineRule="auto"/>
        <w:jc w:val="both"/>
        <w:rPr>
          <w:rFonts w:eastAsia="Times New Roman"/>
          <w:b/>
          <w:bCs/>
        </w:rPr>
      </w:pPr>
    </w:p>
    <w:p w14:paraId="3D07E6E5" w14:textId="7022B5CA" w:rsidR="00C354BE" w:rsidRPr="00E9139F" w:rsidRDefault="004065A6" w:rsidP="00E9139F">
      <w:pPr>
        <w:pStyle w:val="ListParagraph"/>
        <w:numPr>
          <w:ilvl w:val="0"/>
          <w:numId w:val="43"/>
        </w:numPr>
        <w:spacing w:before="120" w:after="0" w:line="360" w:lineRule="auto"/>
        <w:jc w:val="both"/>
        <w:rPr>
          <w:rFonts w:eastAsia="Times New Roman"/>
        </w:rPr>
      </w:pPr>
      <w:r w:rsidRPr="00E9139F">
        <w:rPr>
          <w:rFonts w:eastAsia="Times New Roman"/>
        </w:rPr>
        <w:lastRenderedPageBreak/>
        <w:t>Present symptoms:</w:t>
      </w:r>
    </w:p>
    <w:p w14:paraId="5369728A" w14:textId="77777777" w:rsidR="008C03C5" w:rsidRPr="00CD0732" w:rsidRDefault="008C03C5" w:rsidP="00CD0732">
      <w:pPr>
        <w:pStyle w:val="AutoNumber"/>
        <w:rPr>
          <w:sz w:val="22"/>
          <w:szCs w:val="22"/>
          <w:lang w:val="en-AU"/>
        </w:rPr>
      </w:pPr>
      <w:r w:rsidRPr="00CD0732">
        <w:rPr>
          <w:sz w:val="22"/>
          <w:szCs w:val="22"/>
          <w:lang w:val="en-AU"/>
        </w:rPr>
        <w:t>Mood Symptoms:</w:t>
      </w:r>
    </w:p>
    <w:p w14:paraId="53C6817E" w14:textId="29A51025" w:rsidR="008A3794" w:rsidRPr="00CD0732" w:rsidRDefault="008C03C5" w:rsidP="00CD0732">
      <w:pPr>
        <w:spacing w:after="0" w:line="360" w:lineRule="auto"/>
        <w:jc w:val="both"/>
      </w:pPr>
      <w:r w:rsidRPr="00CD0732">
        <w:rPr>
          <w:i/>
          <w:iCs/>
        </w:rPr>
        <w:t>Mood</w:t>
      </w:r>
      <w:r w:rsidRPr="00CD0732">
        <w:t xml:space="preserve"> – </w:t>
      </w:r>
      <w:r w:rsidR="00CD0732" w:rsidRPr="00CD0732">
        <w:t>She described her mood as depressed and has been “</w:t>
      </w:r>
      <w:r w:rsidR="00CD0732" w:rsidRPr="00CD0732">
        <w:rPr>
          <w:i/>
        </w:rPr>
        <w:t>like a dark cloud</w:t>
      </w:r>
      <w:r w:rsidR="00CD0732" w:rsidRPr="00CD0732">
        <w:t>”.</w:t>
      </w:r>
    </w:p>
    <w:p w14:paraId="0162A1E8" w14:textId="77C78768" w:rsidR="00212F92" w:rsidRPr="00CD0732" w:rsidRDefault="008C03C5" w:rsidP="00CD0732">
      <w:pPr>
        <w:spacing w:after="0" w:line="360" w:lineRule="auto"/>
        <w:jc w:val="both"/>
      </w:pPr>
      <w:r w:rsidRPr="00CD0732">
        <w:rPr>
          <w:i/>
          <w:iCs/>
        </w:rPr>
        <w:t>Anhedonia</w:t>
      </w:r>
      <w:r w:rsidRPr="00CD0732">
        <w:t xml:space="preserve"> - </w:t>
      </w:r>
      <w:r w:rsidR="004065A6" w:rsidRPr="00CD0732">
        <w:t>She</w:t>
      </w:r>
      <w:r w:rsidR="008E4405" w:rsidRPr="00CD0732">
        <w:t xml:space="preserve"> had reduced interest in previously enjoyable activities.</w:t>
      </w:r>
      <w:r w:rsidR="004A5009" w:rsidRPr="00CD0732">
        <w:t xml:space="preserve"> She loves </w:t>
      </w:r>
      <w:r w:rsidR="007F0888">
        <w:t>her child*</w:t>
      </w:r>
      <w:r w:rsidR="004A5009" w:rsidRPr="00CD0732">
        <w:t xml:space="preserve"> but feels </w:t>
      </w:r>
      <w:r w:rsidR="0086192A" w:rsidRPr="00CD0732">
        <w:t xml:space="preserve">it affects her ability to care for him, being </w:t>
      </w:r>
      <w:r w:rsidR="004A5009" w:rsidRPr="00CD0732">
        <w:t>overwhelmed</w:t>
      </w:r>
      <w:r w:rsidR="0086192A" w:rsidRPr="00CD0732">
        <w:t xml:space="preserve"> by the work involved</w:t>
      </w:r>
      <w:r w:rsidR="004A5009" w:rsidRPr="00CD0732">
        <w:t>.</w:t>
      </w:r>
    </w:p>
    <w:p w14:paraId="3FEA00AC" w14:textId="65DE53D9" w:rsidR="008C03C5" w:rsidRPr="00CD0732" w:rsidRDefault="008C03C5" w:rsidP="00CD0732">
      <w:pPr>
        <w:pStyle w:val="AutoNumber"/>
        <w:rPr>
          <w:sz w:val="22"/>
          <w:szCs w:val="22"/>
          <w:lang w:val="en-AU"/>
        </w:rPr>
      </w:pPr>
      <w:r w:rsidRPr="00CD0732">
        <w:rPr>
          <w:i/>
          <w:iCs/>
          <w:sz w:val="22"/>
          <w:szCs w:val="22"/>
          <w:lang w:val="en-AU"/>
        </w:rPr>
        <w:t>Appetite</w:t>
      </w:r>
      <w:r w:rsidRPr="00CD0732">
        <w:rPr>
          <w:sz w:val="22"/>
          <w:szCs w:val="22"/>
          <w:lang w:val="en-AU"/>
        </w:rPr>
        <w:t xml:space="preserve"> - </w:t>
      </w:r>
      <w:r w:rsidR="004065A6" w:rsidRPr="00CD0732">
        <w:rPr>
          <w:sz w:val="22"/>
          <w:szCs w:val="22"/>
          <w:lang w:val="en-AU"/>
        </w:rPr>
        <w:t>She</w:t>
      </w:r>
      <w:r w:rsidRPr="00CD0732">
        <w:rPr>
          <w:sz w:val="22"/>
          <w:szCs w:val="22"/>
          <w:lang w:val="en-AU"/>
        </w:rPr>
        <w:t xml:space="preserve"> reported a </w:t>
      </w:r>
      <w:r w:rsidR="00726362" w:rsidRPr="00CD0732">
        <w:rPr>
          <w:sz w:val="22"/>
          <w:szCs w:val="22"/>
          <w:lang w:val="en-AU"/>
        </w:rPr>
        <w:t xml:space="preserve">good </w:t>
      </w:r>
      <w:r w:rsidRPr="00CD0732">
        <w:rPr>
          <w:sz w:val="22"/>
          <w:szCs w:val="22"/>
          <w:lang w:val="en-AU"/>
        </w:rPr>
        <w:t>appetite</w:t>
      </w:r>
      <w:r w:rsidR="00726362" w:rsidRPr="00CD0732">
        <w:rPr>
          <w:sz w:val="22"/>
          <w:szCs w:val="22"/>
          <w:lang w:val="en-AU"/>
        </w:rPr>
        <w:t xml:space="preserve"> where she is putting on weight</w:t>
      </w:r>
      <w:r w:rsidRPr="00CD0732">
        <w:rPr>
          <w:sz w:val="22"/>
          <w:szCs w:val="22"/>
          <w:lang w:val="en-AU"/>
        </w:rPr>
        <w:t>.</w:t>
      </w:r>
    </w:p>
    <w:p w14:paraId="0F289397" w14:textId="36776784" w:rsidR="00A9279A" w:rsidRPr="00CD0732" w:rsidRDefault="008C03C5" w:rsidP="00CD0732">
      <w:pPr>
        <w:spacing w:after="0" w:line="360" w:lineRule="auto"/>
        <w:jc w:val="both"/>
      </w:pPr>
      <w:r w:rsidRPr="00CD0732">
        <w:rPr>
          <w:i/>
          <w:iCs/>
        </w:rPr>
        <w:t>Sleep</w:t>
      </w:r>
      <w:r w:rsidRPr="00CD0732">
        <w:t xml:space="preserve"> – </w:t>
      </w:r>
      <w:r w:rsidR="00CD0732" w:rsidRPr="00CD0732">
        <w:t>She described her sleep as poor and takes melatonin to help her. Insomnia is from thinking about what happened in the subject workplace.</w:t>
      </w:r>
    </w:p>
    <w:p w14:paraId="1F0A3C06" w14:textId="7B6BF3D0" w:rsidR="008C03C5" w:rsidRPr="00CD0732" w:rsidRDefault="008C03C5" w:rsidP="00CD0732">
      <w:pPr>
        <w:pStyle w:val="AutoNumber"/>
        <w:rPr>
          <w:sz w:val="22"/>
          <w:szCs w:val="22"/>
          <w:lang w:val="en-AU"/>
        </w:rPr>
      </w:pPr>
      <w:r w:rsidRPr="00CD0732">
        <w:rPr>
          <w:i/>
          <w:iCs/>
          <w:sz w:val="22"/>
          <w:szCs w:val="22"/>
          <w:lang w:val="en-AU"/>
        </w:rPr>
        <w:t>Fatigue</w:t>
      </w:r>
      <w:r w:rsidRPr="00CD0732">
        <w:rPr>
          <w:sz w:val="22"/>
          <w:szCs w:val="22"/>
          <w:lang w:val="en-AU"/>
        </w:rPr>
        <w:t xml:space="preserve"> – </w:t>
      </w:r>
      <w:r w:rsidR="004065A6" w:rsidRPr="00CD0732">
        <w:rPr>
          <w:sz w:val="22"/>
          <w:szCs w:val="22"/>
          <w:lang w:val="en-AU"/>
        </w:rPr>
        <w:t>She</w:t>
      </w:r>
      <w:r w:rsidRPr="00CD0732">
        <w:rPr>
          <w:sz w:val="22"/>
          <w:szCs w:val="22"/>
          <w:lang w:val="en-AU"/>
        </w:rPr>
        <w:t xml:space="preserve"> stated that</w:t>
      </w:r>
      <w:r w:rsidR="005065BD" w:rsidRPr="00CD0732">
        <w:rPr>
          <w:sz w:val="22"/>
          <w:szCs w:val="22"/>
          <w:lang w:val="en-AU"/>
        </w:rPr>
        <w:t xml:space="preserve"> </w:t>
      </w:r>
      <w:r w:rsidR="00500EDA" w:rsidRPr="00CD0732">
        <w:rPr>
          <w:sz w:val="22"/>
          <w:szCs w:val="22"/>
          <w:lang w:val="en-AU"/>
        </w:rPr>
        <w:t>feels constantly fatigued.</w:t>
      </w:r>
    </w:p>
    <w:p w14:paraId="66AD81C0" w14:textId="1079D56E" w:rsidR="005065BD" w:rsidRPr="00CD0732" w:rsidRDefault="00FD1F42" w:rsidP="00CD0732">
      <w:pPr>
        <w:spacing w:after="0" w:line="360" w:lineRule="auto"/>
        <w:jc w:val="both"/>
      </w:pPr>
      <w:r w:rsidRPr="00CD0732">
        <w:rPr>
          <w:i/>
          <w:iCs/>
        </w:rPr>
        <w:t>Negative thoughts</w:t>
      </w:r>
      <w:r w:rsidRPr="00CD0732">
        <w:t xml:space="preserve"> </w:t>
      </w:r>
      <w:r w:rsidR="008C03C5" w:rsidRPr="00CD0732">
        <w:t xml:space="preserve">– </w:t>
      </w:r>
      <w:r w:rsidR="00CD0732" w:rsidRPr="00CD0732">
        <w:t xml:space="preserve">She described negative thoughts and mainly feels worthless. She said that her work colleagues had called her </w:t>
      </w:r>
      <w:r w:rsidR="006C0CA3">
        <w:t>derogatory names*</w:t>
      </w:r>
      <w:r w:rsidR="00CD0732" w:rsidRPr="00CD0732">
        <w:t xml:space="preserve"> and she now struggles with how she views herself because of that. She experiences guilt at not being able to care for </w:t>
      </w:r>
      <w:r w:rsidR="007F0888">
        <w:t>her child*</w:t>
      </w:r>
      <w:r w:rsidR="00CD0732" w:rsidRPr="00CD0732">
        <w:t xml:space="preserve"> sufficiently. She said, “</w:t>
      </w:r>
      <w:r w:rsidR="00CD0732" w:rsidRPr="00CD0732">
        <w:rPr>
          <w:i/>
        </w:rPr>
        <w:t>I feel very broken</w:t>
      </w:r>
      <w:r w:rsidR="00CD0732" w:rsidRPr="00CD0732">
        <w:t>”. She said that her career defined her and in Australia, she wanted to establish herself but has lost all that now because of the subject workplace injury.</w:t>
      </w:r>
    </w:p>
    <w:p w14:paraId="218382C8" w14:textId="11A37DDB" w:rsidR="00194938" w:rsidRPr="00CD0732" w:rsidRDefault="005065BD" w:rsidP="00CD0732">
      <w:pPr>
        <w:spacing w:after="0" w:line="360" w:lineRule="auto"/>
        <w:jc w:val="both"/>
      </w:pPr>
      <w:r w:rsidRPr="00CD0732">
        <w:rPr>
          <w:i/>
          <w:iCs/>
        </w:rPr>
        <w:t>C</w:t>
      </w:r>
      <w:r w:rsidR="008C03C5" w:rsidRPr="00CD0732">
        <w:rPr>
          <w:i/>
          <w:iCs/>
        </w:rPr>
        <w:t>oncentration</w:t>
      </w:r>
      <w:r w:rsidR="008C03C5" w:rsidRPr="00CD0732">
        <w:t xml:space="preserve"> – </w:t>
      </w:r>
      <w:r w:rsidR="00CD0732" w:rsidRPr="00CD0732">
        <w:t>She said her concentration was currently poor. She struggles to remember information and feels her mind is “</w:t>
      </w:r>
      <w:r w:rsidR="00CD0732" w:rsidRPr="00CD0732">
        <w:rPr>
          <w:i/>
        </w:rPr>
        <w:t>foggy</w:t>
      </w:r>
      <w:r w:rsidR="00CD0732" w:rsidRPr="00CD0732">
        <w:t>”. She can manage a few sentences because other thoughts interfere with her ability focus.</w:t>
      </w:r>
    </w:p>
    <w:p w14:paraId="4D3CF3EB" w14:textId="4783358D" w:rsidR="00D21943" w:rsidRPr="00CD0732" w:rsidRDefault="008C03C5" w:rsidP="00CD0732">
      <w:pPr>
        <w:spacing w:after="0" w:line="360" w:lineRule="auto"/>
        <w:jc w:val="both"/>
      </w:pPr>
      <w:r w:rsidRPr="00CD0732">
        <w:rPr>
          <w:i/>
          <w:iCs/>
        </w:rPr>
        <w:t>Suicidal</w:t>
      </w:r>
      <w:r w:rsidR="00851B32" w:rsidRPr="00CD0732">
        <w:rPr>
          <w:i/>
          <w:iCs/>
        </w:rPr>
        <w:t xml:space="preserve"> thoughts</w:t>
      </w:r>
      <w:r w:rsidRPr="00CD0732">
        <w:t xml:space="preserve"> – </w:t>
      </w:r>
      <w:r w:rsidR="00CD0732" w:rsidRPr="00CD0732">
        <w:t xml:space="preserve">She said she was not experiencing suicidal thoughts currently. </w:t>
      </w:r>
    </w:p>
    <w:p w14:paraId="10867374" w14:textId="3E5FCDF1" w:rsidR="008C03C5" w:rsidRPr="00CD0732" w:rsidRDefault="004065A6" w:rsidP="00CD0732">
      <w:pPr>
        <w:pStyle w:val="AutoNumber"/>
        <w:rPr>
          <w:sz w:val="22"/>
          <w:szCs w:val="22"/>
          <w:lang w:val="en-AU"/>
        </w:rPr>
      </w:pPr>
      <w:r w:rsidRPr="00CD0732">
        <w:rPr>
          <w:sz w:val="22"/>
          <w:szCs w:val="22"/>
          <w:lang w:val="en-AU"/>
        </w:rPr>
        <w:t>She</w:t>
      </w:r>
      <w:r w:rsidR="008C03C5" w:rsidRPr="00CD0732">
        <w:rPr>
          <w:sz w:val="22"/>
          <w:szCs w:val="22"/>
          <w:lang w:val="en-AU"/>
        </w:rPr>
        <w:t xml:space="preserve"> denied ever having experienced hypomanic or manic symptoms before.</w:t>
      </w:r>
    </w:p>
    <w:p w14:paraId="1107EF94" w14:textId="77777777" w:rsidR="008C03C5" w:rsidRPr="00CD0732" w:rsidRDefault="008C03C5" w:rsidP="00CD0732">
      <w:pPr>
        <w:pStyle w:val="AutoNumber"/>
        <w:ind w:left="720"/>
        <w:rPr>
          <w:sz w:val="22"/>
          <w:szCs w:val="22"/>
          <w:lang w:val="en-AU"/>
        </w:rPr>
      </w:pPr>
    </w:p>
    <w:p w14:paraId="6DBC4924" w14:textId="77777777" w:rsidR="00013C7C" w:rsidRPr="00CD0732" w:rsidRDefault="008C03C5" w:rsidP="00CD0732">
      <w:pPr>
        <w:pStyle w:val="AutoNumber"/>
        <w:rPr>
          <w:sz w:val="22"/>
          <w:szCs w:val="22"/>
          <w:lang w:val="en-AU"/>
        </w:rPr>
      </w:pPr>
      <w:r w:rsidRPr="00CD0732">
        <w:rPr>
          <w:sz w:val="22"/>
          <w:szCs w:val="22"/>
          <w:lang w:val="en-AU"/>
        </w:rPr>
        <w:t>Anxiety Symptoms:</w:t>
      </w:r>
    </w:p>
    <w:p w14:paraId="4669A4D5" w14:textId="4890C89F" w:rsidR="008C03C5" w:rsidRPr="00CD0732" w:rsidRDefault="004065A6" w:rsidP="00CD0732">
      <w:pPr>
        <w:pStyle w:val="AutoNumber"/>
        <w:rPr>
          <w:sz w:val="22"/>
          <w:szCs w:val="22"/>
          <w:lang w:val="en-AU"/>
        </w:rPr>
      </w:pPr>
      <w:r w:rsidRPr="00CD0732">
        <w:rPr>
          <w:sz w:val="22"/>
          <w:szCs w:val="22"/>
          <w:lang w:val="en-AU"/>
        </w:rPr>
        <w:t>She</w:t>
      </w:r>
      <w:r w:rsidR="008C03C5" w:rsidRPr="00CD0732">
        <w:rPr>
          <w:sz w:val="22"/>
          <w:szCs w:val="22"/>
          <w:lang w:val="en-AU"/>
        </w:rPr>
        <w:t xml:space="preserve"> said </w:t>
      </w:r>
      <w:r w:rsidR="00013C7C" w:rsidRPr="00CD0732">
        <w:rPr>
          <w:sz w:val="22"/>
          <w:szCs w:val="22"/>
          <w:lang w:val="en-AU"/>
        </w:rPr>
        <w:t xml:space="preserve">she is </w:t>
      </w:r>
      <w:r w:rsidR="007A4FA3" w:rsidRPr="00CD0732">
        <w:rPr>
          <w:sz w:val="22"/>
          <w:szCs w:val="22"/>
          <w:lang w:val="en-AU"/>
        </w:rPr>
        <w:t>anxious all the time, even at home.</w:t>
      </w:r>
      <w:r w:rsidR="008C03C5" w:rsidRPr="00CD0732">
        <w:rPr>
          <w:sz w:val="22"/>
          <w:szCs w:val="22"/>
          <w:lang w:val="en-AU"/>
        </w:rPr>
        <w:t xml:space="preserve"> </w:t>
      </w:r>
      <w:r w:rsidRPr="00CD0732">
        <w:rPr>
          <w:sz w:val="22"/>
          <w:szCs w:val="22"/>
          <w:lang w:val="en-AU"/>
        </w:rPr>
        <w:t>She</w:t>
      </w:r>
      <w:r w:rsidR="008C03C5" w:rsidRPr="00CD0732">
        <w:rPr>
          <w:sz w:val="22"/>
          <w:szCs w:val="22"/>
          <w:lang w:val="en-AU"/>
        </w:rPr>
        <w:t xml:space="preserve"> stated that anxiety episodes were triggered</w:t>
      </w:r>
      <w:r w:rsidR="004D4C75" w:rsidRPr="00CD0732">
        <w:rPr>
          <w:sz w:val="22"/>
          <w:szCs w:val="22"/>
          <w:lang w:val="en-AU"/>
        </w:rPr>
        <w:t xml:space="preserve"> </w:t>
      </w:r>
      <w:r w:rsidR="008C03C5" w:rsidRPr="00CD0732">
        <w:rPr>
          <w:sz w:val="22"/>
          <w:szCs w:val="22"/>
          <w:lang w:val="en-AU"/>
        </w:rPr>
        <w:t xml:space="preserve">by </w:t>
      </w:r>
      <w:r w:rsidR="007A4FA3" w:rsidRPr="00CD0732">
        <w:rPr>
          <w:sz w:val="22"/>
          <w:szCs w:val="22"/>
          <w:lang w:val="en-AU"/>
        </w:rPr>
        <w:t>leaving the house, thinking about her situation,</w:t>
      </w:r>
      <w:r w:rsidR="006E2457" w:rsidRPr="00CD0732">
        <w:rPr>
          <w:sz w:val="22"/>
          <w:szCs w:val="22"/>
          <w:lang w:val="en-AU"/>
        </w:rPr>
        <w:t xml:space="preserve"> and</w:t>
      </w:r>
      <w:r w:rsidR="007A4FA3" w:rsidRPr="00CD0732">
        <w:rPr>
          <w:sz w:val="22"/>
          <w:szCs w:val="22"/>
          <w:lang w:val="en-AU"/>
        </w:rPr>
        <w:t xml:space="preserve"> thinking that she </w:t>
      </w:r>
      <w:r w:rsidR="006C0CA3">
        <w:rPr>
          <w:sz w:val="22"/>
          <w:szCs w:val="22"/>
          <w:lang w:val="en-AU"/>
        </w:rPr>
        <w:t>must be this awful person</w:t>
      </w:r>
      <w:r w:rsidR="006E2457" w:rsidRPr="00CD0732">
        <w:rPr>
          <w:sz w:val="22"/>
          <w:szCs w:val="22"/>
          <w:lang w:val="en-AU"/>
        </w:rPr>
        <w:t xml:space="preserve"> because of what has happened to her</w:t>
      </w:r>
      <w:r w:rsidR="007A4FA3" w:rsidRPr="00CD0732">
        <w:rPr>
          <w:sz w:val="22"/>
          <w:szCs w:val="22"/>
          <w:lang w:val="en-AU"/>
        </w:rPr>
        <w:t>.</w:t>
      </w:r>
      <w:r w:rsidR="006E2457" w:rsidRPr="00CD0732">
        <w:rPr>
          <w:sz w:val="22"/>
          <w:szCs w:val="22"/>
          <w:lang w:val="en-AU"/>
        </w:rPr>
        <w:t xml:space="preserve"> </w:t>
      </w:r>
      <w:r w:rsidR="008C03C5" w:rsidRPr="00CD0732">
        <w:rPr>
          <w:sz w:val="22"/>
          <w:szCs w:val="22"/>
          <w:lang w:val="en-AU"/>
        </w:rPr>
        <w:t xml:space="preserve">The Claimant reported that symptoms of anxiety include increased heart rate, sweating, shaking, </w:t>
      </w:r>
      <w:r w:rsidR="00135054" w:rsidRPr="00CD0732">
        <w:rPr>
          <w:sz w:val="22"/>
          <w:szCs w:val="22"/>
          <w:lang w:val="en-AU"/>
        </w:rPr>
        <w:t xml:space="preserve">breathlessness, </w:t>
      </w:r>
      <w:r w:rsidR="007A4FA3" w:rsidRPr="00CD0732">
        <w:rPr>
          <w:sz w:val="22"/>
          <w:szCs w:val="22"/>
          <w:lang w:val="en-AU"/>
        </w:rPr>
        <w:t xml:space="preserve">and </w:t>
      </w:r>
      <w:r w:rsidR="008C03C5" w:rsidRPr="00CD0732">
        <w:rPr>
          <w:sz w:val="22"/>
          <w:szCs w:val="22"/>
          <w:lang w:val="en-AU"/>
        </w:rPr>
        <w:t xml:space="preserve">chest </w:t>
      </w:r>
      <w:r w:rsidR="007A4FA3" w:rsidRPr="00CD0732">
        <w:rPr>
          <w:sz w:val="22"/>
          <w:szCs w:val="22"/>
          <w:lang w:val="en-AU"/>
        </w:rPr>
        <w:t>tightening</w:t>
      </w:r>
      <w:r w:rsidR="008C03C5" w:rsidRPr="00CD0732">
        <w:rPr>
          <w:sz w:val="22"/>
          <w:szCs w:val="22"/>
          <w:lang w:val="en-AU"/>
        </w:rPr>
        <w:t xml:space="preserve">. </w:t>
      </w:r>
    </w:p>
    <w:p w14:paraId="4A4B6B05" w14:textId="77777777" w:rsidR="006E2457" w:rsidRPr="00CD0732" w:rsidRDefault="006E2457" w:rsidP="00CD0732">
      <w:pPr>
        <w:pStyle w:val="AutoNumber"/>
        <w:rPr>
          <w:sz w:val="22"/>
          <w:szCs w:val="22"/>
          <w:lang w:val="en-AU"/>
        </w:rPr>
      </w:pPr>
    </w:p>
    <w:p w14:paraId="5DE56296" w14:textId="77777777" w:rsidR="008C03C5" w:rsidRPr="00CD0732" w:rsidRDefault="008C03C5" w:rsidP="00CD0732">
      <w:pPr>
        <w:pStyle w:val="AutoNumber"/>
        <w:rPr>
          <w:sz w:val="22"/>
          <w:szCs w:val="22"/>
          <w:lang w:val="en-AU"/>
        </w:rPr>
      </w:pPr>
      <w:r w:rsidRPr="00CD0732">
        <w:rPr>
          <w:sz w:val="22"/>
          <w:szCs w:val="22"/>
        </w:rPr>
        <w:t xml:space="preserve">Alcohol Use </w:t>
      </w:r>
      <w:r w:rsidRPr="00CD0732">
        <w:rPr>
          <w:sz w:val="22"/>
          <w:szCs w:val="22"/>
          <w:lang w:val="en-AU"/>
        </w:rPr>
        <w:t>Symptoms:</w:t>
      </w:r>
    </w:p>
    <w:p w14:paraId="4403F1DA" w14:textId="7D32155B" w:rsidR="00043CA8" w:rsidRPr="00CD0732" w:rsidRDefault="00CD0732" w:rsidP="00CD0732">
      <w:pPr>
        <w:spacing w:after="0" w:line="360" w:lineRule="auto"/>
        <w:jc w:val="both"/>
      </w:pPr>
      <w:r w:rsidRPr="00CD0732">
        <w:rPr>
          <w:color w:val="auto"/>
        </w:rPr>
        <w:t xml:space="preserve">She said that she used to only drink on special occasions three times a year. She said that in </w:t>
      </w:r>
      <w:r w:rsidR="00C2558F">
        <w:rPr>
          <w:color w:val="auto"/>
        </w:rPr>
        <w:t>May 2022*</w:t>
      </w:r>
      <w:r w:rsidRPr="00CD0732">
        <w:rPr>
          <w:color w:val="auto"/>
        </w:rPr>
        <w:t xml:space="preserve">, she was consuming at least two or three bottles of wine daily because it helped her cope. She started drinking one glass then two and it quickly increased. She said that alcohol helped her to manage her work and workplace. She was admitted to </w:t>
      </w:r>
      <w:r w:rsidR="00B96889">
        <w:rPr>
          <w:color w:val="auto"/>
        </w:rPr>
        <w:t xml:space="preserve">Happy </w:t>
      </w:r>
      <w:r w:rsidR="00371FB8">
        <w:rPr>
          <w:color w:val="auto"/>
        </w:rPr>
        <w:t>Hospital*</w:t>
      </w:r>
      <w:r w:rsidRPr="00CD0732">
        <w:rPr>
          <w:color w:val="auto"/>
        </w:rPr>
        <w:t xml:space="preserve"> Mental Health Unit in early </w:t>
      </w:r>
      <w:r w:rsidR="00887EBE">
        <w:rPr>
          <w:color w:val="auto"/>
        </w:rPr>
        <w:t>2023*</w:t>
      </w:r>
      <w:r w:rsidRPr="00CD0732">
        <w:rPr>
          <w:color w:val="auto"/>
        </w:rPr>
        <w:t xml:space="preserve"> for around almost a month for alcohol detoxification. She was not taking </w:t>
      </w:r>
      <w:r w:rsidR="006C0CA3">
        <w:rPr>
          <w:color w:val="auto"/>
        </w:rPr>
        <w:t>Antabuse*</w:t>
      </w:r>
      <w:r w:rsidRPr="00CD0732">
        <w:rPr>
          <w:color w:val="auto"/>
        </w:rPr>
        <w:t xml:space="preserve"> sometimes so she could drink. She continued to consume two bottles of wine daily and reduced to one bottle then two bottles </w:t>
      </w:r>
      <w:r w:rsidR="002D6078">
        <w:rPr>
          <w:color w:val="auto"/>
        </w:rPr>
        <w:t xml:space="preserve">on </w:t>
      </w:r>
      <w:r w:rsidRPr="00CD0732">
        <w:rPr>
          <w:color w:val="auto"/>
        </w:rPr>
        <w:t xml:space="preserve">alternate days. The Claimant said she currently drinks mostly a bottle of wine, usually beginning at lunchtime which means that she does not look after </w:t>
      </w:r>
      <w:r w:rsidR="007F0888">
        <w:rPr>
          <w:color w:val="auto"/>
        </w:rPr>
        <w:t>her child*</w:t>
      </w:r>
      <w:r w:rsidRPr="00CD0732">
        <w:rPr>
          <w:color w:val="auto"/>
        </w:rPr>
        <w:t xml:space="preserve"> later in the day, indicating alcohol use supersedes commitments. She has some mild withdrawal symptoms sometimes and feels that she does not have any control over her use drinks larger amounts than </w:t>
      </w:r>
      <w:r w:rsidRPr="00CD0732">
        <w:rPr>
          <w:color w:val="auto"/>
        </w:rPr>
        <w:lastRenderedPageBreak/>
        <w:t>intended despite unsuccessful attempts to cut down. She has never used alcohol in dangerous situations. She denied any history of other substance use or any history of problem gambling.</w:t>
      </w:r>
    </w:p>
    <w:p w14:paraId="66621E78" w14:textId="77777777" w:rsidR="008C03C5" w:rsidRPr="00CD0732" w:rsidRDefault="008C03C5" w:rsidP="00CD0732">
      <w:pPr>
        <w:pStyle w:val="AutoNumber"/>
        <w:ind w:left="720"/>
        <w:rPr>
          <w:sz w:val="22"/>
          <w:szCs w:val="22"/>
          <w:lang w:val="en-AU"/>
        </w:rPr>
      </w:pPr>
    </w:p>
    <w:p w14:paraId="5D37DF79" w14:textId="77777777" w:rsidR="008C03C5" w:rsidRPr="00CD0732" w:rsidRDefault="008C03C5" w:rsidP="00CD0732">
      <w:pPr>
        <w:pStyle w:val="AutoNumber"/>
        <w:rPr>
          <w:sz w:val="22"/>
          <w:szCs w:val="22"/>
          <w:lang w:val="en-AU"/>
        </w:rPr>
      </w:pPr>
      <w:r w:rsidRPr="00CD0732">
        <w:rPr>
          <w:sz w:val="22"/>
          <w:szCs w:val="22"/>
          <w:lang w:val="en-AU"/>
        </w:rPr>
        <w:t>Psychosis:</w:t>
      </w:r>
    </w:p>
    <w:p w14:paraId="61159F6F" w14:textId="291AE1D5" w:rsidR="008C03C5" w:rsidRPr="00CD0732" w:rsidRDefault="008C03C5" w:rsidP="00CD0732">
      <w:pPr>
        <w:pStyle w:val="AutoNumber"/>
        <w:rPr>
          <w:sz w:val="22"/>
          <w:szCs w:val="22"/>
          <w:lang w:val="en-AU"/>
        </w:rPr>
      </w:pPr>
      <w:r w:rsidRPr="00CD0732">
        <w:rPr>
          <w:sz w:val="22"/>
          <w:szCs w:val="22"/>
          <w:lang w:val="en-AU"/>
        </w:rPr>
        <w:t>The Claimant denied any psychotic symptoms.</w:t>
      </w:r>
    </w:p>
    <w:p w14:paraId="5C267512" w14:textId="77777777" w:rsidR="000B0F0C" w:rsidRPr="00CD0732" w:rsidRDefault="000B0F0C" w:rsidP="00CD0732">
      <w:pPr>
        <w:spacing w:after="0" w:line="360" w:lineRule="auto"/>
        <w:jc w:val="both"/>
      </w:pPr>
    </w:p>
    <w:p w14:paraId="48B46D0E" w14:textId="5CA7FA86" w:rsidR="00FB0212" w:rsidRPr="00CD0732" w:rsidRDefault="004065A6" w:rsidP="00CD0732">
      <w:pPr>
        <w:spacing w:after="0" w:line="360" w:lineRule="auto"/>
        <w:jc w:val="both"/>
      </w:pPr>
      <w:r w:rsidRPr="00CD0732">
        <w:t>She</w:t>
      </w:r>
      <w:r w:rsidR="00930C75" w:rsidRPr="00CD0732">
        <w:t xml:space="preserve"> said that </w:t>
      </w:r>
      <w:r w:rsidR="000B0F0C" w:rsidRPr="00CD0732">
        <w:t>here are no current plans for treatment escalation or medication changes.</w:t>
      </w:r>
      <w:r w:rsidR="0071139E">
        <w:t xml:space="preserve"> </w:t>
      </w:r>
      <w:r w:rsidRPr="00CD0732">
        <w:t>She</w:t>
      </w:r>
      <w:r w:rsidR="000B0F0C" w:rsidRPr="00CD0732">
        <w:t xml:space="preserve"> is motivated for further escalation of treatment</w:t>
      </w:r>
      <w:r w:rsidR="007D755E" w:rsidRPr="00CD0732">
        <w:t xml:space="preserve"> but thought she had tried everything</w:t>
      </w:r>
      <w:r w:rsidR="000B0F0C" w:rsidRPr="00CD0732">
        <w:t>.</w:t>
      </w:r>
    </w:p>
    <w:p w14:paraId="4CC8973D" w14:textId="77777777" w:rsidR="006D23F4" w:rsidRDefault="006D23F4" w:rsidP="00CD0732">
      <w:pPr>
        <w:spacing w:after="0" w:line="360" w:lineRule="auto"/>
        <w:jc w:val="both"/>
      </w:pPr>
    </w:p>
    <w:p w14:paraId="14FC9D61" w14:textId="77777777" w:rsidR="000830A4" w:rsidRPr="00902B59" w:rsidRDefault="000830A4" w:rsidP="00902B59">
      <w:pPr>
        <w:pStyle w:val="ListParagraph"/>
        <w:numPr>
          <w:ilvl w:val="0"/>
          <w:numId w:val="43"/>
        </w:numPr>
        <w:spacing w:before="120" w:after="0" w:line="360" w:lineRule="auto"/>
        <w:contextualSpacing w:val="0"/>
        <w:jc w:val="both"/>
        <w:rPr>
          <w:rFonts w:eastAsia="Times New Roman"/>
        </w:rPr>
      </w:pPr>
      <w:r w:rsidRPr="00902B59">
        <w:rPr>
          <w:rFonts w:eastAsia="Times New Roman"/>
        </w:rPr>
        <w:t>Details of any relevant injuries or conditions sustained since the motor accident</w:t>
      </w:r>
    </w:p>
    <w:p w14:paraId="3A2E4A0F" w14:textId="0FDA37C5" w:rsidR="000830A4" w:rsidRPr="000918BF" w:rsidRDefault="000830A4" w:rsidP="000918BF">
      <w:pPr>
        <w:spacing w:after="0" w:line="360" w:lineRule="auto"/>
        <w:jc w:val="both"/>
      </w:pPr>
      <w:r w:rsidRPr="00CD0732">
        <w:rPr>
          <w:rFonts w:eastAsia="Times New Roman"/>
          <w:color w:val="000000" w:themeColor="text1"/>
        </w:rPr>
        <w:t xml:space="preserve">The Claimant said </w:t>
      </w:r>
      <w:r w:rsidR="00881466">
        <w:t>t</w:t>
      </w:r>
      <w:r w:rsidR="00881466" w:rsidRPr="00CD0732">
        <w:t>here</w:t>
      </w:r>
      <w:r w:rsidR="003E71E7" w:rsidRPr="00CD0732">
        <w:t xml:space="preserve"> were no previous </w:t>
      </w:r>
      <w:r w:rsidR="0071139E" w:rsidRPr="00CD0732">
        <w:t>injuries,</w:t>
      </w:r>
      <w:r w:rsidR="000918BF">
        <w:t xml:space="preserve"> and </w:t>
      </w:r>
      <w:r w:rsidRPr="00CD0732">
        <w:rPr>
          <w:rFonts w:eastAsia="Times New Roman"/>
          <w:color w:val="000000" w:themeColor="text1"/>
        </w:rPr>
        <w:t>she had not sustained any injuries or conditions since the subject injury.</w:t>
      </w:r>
    </w:p>
    <w:p w14:paraId="20824F91" w14:textId="77777777" w:rsidR="004065A6" w:rsidRPr="00CD0732" w:rsidRDefault="004065A6" w:rsidP="00CD0732">
      <w:pPr>
        <w:pStyle w:val="AutoNumber"/>
        <w:rPr>
          <w:sz w:val="22"/>
          <w:szCs w:val="22"/>
          <w:lang w:val="en-AU"/>
        </w:rPr>
      </w:pPr>
    </w:p>
    <w:p w14:paraId="7802AC6B" w14:textId="32296A45" w:rsidR="004065A6" w:rsidRPr="00CD0732" w:rsidRDefault="004065A6" w:rsidP="00CD0732">
      <w:pPr>
        <w:pStyle w:val="AutoNumber"/>
        <w:rPr>
          <w:sz w:val="22"/>
          <w:szCs w:val="22"/>
          <w:lang w:val="en-AU"/>
        </w:rPr>
      </w:pPr>
      <w:r w:rsidRPr="00CD0732">
        <w:rPr>
          <w:sz w:val="22"/>
          <w:szCs w:val="22"/>
          <w:lang w:val="en-AU"/>
        </w:rPr>
        <w:t>The Claimant denied experiencing any psychiatric or psychological disorder before the subject injury.</w:t>
      </w:r>
      <w:r w:rsidR="009D51BE" w:rsidRPr="00CD0732">
        <w:rPr>
          <w:sz w:val="22"/>
          <w:szCs w:val="22"/>
          <w:lang w:val="en-AU"/>
        </w:rPr>
        <w:t xml:space="preserve"> </w:t>
      </w:r>
      <w:r w:rsidRPr="00CD0732">
        <w:rPr>
          <w:sz w:val="22"/>
          <w:szCs w:val="22"/>
          <w:lang w:val="en-AU"/>
        </w:rPr>
        <w:t>She denied any engagement with mental health services or admissions to mental health units</w:t>
      </w:r>
      <w:r w:rsidR="009D51BE" w:rsidRPr="00CD0732">
        <w:rPr>
          <w:sz w:val="22"/>
          <w:szCs w:val="22"/>
          <w:lang w:val="en-AU"/>
        </w:rPr>
        <w:t xml:space="preserve"> before the subject workplace injury</w:t>
      </w:r>
      <w:r w:rsidRPr="00CD0732">
        <w:rPr>
          <w:sz w:val="22"/>
          <w:szCs w:val="22"/>
          <w:lang w:val="en-AU"/>
        </w:rPr>
        <w:t>.</w:t>
      </w:r>
      <w:r w:rsidR="009D51BE" w:rsidRPr="00CD0732">
        <w:rPr>
          <w:sz w:val="22"/>
          <w:szCs w:val="22"/>
          <w:lang w:val="en-AU"/>
        </w:rPr>
        <w:t xml:space="preserve"> </w:t>
      </w:r>
      <w:r w:rsidRPr="00CD0732">
        <w:rPr>
          <w:sz w:val="22"/>
          <w:szCs w:val="22"/>
          <w:lang w:val="en-AU"/>
        </w:rPr>
        <w:t xml:space="preserve">She denied ever having any history of previous self-harming behaviours, </w:t>
      </w:r>
      <w:r w:rsidR="004129ED">
        <w:rPr>
          <w:sz w:val="22"/>
          <w:szCs w:val="22"/>
          <w:lang w:val="en-AU"/>
        </w:rPr>
        <w:t>life being too hard</w:t>
      </w:r>
      <w:r w:rsidRPr="00CD0732">
        <w:rPr>
          <w:sz w:val="22"/>
          <w:szCs w:val="22"/>
          <w:lang w:val="en-AU"/>
        </w:rPr>
        <w:t xml:space="preserve"> attempts or harm towards others.</w:t>
      </w:r>
    </w:p>
    <w:p w14:paraId="199D7C29" w14:textId="77777777" w:rsidR="004065A6" w:rsidRDefault="004065A6" w:rsidP="00504BD9">
      <w:pPr>
        <w:spacing w:after="0" w:line="360" w:lineRule="auto"/>
        <w:jc w:val="both"/>
      </w:pPr>
    </w:p>
    <w:p w14:paraId="67F3019D" w14:textId="77777777" w:rsidR="00504BD9" w:rsidRPr="00CD0732" w:rsidRDefault="00504BD9" w:rsidP="00504BD9">
      <w:pPr>
        <w:pStyle w:val="AutoNumber"/>
        <w:numPr>
          <w:ilvl w:val="0"/>
          <w:numId w:val="29"/>
        </w:numPr>
        <w:ind w:left="0" w:firstLine="0"/>
        <w:rPr>
          <w:sz w:val="22"/>
          <w:szCs w:val="22"/>
          <w:lang w:val="en-AU"/>
        </w:rPr>
      </w:pPr>
      <w:r w:rsidRPr="00CD0732">
        <w:rPr>
          <w:sz w:val="22"/>
          <w:szCs w:val="22"/>
          <w:lang w:val="en-AU"/>
        </w:rPr>
        <w:t xml:space="preserve">General health: </w:t>
      </w:r>
    </w:p>
    <w:p w14:paraId="7091D1CD" w14:textId="77777777" w:rsidR="00504BD9" w:rsidRPr="00CD0732" w:rsidRDefault="00504BD9" w:rsidP="00504BD9">
      <w:pPr>
        <w:pStyle w:val="AutoNumber"/>
        <w:rPr>
          <w:rFonts w:eastAsiaTheme="minorHAnsi"/>
          <w:sz w:val="22"/>
          <w:szCs w:val="22"/>
          <w:lang w:val="en-AU"/>
        </w:rPr>
      </w:pPr>
      <w:r w:rsidRPr="00CD0732">
        <w:rPr>
          <w:sz w:val="22"/>
          <w:szCs w:val="22"/>
          <w:lang w:val="en-AU"/>
        </w:rPr>
        <w:t>There were no other general health conditions.</w:t>
      </w:r>
    </w:p>
    <w:p w14:paraId="720FEC8E" w14:textId="77777777" w:rsidR="00504BD9" w:rsidRPr="00CD0732" w:rsidRDefault="00504BD9" w:rsidP="00504BD9">
      <w:pPr>
        <w:spacing w:after="0" w:line="360" w:lineRule="auto"/>
        <w:jc w:val="both"/>
      </w:pPr>
    </w:p>
    <w:p w14:paraId="49B0EAF7" w14:textId="77777777" w:rsidR="004065A6" w:rsidRPr="00CD0732" w:rsidRDefault="004065A6" w:rsidP="00CD0732">
      <w:pPr>
        <w:pStyle w:val="ListParagraph"/>
        <w:spacing w:after="0" w:line="360" w:lineRule="auto"/>
        <w:ind w:left="0"/>
        <w:jc w:val="both"/>
      </w:pPr>
      <w:r w:rsidRPr="00CD0732">
        <w:t>Family History:</w:t>
      </w:r>
    </w:p>
    <w:p w14:paraId="2332D6CE" w14:textId="602F1BCC" w:rsidR="004065A6" w:rsidRPr="00CD0732" w:rsidRDefault="004065A6" w:rsidP="00CD0732">
      <w:pPr>
        <w:pStyle w:val="ListParagraph"/>
        <w:spacing w:after="0" w:line="360" w:lineRule="auto"/>
        <w:ind w:left="0"/>
        <w:jc w:val="both"/>
      </w:pPr>
      <w:r w:rsidRPr="00CD0732">
        <w:t xml:space="preserve">She </w:t>
      </w:r>
      <w:r w:rsidRPr="00CD0732">
        <w:rPr>
          <w:rFonts w:eastAsia="Times New Roman"/>
        </w:rPr>
        <w:t>said that there is no known family</w:t>
      </w:r>
      <w:r w:rsidRPr="00CD0732">
        <w:t xml:space="preserve"> history of psychiatric illness.</w:t>
      </w:r>
    </w:p>
    <w:p w14:paraId="706764D7" w14:textId="77777777" w:rsidR="004065A6" w:rsidRPr="00CD0732" w:rsidRDefault="004065A6" w:rsidP="00CD0732">
      <w:pPr>
        <w:pStyle w:val="ListParagraph"/>
        <w:spacing w:after="0" w:line="360" w:lineRule="auto"/>
        <w:ind w:left="0"/>
        <w:jc w:val="both"/>
      </w:pPr>
    </w:p>
    <w:p w14:paraId="49947B4C" w14:textId="77777777" w:rsidR="004065A6" w:rsidRPr="00CD0732" w:rsidRDefault="004065A6" w:rsidP="00CD0732">
      <w:pPr>
        <w:pStyle w:val="ListParagraph"/>
        <w:spacing w:after="0" w:line="360" w:lineRule="auto"/>
        <w:ind w:left="0"/>
        <w:jc w:val="both"/>
      </w:pPr>
      <w:r w:rsidRPr="00CD0732">
        <w:t>Developmental History:</w:t>
      </w:r>
    </w:p>
    <w:p w14:paraId="39477278" w14:textId="3A8206CB" w:rsidR="00831A29" w:rsidRPr="00CD0732" w:rsidRDefault="004065A6" w:rsidP="00CD0732">
      <w:pPr>
        <w:pStyle w:val="ListParagraph"/>
        <w:spacing w:after="0" w:line="360" w:lineRule="auto"/>
        <w:ind w:left="0"/>
        <w:jc w:val="both"/>
      </w:pPr>
      <w:r w:rsidRPr="00CD0732">
        <w:t xml:space="preserve">The Claimant said she was born in </w:t>
      </w:r>
      <w:r w:rsidR="009E754D">
        <w:t>an</w:t>
      </w:r>
      <w:r w:rsidR="00DF747F">
        <w:t xml:space="preserve"> overseas country of birth*</w:t>
      </w:r>
      <w:r w:rsidR="00EF7575" w:rsidRPr="00CD0732">
        <w:t xml:space="preserve"> and is one of </w:t>
      </w:r>
      <w:r w:rsidR="00913DCB">
        <w:t>four*</w:t>
      </w:r>
      <w:r w:rsidR="00EF7575" w:rsidRPr="00CD0732">
        <w:t xml:space="preserve"> siblings</w:t>
      </w:r>
      <w:r w:rsidRPr="00CD0732">
        <w:t>. She said she had a happy childhood and that there was no trauma while growing up.</w:t>
      </w:r>
      <w:r w:rsidR="00003876" w:rsidRPr="00CD0732">
        <w:t xml:space="preserve"> </w:t>
      </w:r>
      <w:r w:rsidRPr="00CD0732">
        <w:t xml:space="preserve">The Claimant completed Year </w:t>
      </w:r>
      <w:r w:rsidR="00831A29" w:rsidRPr="00CD0732">
        <w:t>1</w:t>
      </w:r>
      <w:r w:rsidR="00913DCB">
        <w:t>1*</w:t>
      </w:r>
      <w:r w:rsidRPr="00CD0732">
        <w:t xml:space="preserve"> at high school</w:t>
      </w:r>
      <w:r w:rsidR="00003876" w:rsidRPr="00CD0732">
        <w:t xml:space="preserve"> in </w:t>
      </w:r>
      <w:r w:rsidR="009E754D">
        <w:t>an</w:t>
      </w:r>
      <w:r w:rsidR="00DF747F">
        <w:t xml:space="preserve"> overseas country of birth*</w:t>
      </w:r>
      <w:r w:rsidRPr="00CD0732">
        <w:t>.</w:t>
      </w:r>
    </w:p>
    <w:p w14:paraId="2FCFAB6F" w14:textId="7010104A" w:rsidR="004065A6" w:rsidRPr="00CD0732" w:rsidRDefault="00831A29" w:rsidP="00CD0732">
      <w:pPr>
        <w:pStyle w:val="ListParagraph"/>
        <w:spacing w:after="0" w:line="360" w:lineRule="auto"/>
        <w:ind w:left="0"/>
        <w:jc w:val="both"/>
      </w:pPr>
      <w:r w:rsidRPr="00CD0732">
        <w:t xml:space="preserve">She did a </w:t>
      </w:r>
      <w:proofErr w:type="gramStart"/>
      <w:r w:rsidRPr="00CD0732">
        <w:t>Bachelor</w:t>
      </w:r>
      <w:proofErr w:type="gramEnd"/>
      <w:r w:rsidRPr="00CD0732">
        <w:t xml:space="preserve"> degree in </w:t>
      </w:r>
      <w:r w:rsidR="00B42FFD">
        <w:t xml:space="preserve">XXX </w:t>
      </w:r>
      <w:r w:rsidR="00902B09" w:rsidRPr="00CD0732">
        <w:t xml:space="preserve">through </w:t>
      </w:r>
      <w:r w:rsidR="00664A73" w:rsidRPr="00CD0732">
        <w:t>an</w:t>
      </w:r>
      <w:r w:rsidR="00A02FDF">
        <w:t xml:space="preserve"> overseas country 1*</w:t>
      </w:r>
      <w:r w:rsidR="00902B09" w:rsidRPr="00CD0732">
        <w:t xml:space="preserve"> university online in </w:t>
      </w:r>
      <w:r w:rsidR="009E754D">
        <w:t>a</w:t>
      </w:r>
      <w:r w:rsidR="00DF747F">
        <w:t>n overseas country of birth*</w:t>
      </w:r>
      <w:r w:rsidR="00902B09" w:rsidRPr="00CD0732">
        <w:t xml:space="preserve"> and completed in </w:t>
      </w:r>
      <w:r w:rsidR="00664A73">
        <w:t>a</w:t>
      </w:r>
      <w:r w:rsidR="00DF747F">
        <w:t>n overseas country 2*</w:t>
      </w:r>
      <w:r w:rsidRPr="00CD0732">
        <w:t>.</w:t>
      </w:r>
      <w:r w:rsidR="006E434C" w:rsidRPr="00CD0732">
        <w:t xml:space="preserve"> </w:t>
      </w:r>
      <w:r w:rsidR="001A3203" w:rsidRPr="00CD0732">
        <w:t xml:space="preserve">She migrated to </w:t>
      </w:r>
      <w:r w:rsidR="009E754D">
        <w:t>an</w:t>
      </w:r>
      <w:r w:rsidR="00DF747F">
        <w:t xml:space="preserve"> overseas country 2*</w:t>
      </w:r>
      <w:r w:rsidR="001A3203" w:rsidRPr="00CD0732">
        <w:t xml:space="preserve"> in 2010, where she worked in </w:t>
      </w:r>
      <w:r w:rsidR="002605E5">
        <w:t>a pharmacy*</w:t>
      </w:r>
      <w:r w:rsidR="001A3203" w:rsidRPr="00CD0732">
        <w:t xml:space="preserve"> as a </w:t>
      </w:r>
      <w:r w:rsidR="00B42FFD">
        <w:t>XX</w:t>
      </w:r>
      <w:r w:rsidR="00366A3C" w:rsidRPr="00CD0732">
        <w:t xml:space="preserve"> and she had lived </w:t>
      </w:r>
      <w:r w:rsidR="00B47AA0" w:rsidRPr="00CD0732">
        <w:t xml:space="preserve">there </w:t>
      </w:r>
      <w:r w:rsidR="00366A3C" w:rsidRPr="00CD0732">
        <w:t>for 12 years</w:t>
      </w:r>
      <w:r w:rsidR="00B47AA0" w:rsidRPr="00CD0732">
        <w:t>.</w:t>
      </w:r>
      <w:r w:rsidR="00465D93" w:rsidRPr="00CD0732">
        <w:t xml:space="preserve"> The last job was as </w:t>
      </w:r>
      <w:r w:rsidR="00FE56A3">
        <w:t>a pharmacist*</w:t>
      </w:r>
      <w:r w:rsidR="00465D93" w:rsidRPr="00CD0732">
        <w:t>.</w:t>
      </w:r>
      <w:r w:rsidR="006E434C" w:rsidRPr="00CD0732">
        <w:t xml:space="preserve"> </w:t>
      </w:r>
      <w:r w:rsidR="00B47AA0" w:rsidRPr="00CD0732">
        <w:t xml:space="preserve">She met </w:t>
      </w:r>
      <w:r w:rsidR="00366A3C" w:rsidRPr="00CD0732">
        <w:t>her husband online</w:t>
      </w:r>
      <w:r w:rsidR="00B47AA0" w:rsidRPr="00CD0732">
        <w:t xml:space="preserve"> and </w:t>
      </w:r>
      <w:r w:rsidR="00892AB9" w:rsidRPr="00CD0732">
        <w:t xml:space="preserve">moved </w:t>
      </w:r>
      <w:r w:rsidR="00B47AA0" w:rsidRPr="00CD0732">
        <w:t xml:space="preserve">from </w:t>
      </w:r>
      <w:r w:rsidR="009E754D">
        <w:t>an</w:t>
      </w:r>
      <w:r w:rsidR="00DF747F">
        <w:t xml:space="preserve"> overseas country 2*</w:t>
      </w:r>
      <w:r w:rsidR="00B47AA0" w:rsidRPr="00CD0732">
        <w:t xml:space="preserve"> </w:t>
      </w:r>
      <w:r w:rsidR="00892AB9" w:rsidRPr="00CD0732">
        <w:t xml:space="preserve">to Australia in </w:t>
      </w:r>
      <w:r w:rsidR="000717A1">
        <w:t>2021*</w:t>
      </w:r>
      <w:r w:rsidR="00892AB9" w:rsidRPr="00CD0732">
        <w:t xml:space="preserve">, </w:t>
      </w:r>
      <w:r w:rsidR="000C6050" w:rsidRPr="00CD0732">
        <w:t>then</w:t>
      </w:r>
      <w:r w:rsidR="00366A3C" w:rsidRPr="00CD0732">
        <w:t xml:space="preserve"> marr</w:t>
      </w:r>
      <w:r w:rsidR="000C6050" w:rsidRPr="00CD0732">
        <w:t>ying</w:t>
      </w:r>
      <w:r w:rsidR="00366A3C" w:rsidRPr="00CD0732">
        <w:t xml:space="preserve"> her husband in </w:t>
      </w:r>
      <w:r w:rsidR="00FD23F6">
        <w:t>202</w:t>
      </w:r>
      <w:r w:rsidR="00913DCB">
        <w:t>1</w:t>
      </w:r>
      <w:r w:rsidR="00FD23F6">
        <w:t>*</w:t>
      </w:r>
      <w:r w:rsidR="007A7887">
        <w:t xml:space="preserve"> </w:t>
      </w:r>
      <w:r w:rsidR="004C02F4" w:rsidRPr="00CD0732">
        <w:t>but separated in 202</w:t>
      </w:r>
      <w:r w:rsidR="00913DCB">
        <w:t>3*</w:t>
      </w:r>
      <w:r w:rsidR="004C02F4" w:rsidRPr="00CD0732">
        <w:t>.</w:t>
      </w:r>
    </w:p>
    <w:p w14:paraId="4CF08A61" w14:textId="77777777" w:rsidR="004065A6" w:rsidRPr="00CD0732" w:rsidRDefault="004065A6" w:rsidP="00CD0732">
      <w:pPr>
        <w:spacing w:after="0" w:line="360" w:lineRule="auto"/>
        <w:jc w:val="both"/>
      </w:pPr>
    </w:p>
    <w:p w14:paraId="42F988E6" w14:textId="77777777" w:rsidR="004065A6" w:rsidRPr="00CD0732" w:rsidRDefault="004065A6" w:rsidP="00CD0732">
      <w:pPr>
        <w:pStyle w:val="AutoNumber"/>
        <w:numPr>
          <w:ilvl w:val="0"/>
          <w:numId w:val="29"/>
        </w:numPr>
        <w:ind w:left="0" w:firstLine="0"/>
        <w:rPr>
          <w:sz w:val="22"/>
          <w:szCs w:val="22"/>
          <w:lang w:val="en-AU"/>
        </w:rPr>
      </w:pPr>
      <w:r w:rsidRPr="00CD0732">
        <w:rPr>
          <w:sz w:val="22"/>
          <w:szCs w:val="22"/>
          <w:lang w:val="en-AU"/>
        </w:rPr>
        <w:t xml:space="preserve">Work history, including previous work history if relevant: </w:t>
      </w:r>
    </w:p>
    <w:p w14:paraId="7A05BB57" w14:textId="06306052" w:rsidR="004065A6" w:rsidRPr="00CD0732" w:rsidRDefault="004065A6" w:rsidP="00CD0732">
      <w:pPr>
        <w:pStyle w:val="AutoNumber"/>
        <w:rPr>
          <w:sz w:val="22"/>
          <w:szCs w:val="22"/>
          <w:lang w:val="en-AU"/>
        </w:rPr>
      </w:pPr>
      <w:r w:rsidRPr="00CD0732">
        <w:rPr>
          <w:sz w:val="22"/>
          <w:szCs w:val="22"/>
          <w:lang w:val="en-AU"/>
        </w:rPr>
        <w:t>The Claimant confirmed the following</w:t>
      </w:r>
      <w:r w:rsidR="000B2104" w:rsidRPr="00CD0732">
        <w:rPr>
          <w:sz w:val="22"/>
          <w:szCs w:val="22"/>
          <w:lang w:val="en-AU"/>
        </w:rPr>
        <w:t xml:space="preserve"> from her statement</w:t>
      </w:r>
      <w:r w:rsidRPr="00CD0732">
        <w:rPr>
          <w:sz w:val="22"/>
          <w:szCs w:val="22"/>
          <w:lang w:val="en-AU"/>
        </w:rPr>
        <w:t>:</w:t>
      </w:r>
    </w:p>
    <w:p w14:paraId="48F0E600" w14:textId="2F681028" w:rsidR="004065A6" w:rsidRPr="00CD0732" w:rsidRDefault="000B2104" w:rsidP="00CD0732">
      <w:pPr>
        <w:pStyle w:val="AutoNumber"/>
        <w:rPr>
          <w:sz w:val="22"/>
          <w:szCs w:val="22"/>
          <w:lang w:val="en-AU"/>
        </w:rPr>
      </w:pPr>
      <w:r w:rsidRPr="00CD0732">
        <w:rPr>
          <w:sz w:val="22"/>
          <w:szCs w:val="22"/>
          <w:lang w:val="en-AU"/>
        </w:rPr>
        <w:t xml:space="preserve">She was working </w:t>
      </w:r>
      <w:r w:rsidR="00D84F36">
        <w:rPr>
          <w:sz w:val="22"/>
          <w:szCs w:val="22"/>
          <w:lang w:val="en-AU"/>
        </w:rPr>
        <w:t xml:space="preserve">in </w:t>
      </w:r>
      <w:r w:rsidR="002605E5">
        <w:rPr>
          <w:sz w:val="22"/>
          <w:szCs w:val="22"/>
          <w:lang w:val="en-AU"/>
        </w:rPr>
        <w:t>a pharmacy*</w:t>
      </w:r>
      <w:r w:rsidRPr="00CD0732">
        <w:rPr>
          <w:sz w:val="22"/>
          <w:szCs w:val="22"/>
          <w:lang w:val="en-AU"/>
        </w:rPr>
        <w:t xml:space="preserve"> station in </w:t>
      </w:r>
      <w:r w:rsidR="00D84F36">
        <w:rPr>
          <w:sz w:val="22"/>
          <w:szCs w:val="22"/>
          <w:lang w:val="en-AU"/>
        </w:rPr>
        <w:t>a</w:t>
      </w:r>
      <w:r w:rsidR="00DF747F">
        <w:rPr>
          <w:sz w:val="22"/>
          <w:szCs w:val="22"/>
          <w:lang w:val="en-AU"/>
        </w:rPr>
        <w:t>n overseas country 2*</w:t>
      </w:r>
      <w:r w:rsidRPr="00CD0732">
        <w:rPr>
          <w:sz w:val="22"/>
          <w:szCs w:val="22"/>
          <w:lang w:val="en-AU"/>
        </w:rPr>
        <w:t xml:space="preserve"> between 20</w:t>
      </w:r>
      <w:r w:rsidR="00913DCB">
        <w:rPr>
          <w:sz w:val="22"/>
          <w:szCs w:val="22"/>
          <w:lang w:val="en-AU"/>
        </w:rPr>
        <w:t>08</w:t>
      </w:r>
      <w:r w:rsidRPr="00CD0732">
        <w:rPr>
          <w:sz w:val="22"/>
          <w:szCs w:val="22"/>
          <w:lang w:val="en-AU"/>
        </w:rPr>
        <w:t>-202</w:t>
      </w:r>
      <w:r w:rsidR="00664A73">
        <w:rPr>
          <w:sz w:val="22"/>
          <w:szCs w:val="22"/>
          <w:lang w:val="en-AU"/>
        </w:rPr>
        <w:t>1*</w:t>
      </w:r>
      <w:r w:rsidRPr="00CD0732">
        <w:rPr>
          <w:sz w:val="22"/>
          <w:szCs w:val="22"/>
          <w:lang w:val="en-AU"/>
        </w:rPr>
        <w:t xml:space="preserve">. </w:t>
      </w:r>
    </w:p>
    <w:p w14:paraId="6FB73916" w14:textId="46408F1F" w:rsidR="00DA296A" w:rsidRPr="00CD0732" w:rsidRDefault="00625DC5" w:rsidP="0049696F">
      <w:pPr>
        <w:spacing w:after="0" w:line="360" w:lineRule="auto"/>
        <w:jc w:val="both"/>
      </w:pPr>
      <w:r w:rsidRPr="00CD0732">
        <w:lastRenderedPageBreak/>
        <w:t xml:space="preserve">She then joined </w:t>
      </w:r>
      <w:r w:rsidR="00A073B6">
        <w:t>COMPANY X*</w:t>
      </w:r>
      <w:r w:rsidRPr="00CD0732">
        <w:t xml:space="preserve"> on </w:t>
      </w:r>
      <w:r w:rsidR="00A073B6">
        <w:t>22 November 2021*</w:t>
      </w:r>
      <w:r w:rsidRPr="00CD0732">
        <w:t xml:space="preserve"> but then worked then in </w:t>
      </w:r>
      <w:r w:rsidR="00A073B6">
        <w:t>COMPANY X*</w:t>
      </w:r>
      <w:r w:rsidR="00221105">
        <w:t xml:space="preserve"> subsidiary</w:t>
      </w:r>
      <w:r w:rsidRPr="00CD0732">
        <w:t xml:space="preserve"> from </w:t>
      </w:r>
      <w:r w:rsidR="00A073B6">
        <w:t>April 2022*</w:t>
      </w:r>
      <w:r w:rsidRPr="00CD0732">
        <w:t xml:space="preserve"> as a</w:t>
      </w:r>
      <w:r w:rsidR="00913DCB">
        <w:t>n</w:t>
      </w:r>
      <w:r w:rsidRPr="00CD0732">
        <w:t xml:space="preserve"> </w:t>
      </w:r>
      <w:r w:rsidR="006C0CA3">
        <w:t>Administrator*</w:t>
      </w:r>
      <w:r w:rsidRPr="00CD0732">
        <w:t>.</w:t>
      </w:r>
    </w:p>
    <w:p w14:paraId="6315FF52" w14:textId="183A6570" w:rsidR="00FB0212" w:rsidRPr="00881466" w:rsidRDefault="004065A6" w:rsidP="00881466">
      <w:pPr>
        <w:pStyle w:val="ListParagraph"/>
        <w:numPr>
          <w:ilvl w:val="0"/>
          <w:numId w:val="50"/>
        </w:numPr>
        <w:spacing w:before="120" w:after="0" w:line="360" w:lineRule="auto"/>
        <w:contextualSpacing w:val="0"/>
        <w:jc w:val="both"/>
        <w:rPr>
          <w:rFonts w:eastAsia="Times New Roman"/>
        </w:rPr>
      </w:pPr>
      <w:r w:rsidRPr="00881466">
        <w:rPr>
          <w:rFonts w:eastAsia="Times New Roman"/>
        </w:rPr>
        <w:t>Social activities/ADL:</w:t>
      </w:r>
    </w:p>
    <w:p w14:paraId="5DF0D011" w14:textId="77777777" w:rsidR="00A97E1D" w:rsidRPr="00CD0732" w:rsidRDefault="00A97E1D" w:rsidP="00CD0732">
      <w:pPr>
        <w:pStyle w:val="AutoNumber"/>
        <w:rPr>
          <w:sz w:val="22"/>
          <w:szCs w:val="22"/>
          <w:lang w:val="en-AU"/>
        </w:rPr>
      </w:pPr>
      <w:r w:rsidRPr="00CD0732">
        <w:rPr>
          <w:sz w:val="22"/>
          <w:szCs w:val="22"/>
          <w:u w:val="single"/>
          <w:lang w:val="en-AU"/>
        </w:rPr>
        <w:t>Current living situation</w:t>
      </w:r>
      <w:r w:rsidRPr="00CD0732">
        <w:rPr>
          <w:sz w:val="22"/>
          <w:szCs w:val="22"/>
          <w:lang w:val="en-AU"/>
        </w:rPr>
        <w:t>:</w:t>
      </w:r>
    </w:p>
    <w:p w14:paraId="784C7C81" w14:textId="560A0B92" w:rsidR="00A97E1D" w:rsidRPr="00CD0732" w:rsidRDefault="006D10CB" w:rsidP="00CD0732">
      <w:pPr>
        <w:spacing w:line="360" w:lineRule="auto"/>
        <w:jc w:val="both"/>
      </w:pPr>
      <w:r w:rsidRPr="00CD0732">
        <w:t>The Claimant</w:t>
      </w:r>
      <w:r w:rsidR="00224551" w:rsidRPr="00CD0732">
        <w:t xml:space="preserve"> said </w:t>
      </w:r>
      <w:r w:rsidR="004065A6" w:rsidRPr="00CD0732">
        <w:t>she</w:t>
      </w:r>
      <w:r w:rsidRPr="00CD0732">
        <w:t xml:space="preserve"> </w:t>
      </w:r>
      <w:r w:rsidR="00CD0732" w:rsidRPr="00CD0732">
        <w:t xml:space="preserve">lives with </w:t>
      </w:r>
      <w:r w:rsidR="007F0888">
        <w:t>her child*</w:t>
      </w:r>
      <w:r w:rsidR="00CD0732" w:rsidRPr="00CD0732">
        <w:t xml:space="preserve">. </w:t>
      </w:r>
    </w:p>
    <w:p w14:paraId="29515E5F" w14:textId="77777777" w:rsidR="00A97E1D" w:rsidRPr="00CD0732" w:rsidRDefault="00A97E1D" w:rsidP="00CD0732">
      <w:pPr>
        <w:pStyle w:val="AutoNumber"/>
        <w:rPr>
          <w:sz w:val="22"/>
          <w:szCs w:val="22"/>
          <w:lang w:val="en-AU"/>
        </w:rPr>
      </w:pPr>
      <w:r w:rsidRPr="00CD0732">
        <w:rPr>
          <w:sz w:val="22"/>
          <w:szCs w:val="22"/>
          <w:u w:val="single"/>
          <w:lang w:val="en-AU"/>
        </w:rPr>
        <w:t>Self-care and personal hygiene</w:t>
      </w:r>
      <w:r w:rsidRPr="00CD0732">
        <w:rPr>
          <w:sz w:val="22"/>
          <w:szCs w:val="22"/>
          <w:lang w:val="en-AU"/>
        </w:rPr>
        <w:t>:</w:t>
      </w:r>
    </w:p>
    <w:p w14:paraId="319E1F94" w14:textId="35BF61C4" w:rsidR="001D7B4E" w:rsidRPr="00CD0732" w:rsidRDefault="00CD0732" w:rsidP="00CD0732">
      <w:pPr>
        <w:spacing w:after="0" w:line="360" w:lineRule="auto"/>
        <w:jc w:val="both"/>
      </w:pPr>
      <w:r w:rsidRPr="00CD0732">
        <w:t xml:space="preserve">She stated that before the subject injury, she was completely independent in bathing, grooming, household chores and shopping daily. She used to shower twice a day. She said that problems in this area began around June </w:t>
      </w:r>
      <w:r w:rsidR="00FD23F6">
        <w:t>2022*</w:t>
      </w:r>
      <w:r w:rsidR="00913DCB">
        <w:t xml:space="preserve"> </w:t>
      </w:r>
      <w:r w:rsidRPr="00CD0732">
        <w:t>when she was to return to work from home.</w:t>
      </w:r>
    </w:p>
    <w:p w14:paraId="7D278B85" w14:textId="77777777" w:rsidR="00AD3AC4" w:rsidRPr="00CD0732" w:rsidRDefault="00AD3AC4" w:rsidP="00CD0732">
      <w:pPr>
        <w:pStyle w:val="AutoNumber"/>
        <w:rPr>
          <w:sz w:val="22"/>
          <w:szCs w:val="22"/>
          <w:lang w:val="en-AU"/>
        </w:rPr>
      </w:pPr>
    </w:p>
    <w:p w14:paraId="71206B7E" w14:textId="6A3580C9" w:rsidR="00632816" w:rsidRPr="00CD0732" w:rsidRDefault="00CD0732" w:rsidP="00CD0732">
      <w:pPr>
        <w:spacing w:after="0" w:line="360" w:lineRule="auto"/>
        <w:jc w:val="both"/>
      </w:pPr>
      <w:r w:rsidRPr="00CD0732">
        <w:t xml:space="preserve">She stated that she showers once or twice a month because she lacks motivation. She said that her ex-husband tells her to shower once a week. The Claimant said she does not cook because she lost interest and feels overwhelmed by going into the kitchen so orders food. She has gained weight, going from </w:t>
      </w:r>
      <w:r w:rsidR="00227547">
        <w:t>X kg*</w:t>
      </w:r>
      <w:r w:rsidRPr="00CD0732">
        <w:t xml:space="preserve"> to </w:t>
      </w:r>
      <w:r w:rsidR="00227547">
        <w:t>Y kg*</w:t>
      </w:r>
      <w:r w:rsidRPr="00CD0732">
        <w:t xml:space="preserve"> since the subject workplace injury. She dusts every three weeks when she feels motivated and relies on her ex-husband to do the cleaning or laundry.</w:t>
      </w:r>
    </w:p>
    <w:p w14:paraId="2E4DEE36" w14:textId="77777777" w:rsidR="00A97E1D" w:rsidRPr="00CD0732" w:rsidRDefault="00A97E1D" w:rsidP="00CD0732">
      <w:pPr>
        <w:pStyle w:val="AutoNumber"/>
        <w:rPr>
          <w:sz w:val="22"/>
          <w:szCs w:val="22"/>
          <w:lang w:val="en-AU"/>
        </w:rPr>
      </w:pPr>
    </w:p>
    <w:p w14:paraId="7EB846DC" w14:textId="77777777" w:rsidR="00A97E1D" w:rsidRPr="00CD0732" w:rsidRDefault="00A97E1D" w:rsidP="00CD0732">
      <w:pPr>
        <w:pStyle w:val="AutoNumber"/>
        <w:rPr>
          <w:sz w:val="22"/>
          <w:szCs w:val="22"/>
          <w:lang w:val="en-AU"/>
        </w:rPr>
      </w:pPr>
      <w:r w:rsidRPr="00CD0732">
        <w:rPr>
          <w:sz w:val="22"/>
          <w:szCs w:val="22"/>
          <w:u w:val="single"/>
          <w:lang w:val="en-AU"/>
        </w:rPr>
        <w:t>Social and recreational activities</w:t>
      </w:r>
      <w:r w:rsidRPr="00CD0732">
        <w:rPr>
          <w:sz w:val="22"/>
          <w:szCs w:val="22"/>
          <w:lang w:val="en-AU"/>
        </w:rPr>
        <w:t>:</w:t>
      </w:r>
    </w:p>
    <w:p w14:paraId="7E835D6E" w14:textId="53CA5BBB" w:rsidR="002018B7" w:rsidRPr="00CD0732" w:rsidRDefault="00CD0732" w:rsidP="00CD0732">
      <w:pPr>
        <w:spacing w:after="0" w:line="360" w:lineRule="auto"/>
        <w:jc w:val="both"/>
      </w:pPr>
      <w:r w:rsidRPr="00CD0732">
        <w:t xml:space="preserve">She stated that before the subject injury, she used to enjoy going to the gym most days a week, walking at the beach, she used to go for </w:t>
      </w:r>
      <w:r w:rsidR="00913DCB">
        <w:t>coffee</w:t>
      </w:r>
      <w:r w:rsidRPr="00CD0732">
        <w:t xml:space="preserve"> every weekend. She used to go to restaurants, churches every week and events every fortnight.</w:t>
      </w:r>
    </w:p>
    <w:p w14:paraId="10A43A60" w14:textId="77777777" w:rsidR="00AD3AC4" w:rsidRPr="00CD0732" w:rsidRDefault="00AD3AC4" w:rsidP="00CD0732">
      <w:pPr>
        <w:pStyle w:val="AutoNumber"/>
        <w:rPr>
          <w:sz w:val="22"/>
          <w:szCs w:val="22"/>
          <w:lang w:val="en-AU"/>
        </w:rPr>
      </w:pPr>
    </w:p>
    <w:p w14:paraId="076040A2" w14:textId="76D8CC0F" w:rsidR="00354C29" w:rsidRPr="00CD0732" w:rsidRDefault="00CD0732" w:rsidP="00CD0732">
      <w:pPr>
        <w:spacing w:after="0" w:line="360" w:lineRule="auto"/>
        <w:jc w:val="both"/>
      </w:pPr>
      <w:r w:rsidRPr="00CD0732">
        <w:t xml:space="preserve">She said she does not do any hobbies. She stated that does not do any exercise such as walking or going to the gym since the subject workplace injury. She used to go regularly to church, restaurants, and events but has not done so since </w:t>
      </w:r>
      <w:r w:rsidR="00FD23F6">
        <w:t>2022*</w:t>
      </w:r>
      <w:r w:rsidR="00AF19A8">
        <w:t xml:space="preserve"> </w:t>
      </w:r>
      <w:r w:rsidRPr="00CD0732">
        <w:t>because she experiences anxiety when leaving the house. She said that she only goes out for medical appointments.</w:t>
      </w:r>
    </w:p>
    <w:p w14:paraId="61E209BA" w14:textId="77777777" w:rsidR="00A97E1D" w:rsidRPr="00CD0732" w:rsidRDefault="00A97E1D" w:rsidP="00CD0732">
      <w:pPr>
        <w:pStyle w:val="AutoNumber"/>
        <w:rPr>
          <w:sz w:val="22"/>
          <w:szCs w:val="22"/>
          <w:lang w:val="en-AU"/>
        </w:rPr>
      </w:pPr>
    </w:p>
    <w:p w14:paraId="379C1603" w14:textId="77777777" w:rsidR="00A97E1D" w:rsidRPr="00CD0732" w:rsidRDefault="00A97E1D" w:rsidP="00CD0732">
      <w:pPr>
        <w:pStyle w:val="AutoNumber"/>
        <w:rPr>
          <w:sz w:val="22"/>
          <w:szCs w:val="22"/>
          <w:lang w:val="en-AU"/>
        </w:rPr>
      </w:pPr>
      <w:r w:rsidRPr="00CD0732">
        <w:rPr>
          <w:sz w:val="22"/>
          <w:szCs w:val="22"/>
          <w:u w:val="single"/>
          <w:lang w:val="en-AU"/>
        </w:rPr>
        <w:t>Travel</w:t>
      </w:r>
      <w:r w:rsidRPr="00CD0732">
        <w:rPr>
          <w:sz w:val="22"/>
          <w:szCs w:val="22"/>
          <w:lang w:val="en-AU"/>
        </w:rPr>
        <w:t>:</w:t>
      </w:r>
    </w:p>
    <w:p w14:paraId="7A054B13" w14:textId="75FA41B3" w:rsidR="001E1EF3" w:rsidRPr="00CD0732" w:rsidRDefault="00CD0732" w:rsidP="00CD0732">
      <w:pPr>
        <w:spacing w:after="0" w:line="360" w:lineRule="auto"/>
        <w:jc w:val="both"/>
      </w:pPr>
      <w:r w:rsidRPr="00CD0732">
        <w:t>She stated that before the subject injury, she could travel anywhere without any problem and enjoyed travelling.</w:t>
      </w:r>
    </w:p>
    <w:p w14:paraId="381E1DE0" w14:textId="77777777" w:rsidR="00AD3AC4" w:rsidRPr="00CD0732" w:rsidRDefault="00AD3AC4" w:rsidP="00CD0732">
      <w:pPr>
        <w:pStyle w:val="AutoNumber"/>
        <w:rPr>
          <w:sz w:val="22"/>
          <w:szCs w:val="22"/>
          <w:lang w:val="en-AU"/>
        </w:rPr>
      </w:pPr>
    </w:p>
    <w:p w14:paraId="766CEB85" w14:textId="3CA2D028" w:rsidR="006443B9" w:rsidRPr="00CD0732" w:rsidRDefault="00CD0732" w:rsidP="00CD0732">
      <w:pPr>
        <w:spacing w:after="0" w:line="360" w:lineRule="auto"/>
        <w:jc w:val="both"/>
      </w:pPr>
      <w:r w:rsidRPr="00CD0732">
        <w:t>The Claimant said a support person is required to travel. She does not drive and her ex-husband drives her to anywhere she needs to go. She does not get public transport because she feels vulnerable and judged by others because of what occurred in the subject workplace. She stated that she has not been interstate or overseas since the subject injury.</w:t>
      </w:r>
    </w:p>
    <w:p w14:paraId="6F0839CB" w14:textId="77777777" w:rsidR="00A97E1D" w:rsidRPr="00CD0732" w:rsidRDefault="00A97E1D" w:rsidP="00CD0732">
      <w:pPr>
        <w:pStyle w:val="AutoNumber"/>
        <w:rPr>
          <w:sz w:val="22"/>
          <w:szCs w:val="22"/>
          <w:lang w:val="en-AU"/>
        </w:rPr>
      </w:pPr>
    </w:p>
    <w:p w14:paraId="299E1EC7" w14:textId="77777777" w:rsidR="00A97E1D" w:rsidRPr="00CD0732" w:rsidRDefault="00A97E1D" w:rsidP="00CD0732">
      <w:pPr>
        <w:pStyle w:val="AutoNumber"/>
        <w:rPr>
          <w:sz w:val="22"/>
          <w:szCs w:val="22"/>
          <w:lang w:val="en-AU"/>
        </w:rPr>
      </w:pPr>
      <w:r w:rsidRPr="00CD0732">
        <w:rPr>
          <w:sz w:val="22"/>
          <w:szCs w:val="22"/>
          <w:u w:val="single"/>
          <w:lang w:val="en-AU"/>
        </w:rPr>
        <w:t>Social functioning</w:t>
      </w:r>
      <w:r w:rsidRPr="00CD0732">
        <w:rPr>
          <w:sz w:val="22"/>
          <w:szCs w:val="22"/>
          <w:lang w:val="en-AU"/>
        </w:rPr>
        <w:t>:</w:t>
      </w:r>
    </w:p>
    <w:p w14:paraId="320F7FB3" w14:textId="772B1396" w:rsidR="00C153EF" w:rsidRPr="00CD0732" w:rsidRDefault="00CD0732" w:rsidP="00CD0732">
      <w:pPr>
        <w:spacing w:after="0" w:line="360" w:lineRule="auto"/>
        <w:jc w:val="both"/>
      </w:pPr>
      <w:r w:rsidRPr="00CD0732">
        <w:t>She stated that before the subject injury, she had regular contact with family and friends.</w:t>
      </w:r>
    </w:p>
    <w:p w14:paraId="17A2D3D7" w14:textId="77777777" w:rsidR="00AD3AC4" w:rsidRPr="00CD0732" w:rsidRDefault="00AD3AC4" w:rsidP="00CD0732">
      <w:pPr>
        <w:pStyle w:val="AutoNumber"/>
        <w:ind w:left="567"/>
        <w:rPr>
          <w:sz w:val="22"/>
          <w:szCs w:val="22"/>
          <w:lang w:val="en-AU"/>
        </w:rPr>
      </w:pPr>
    </w:p>
    <w:p w14:paraId="5CA5A277" w14:textId="41872417" w:rsidR="00B4441F" w:rsidRPr="00CD0732" w:rsidRDefault="00CD0732" w:rsidP="00CD0732">
      <w:pPr>
        <w:spacing w:after="0" w:line="360" w:lineRule="auto"/>
        <w:jc w:val="both"/>
      </w:pPr>
      <w:r w:rsidRPr="00CD0732">
        <w:t xml:space="preserve">She is currently single. She said she separated from her ex-husband in </w:t>
      </w:r>
      <w:r w:rsidR="00FD23F6">
        <w:t xml:space="preserve">XX* </w:t>
      </w:r>
      <w:r w:rsidRPr="00CD0732">
        <w:t xml:space="preserve">because of her mental health issues, they were frequently arguing, her hygiene issues, and her alcohol use were all causing problems in the relationship. They do not have a sexual relationship now, but she became pregnant with </w:t>
      </w:r>
      <w:r w:rsidR="007F0888">
        <w:t>her child*</w:t>
      </w:r>
      <w:r w:rsidRPr="00CD0732">
        <w:t xml:space="preserve"> to him in October </w:t>
      </w:r>
      <w:r w:rsidR="00887EBE">
        <w:t>2023*</w:t>
      </w:r>
      <w:r w:rsidRPr="00CD0732">
        <w:t xml:space="preserve"> after they separated. She cares for their </w:t>
      </w:r>
      <w:r w:rsidR="007F0888">
        <w:t xml:space="preserve">her </w:t>
      </w:r>
      <w:r w:rsidR="005F41F6">
        <w:t>2*-month-old</w:t>
      </w:r>
      <w:r w:rsidR="007F0888">
        <w:t xml:space="preserve"> child*</w:t>
      </w:r>
      <w:r w:rsidRPr="00CD0732">
        <w:t xml:space="preserve"> three hours a day on average, usually in the mornings but not after midday when she typically begins to drink alcohol. The Claimant said she has good relationship with her </w:t>
      </w:r>
      <w:r w:rsidR="00913DCB">
        <w:t>two*</w:t>
      </w:r>
      <w:r w:rsidRPr="00CD0732">
        <w:t xml:space="preserve"> siblings and her parents who all live abroad. She stated that she does not have any friends because she is fearful of making friends, fearful of going out, and fears being judged.</w:t>
      </w:r>
    </w:p>
    <w:p w14:paraId="73CD4791" w14:textId="77777777" w:rsidR="00A97E1D" w:rsidRPr="00CD0732" w:rsidRDefault="00A97E1D" w:rsidP="00CD0732">
      <w:pPr>
        <w:pStyle w:val="AutoNumber"/>
        <w:rPr>
          <w:sz w:val="22"/>
          <w:szCs w:val="22"/>
          <w:lang w:val="en-AU"/>
        </w:rPr>
      </w:pPr>
    </w:p>
    <w:p w14:paraId="253F7D1D" w14:textId="77777777" w:rsidR="00A97E1D" w:rsidRPr="00CD0732" w:rsidRDefault="00A97E1D" w:rsidP="00CD0732">
      <w:pPr>
        <w:pStyle w:val="AutoNumber"/>
        <w:rPr>
          <w:sz w:val="22"/>
          <w:szCs w:val="22"/>
          <w:lang w:val="en-AU"/>
        </w:rPr>
      </w:pPr>
      <w:r w:rsidRPr="00CD0732">
        <w:rPr>
          <w:sz w:val="22"/>
          <w:szCs w:val="22"/>
          <w:u w:val="single"/>
          <w:lang w:val="en-AU"/>
        </w:rPr>
        <w:t>Concentration persistence and pace</w:t>
      </w:r>
      <w:r w:rsidRPr="00CD0732">
        <w:rPr>
          <w:sz w:val="22"/>
          <w:szCs w:val="22"/>
          <w:lang w:val="en-AU"/>
        </w:rPr>
        <w:t>:</w:t>
      </w:r>
    </w:p>
    <w:p w14:paraId="0FAF898B" w14:textId="564B968F" w:rsidR="00194938" w:rsidRPr="00CD0732" w:rsidRDefault="00CD0732" w:rsidP="00CD0732">
      <w:pPr>
        <w:spacing w:after="0" w:line="360" w:lineRule="auto"/>
        <w:jc w:val="both"/>
      </w:pPr>
      <w:r w:rsidRPr="00CD0732">
        <w:t xml:space="preserve">She said her concentration was good before the subject injury. </w:t>
      </w:r>
    </w:p>
    <w:p w14:paraId="5C3C6253" w14:textId="77777777" w:rsidR="00AD3AC4" w:rsidRPr="00CD0732" w:rsidRDefault="00AD3AC4" w:rsidP="00CD0732">
      <w:pPr>
        <w:pStyle w:val="AutoNumber"/>
        <w:rPr>
          <w:sz w:val="22"/>
          <w:szCs w:val="22"/>
          <w:lang w:val="en-AU"/>
        </w:rPr>
      </w:pPr>
    </w:p>
    <w:p w14:paraId="1394F946" w14:textId="5AE09D7B" w:rsidR="00194938" w:rsidRPr="00CD0732" w:rsidRDefault="00CD0732" w:rsidP="00CD0732">
      <w:pPr>
        <w:spacing w:after="0" w:line="360" w:lineRule="auto"/>
        <w:jc w:val="both"/>
      </w:pPr>
      <w:r w:rsidRPr="00CD0732">
        <w:rPr>
          <w:color w:val="auto"/>
        </w:rPr>
        <w:t>She said her concentration was currently poor. She struggles to remember information and feels her mind is “</w:t>
      </w:r>
      <w:r w:rsidRPr="00CD0732">
        <w:rPr>
          <w:i/>
          <w:color w:val="auto"/>
        </w:rPr>
        <w:t>foggy</w:t>
      </w:r>
      <w:r w:rsidRPr="00CD0732">
        <w:rPr>
          <w:color w:val="auto"/>
        </w:rPr>
        <w:t>”. She can manage a few sentences because other thoughts interfere with her ability focus.</w:t>
      </w:r>
    </w:p>
    <w:p w14:paraId="1BB7C896" w14:textId="77777777" w:rsidR="00A97E1D" w:rsidRPr="00CD0732" w:rsidRDefault="00A97E1D" w:rsidP="00CD0732">
      <w:pPr>
        <w:pStyle w:val="AutoNumber"/>
        <w:rPr>
          <w:sz w:val="22"/>
          <w:szCs w:val="22"/>
          <w:lang w:val="en-AU"/>
        </w:rPr>
      </w:pPr>
    </w:p>
    <w:p w14:paraId="7496D7EA" w14:textId="77777777" w:rsidR="00A97E1D" w:rsidRPr="00CD0732" w:rsidRDefault="00A97E1D" w:rsidP="00CD0732">
      <w:pPr>
        <w:pStyle w:val="AutoNumber"/>
        <w:rPr>
          <w:sz w:val="22"/>
          <w:szCs w:val="22"/>
          <w:lang w:val="en-AU"/>
        </w:rPr>
      </w:pPr>
      <w:r w:rsidRPr="00CD0732">
        <w:rPr>
          <w:sz w:val="22"/>
          <w:szCs w:val="22"/>
          <w:u w:val="single"/>
          <w:lang w:val="en-AU"/>
        </w:rPr>
        <w:t>Employability</w:t>
      </w:r>
      <w:r w:rsidRPr="00CD0732">
        <w:rPr>
          <w:sz w:val="22"/>
          <w:szCs w:val="22"/>
          <w:lang w:val="en-AU"/>
        </w:rPr>
        <w:t>:</w:t>
      </w:r>
    </w:p>
    <w:p w14:paraId="59E61967" w14:textId="03C8407D" w:rsidR="00CC755B" w:rsidRPr="00CD0732" w:rsidRDefault="00CD0732" w:rsidP="00CD0732">
      <w:pPr>
        <w:spacing w:after="0" w:line="360" w:lineRule="auto"/>
        <w:jc w:val="both"/>
      </w:pPr>
      <w:r w:rsidRPr="00CD0732">
        <w:t>She stated that there were never any issues with employment before the subject injury. She said that she could read books without any issue.</w:t>
      </w:r>
    </w:p>
    <w:p w14:paraId="6B6965BF" w14:textId="77777777" w:rsidR="00AD3AC4" w:rsidRPr="00CD0732" w:rsidRDefault="00AD3AC4" w:rsidP="00CD0732">
      <w:pPr>
        <w:pStyle w:val="AutoNumber"/>
        <w:rPr>
          <w:sz w:val="22"/>
          <w:szCs w:val="22"/>
          <w:lang w:val="en-AU"/>
        </w:rPr>
      </w:pPr>
    </w:p>
    <w:p w14:paraId="54E758AF" w14:textId="3F5CD2C4" w:rsidR="00BF0FA6" w:rsidRPr="00CD0732" w:rsidRDefault="00CD0732" w:rsidP="00CD0732">
      <w:pPr>
        <w:spacing w:after="0" w:line="360" w:lineRule="auto"/>
        <w:jc w:val="both"/>
      </w:pPr>
      <w:r w:rsidRPr="00CD0732">
        <w:t xml:space="preserve">She said she has not worked </w:t>
      </w:r>
      <w:r w:rsidR="00DC18FD">
        <w:t>since 2022*</w:t>
      </w:r>
      <w:r w:rsidRPr="00CD0732">
        <w:t>, does not do any unpaid work or voluntary, and is not looking for work. She said the barriers to returning to work included difficulty being around people, difficulty focussing on tasks, memory issues and poor concentration. She said that she has tried to read books since the subject workplace injury but could only manage a couple of lines.</w:t>
      </w:r>
    </w:p>
    <w:p w14:paraId="0D2957E3" w14:textId="05E73A3E" w:rsidR="004065A6" w:rsidRPr="00CD0732" w:rsidRDefault="004065A6" w:rsidP="00CD0732">
      <w:pPr>
        <w:spacing w:after="0" w:line="360" w:lineRule="auto"/>
        <w:ind w:left="720"/>
        <w:jc w:val="both"/>
      </w:pPr>
    </w:p>
    <w:p w14:paraId="23ED505E" w14:textId="464E49F7" w:rsidR="00017134" w:rsidRPr="00017134" w:rsidRDefault="00017134" w:rsidP="001B37AC">
      <w:pPr>
        <w:pStyle w:val="ListParagraph"/>
        <w:numPr>
          <w:ilvl w:val="0"/>
          <w:numId w:val="33"/>
        </w:numPr>
        <w:tabs>
          <w:tab w:val="clear" w:pos="720"/>
          <w:tab w:val="num" w:pos="360"/>
        </w:tabs>
        <w:spacing w:before="120" w:after="0" w:line="360" w:lineRule="auto"/>
        <w:ind w:left="360"/>
        <w:contextualSpacing w:val="0"/>
        <w:jc w:val="both"/>
        <w:rPr>
          <w:rFonts w:eastAsia="Times New Roman"/>
          <w:b/>
          <w:bCs/>
        </w:rPr>
      </w:pPr>
      <w:r w:rsidRPr="00017134">
        <w:rPr>
          <w:rFonts w:eastAsia="Times New Roman"/>
          <w:b/>
          <w:bCs/>
        </w:rPr>
        <w:t>FINDINGS ON PHYSICAL EXAMINATION</w:t>
      </w:r>
    </w:p>
    <w:p w14:paraId="314DF355" w14:textId="35F807FB" w:rsidR="004065A6" w:rsidRPr="00017134" w:rsidRDefault="004065A6" w:rsidP="00017134">
      <w:pPr>
        <w:spacing w:before="120" w:after="0" w:line="360" w:lineRule="auto"/>
        <w:jc w:val="both"/>
        <w:rPr>
          <w:rFonts w:eastAsia="Times New Roman"/>
        </w:rPr>
      </w:pPr>
      <w:r w:rsidRPr="00017134">
        <w:t xml:space="preserve">Mental State on Examination as </w:t>
      </w:r>
      <w:proofErr w:type="gramStart"/>
      <w:r w:rsidRPr="00017134">
        <w:t>at</w:t>
      </w:r>
      <w:proofErr w:type="gramEnd"/>
      <w:r w:rsidRPr="00017134">
        <w:t xml:space="preserve"> </w:t>
      </w:r>
      <w:r w:rsidR="005A716F">
        <w:t>30 May 2026*</w:t>
      </w:r>
      <w:r w:rsidRPr="00017134">
        <w:t>:</w:t>
      </w:r>
    </w:p>
    <w:p w14:paraId="167CCB10" w14:textId="7A204BD4" w:rsidR="004065A6" w:rsidRPr="00CD0732" w:rsidRDefault="004065A6" w:rsidP="001B37AC">
      <w:pPr>
        <w:spacing w:line="360" w:lineRule="auto"/>
        <w:ind w:left="-360" w:firstLine="360"/>
        <w:jc w:val="both"/>
      </w:pPr>
      <w:r w:rsidRPr="00CD0732">
        <w:t xml:space="preserve">Appearance: The Claimant appeared her stated age and was </w:t>
      </w:r>
      <w:r w:rsidR="006431EA" w:rsidRPr="00CD0732">
        <w:t>dressed in a nightdress</w:t>
      </w:r>
      <w:r w:rsidRPr="00CD0732">
        <w:t>.</w:t>
      </w:r>
    </w:p>
    <w:p w14:paraId="4C86EDB8" w14:textId="51EDEFFB" w:rsidR="004065A6" w:rsidRPr="00CD0732" w:rsidRDefault="004065A6" w:rsidP="00CD0732">
      <w:pPr>
        <w:spacing w:line="360" w:lineRule="auto"/>
        <w:jc w:val="both"/>
      </w:pPr>
      <w:r w:rsidRPr="00CD0732">
        <w:t>Behaviour: There was no psychomotor disturbance, and she appeared relaxed in her chair. There was good eye contact with the videoconference camera.</w:t>
      </w:r>
      <w:r w:rsidR="003743E0" w:rsidRPr="00CD0732">
        <w:t xml:space="preserve"> She had just woken up</w:t>
      </w:r>
      <w:r w:rsidR="006431EA" w:rsidRPr="00CD0732">
        <w:t xml:space="preserve"> for the assessment</w:t>
      </w:r>
      <w:r w:rsidR="001B37AC">
        <w:t xml:space="preserve"> but wished to proceed</w:t>
      </w:r>
      <w:r w:rsidR="006431EA" w:rsidRPr="00CD0732">
        <w:t>.</w:t>
      </w:r>
    </w:p>
    <w:p w14:paraId="6F5A7B91" w14:textId="77777777" w:rsidR="004065A6" w:rsidRPr="00CD0732" w:rsidRDefault="004065A6" w:rsidP="00CD0732">
      <w:pPr>
        <w:spacing w:line="360" w:lineRule="auto"/>
        <w:jc w:val="both"/>
      </w:pPr>
      <w:r w:rsidRPr="00CD0732">
        <w:t>Speech: Speech was spontaneous and normal in volume, rate, rhythm, and prosody.</w:t>
      </w:r>
    </w:p>
    <w:p w14:paraId="7D434DB4" w14:textId="112D9EAF" w:rsidR="004065A6" w:rsidRPr="00CD0732" w:rsidRDefault="004065A6" w:rsidP="00CD0732">
      <w:pPr>
        <w:spacing w:after="0" w:line="360" w:lineRule="auto"/>
        <w:jc w:val="both"/>
      </w:pPr>
      <w:r w:rsidRPr="00CD0732">
        <w:t xml:space="preserve">Mood: </w:t>
      </w:r>
      <w:r w:rsidR="00CD0732" w:rsidRPr="00CD0732">
        <w:t>She described her mood as depressed and has been “</w:t>
      </w:r>
      <w:r w:rsidR="00CD0732" w:rsidRPr="00CD0732">
        <w:rPr>
          <w:i/>
        </w:rPr>
        <w:t>like a dark cloud</w:t>
      </w:r>
      <w:r w:rsidR="00CD0732" w:rsidRPr="00CD0732">
        <w:t>”.</w:t>
      </w:r>
    </w:p>
    <w:p w14:paraId="1A08DF1D" w14:textId="6F037B7B" w:rsidR="004065A6" w:rsidRPr="00CD0732" w:rsidRDefault="004065A6" w:rsidP="00CD0732">
      <w:pPr>
        <w:spacing w:line="360" w:lineRule="auto"/>
        <w:jc w:val="both"/>
      </w:pPr>
      <w:r w:rsidRPr="00CD0732">
        <w:t xml:space="preserve">Affect: Her </w:t>
      </w:r>
      <w:proofErr w:type="gramStart"/>
      <w:r w:rsidRPr="00CD0732">
        <w:t>affect</w:t>
      </w:r>
      <w:proofErr w:type="gramEnd"/>
      <w:r w:rsidRPr="00CD0732">
        <w:t xml:space="preserve"> was warm, reactive, and appropriate, with a </w:t>
      </w:r>
      <w:r w:rsidR="00CD0732" w:rsidRPr="00CD0732">
        <w:t>restricted</w:t>
      </w:r>
      <w:r w:rsidRPr="00CD0732">
        <w:t xml:space="preserve"> range.</w:t>
      </w:r>
    </w:p>
    <w:p w14:paraId="61642497" w14:textId="77777777" w:rsidR="004065A6" w:rsidRPr="00CD0732" w:rsidRDefault="004065A6" w:rsidP="00CD0732">
      <w:pPr>
        <w:spacing w:line="360" w:lineRule="auto"/>
        <w:jc w:val="both"/>
      </w:pPr>
      <w:r w:rsidRPr="00CD0732">
        <w:lastRenderedPageBreak/>
        <w:t>Thought form: The thought form was logical, with no formal thought disorder noted.</w:t>
      </w:r>
    </w:p>
    <w:p w14:paraId="59DC9284" w14:textId="1813796C" w:rsidR="004065A6" w:rsidRPr="00CD0732" w:rsidRDefault="004065A6" w:rsidP="00CD0732">
      <w:pPr>
        <w:spacing w:after="0" w:line="360" w:lineRule="auto"/>
        <w:jc w:val="both"/>
      </w:pPr>
      <w:r w:rsidRPr="00CD0732">
        <w:t xml:space="preserve">Thought content: The main themes were about the effects of the subject injury on her life. </w:t>
      </w:r>
      <w:r w:rsidR="00CD0732" w:rsidRPr="00CD0732">
        <w:t xml:space="preserve">She described negative thoughts and mainly feels worthless. She said that her work colleagues had called her </w:t>
      </w:r>
      <w:r w:rsidR="006C0CA3">
        <w:t>derogatory names*</w:t>
      </w:r>
      <w:r w:rsidR="00CD0732" w:rsidRPr="00CD0732">
        <w:t xml:space="preserve"> and she now struggles with how she views herself because of that. She experiences guilt at not being able to care for </w:t>
      </w:r>
      <w:r w:rsidR="007F0888">
        <w:t>her child*</w:t>
      </w:r>
      <w:r w:rsidR="00CD0732" w:rsidRPr="00CD0732">
        <w:t xml:space="preserve"> sufficiently. She said, “</w:t>
      </w:r>
      <w:r w:rsidR="00CD0732" w:rsidRPr="00CD0732">
        <w:rPr>
          <w:i/>
        </w:rPr>
        <w:t>I feel very broken</w:t>
      </w:r>
      <w:r w:rsidR="00CD0732" w:rsidRPr="00CD0732">
        <w:t>”. She said that her career defined her and in Australia, she wanted to establish herself but has lost all that now because of the subject workplace injury.</w:t>
      </w:r>
    </w:p>
    <w:p w14:paraId="7DEDADBD" w14:textId="51CFAE32" w:rsidR="004065A6" w:rsidRPr="00CD0732" w:rsidRDefault="004065A6" w:rsidP="00CD0732">
      <w:pPr>
        <w:spacing w:after="0" w:line="360" w:lineRule="auto"/>
        <w:jc w:val="both"/>
      </w:pPr>
      <w:r w:rsidRPr="00CD0732">
        <w:t xml:space="preserve">There were no delusions noted. </w:t>
      </w:r>
      <w:r w:rsidR="00CD0732" w:rsidRPr="00CD0732">
        <w:t xml:space="preserve">She said she was not experiencing suicidal thoughts currently. </w:t>
      </w:r>
    </w:p>
    <w:p w14:paraId="222F190F" w14:textId="10ED4E5E" w:rsidR="004065A6" w:rsidRPr="00CD0732" w:rsidRDefault="004065A6" w:rsidP="00CD0732">
      <w:pPr>
        <w:spacing w:line="360" w:lineRule="auto"/>
        <w:jc w:val="both"/>
      </w:pPr>
      <w:r w:rsidRPr="00CD0732">
        <w:t>Perceptions: There was no perceptual abnormality described, and she did not appear to be responding to any abnormality on observation.</w:t>
      </w:r>
    </w:p>
    <w:p w14:paraId="03E10F6C" w14:textId="21AD91CC" w:rsidR="004065A6" w:rsidRPr="00CD0732" w:rsidRDefault="004065A6" w:rsidP="00CD0732">
      <w:pPr>
        <w:spacing w:line="360" w:lineRule="auto"/>
        <w:jc w:val="both"/>
      </w:pPr>
      <w:r w:rsidRPr="00CD0732">
        <w:t xml:space="preserve">Cognition: Formal testing of cognition was not performed. </w:t>
      </w:r>
      <w:r w:rsidR="00CD0732" w:rsidRPr="00CD0732">
        <w:t>The Claimant attended the assessment alone and at the correct time.</w:t>
      </w:r>
      <w:r w:rsidRPr="00CD0732">
        <w:t xml:space="preserve"> A reasonable history was obtained. She could manage the </w:t>
      </w:r>
      <w:r w:rsidR="001F0580" w:rsidRPr="00CD0732">
        <w:t>1-hour</w:t>
      </w:r>
      <w:r w:rsidRPr="00CD0732">
        <w:t xml:space="preserve"> assessment </w:t>
      </w:r>
      <w:r w:rsidR="00CD0732" w:rsidRPr="00CD0732">
        <w:t>well</w:t>
      </w:r>
      <w:r w:rsidRPr="00CD0732">
        <w:t xml:space="preserve"> and had </w:t>
      </w:r>
      <w:r w:rsidR="00CD0732" w:rsidRPr="00CD0732">
        <w:t>no</w:t>
      </w:r>
      <w:r w:rsidRPr="00CD0732">
        <w:t xml:space="preserve"> difficulty sustaining her concentration.</w:t>
      </w:r>
    </w:p>
    <w:p w14:paraId="4A4217DA" w14:textId="5E9B76CC" w:rsidR="00650A3C" w:rsidRPr="00CD0732" w:rsidRDefault="00650A3C" w:rsidP="00CD0732">
      <w:pPr>
        <w:spacing w:before="120" w:after="0" w:line="360" w:lineRule="auto"/>
        <w:jc w:val="both"/>
        <w:rPr>
          <w:rFonts w:eastAsia="Times New Roman"/>
          <w:lang w:eastAsia="en-AU"/>
        </w:rPr>
      </w:pPr>
    </w:p>
    <w:p w14:paraId="6499DDB6" w14:textId="25EC6C84" w:rsidR="004E34B7" w:rsidRPr="00CD0732" w:rsidRDefault="004E34B7" w:rsidP="00CD0732">
      <w:pPr>
        <w:pStyle w:val="GeneralText"/>
        <w:numPr>
          <w:ilvl w:val="0"/>
          <w:numId w:val="33"/>
        </w:numPr>
        <w:tabs>
          <w:tab w:val="clear" w:pos="720"/>
        </w:tabs>
        <w:ind w:left="0" w:firstLine="0"/>
        <w:rPr>
          <w:b/>
          <w:lang w:val="en-AU"/>
        </w:rPr>
      </w:pPr>
      <w:r w:rsidRPr="00CD0732">
        <w:rPr>
          <w:b/>
          <w:lang w:val="en-AU"/>
        </w:rPr>
        <w:t xml:space="preserve">DETAILS AND DATES OF SPECIAL INVESTIGATIONS </w:t>
      </w:r>
    </w:p>
    <w:p w14:paraId="7DB09789" w14:textId="71F574F4" w:rsidR="00A931B4" w:rsidRPr="00CD0732" w:rsidRDefault="004E34B7" w:rsidP="00CD0732">
      <w:pPr>
        <w:spacing w:line="360" w:lineRule="auto"/>
        <w:jc w:val="both"/>
        <w:rPr>
          <w:bCs/>
        </w:rPr>
      </w:pPr>
      <w:r w:rsidRPr="00CD0732">
        <w:rPr>
          <w:bCs/>
        </w:rPr>
        <w:t>Nil</w:t>
      </w:r>
    </w:p>
    <w:p w14:paraId="3162ED7E" w14:textId="77777777" w:rsidR="004E34B7" w:rsidRPr="00CD0732" w:rsidRDefault="004E34B7" w:rsidP="00CD0732">
      <w:pPr>
        <w:pStyle w:val="GeneralText"/>
        <w:numPr>
          <w:ilvl w:val="0"/>
          <w:numId w:val="33"/>
        </w:numPr>
        <w:tabs>
          <w:tab w:val="clear" w:pos="720"/>
        </w:tabs>
        <w:ind w:left="0" w:firstLine="0"/>
        <w:rPr>
          <w:b/>
          <w:lang w:val="en-AU"/>
        </w:rPr>
      </w:pPr>
      <w:r w:rsidRPr="00CD0732">
        <w:rPr>
          <w:b/>
          <w:lang w:val="en-AU"/>
        </w:rPr>
        <w:t>SUMMARY</w:t>
      </w:r>
    </w:p>
    <w:p w14:paraId="3B3DC09B" w14:textId="77777777" w:rsidR="004E34B7" w:rsidRPr="00CD0732" w:rsidRDefault="004E34B7" w:rsidP="00CD0732">
      <w:pPr>
        <w:pStyle w:val="AutoNumber"/>
        <w:numPr>
          <w:ilvl w:val="0"/>
          <w:numId w:val="26"/>
        </w:numPr>
        <w:ind w:left="0" w:firstLine="0"/>
        <w:rPr>
          <w:sz w:val="22"/>
          <w:szCs w:val="22"/>
          <w:lang w:val="en-AU"/>
        </w:rPr>
      </w:pPr>
      <w:r w:rsidRPr="00CD0732">
        <w:rPr>
          <w:sz w:val="22"/>
          <w:szCs w:val="22"/>
          <w:lang w:val="en-AU"/>
        </w:rPr>
        <w:t xml:space="preserve">Summary of injuries and diagnoses: </w:t>
      </w:r>
    </w:p>
    <w:p w14:paraId="754C6486" w14:textId="7D6C9F9B" w:rsidR="004E34B7" w:rsidRPr="00CD0732" w:rsidRDefault="004065A6" w:rsidP="00CD0732">
      <w:pPr>
        <w:spacing w:line="360" w:lineRule="auto"/>
        <w:jc w:val="both"/>
      </w:pPr>
      <w:r w:rsidRPr="00CD0732">
        <w:t>She</w:t>
      </w:r>
      <w:r w:rsidR="004E34B7" w:rsidRPr="00CD0732">
        <w:t xml:space="preserve"> currently demonstrates enough symptoms to satisfy </w:t>
      </w:r>
      <w:r w:rsidR="00E81693" w:rsidRPr="00CD0732">
        <w:t xml:space="preserve">the DSM-5 diagnostic </w:t>
      </w:r>
      <w:r w:rsidR="004E34B7" w:rsidRPr="00CD0732">
        <w:t>criteria for:</w:t>
      </w:r>
    </w:p>
    <w:p w14:paraId="290DD6F6" w14:textId="1B9B31BC" w:rsidR="00C75AE7" w:rsidRPr="00CD0732" w:rsidRDefault="00C75AE7" w:rsidP="00CD0732">
      <w:pPr>
        <w:pStyle w:val="ListParagraph"/>
        <w:numPr>
          <w:ilvl w:val="0"/>
          <w:numId w:val="28"/>
        </w:numPr>
        <w:spacing w:before="120" w:after="0" w:line="360" w:lineRule="auto"/>
        <w:ind w:firstLine="0"/>
        <w:rPr>
          <w:color w:val="000000" w:themeColor="text1"/>
        </w:rPr>
      </w:pPr>
      <w:r w:rsidRPr="00CD0732">
        <w:rPr>
          <w:i/>
          <w:iCs/>
          <w:color w:val="000000" w:themeColor="text1"/>
        </w:rPr>
        <w:t>Major Depressive Disorder</w:t>
      </w:r>
      <w:r w:rsidRPr="00CD0732">
        <w:rPr>
          <w:color w:val="000000" w:themeColor="text1"/>
        </w:rPr>
        <w:t xml:space="preserve"> - as there have been depressive symptoms which include low mood, anhedonia, poor appetite, poor sleep, </w:t>
      </w:r>
      <w:r w:rsidR="00AF6051" w:rsidRPr="00CD0732">
        <w:rPr>
          <w:color w:val="000000" w:themeColor="text1"/>
        </w:rPr>
        <w:t>suicidal thoughts</w:t>
      </w:r>
      <w:r w:rsidRPr="00CD0732">
        <w:rPr>
          <w:color w:val="000000" w:themeColor="text1"/>
        </w:rPr>
        <w:t xml:space="preserve"> and poor concentration.</w:t>
      </w:r>
    </w:p>
    <w:p w14:paraId="2DD94A99" w14:textId="77777777" w:rsidR="00C75AE7" w:rsidRPr="00CD0732" w:rsidRDefault="00C75AE7" w:rsidP="00CD0732">
      <w:pPr>
        <w:pStyle w:val="ListParagraph"/>
        <w:spacing w:after="0" w:line="360" w:lineRule="auto"/>
        <w:rPr>
          <w:i/>
          <w:iCs/>
          <w:color w:val="000000" w:themeColor="text1"/>
        </w:rPr>
      </w:pPr>
    </w:p>
    <w:p w14:paraId="040F9D70" w14:textId="77777777" w:rsidR="00C75AE7" w:rsidRPr="00CD0732" w:rsidRDefault="00C75AE7" w:rsidP="00CD0732">
      <w:pPr>
        <w:pStyle w:val="ListParagraph"/>
        <w:numPr>
          <w:ilvl w:val="0"/>
          <w:numId w:val="28"/>
        </w:numPr>
        <w:spacing w:before="120" w:after="0" w:line="360" w:lineRule="auto"/>
        <w:ind w:firstLine="0"/>
        <w:rPr>
          <w:color w:val="000000" w:themeColor="text1"/>
        </w:rPr>
      </w:pPr>
      <w:r w:rsidRPr="00CD0732">
        <w:rPr>
          <w:i/>
          <w:iCs/>
          <w:color w:val="000000" w:themeColor="text1"/>
        </w:rPr>
        <w:t>Alcohol Use Disorder</w:t>
      </w:r>
      <w:r w:rsidRPr="00CD0732">
        <w:rPr>
          <w:color w:val="000000" w:themeColor="text1"/>
        </w:rPr>
        <w:t xml:space="preserve"> - due to drinking increasingly large amounts of alcohol despite the desire to cut down. This has been a means to managing symptoms.</w:t>
      </w:r>
    </w:p>
    <w:p w14:paraId="214FC1D8" w14:textId="1C66A67D" w:rsidR="00C11EFF" w:rsidRPr="00CD0732" w:rsidRDefault="00C11EFF" w:rsidP="00CD0732">
      <w:pPr>
        <w:spacing w:line="360" w:lineRule="auto"/>
        <w:jc w:val="both"/>
      </w:pPr>
    </w:p>
    <w:p w14:paraId="7ACB4E54" w14:textId="27C3809B" w:rsidR="004E34B7" w:rsidRPr="00CD0732" w:rsidRDefault="004E34B7" w:rsidP="00CD0732">
      <w:pPr>
        <w:pStyle w:val="AutoNumber"/>
        <w:numPr>
          <w:ilvl w:val="0"/>
          <w:numId w:val="26"/>
        </w:numPr>
        <w:ind w:left="0" w:firstLine="0"/>
        <w:rPr>
          <w:sz w:val="22"/>
          <w:szCs w:val="22"/>
          <w:lang w:val="en-AU"/>
        </w:rPr>
      </w:pPr>
      <w:r w:rsidRPr="00CD0732">
        <w:rPr>
          <w:sz w:val="22"/>
          <w:szCs w:val="22"/>
          <w:lang w:val="en-AU"/>
        </w:rPr>
        <w:t>consistency of presentation</w:t>
      </w:r>
    </w:p>
    <w:p w14:paraId="74C5B6D0" w14:textId="30C6C1CE" w:rsidR="004E34B7" w:rsidRDefault="004E34B7" w:rsidP="00CD0732">
      <w:pPr>
        <w:spacing w:line="360" w:lineRule="auto"/>
        <w:jc w:val="both"/>
        <w:rPr>
          <w:bCs/>
        </w:rPr>
      </w:pPr>
      <w:r w:rsidRPr="00CD0732">
        <w:rPr>
          <w:bCs/>
        </w:rPr>
        <w:t xml:space="preserve">The Claimant appeared consistent in </w:t>
      </w:r>
      <w:r w:rsidR="004065A6" w:rsidRPr="00CD0732">
        <w:rPr>
          <w:bCs/>
        </w:rPr>
        <w:t>her</w:t>
      </w:r>
      <w:r w:rsidRPr="00CD0732">
        <w:rPr>
          <w:bCs/>
        </w:rPr>
        <w:t xml:space="preserve"> presentation.</w:t>
      </w:r>
    </w:p>
    <w:p w14:paraId="3A2E1302" w14:textId="77777777" w:rsidR="00DE703E" w:rsidRPr="00DE703E" w:rsidRDefault="00DE703E" w:rsidP="00CD0732">
      <w:pPr>
        <w:spacing w:line="360" w:lineRule="auto"/>
        <w:jc w:val="both"/>
        <w:rPr>
          <w:bCs/>
        </w:rPr>
      </w:pPr>
    </w:p>
    <w:p w14:paraId="78CD1A66" w14:textId="7B246B15" w:rsidR="004E34B7" w:rsidRPr="00DE703E" w:rsidRDefault="004E34B7" w:rsidP="00DE703E">
      <w:pPr>
        <w:pStyle w:val="GeneralText"/>
        <w:numPr>
          <w:ilvl w:val="0"/>
          <w:numId w:val="33"/>
        </w:numPr>
        <w:tabs>
          <w:tab w:val="clear" w:pos="720"/>
        </w:tabs>
        <w:ind w:left="0" w:firstLine="0"/>
        <w:rPr>
          <w:b/>
          <w:lang w:val="en-AU"/>
        </w:rPr>
      </w:pPr>
      <w:r w:rsidRPr="00CD0732">
        <w:rPr>
          <w:b/>
          <w:lang w:val="en-AU"/>
        </w:rPr>
        <w:t>EVALUATION OF PERMANENT IMPAIRMENT</w:t>
      </w:r>
    </w:p>
    <w:p w14:paraId="6833F1DF" w14:textId="088BFDF6" w:rsidR="004E34B7" w:rsidRPr="00CD0732" w:rsidRDefault="004E34B7" w:rsidP="00CD0732">
      <w:pPr>
        <w:pStyle w:val="BodyTextIndent2"/>
        <w:spacing w:line="360" w:lineRule="auto"/>
        <w:ind w:left="0" w:firstLine="0"/>
        <w:jc w:val="both"/>
        <w:rPr>
          <w:b w:val="0"/>
        </w:rPr>
      </w:pPr>
      <w:r w:rsidRPr="00CD0732">
        <w:rPr>
          <w:b w:val="0"/>
        </w:rPr>
        <w:t>My answers to the following questions regarding the assessment of impairment and or whole-person impairment in accordance with the NSW worker’s compensation guidelines for the evaluation of permanent impairment with respect to the injury suffered in the accident are:</w:t>
      </w:r>
    </w:p>
    <w:p w14:paraId="2BD2E99B" w14:textId="77777777" w:rsidR="004E34B7" w:rsidRPr="00CD0732" w:rsidRDefault="004E34B7" w:rsidP="00CD0732">
      <w:pPr>
        <w:pStyle w:val="Subtitle"/>
        <w:numPr>
          <w:ilvl w:val="1"/>
          <w:numId w:val="36"/>
        </w:numPr>
        <w:spacing w:line="360" w:lineRule="auto"/>
        <w:ind w:left="360" w:firstLine="0"/>
        <w:jc w:val="both"/>
        <w:rPr>
          <w:b w:val="0"/>
          <w:sz w:val="22"/>
          <w:lang w:val="en-AU"/>
        </w:rPr>
      </w:pPr>
      <w:r w:rsidRPr="00CD0732">
        <w:rPr>
          <w:b w:val="0"/>
          <w:sz w:val="22"/>
          <w:lang w:val="en-AU"/>
        </w:rPr>
        <w:lastRenderedPageBreak/>
        <w:t>Is the worker claiming for any body part/system outside your field of expertise?  If so, please indicate the body part/system:</w:t>
      </w:r>
    </w:p>
    <w:p w14:paraId="5558A0DF" w14:textId="77777777" w:rsidR="004E34B7" w:rsidRPr="00CD0732" w:rsidRDefault="004E34B7" w:rsidP="00CD0732">
      <w:pPr>
        <w:pStyle w:val="Subtitle"/>
        <w:spacing w:line="360" w:lineRule="auto"/>
        <w:ind w:left="360"/>
        <w:jc w:val="both"/>
        <w:rPr>
          <w:b w:val="0"/>
          <w:sz w:val="22"/>
          <w:lang w:val="en-AU"/>
        </w:rPr>
      </w:pPr>
      <w:r w:rsidRPr="00CD0732">
        <w:rPr>
          <w:b w:val="0"/>
          <w:sz w:val="22"/>
          <w:lang w:val="en-AU"/>
        </w:rPr>
        <w:t>No.</w:t>
      </w:r>
    </w:p>
    <w:p w14:paraId="44206261" w14:textId="77777777" w:rsidR="004E34B7" w:rsidRPr="00CD0732" w:rsidRDefault="004E34B7" w:rsidP="00CD0732">
      <w:pPr>
        <w:pStyle w:val="Subtitle"/>
        <w:spacing w:line="360" w:lineRule="auto"/>
        <w:jc w:val="both"/>
        <w:rPr>
          <w:b w:val="0"/>
          <w:sz w:val="22"/>
          <w:lang w:val="en-AU"/>
        </w:rPr>
      </w:pPr>
    </w:p>
    <w:p w14:paraId="296AF523" w14:textId="77777777" w:rsidR="004E34B7" w:rsidRPr="00CD0732" w:rsidRDefault="004E34B7" w:rsidP="00CD0732">
      <w:pPr>
        <w:pStyle w:val="Subtitle"/>
        <w:numPr>
          <w:ilvl w:val="1"/>
          <w:numId w:val="36"/>
        </w:numPr>
        <w:spacing w:line="360" w:lineRule="auto"/>
        <w:ind w:left="360" w:firstLine="0"/>
        <w:jc w:val="both"/>
        <w:rPr>
          <w:b w:val="0"/>
          <w:sz w:val="22"/>
          <w:lang w:val="en-AU"/>
        </w:rPr>
      </w:pPr>
      <w:r w:rsidRPr="00CD0732">
        <w:rPr>
          <w:b w:val="0"/>
          <w:sz w:val="22"/>
          <w:lang w:val="en-AU"/>
        </w:rPr>
        <w:t>Have all body parts/systems stabilised/reached maximum medical improvement?</w:t>
      </w:r>
    </w:p>
    <w:p w14:paraId="074B07A6" w14:textId="77777777" w:rsidR="004E34B7" w:rsidRPr="00CD0732" w:rsidRDefault="004E34B7" w:rsidP="00CD0732">
      <w:pPr>
        <w:pStyle w:val="Subtitle"/>
        <w:spacing w:line="360" w:lineRule="auto"/>
        <w:ind w:left="360"/>
        <w:jc w:val="both"/>
        <w:rPr>
          <w:b w:val="0"/>
          <w:sz w:val="22"/>
          <w:lang w:val="en-AU"/>
        </w:rPr>
      </w:pPr>
      <w:r w:rsidRPr="00CD0732">
        <w:rPr>
          <w:b w:val="0"/>
          <w:sz w:val="22"/>
          <w:lang w:val="en-AU"/>
        </w:rPr>
        <w:t>Yes.</w:t>
      </w:r>
    </w:p>
    <w:p w14:paraId="64712D2A" w14:textId="77777777" w:rsidR="004E34B7" w:rsidRPr="00CD0732" w:rsidRDefault="004E34B7" w:rsidP="00CD0732">
      <w:pPr>
        <w:pStyle w:val="Subtitle"/>
        <w:spacing w:line="360" w:lineRule="auto"/>
        <w:jc w:val="both"/>
        <w:rPr>
          <w:b w:val="0"/>
          <w:sz w:val="22"/>
          <w:lang w:val="en-AU"/>
        </w:rPr>
      </w:pPr>
    </w:p>
    <w:p w14:paraId="64DE977F" w14:textId="77777777" w:rsidR="004E34B7" w:rsidRPr="00CD0732" w:rsidRDefault="004E34B7" w:rsidP="00CD0732">
      <w:pPr>
        <w:pStyle w:val="Subtitle"/>
        <w:numPr>
          <w:ilvl w:val="1"/>
          <w:numId w:val="36"/>
        </w:numPr>
        <w:spacing w:line="360" w:lineRule="auto"/>
        <w:ind w:left="360" w:firstLine="0"/>
        <w:jc w:val="both"/>
        <w:rPr>
          <w:b w:val="0"/>
          <w:sz w:val="22"/>
          <w:lang w:val="en-AU"/>
        </w:rPr>
      </w:pPr>
      <w:r w:rsidRPr="00CD0732">
        <w:rPr>
          <w:b w:val="0"/>
          <w:sz w:val="22"/>
          <w:lang w:val="en-AU"/>
        </w:rPr>
        <w:t xml:space="preserve">If not, please list those injuries not yet stable/at maximum medical improvement: </w:t>
      </w:r>
    </w:p>
    <w:p w14:paraId="4A66CAE9" w14:textId="77777777" w:rsidR="004E34B7" w:rsidRPr="00CD0732" w:rsidRDefault="004E34B7" w:rsidP="00CD0732">
      <w:pPr>
        <w:pStyle w:val="Subtitle"/>
        <w:spacing w:line="360" w:lineRule="auto"/>
        <w:ind w:left="360"/>
        <w:jc w:val="both"/>
        <w:rPr>
          <w:b w:val="0"/>
          <w:sz w:val="22"/>
          <w:lang w:val="en-AU"/>
        </w:rPr>
      </w:pPr>
      <w:r w:rsidRPr="00CD0732">
        <w:rPr>
          <w:b w:val="0"/>
          <w:sz w:val="22"/>
          <w:lang w:val="en-AU"/>
        </w:rPr>
        <w:t>Not applicable.</w:t>
      </w:r>
    </w:p>
    <w:p w14:paraId="64833C70" w14:textId="77777777" w:rsidR="004E34B7" w:rsidRPr="00CD0732" w:rsidRDefault="004E34B7" w:rsidP="00CD0732">
      <w:pPr>
        <w:pStyle w:val="Subtitle"/>
        <w:spacing w:line="360" w:lineRule="auto"/>
        <w:jc w:val="both"/>
        <w:rPr>
          <w:b w:val="0"/>
          <w:sz w:val="22"/>
          <w:lang w:val="en-AU"/>
        </w:rPr>
      </w:pPr>
    </w:p>
    <w:p w14:paraId="19B26ED4" w14:textId="77777777" w:rsidR="004E34B7" w:rsidRPr="00CD0732" w:rsidRDefault="004E34B7" w:rsidP="00CD0732">
      <w:pPr>
        <w:pStyle w:val="Subtitle"/>
        <w:numPr>
          <w:ilvl w:val="1"/>
          <w:numId w:val="36"/>
        </w:numPr>
        <w:spacing w:line="360" w:lineRule="auto"/>
        <w:ind w:left="360" w:firstLine="0"/>
        <w:jc w:val="both"/>
        <w:rPr>
          <w:b w:val="0"/>
          <w:sz w:val="22"/>
          <w:lang w:val="en-AU"/>
        </w:rPr>
      </w:pPr>
      <w:r w:rsidRPr="00CD0732">
        <w:rPr>
          <w:b w:val="0"/>
          <w:sz w:val="22"/>
          <w:lang w:val="en-AU"/>
        </w:rPr>
        <w:t xml:space="preserve">If stabilisation/maximum medical improvement, of any or all injuries has not been reached, when, in your opinion, will this occur? </w:t>
      </w:r>
    </w:p>
    <w:p w14:paraId="6D528232" w14:textId="77777777" w:rsidR="004E34B7" w:rsidRPr="00CD0732" w:rsidRDefault="004E34B7" w:rsidP="00CD0732">
      <w:pPr>
        <w:pStyle w:val="Subtitle"/>
        <w:spacing w:line="360" w:lineRule="auto"/>
        <w:ind w:left="360"/>
        <w:jc w:val="both"/>
        <w:rPr>
          <w:b w:val="0"/>
          <w:sz w:val="22"/>
          <w:lang w:val="en-AU"/>
        </w:rPr>
      </w:pPr>
      <w:r w:rsidRPr="00CD0732">
        <w:rPr>
          <w:b w:val="0"/>
          <w:sz w:val="22"/>
          <w:lang w:val="en-AU"/>
        </w:rPr>
        <w:t>Not applicable.</w:t>
      </w:r>
    </w:p>
    <w:p w14:paraId="1159A770" w14:textId="77777777" w:rsidR="004E34B7" w:rsidRPr="00CD0732" w:rsidRDefault="004E34B7" w:rsidP="00CD0732">
      <w:pPr>
        <w:pStyle w:val="Subtitle"/>
        <w:spacing w:line="360" w:lineRule="auto"/>
        <w:jc w:val="both"/>
        <w:rPr>
          <w:b w:val="0"/>
          <w:sz w:val="22"/>
          <w:lang w:val="en-AU"/>
        </w:rPr>
      </w:pPr>
    </w:p>
    <w:p w14:paraId="37791D20" w14:textId="77777777" w:rsidR="004E34B7" w:rsidRPr="00CD0732" w:rsidRDefault="004E34B7" w:rsidP="00CD0732">
      <w:pPr>
        <w:pStyle w:val="Subtitle"/>
        <w:numPr>
          <w:ilvl w:val="1"/>
          <w:numId w:val="36"/>
        </w:numPr>
        <w:spacing w:line="360" w:lineRule="auto"/>
        <w:ind w:left="360" w:firstLine="0"/>
        <w:jc w:val="both"/>
        <w:rPr>
          <w:b w:val="0"/>
          <w:sz w:val="22"/>
          <w:lang w:val="en-AU"/>
        </w:rPr>
      </w:pPr>
      <w:r w:rsidRPr="00CD0732">
        <w:rPr>
          <w:b w:val="0"/>
          <w:sz w:val="22"/>
          <w:lang w:val="en-AU"/>
        </w:rPr>
        <w:t xml:space="preserve">Is any proportion of loss of efficient use or impairment or whole person impairment, due to a previous injury, pre-existing condition, or abnormality? </w:t>
      </w:r>
    </w:p>
    <w:p w14:paraId="2758E181" w14:textId="77777777" w:rsidR="004E34B7" w:rsidRPr="00CD0732" w:rsidRDefault="004E34B7" w:rsidP="00CD0732">
      <w:pPr>
        <w:pStyle w:val="Subtitle"/>
        <w:spacing w:line="360" w:lineRule="auto"/>
        <w:ind w:left="360"/>
        <w:jc w:val="both"/>
        <w:rPr>
          <w:b w:val="0"/>
          <w:sz w:val="22"/>
          <w:lang w:val="en-AU"/>
        </w:rPr>
      </w:pPr>
      <w:r w:rsidRPr="00CD0732">
        <w:rPr>
          <w:b w:val="0"/>
          <w:sz w:val="22"/>
          <w:lang w:val="en-AU"/>
        </w:rPr>
        <w:t>No.</w:t>
      </w:r>
    </w:p>
    <w:p w14:paraId="17CFD441" w14:textId="28FD8C18" w:rsidR="004E34B7" w:rsidRPr="00CD0732" w:rsidRDefault="004E34B7" w:rsidP="00CD0732">
      <w:pPr>
        <w:pStyle w:val="Subtitle"/>
        <w:spacing w:line="360" w:lineRule="auto"/>
        <w:ind w:left="360"/>
        <w:jc w:val="both"/>
        <w:rPr>
          <w:b w:val="0"/>
          <w:sz w:val="22"/>
          <w:lang w:val="en-AU"/>
        </w:rPr>
      </w:pPr>
      <w:r w:rsidRPr="00CD0732">
        <w:rPr>
          <w:b w:val="0"/>
          <w:sz w:val="22"/>
          <w:lang w:val="en-AU"/>
        </w:rPr>
        <w:t xml:space="preserve">I have ascertained that, there was </w:t>
      </w:r>
      <w:r w:rsidR="00A07A3D" w:rsidRPr="00CD0732">
        <w:rPr>
          <w:b w:val="0"/>
          <w:sz w:val="22"/>
          <w:lang w:val="en-AU"/>
        </w:rPr>
        <w:t>no</w:t>
      </w:r>
      <w:r w:rsidRPr="00CD0732">
        <w:rPr>
          <w:b w:val="0"/>
          <w:sz w:val="22"/>
          <w:lang w:val="en-AU"/>
        </w:rPr>
        <w:t xml:space="preserve"> history of </w:t>
      </w:r>
      <w:r w:rsidR="00A07A3D" w:rsidRPr="00CD0732">
        <w:rPr>
          <w:b w:val="0"/>
          <w:sz w:val="22"/>
          <w:lang w:val="en-AU"/>
        </w:rPr>
        <w:t xml:space="preserve">previous injury, pre-existing condition, or abnormality. </w:t>
      </w:r>
      <w:r w:rsidRPr="00CD0732">
        <w:rPr>
          <w:b w:val="0"/>
          <w:sz w:val="22"/>
          <w:lang w:val="en-AU"/>
        </w:rPr>
        <w:t xml:space="preserve">This conclusion was reached by </w:t>
      </w:r>
      <w:r w:rsidR="004065A6" w:rsidRPr="00CD0732">
        <w:rPr>
          <w:b w:val="0"/>
          <w:sz w:val="22"/>
          <w:lang w:val="en-AU"/>
        </w:rPr>
        <w:t>her</w:t>
      </w:r>
      <w:r w:rsidRPr="00CD0732">
        <w:rPr>
          <w:b w:val="0"/>
          <w:sz w:val="22"/>
          <w:lang w:val="en-AU"/>
        </w:rPr>
        <w:t xml:space="preserve"> account and for reasons that there were no clinical documents provided suggesting that there </w:t>
      </w:r>
      <w:proofErr w:type="gramStart"/>
      <w:r w:rsidRPr="00CD0732">
        <w:rPr>
          <w:b w:val="0"/>
          <w:sz w:val="22"/>
          <w:lang w:val="en-AU"/>
        </w:rPr>
        <w:t>was</w:t>
      </w:r>
      <w:proofErr w:type="gramEnd"/>
      <w:r w:rsidR="00916DF4" w:rsidRPr="00CD0732">
        <w:rPr>
          <w:b w:val="0"/>
          <w:sz w:val="22"/>
          <w:lang w:val="en-AU"/>
        </w:rPr>
        <w:t xml:space="preserve"> </w:t>
      </w:r>
      <w:r w:rsidR="008547A4" w:rsidRPr="00CD0732">
        <w:rPr>
          <w:b w:val="0"/>
          <w:sz w:val="22"/>
          <w:lang w:val="en-AU"/>
        </w:rPr>
        <w:t>any</w:t>
      </w:r>
      <w:r w:rsidRPr="00CD0732">
        <w:rPr>
          <w:b w:val="0"/>
          <w:sz w:val="22"/>
          <w:lang w:val="en-AU"/>
        </w:rPr>
        <w:t xml:space="preserve"> impairment and presentations to medical professionals before the subject injury occurred.</w:t>
      </w:r>
    </w:p>
    <w:p w14:paraId="1B0E728B" w14:textId="77777777" w:rsidR="004E34B7" w:rsidRPr="00CD0732" w:rsidRDefault="004E34B7" w:rsidP="00CD0732">
      <w:pPr>
        <w:pStyle w:val="Subtitle"/>
        <w:spacing w:line="360" w:lineRule="auto"/>
        <w:ind w:left="360"/>
        <w:jc w:val="both"/>
        <w:rPr>
          <w:b w:val="0"/>
          <w:sz w:val="22"/>
          <w:lang w:val="en-AU"/>
        </w:rPr>
      </w:pPr>
    </w:p>
    <w:p w14:paraId="144D096D" w14:textId="77777777" w:rsidR="004E34B7" w:rsidRPr="00CD0732" w:rsidRDefault="004E34B7" w:rsidP="00CD0732">
      <w:pPr>
        <w:pStyle w:val="Subtitle"/>
        <w:numPr>
          <w:ilvl w:val="1"/>
          <w:numId w:val="36"/>
        </w:numPr>
        <w:spacing w:line="360" w:lineRule="auto"/>
        <w:ind w:left="360" w:firstLine="0"/>
        <w:jc w:val="both"/>
        <w:rPr>
          <w:b w:val="0"/>
          <w:sz w:val="22"/>
          <w:lang w:val="en-AU"/>
        </w:rPr>
      </w:pPr>
      <w:r w:rsidRPr="00CD0732">
        <w:rPr>
          <w:b w:val="0"/>
          <w:sz w:val="22"/>
          <w:lang w:val="en-AU"/>
        </w:rPr>
        <w:t xml:space="preserve">If so, please indicate which body part/system is affected by the previous injury, pre-existing condition, or abnormality. </w:t>
      </w:r>
    </w:p>
    <w:p w14:paraId="6A6F66A6" w14:textId="76B7AB75" w:rsidR="004E34B7" w:rsidRPr="00CD0732" w:rsidRDefault="004E34B7" w:rsidP="00CD0732">
      <w:pPr>
        <w:pStyle w:val="Subtitle"/>
        <w:spacing w:line="360" w:lineRule="auto"/>
        <w:ind w:left="360"/>
        <w:jc w:val="both"/>
        <w:rPr>
          <w:b w:val="0"/>
          <w:sz w:val="22"/>
          <w:lang w:val="en-AU"/>
        </w:rPr>
      </w:pPr>
      <w:r w:rsidRPr="00CD0732">
        <w:rPr>
          <w:b w:val="0"/>
          <w:sz w:val="22"/>
          <w:lang w:val="en-AU"/>
        </w:rPr>
        <w:t>Not applicable.</w:t>
      </w:r>
    </w:p>
    <w:p w14:paraId="4EC1D628" w14:textId="77777777" w:rsidR="004E34B7" w:rsidRPr="00CD0732" w:rsidRDefault="004E34B7" w:rsidP="00CD0732">
      <w:pPr>
        <w:pStyle w:val="Subtitle"/>
        <w:spacing w:line="360" w:lineRule="auto"/>
        <w:jc w:val="both"/>
        <w:rPr>
          <w:b w:val="0"/>
          <w:sz w:val="22"/>
          <w:lang w:val="en-AU"/>
        </w:rPr>
      </w:pPr>
    </w:p>
    <w:p w14:paraId="7D418CED" w14:textId="77777777" w:rsidR="004E34B7" w:rsidRPr="00CD0732" w:rsidRDefault="004E34B7" w:rsidP="00CD0732">
      <w:pPr>
        <w:pStyle w:val="Subtitle"/>
        <w:spacing w:line="360" w:lineRule="auto"/>
        <w:jc w:val="both"/>
        <w:rPr>
          <w:b w:val="0"/>
          <w:sz w:val="22"/>
          <w:lang w:val="en-AU"/>
        </w:rPr>
      </w:pPr>
    </w:p>
    <w:p w14:paraId="56C85C7A" w14:textId="77777777" w:rsidR="004E34B7" w:rsidRPr="00CD0732" w:rsidRDefault="004E34B7" w:rsidP="00CD0732">
      <w:pPr>
        <w:pStyle w:val="GeneralText"/>
        <w:numPr>
          <w:ilvl w:val="0"/>
          <w:numId w:val="33"/>
        </w:numPr>
        <w:tabs>
          <w:tab w:val="clear" w:pos="720"/>
        </w:tabs>
        <w:ind w:left="0" w:firstLine="0"/>
        <w:rPr>
          <w:b/>
          <w:lang w:val="en-AU"/>
        </w:rPr>
      </w:pPr>
      <w:r w:rsidRPr="00CD0732">
        <w:rPr>
          <w:b/>
          <w:lang w:val="en-AU"/>
        </w:rPr>
        <w:t>THE FACTS ON WHICH THE ASSESSMENT IS BASED</w:t>
      </w:r>
    </w:p>
    <w:p w14:paraId="5F90A23D" w14:textId="77777777" w:rsidR="004E34B7" w:rsidRPr="00CD0732" w:rsidRDefault="004E34B7" w:rsidP="00CD0732">
      <w:pPr>
        <w:pStyle w:val="BodyTextIndent2"/>
        <w:spacing w:line="360" w:lineRule="auto"/>
        <w:ind w:left="0" w:firstLine="0"/>
        <w:jc w:val="both"/>
        <w:rPr>
          <w:b w:val="0"/>
        </w:rPr>
      </w:pPr>
    </w:p>
    <w:p w14:paraId="4AACE9E8" w14:textId="77777777" w:rsidR="004E34B7" w:rsidRPr="00CD0732" w:rsidRDefault="004E34B7" w:rsidP="00CD0732">
      <w:pPr>
        <w:spacing w:line="360" w:lineRule="auto"/>
        <w:jc w:val="both"/>
      </w:pPr>
      <w:r w:rsidRPr="00CD0732">
        <w:t>The facts on which I have based my assessment of whole-person impairment are:</w:t>
      </w:r>
    </w:p>
    <w:p w14:paraId="66964AC3" w14:textId="77777777" w:rsidR="004E34B7" w:rsidRDefault="004E34B7" w:rsidP="00CD0732">
      <w:pPr>
        <w:spacing w:line="360" w:lineRule="auto"/>
        <w:jc w:val="both"/>
        <w:rPr>
          <w:noProof/>
        </w:rPr>
      </w:pPr>
      <w:r w:rsidRPr="00CD0732">
        <w:rPr>
          <w:noProof/>
        </w:rPr>
        <w:t>The information provided in the interview, my observations of the Claimant during the course of the interview, and the medical records provided to me.</w:t>
      </w:r>
    </w:p>
    <w:p w14:paraId="5B11359C" w14:textId="77777777" w:rsidR="006465A4" w:rsidRPr="00CD0732" w:rsidRDefault="006465A4" w:rsidP="00CD0732">
      <w:pPr>
        <w:spacing w:line="360" w:lineRule="auto"/>
        <w:jc w:val="both"/>
        <w:rPr>
          <w:noProof/>
        </w:rPr>
      </w:pPr>
    </w:p>
    <w:p w14:paraId="2EBF00BE" w14:textId="77777777" w:rsidR="004E34B7" w:rsidRPr="00CD0732" w:rsidRDefault="004E34B7" w:rsidP="00CD0732">
      <w:pPr>
        <w:pStyle w:val="GeneralText"/>
        <w:numPr>
          <w:ilvl w:val="0"/>
          <w:numId w:val="33"/>
        </w:numPr>
        <w:tabs>
          <w:tab w:val="clear" w:pos="720"/>
        </w:tabs>
        <w:ind w:left="0" w:firstLine="0"/>
        <w:rPr>
          <w:b/>
          <w:lang w:val="en-AU"/>
        </w:rPr>
      </w:pPr>
      <w:r w:rsidRPr="00CD0732">
        <w:rPr>
          <w:b/>
          <w:lang w:val="en-AU"/>
        </w:rPr>
        <w:t>REASONS FOR ASSESSMENT</w:t>
      </w:r>
    </w:p>
    <w:p w14:paraId="708C540F" w14:textId="77777777" w:rsidR="004E34B7" w:rsidRPr="00CD0732" w:rsidRDefault="004E34B7" w:rsidP="00CD0732">
      <w:pPr>
        <w:pStyle w:val="Subtitle"/>
        <w:numPr>
          <w:ilvl w:val="0"/>
          <w:numId w:val="37"/>
        </w:numPr>
        <w:spacing w:line="360" w:lineRule="auto"/>
        <w:ind w:left="360" w:firstLine="0"/>
        <w:jc w:val="both"/>
        <w:rPr>
          <w:b w:val="0"/>
          <w:sz w:val="22"/>
          <w:lang w:val="en-AU"/>
        </w:rPr>
      </w:pPr>
      <w:r w:rsidRPr="00CD0732">
        <w:rPr>
          <w:b w:val="0"/>
          <w:sz w:val="22"/>
          <w:lang w:val="en-AU"/>
        </w:rPr>
        <w:t>My opinion and assessment of whole-person impairment</w:t>
      </w:r>
    </w:p>
    <w:p w14:paraId="5281B7E3" w14:textId="08B7ECBD" w:rsidR="004E34B7" w:rsidRPr="00CD0732" w:rsidRDefault="00CD0732" w:rsidP="00CD0732">
      <w:pPr>
        <w:spacing w:line="360" w:lineRule="auto"/>
        <w:jc w:val="both"/>
      </w:pPr>
      <w:r w:rsidRPr="00CD0732">
        <w:t>26</w:t>
      </w:r>
      <w:r w:rsidR="004E34B7" w:rsidRPr="00CD0732">
        <w:t xml:space="preserve">% </w:t>
      </w:r>
      <w:r w:rsidR="00C11DD4" w:rsidRPr="00CD0732">
        <w:t>Whole Person Impairment</w:t>
      </w:r>
    </w:p>
    <w:p w14:paraId="557863A5" w14:textId="77777777" w:rsidR="004E34B7" w:rsidRPr="00CD0732" w:rsidRDefault="004E34B7" w:rsidP="00CD0732">
      <w:pPr>
        <w:spacing w:line="360" w:lineRule="auto"/>
        <w:jc w:val="both"/>
      </w:pPr>
      <w:r w:rsidRPr="00CD0732">
        <w:lastRenderedPageBreak/>
        <w:t>In making that assessment I have considered the following matters: -</w:t>
      </w:r>
    </w:p>
    <w:p w14:paraId="2D117F18" w14:textId="41B429A6" w:rsidR="002729E6" w:rsidRPr="00CD0732" w:rsidRDefault="004E34B7" w:rsidP="00CD0732">
      <w:pPr>
        <w:spacing w:line="360" w:lineRule="auto"/>
        <w:jc w:val="both"/>
      </w:pPr>
      <w:r w:rsidRPr="00CD0732">
        <w:t>The information from the assessment and my observations of the Claimant, which can be found above, as well as information from the relevant documents, have been summarised below:</w:t>
      </w:r>
    </w:p>
    <w:p w14:paraId="6BDB6AE9" w14:textId="723EA71D" w:rsidR="002729E6" w:rsidRPr="00CD0732" w:rsidRDefault="0083322D" w:rsidP="00CD0732">
      <w:pPr>
        <w:spacing w:after="0" w:line="360" w:lineRule="auto"/>
        <w:jc w:val="both"/>
      </w:pPr>
      <w:r w:rsidRPr="00CD0732">
        <w:rPr>
          <w:u w:val="single"/>
        </w:rPr>
        <w:t xml:space="preserve">GP </w:t>
      </w:r>
      <w:r w:rsidR="002729E6" w:rsidRPr="00CD0732">
        <w:rPr>
          <w:u w:val="single"/>
        </w:rPr>
        <w:t>Clinical Records,</w:t>
      </w:r>
      <w:r w:rsidR="007A6264" w:rsidRPr="00CD0732">
        <w:rPr>
          <w:u w:val="single"/>
        </w:rPr>
        <w:t xml:space="preserve"> </w:t>
      </w:r>
      <w:r w:rsidR="00FD1604" w:rsidRPr="00CD0732">
        <w:rPr>
          <w:u w:val="single"/>
        </w:rPr>
        <w:t xml:space="preserve">Dr </w:t>
      </w:r>
      <w:r w:rsidR="004B2DEC">
        <w:rPr>
          <w:u w:val="single"/>
        </w:rPr>
        <w:t>Raj Kumar*,</w:t>
      </w:r>
      <w:r w:rsidR="00FD1604" w:rsidRPr="00CD0732">
        <w:rPr>
          <w:u w:val="single"/>
        </w:rPr>
        <w:t xml:space="preserve"> </w:t>
      </w:r>
      <w:r w:rsidR="007A6264" w:rsidRPr="00CD0732">
        <w:rPr>
          <w:u w:val="single"/>
        </w:rPr>
        <w:t xml:space="preserve">dated </w:t>
      </w:r>
      <w:r w:rsidR="00D44103" w:rsidRPr="00CD0732">
        <w:rPr>
          <w:u w:val="single"/>
        </w:rPr>
        <w:t xml:space="preserve">from </w:t>
      </w:r>
      <w:r w:rsidR="00CD0732">
        <w:rPr>
          <w:u w:val="single"/>
        </w:rPr>
        <w:t xml:space="preserve">21 </w:t>
      </w:r>
      <w:r w:rsidR="00173D88">
        <w:rPr>
          <w:u w:val="single"/>
        </w:rPr>
        <w:t>March 2022*</w:t>
      </w:r>
      <w:r w:rsidR="007F4407" w:rsidRPr="00CD0732">
        <w:rPr>
          <w:u w:val="single"/>
        </w:rPr>
        <w:t xml:space="preserve"> to </w:t>
      </w:r>
      <w:r w:rsidR="00CD0732">
        <w:rPr>
          <w:u w:val="single"/>
        </w:rPr>
        <w:t xml:space="preserve">21 </w:t>
      </w:r>
      <w:r w:rsidR="00B83667">
        <w:rPr>
          <w:u w:val="single"/>
        </w:rPr>
        <w:t>July 2024*</w:t>
      </w:r>
    </w:p>
    <w:p w14:paraId="213334C8" w14:textId="534E8D9F" w:rsidR="007A6264" w:rsidRPr="00CD0732" w:rsidRDefault="006E28E8" w:rsidP="00CD0732">
      <w:pPr>
        <w:spacing w:after="0" w:line="360" w:lineRule="auto"/>
        <w:jc w:val="both"/>
      </w:pPr>
      <w:r w:rsidRPr="00CD0732">
        <w:t xml:space="preserve">Mainly these records were related to </w:t>
      </w:r>
      <w:r w:rsidR="00F82735">
        <w:t>physical</w:t>
      </w:r>
      <w:r w:rsidRPr="00CD0732">
        <w:t xml:space="preserve"> issues</w:t>
      </w:r>
      <w:r w:rsidR="00F82735">
        <w:t>*</w:t>
      </w:r>
      <w:r w:rsidR="00FD1604" w:rsidRPr="00CD0732">
        <w:t xml:space="preserve">. </w:t>
      </w:r>
      <w:r w:rsidR="009D071F" w:rsidRPr="00CD0732">
        <w:t>Before the subject workplace injury, there was no mention of mental health issues</w:t>
      </w:r>
      <w:r w:rsidR="00CD57BD" w:rsidRPr="00CD0732">
        <w:t xml:space="preserve">. The first mention in the records was on </w:t>
      </w:r>
      <w:r w:rsidR="00CD0732">
        <w:t xml:space="preserve">24 </w:t>
      </w:r>
      <w:r w:rsidR="00945486">
        <w:t>October 2021</w:t>
      </w:r>
      <w:r w:rsidR="00264D02">
        <w:t>*</w:t>
      </w:r>
      <w:r w:rsidR="00CD57BD" w:rsidRPr="00CD0732">
        <w:t xml:space="preserve"> when</w:t>
      </w:r>
      <w:r w:rsidR="00D93317" w:rsidRPr="00CD0732">
        <w:t xml:space="preserve"> she wished to see a psychologist because of stress and anxiety related to the workplace.</w:t>
      </w:r>
      <w:r w:rsidR="00E72E3B" w:rsidRPr="00CD0732">
        <w:t xml:space="preserve"> </w:t>
      </w:r>
      <w:r w:rsidR="0090633C" w:rsidRPr="00CD0732">
        <w:t>There were a couple of mentions soon after that but then the remaining records were related to physical issues.</w:t>
      </w:r>
    </w:p>
    <w:p w14:paraId="7EAE8099" w14:textId="77777777" w:rsidR="007A6264" w:rsidRPr="00CD0732" w:rsidRDefault="007A6264" w:rsidP="00CD0732">
      <w:pPr>
        <w:spacing w:after="0" w:line="360" w:lineRule="auto"/>
        <w:jc w:val="both"/>
      </w:pPr>
    </w:p>
    <w:p w14:paraId="3533C945" w14:textId="45534419" w:rsidR="00AA161D" w:rsidRPr="00CD0732" w:rsidRDefault="00AA161D" w:rsidP="00CD0732">
      <w:pPr>
        <w:spacing w:after="0" w:line="360" w:lineRule="auto"/>
        <w:jc w:val="both"/>
        <w:rPr>
          <w:u w:val="single"/>
        </w:rPr>
      </w:pPr>
      <w:r w:rsidRPr="00CD0732">
        <w:rPr>
          <w:u w:val="single"/>
        </w:rPr>
        <w:t xml:space="preserve">GP Clinical Records, </w:t>
      </w:r>
      <w:proofErr w:type="spellStart"/>
      <w:r w:rsidR="009870E1">
        <w:rPr>
          <w:u w:val="single"/>
        </w:rPr>
        <w:t>FeelBetterGPs</w:t>
      </w:r>
      <w:proofErr w:type="spellEnd"/>
      <w:r w:rsidR="009870E1">
        <w:rPr>
          <w:u w:val="single"/>
        </w:rPr>
        <w:t>*</w:t>
      </w:r>
      <w:r w:rsidR="00D44103" w:rsidRPr="00CD0732">
        <w:rPr>
          <w:u w:val="single"/>
        </w:rPr>
        <w:t>, dated</w:t>
      </w:r>
      <w:r w:rsidRPr="00CD0732">
        <w:rPr>
          <w:u w:val="single"/>
        </w:rPr>
        <w:t xml:space="preserve"> </w:t>
      </w:r>
      <w:r w:rsidR="00ED2BBC">
        <w:rPr>
          <w:u w:val="single"/>
        </w:rPr>
        <w:t>04 November 2022*</w:t>
      </w:r>
      <w:r w:rsidR="007E64E2" w:rsidRPr="00CD0732">
        <w:rPr>
          <w:u w:val="single"/>
        </w:rPr>
        <w:t xml:space="preserve"> to </w:t>
      </w:r>
      <w:r w:rsidR="00CD0732">
        <w:rPr>
          <w:u w:val="single"/>
        </w:rPr>
        <w:t xml:space="preserve">27 </w:t>
      </w:r>
      <w:r w:rsidR="00B83667">
        <w:rPr>
          <w:u w:val="single"/>
        </w:rPr>
        <w:t>July 2024*</w:t>
      </w:r>
    </w:p>
    <w:p w14:paraId="1FA3207D" w14:textId="5A228091" w:rsidR="00344CB9" w:rsidRPr="00CD0732" w:rsidRDefault="006329BC" w:rsidP="00CD0732">
      <w:pPr>
        <w:spacing w:after="0" w:line="360" w:lineRule="auto"/>
        <w:jc w:val="both"/>
      </w:pPr>
      <w:r>
        <w:t xml:space="preserve">Fluoxetine* </w:t>
      </w:r>
      <w:r w:rsidR="009277F3" w:rsidRPr="00CD0732">
        <w:t xml:space="preserve">in these records was first prescribed on </w:t>
      </w:r>
      <w:r w:rsidR="00ED2BBC">
        <w:t>04 April 2023*</w:t>
      </w:r>
      <w:r w:rsidR="009277F3" w:rsidRPr="00CD0732">
        <w:t xml:space="preserve"> and </w:t>
      </w:r>
      <w:r w:rsidR="006C0CA3">
        <w:t>Antabuse*</w:t>
      </w:r>
      <w:r w:rsidR="009277F3" w:rsidRPr="00CD0732">
        <w:t xml:space="preserve"> on </w:t>
      </w:r>
      <w:r w:rsidR="00CD0732">
        <w:t>10 February 2024</w:t>
      </w:r>
      <w:r w:rsidR="009277F3" w:rsidRPr="00CD0732">
        <w:t>.</w:t>
      </w:r>
      <w:r w:rsidR="00936A6B" w:rsidRPr="00CD0732">
        <w:t xml:space="preserve"> On </w:t>
      </w:r>
      <w:r w:rsidR="008F758A">
        <w:t>10 July 2023*</w:t>
      </w:r>
      <w:r w:rsidR="00936A6B" w:rsidRPr="00CD0732">
        <w:t xml:space="preserve">, she was switched from </w:t>
      </w:r>
      <w:r w:rsidR="00B83667">
        <w:t>f</w:t>
      </w:r>
      <w:r w:rsidR="006761CD">
        <w:t>luoxetine*</w:t>
      </w:r>
      <w:r w:rsidR="00936A6B" w:rsidRPr="00CD0732">
        <w:t xml:space="preserve"> to </w:t>
      </w:r>
      <w:r w:rsidR="00B83667">
        <w:t>v</w:t>
      </w:r>
      <w:r w:rsidR="00B82BC0">
        <w:t>enlafaxine*</w:t>
      </w:r>
      <w:r w:rsidR="00936A6B" w:rsidRPr="00CD0732">
        <w:t xml:space="preserve"> due to decreased efficacy.</w:t>
      </w:r>
    </w:p>
    <w:p w14:paraId="3B7E52BD" w14:textId="57D9EB21" w:rsidR="008E6026" w:rsidRPr="00CD0732" w:rsidRDefault="00074737" w:rsidP="00CD0732">
      <w:pPr>
        <w:spacing w:after="0" w:line="360" w:lineRule="auto"/>
        <w:jc w:val="both"/>
      </w:pPr>
      <w:r w:rsidRPr="00CD0732">
        <w:t xml:space="preserve">On </w:t>
      </w:r>
      <w:r w:rsidR="00F879A3">
        <w:t xml:space="preserve">12 </w:t>
      </w:r>
      <w:r w:rsidR="00945486">
        <w:t>October 2021*</w:t>
      </w:r>
      <w:r w:rsidRPr="00CD0732">
        <w:t xml:space="preserve">, it was documented that she </w:t>
      </w:r>
      <w:r w:rsidR="00982E28" w:rsidRPr="00CD0732">
        <w:t>had been</w:t>
      </w:r>
      <w:r w:rsidRPr="00CD0732">
        <w:t xml:space="preserve"> experiencing </w:t>
      </w:r>
      <w:r w:rsidR="007D49DF" w:rsidRPr="00CD0732">
        <w:t xml:space="preserve">bullying at work from colleagues since </w:t>
      </w:r>
      <w:r w:rsidR="009870E1">
        <w:t>April 2023*</w:t>
      </w:r>
      <w:r w:rsidR="007D49DF" w:rsidRPr="00CD0732">
        <w:t>. Symptoms were noted to be anxiety, depression</w:t>
      </w:r>
      <w:r w:rsidR="008B300D" w:rsidRPr="00CD0732">
        <w:t xml:space="preserve">, insomnia, and anhedonia. The plan was to commence psychological interventions. </w:t>
      </w:r>
      <w:r w:rsidR="00BC5B53" w:rsidRPr="00CD0732">
        <w:t>She later developed w</w:t>
      </w:r>
      <w:r w:rsidR="008E6026" w:rsidRPr="00CD0732">
        <w:t>eight gain</w:t>
      </w:r>
      <w:r w:rsidR="00BC5B53" w:rsidRPr="00CD0732">
        <w:t xml:space="preserve">, </w:t>
      </w:r>
      <w:r w:rsidR="004C59D1" w:rsidRPr="00CD0732">
        <w:t xml:space="preserve">had </w:t>
      </w:r>
      <w:r w:rsidR="002A1AB1" w:rsidRPr="00CD0732">
        <w:t>insomnia and</w:t>
      </w:r>
      <w:r w:rsidR="006E5B09" w:rsidRPr="00CD0732">
        <w:t xml:space="preserve"> was to recommence </w:t>
      </w:r>
      <w:r w:rsidR="006C0CA3">
        <w:t>Antabuse*</w:t>
      </w:r>
      <w:r w:rsidR="006E5B09" w:rsidRPr="00CD0732">
        <w:t xml:space="preserve"> as she </w:t>
      </w:r>
      <w:r w:rsidR="00EE47A3" w:rsidRPr="00CD0732">
        <w:t>resumed drinking alcohol again.</w:t>
      </w:r>
      <w:r w:rsidR="001570BE" w:rsidRPr="00CD0732">
        <w:t xml:space="preserve"> </w:t>
      </w:r>
    </w:p>
    <w:p w14:paraId="0DCDCCA0" w14:textId="0969705E" w:rsidR="00AA161D" w:rsidRPr="00CD0732" w:rsidRDefault="005B52DF" w:rsidP="00CD0732">
      <w:pPr>
        <w:spacing w:after="0" w:line="360" w:lineRule="auto"/>
        <w:jc w:val="both"/>
      </w:pPr>
      <w:r w:rsidRPr="00CD0732">
        <w:t xml:space="preserve">On </w:t>
      </w:r>
      <w:r w:rsidR="00F879A3">
        <w:t xml:space="preserve">12 </w:t>
      </w:r>
      <w:r w:rsidR="00945486">
        <w:t>October 2021*</w:t>
      </w:r>
      <w:r w:rsidRPr="00CD0732">
        <w:t xml:space="preserve">, she was </w:t>
      </w:r>
      <w:r w:rsidR="00393B98" w:rsidRPr="00CD0732">
        <w:t xml:space="preserve">prescribed </w:t>
      </w:r>
      <w:r w:rsidR="00CC0F70" w:rsidRPr="00CD0732">
        <w:t xml:space="preserve">melatonin and </w:t>
      </w:r>
      <w:r w:rsidR="00A36396">
        <w:t>venlafaxine*</w:t>
      </w:r>
      <w:r w:rsidR="00CC0F70" w:rsidRPr="00CD0732">
        <w:t xml:space="preserve"> 100mg daily.</w:t>
      </w:r>
      <w:r w:rsidRPr="00CD0732">
        <w:t xml:space="preserve"> </w:t>
      </w:r>
    </w:p>
    <w:p w14:paraId="2D4FBBF4" w14:textId="17259DA9" w:rsidR="00AA0816" w:rsidRPr="00CD0732" w:rsidRDefault="00DD48D3" w:rsidP="00CD0732">
      <w:pPr>
        <w:spacing w:after="0" w:line="360" w:lineRule="auto"/>
        <w:jc w:val="both"/>
      </w:pPr>
      <w:r w:rsidRPr="00CD0732">
        <w:t xml:space="preserve">On </w:t>
      </w:r>
      <w:r w:rsidR="00CD0732">
        <w:t xml:space="preserve">11 </w:t>
      </w:r>
      <w:r w:rsidR="00644B50">
        <w:t>April</w:t>
      </w:r>
      <w:r w:rsidR="00CD0732">
        <w:t xml:space="preserve"> 202</w:t>
      </w:r>
      <w:r w:rsidR="00644B50">
        <w:t>4*</w:t>
      </w:r>
      <w:r w:rsidRPr="00CD0732">
        <w:t>, she was awaiting approval for an inpatient rehabilitation setting.</w:t>
      </w:r>
    </w:p>
    <w:p w14:paraId="1D0D090F" w14:textId="77777777" w:rsidR="00DA48E5" w:rsidRPr="00CD0732" w:rsidRDefault="00DA48E5" w:rsidP="00CD0732">
      <w:pPr>
        <w:spacing w:after="0" w:line="360" w:lineRule="auto"/>
        <w:jc w:val="both"/>
      </w:pPr>
    </w:p>
    <w:p w14:paraId="50792D98" w14:textId="5FD4C11D" w:rsidR="00DA48E5" w:rsidRPr="00CD0732" w:rsidRDefault="00B96889" w:rsidP="00CD0732">
      <w:pPr>
        <w:spacing w:after="0" w:line="360" w:lineRule="auto"/>
        <w:jc w:val="both"/>
        <w:rPr>
          <w:u w:val="single"/>
        </w:rPr>
      </w:pPr>
      <w:r>
        <w:rPr>
          <w:u w:val="single"/>
        </w:rPr>
        <w:t xml:space="preserve">Happy </w:t>
      </w:r>
      <w:r w:rsidR="00371FB8">
        <w:rPr>
          <w:u w:val="single"/>
        </w:rPr>
        <w:t>Hospital*</w:t>
      </w:r>
      <w:r w:rsidR="00EB7C5A" w:rsidRPr="00CD0732">
        <w:rPr>
          <w:u w:val="single"/>
        </w:rPr>
        <w:t xml:space="preserve"> Discharge Referral, </w:t>
      </w:r>
      <w:r w:rsidR="00DA48E5" w:rsidRPr="00CD0732">
        <w:rPr>
          <w:u w:val="single"/>
        </w:rPr>
        <w:t xml:space="preserve">dated </w:t>
      </w:r>
      <w:r w:rsidR="00CD0732">
        <w:rPr>
          <w:u w:val="single"/>
        </w:rPr>
        <w:t>31 January 2024</w:t>
      </w:r>
    </w:p>
    <w:p w14:paraId="5EBFCDAD" w14:textId="648D5F4C" w:rsidR="00EB7C5A" w:rsidRPr="00CD0732" w:rsidRDefault="00905CA4" w:rsidP="00CD0732">
      <w:pPr>
        <w:spacing w:after="0" w:line="360" w:lineRule="auto"/>
        <w:jc w:val="both"/>
      </w:pPr>
      <w:r w:rsidRPr="00CD0732">
        <w:t>She was admitted and discharged on the same day.</w:t>
      </w:r>
      <w:r w:rsidR="00334EDF" w:rsidRPr="00CD0732">
        <w:t xml:space="preserve"> She complained of </w:t>
      </w:r>
      <w:r w:rsidR="00EF6814" w:rsidRPr="00CD0732">
        <w:t>thoughts of self-harm</w:t>
      </w:r>
      <w:r w:rsidR="00577531" w:rsidRPr="00CD0732">
        <w:t xml:space="preserve"> and low mood. </w:t>
      </w:r>
      <w:r w:rsidR="005929EB" w:rsidRPr="00CD0732">
        <w:t>She then had</w:t>
      </w:r>
      <w:r w:rsidR="00402E35" w:rsidRPr="00CD0732">
        <w:t xml:space="preserve"> </w:t>
      </w:r>
      <w:r w:rsidR="00704C40" w:rsidRPr="00CD0732">
        <w:t>mental health follow up</w:t>
      </w:r>
      <w:r w:rsidR="005929EB" w:rsidRPr="00CD0732">
        <w:t xml:space="preserve"> </w:t>
      </w:r>
      <w:r w:rsidR="000E69DB" w:rsidRPr="00CD0732">
        <w:t>with the Acute Care Team</w:t>
      </w:r>
      <w:r w:rsidR="009711BE" w:rsidRPr="00CD0732">
        <w:t xml:space="preserve"> through to </w:t>
      </w:r>
      <w:r w:rsidR="00F879A3">
        <w:t>12 March 2023*</w:t>
      </w:r>
      <w:r w:rsidR="003C02AF" w:rsidRPr="00CD0732">
        <w:t xml:space="preserve"> when she was discharged.</w:t>
      </w:r>
    </w:p>
    <w:p w14:paraId="63B5F483" w14:textId="77777777" w:rsidR="007D3FCA" w:rsidRPr="00CD0732" w:rsidRDefault="007D3FCA" w:rsidP="00CD0732">
      <w:pPr>
        <w:spacing w:after="0" w:line="360" w:lineRule="auto"/>
        <w:jc w:val="both"/>
      </w:pPr>
    </w:p>
    <w:p w14:paraId="77EF59CC" w14:textId="1D659770" w:rsidR="007D3FCA" w:rsidRPr="00CD0732" w:rsidRDefault="007D3FCA" w:rsidP="00CD0732">
      <w:pPr>
        <w:spacing w:after="0" w:line="360" w:lineRule="auto"/>
        <w:jc w:val="both"/>
        <w:rPr>
          <w:u w:val="single"/>
        </w:rPr>
      </w:pPr>
      <w:r w:rsidRPr="00CD0732">
        <w:rPr>
          <w:u w:val="single"/>
        </w:rPr>
        <w:t xml:space="preserve">IME Report, </w:t>
      </w:r>
      <w:r w:rsidR="009377EB">
        <w:rPr>
          <w:u w:val="single"/>
        </w:rPr>
        <w:t>Dr Jeremy Clarkson*</w:t>
      </w:r>
      <w:r w:rsidRPr="00CD0732">
        <w:rPr>
          <w:u w:val="single"/>
        </w:rPr>
        <w:t xml:space="preserve">, Consultant Psychiatrist, dated </w:t>
      </w:r>
      <w:r w:rsidR="009837B4">
        <w:rPr>
          <w:u w:val="single"/>
        </w:rPr>
        <w:t>12 July 2023*</w:t>
      </w:r>
    </w:p>
    <w:p w14:paraId="7FAD3365" w14:textId="70AFDD52" w:rsidR="00DF78D3" w:rsidRPr="00CD0732" w:rsidRDefault="00DF78D3" w:rsidP="00CD0732">
      <w:pPr>
        <w:spacing w:after="0" w:line="360" w:lineRule="auto"/>
        <w:jc w:val="both"/>
      </w:pPr>
      <w:r w:rsidRPr="00CD0732">
        <w:t xml:space="preserve">Symptoms reported included pervasive symptoms of depression and anxiety, impairment in her mood regulation, motivation, energy, sleep patterns, appetite, weight, attention, </w:t>
      </w:r>
      <w:r w:rsidR="00CC2234" w:rsidRPr="00CD0732">
        <w:t>concentration issues, memory issues</w:t>
      </w:r>
      <w:r w:rsidRPr="00CD0732">
        <w:t xml:space="preserve">, </w:t>
      </w:r>
      <w:r w:rsidR="00A24A3B" w:rsidRPr="00CD0732">
        <w:t>in</w:t>
      </w:r>
      <w:r w:rsidRPr="00CD0732">
        <w:t xml:space="preserve">ability to tolerate stress and pressure, coping mechanisms (with a history of suicidal ideation and alcohol addiction), </w:t>
      </w:r>
      <w:r w:rsidR="00A24A3B" w:rsidRPr="00CD0732">
        <w:t xml:space="preserve">poor </w:t>
      </w:r>
      <w:r w:rsidRPr="00CD0732">
        <w:t xml:space="preserve">self-confidence, </w:t>
      </w:r>
      <w:r w:rsidR="00A24A3B" w:rsidRPr="00CD0732">
        <w:t xml:space="preserve">poor </w:t>
      </w:r>
      <w:r w:rsidRPr="00CD0732">
        <w:t xml:space="preserve">self-esteem, </w:t>
      </w:r>
      <w:r w:rsidR="00A24A3B" w:rsidRPr="00CD0732">
        <w:t xml:space="preserve">poor </w:t>
      </w:r>
      <w:r w:rsidRPr="00CD0732">
        <w:t xml:space="preserve">self-identity and </w:t>
      </w:r>
      <w:r w:rsidR="00A24A3B" w:rsidRPr="00CD0732">
        <w:t xml:space="preserve">difficulty </w:t>
      </w:r>
      <w:r w:rsidRPr="00CD0732">
        <w:t>trust</w:t>
      </w:r>
      <w:r w:rsidR="00A24A3B" w:rsidRPr="00CD0732">
        <w:t>ing</w:t>
      </w:r>
      <w:r w:rsidRPr="00CD0732">
        <w:t xml:space="preserve"> in interpersonal relationships. </w:t>
      </w:r>
    </w:p>
    <w:p w14:paraId="523C973F" w14:textId="4B905363" w:rsidR="00DD2D52" w:rsidRPr="00CD0732" w:rsidRDefault="00DD2D52" w:rsidP="00CD0732">
      <w:pPr>
        <w:spacing w:after="0" w:line="360" w:lineRule="auto"/>
        <w:jc w:val="both"/>
      </w:pPr>
      <w:r w:rsidRPr="00CD0732">
        <w:t>There was no pre-existing past psychiatric history</w:t>
      </w:r>
      <w:r w:rsidR="00234DEF" w:rsidRPr="00CD0732">
        <w:t xml:space="preserve"> and pre-injury</w:t>
      </w:r>
      <w:r w:rsidR="00A24A3B" w:rsidRPr="00CD0732">
        <w:t>. Regarding her alcohol use,</w:t>
      </w:r>
      <w:r w:rsidR="00234DEF" w:rsidRPr="00CD0732">
        <w:t xml:space="preserve"> </w:t>
      </w:r>
      <w:r w:rsidR="00656275" w:rsidRPr="00CD0732">
        <w:t>“</w:t>
      </w:r>
      <w:r w:rsidR="00656275" w:rsidRPr="00CD0732">
        <w:rPr>
          <w:i/>
        </w:rPr>
        <w:t>she consumed alcohol in a controlled manner</w:t>
      </w:r>
      <w:r w:rsidR="00656275" w:rsidRPr="00CD0732">
        <w:t>”</w:t>
      </w:r>
      <w:r w:rsidRPr="00CD0732">
        <w:t>.</w:t>
      </w:r>
    </w:p>
    <w:p w14:paraId="7587E81A" w14:textId="1482F993" w:rsidR="00AA161D" w:rsidRPr="00CD0732" w:rsidRDefault="00161ABD" w:rsidP="00CD0732">
      <w:pPr>
        <w:spacing w:after="0" w:line="360" w:lineRule="auto"/>
        <w:jc w:val="both"/>
      </w:pPr>
      <w:r w:rsidRPr="00CD0732">
        <w:t>The diagnoses were major depressive disorder with anxious distress and severe alcohol use disorder.</w:t>
      </w:r>
    </w:p>
    <w:p w14:paraId="70C4B483" w14:textId="49FB6F0B" w:rsidR="00757397" w:rsidRPr="00CD0732" w:rsidRDefault="00757397" w:rsidP="00CD0732">
      <w:pPr>
        <w:spacing w:after="0" w:line="360" w:lineRule="auto"/>
        <w:jc w:val="both"/>
      </w:pPr>
      <w:r w:rsidRPr="00CD0732">
        <w:t xml:space="preserve">The prescribed medications were </w:t>
      </w:r>
      <w:r w:rsidR="00A36396">
        <w:t>venlafaxine*</w:t>
      </w:r>
      <w:r w:rsidRPr="00CD0732">
        <w:t xml:space="preserve">, </w:t>
      </w:r>
      <w:r w:rsidR="006C0CA3">
        <w:t>Antabuse*</w:t>
      </w:r>
      <w:r w:rsidRPr="00CD0732">
        <w:t xml:space="preserve">, </w:t>
      </w:r>
      <w:r w:rsidR="000D1FB0" w:rsidRPr="00CD0732">
        <w:t>melatonin, and Wegovy.</w:t>
      </w:r>
      <w:r w:rsidR="001E182A" w:rsidRPr="00CD0732">
        <w:t xml:space="preserve"> She continued with</w:t>
      </w:r>
      <w:r w:rsidR="00847475" w:rsidRPr="00CD0732">
        <w:t xml:space="preserve"> sessions with her psychologist.</w:t>
      </w:r>
    </w:p>
    <w:p w14:paraId="0D55E510" w14:textId="3D28DDC2" w:rsidR="003802AC" w:rsidRPr="00CD0732" w:rsidRDefault="003802AC" w:rsidP="00CD0732">
      <w:pPr>
        <w:spacing w:after="0" w:line="360" w:lineRule="auto"/>
        <w:jc w:val="both"/>
      </w:pPr>
      <w:r w:rsidRPr="00CD0732">
        <w:lastRenderedPageBreak/>
        <w:t>Regarding impairment, Self-care and personal hygiene she required prompting</w:t>
      </w:r>
      <w:r w:rsidR="00A64C1C" w:rsidRPr="00CD0732">
        <w:t xml:space="preserve"> and help with basic meals and household chores </w:t>
      </w:r>
      <w:r w:rsidR="002061F8" w:rsidRPr="00CD0732">
        <w:t>from</w:t>
      </w:r>
      <w:r w:rsidR="00A64C1C" w:rsidRPr="00CD0732">
        <w:t xml:space="preserve"> her </w:t>
      </w:r>
      <w:r w:rsidR="0068382C" w:rsidRPr="00CD0732">
        <w:t>ex-</w:t>
      </w:r>
      <w:r w:rsidR="00A64C1C" w:rsidRPr="00CD0732">
        <w:t>husband.</w:t>
      </w:r>
      <w:r w:rsidR="00CA2237" w:rsidRPr="00CD0732">
        <w:t xml:space="preserve"> Social and recreational activities she was withdrawn and not socialising at all. She could travel locally but experienced </w:t>
      </w:r>
      <w:r w:rsidR="0068382C" w:rsidRPr="00CD0732">
        <w:t xml:space="preserve">anxiety. Social functioning she separated from her husband </w:t>
      </w:r>
      <w:r w:rsidR="00CC6DF2">
        <w:t>two*</w:t>
      </w:r>
      <w:r w:rsidR="0068382C" w:rsidRPr="00CD0732">
        <w:t xml:space="preserve"> months previously.</w:t>
      </w:r>
      <w:r w:rsidR="00AE2E74" w:rsidRPr="00CD0732">
        <w:t xml:space="preserve"> Concentration, persistence and pace, she had memory issues and difficulty focusing</w:t>
      </w:r>
      <w:r w:rsidR="00B541CF" w:rsidRPr="00CD0732">
        <w:t xml:space="preserve"> which was compounded by her alcohol use. Adaptation and Employability </w:t>
      </w:r>
      <w:r w:rsidR="00884B20" w:rsidRPr="00CD0732">
        <w:t>she could not work at all.</w:t>
      </w:r>
    </w:p>
    <w:p w14:paraId="6105034B" w14:textId="110D6E58" w:rsidR="007D3FCA" w:rsidRPr="00CD0732" w:rsidRDefault="007D3FCA" w:rsidP="00CD0732">
      <w:pPr>
        <w:spacing w:after="0" w:line="360" w:lineRule="auto"/>
        <w:jc w:val="both"/>
      </w:pPr>
      <w:r w:rsidRPr="00CD0732">
        <w:t xml:space="preserve">PIRS classes were </w:t>
      </w:r>
      <w:r w:rsidR="00FE0977" w:rsidRPr="00CD0732">
        <w:t>2,3,2,3,3,5</w:t>
      </w:r>
      <w:r w:rsidRPr="00CD0732">
        <w:t xml:space="preserve">. Thus, the aggregate was </w:t>
      </w:r>
      <w:r w:rsidR="00FE0977" w:rsidRPr="00CD0732">
        <w:t>18</w:t>
      </w:r>
      <w:r w:rsidRPr="00CD0732">
        <w:t xml:space="preserve"> and </w:t>
      </w:r>
      <w:r w:rsidR="00FE0977" w:rsidRPr="00CD0732">
        <w:t>22</w:t>
      </w:r>
      <w:r w:rsidRPr="00CD0732">
        <w:t xml:space="preserve">% WPI with 0% adjustment for pre-existing impairment and 0% for treatment effect. The final WPI was </w:t>
      </w:r>
      <w:r w:rsidR="00FE0977" w:rsidRPr="00CD0732">
        <w:t>22</w:t>
      </w:r>
      <w:r w:rsidR="001A1DD9" w:rsidRPr="00CD0732">
        <w:t>%. Maximum</w:t>
      </w:r>
      <w:r w:rsidRPr="00CD0732">
        <w:t xml:space="preserve"> medical improvement was considered to have been reached.</w:t>
      </w:r>
    </w:p>
    <w:p w14:paraId="55E96348" w14:textId="34154410" w:rsidR="003D2302" w:rsidRPr="00CD0732" w:rsidRDefault="003D2302" w:rsidP="00CD0732">
      <w:pPr>
        <w:spacing w:after="0" w:line="360" w:lineRule="auto"/>
        <w:jc w:val="both"/>
      </w:pPr>
      <w:r w:rsidRPr="00CD0732">
        <w:t xml:space="preserve">My Comments: I agree with the diagnoses and the </w:t>
      </w:r>
      <w:r w:rsidR="00893A3D" w:rsidRPr="00CD0732">
        <w:t>PIRS categories appear appropriate from the descriptions.</w:t>
      </w:r>
    </w:p>
    <w:p w14:paraId="260CF4E3" w14:textId="77777777" w:rsidR="007D3FCA" w:rsidRPr="00CD0732" w:rsidRDefault="007D3FCA" w:rsidP="00CD0732">
      <w:pPr>
        <w:spacing w:after="0" w:line="360" w:lineRule="auto"/>
        <w:jc w:val="both"/>
      </w:pPr>
    </w:p>
    <w:p w14:paraId="173EB668" w14:textId="2711FB52" w:rsidR="008A42E3" w:rsidRPr="00CD0732" w:rsidRDefault="008001E7" w:rsidP="00CD0732">
      <w:pPr>
        <w:spacing w:after="0" w:line="360" w:lineRule="auto"/>
        <w:jc w:val="both"/>
        <w:rPr>
          <w:u w:val="single"/>
        </w:rPr>
      </w:pPr>
      <w:r>
        <w:rPr>
          <w:u w:val="single"/>
        </w:rPr>
        <w:t>Michael Jackson*</w:t>
      </w:r>
      <w:r w:rsidR="008A42E3" w:rsidRPr="00CD0732">
        <w:rPr>
          <w:u w:val="single"/>
        </w:rPr>
        <w:t xml:space="preserve">, </w:t>
      </w:r>
      <w:r w:rsidR="00644650" w:rsidRPr="00CD0732">
        <w:rPr>
          <w:u w:val="single"/>
        </w:rPr>
        <w:t>P</w:t>
      </w:r>
      <w:r w:rsidR="008A42E3" w:rsidRPr="00CD0732">
        <w:rPr>
          <w:u w:val="single"/>
        </w:rPr>
        <w:t xml:space="preserve">sychologist, dated </w:t>
      </w:r>
      <w:r w:rsidR="00D62C51">
        <w:rPr>
          <w:u w:val="single"/>
        </w:rPr>
        <w:t>15 October 2023*</w:t>
      </w:r>
    </w:p>
    <w:p w14:paraId="5F2A9893" w14:textId="77777777" w:rsidR="003E4917" w:rsidRPr="00CD0732" w:rsidRDefault="003E4917" w:rsidP="00CD0732">
      <w:pPr>
        <w:spacing w:after="0" w:line="360" w:lineRule="auto"/>
        <w:jc w:val="both"/>
      </w:pPr>
      <w:r w:rsidRPr="00CD0732">
        <w:t>The previous documents were noted.</w:t>
      </w:r>
    </w:p>
    <w:p w14:paraId="4C33B812" w14:textId="3E900208" w:rsidR="008A42E3" w:rsidRPr="00CD0732" w:rsidRDefault="008265A1" w:rsidP="00CD0732">
      <w:pPr>
        <w:spacing w:after="0" w:line="360" w:lineRule="auto"/>
        <w:jc w:val="both"/>
      </w:pPr>
      <w:r w:rsidRPr="00CD0732">
        <w:t>Sessions were weekly or fortnightly</w:t>
      </w:r>
      <w:r w:rsidR="0084605F" w:rsidRPr="00CD0732">
        <w:t xml:space="preserve"> and she attended </w:t>
      </w:r>
      <w:r w:rsidR="00A86C7A">
        <w:t>25*</w:t>
      </w:r>
      <w:r w:rsidR="0084605F" w:rsidRPr="00CD0732">
        <w:t xml:space="preserve"> sessions. </w:t>
      </w:r>
      <w:r w:rsidR="00B166C1" w:rsidRPr="00CD0732">
        <w:t>Symptoms included persistent feelings of anhedonia, sleep disturbance, excessive worry, low motivation, fatigue, hopelessness, suicidal ideations, worthlessness, difficulty</w:t>
      </w:r>
      <w:r w:rsidRPr="00CD0732">
        <w:t xml:space="preserve"> </w:t>
      </w:r>
      <w:r w:rsidR="00B166C1" w:rsidRPr="00CD0732">
        <w:t>concentrating.</w:t>
      </w:r>
      <w:r w:rsidR="0084605F" w:rsidRPr="00CD0732">
        <w:t xml:space="preserve"> </w:t>
      </w:r>
      <w:r w:rsidR="00554F53" w:rsidRPr="00CD0732">
        <w:t>Therapy included CBT and Trauma Focused therapy.</w:t>
      </w:r>
    </w:p>
    <w:p w14:paraId="59D2371B" w14:textId="77777777" w:rsidR="00636D89" w:rsidRPr="00CD0732" w:rsidRDefault="00636D89" w:rsidP="00CD0732">
      <w:pPr>
        <w:spacing w:after="0" w:line="360" w:lineRule="auto"/>
        <w:jc w:val="both"/>
      </w:pPr>
    </w:p>
    <w:p w14:paraId="36C37163" w14:textId="432BF677" w:rsidR="00636D89" w:rsidRPr="00CD0732" w:rsidRDefault="00B96889" w:rsidP="00CD0732">
      <w:pPr>
        <w:spacing w:after="0" w:line="360" w:lineRule="auto"/>
        <w:jc w:val="both"/>
        <w:rPr>
          <w:u w:val="single"/>
        </w:rPr>
      </w:pPr>
      <w:r>
        <w:rPr>
          <w:u w:val="single"/>
        </w:rPr>
        <w:t xml:space="preserve">Happy </w:t>
      </w:r>
      <w:r w:rsidR="00371FB8">
        <w:rPr>
          <w:u w:val="single"/>
        </w:rPr>
        <w:t>Hospital*</w:t>
      </w:r>
      <w:r w:rsidR="00636D89" w:rsidRPr="00CD0732">
        <w:rPr>
          <w:u w:val="single"/>
        </w:rPr>
        <w:t xml:space="preserve"> Discharge Referral, dated </w:t>
      </w:r>
      <w:r w:rsidR="00E335EE">
        <w:rPr>
          <w:u w:val="single"/>
        </w:rPr>
        <w:t>15 March 2024*</w:t>
      </w:r>
    </w:p>
    <w:p w14:paraId="1C427F03" w14:textId="693E4FDB" w:rsidR="008A42E3" w:rsidRPr="00CD0732" w:rsidRDefault="00340A42" w:rsidP="00CD0732">
      <w:pPr>
        <w:spacing w:after="0" w:line="360" w:lineRule="auto"/>
        <w:jc w:val="both"/>
      </w:pPr>
      <w:r w:rsidRPr="00CD0732">
        <w:t xml:space="preserve">The Claimant was admitted </w:t>
      </w:r>
      <w:r w:rsidR="00E06BAB" w:rsidRPr="00CD0732">
        <w:t xml:space="preserve">to the mental health unit </w:t>
      </w:r>
      <w:r w:rsidR="002A5A9B" w:rsidRPr="00CD0732">
        <w:t>after being brought in by her ex-husband with suicidal ideation</w:t>
      </w:r>
      <w:r w:rsidR="00FB1788" w:rsidRPr="00CD0732">
        <w:t xml:space="preserve"> in the context of alcohol use</w:t>
      </w:r>
      <w:r w:rsidR="002A5A9B" w:rsidRPr="00CD0732">
        <w:t xml:space="preserve">. </w:t>
      </w:r>
      <w:r w:rsidRPr="00CD0732">
        <w:t xml:space="preserve">She was discharged </w:t>
      </w:r>
      <w:r w:rsidR="00390CA9" w:rsidRPr="00CD0732">
        <w:t xml:space="preserve">from </w:t>
      </w:r>
      <w:r w:rsidR="007050A5" w:rsidRPr="00CD0732">
        <w:t xml:space="preserve">the unit </w:t>
      </w:r>
      <w:r w:rsidRPr="00CD0732">
        <w:t xml:space="preserve">on </w:t>
      </w:r>
      <w:r w:rsidR="00E335EE">
        <w:t>XX/XX/XXXX*</w:t>
      </w:r>
      <w:r w:rsidR="00E335EE" w:rsidRPr="00CD0732">
        <w:t>.</w:t>
      </w:r>
      <w:r w:rsidR="00E335EE">
        <w:t xml:space="preserve"> </w:t>
      </w:r>
      <w:r w:rsidR="0014440B" w:rsidRPr="00CD0732">
        <w:t xml:space="preserve">She was then </w:t>
      </w:r>
      <w:proofErr w:type="spellStart"/>
      <w:r w:rsidR="0014440B" w:rsidRPr="00CD0732">
        <w:t>followup</w:t>
      </w:r>
      <w:proofErr w:type="spellEnd"/>
      <w:r w:rsidR="0014440B" w:rsidRPr="00CD0732">
        <w:t xml:space="preserve"> by </w:t>
      </w:r>
      <w:r w:rsidR="009A61DF" w:rsidRPr="00CD0732">
        <w:t>the Acute Care Team</w:t>
      </w:r>
      <w:r w:rsidR="00390CA9" w:rsidRPr="00CD0732">
        <w:t xml:space="preserve"> and discharged from them on </w:t>
      </w:r>
      <w:r w:rsidR="00E335EE">
        <w:t>XX/XX/XXXX*</w:t>
      </w:r>
      <w:r w:rsidR="00390CA9" w:rsidRPr="00CD0732">
        <w:t>.</w:t>
      </w:r>
    </w:p>
    <w:p w14:paraId="6D467D2C" w14:textId="77777777" w:rsidR="008A42E3" w:rsidRPr="00CD0732" w:rsidRDefault="008A42E3" w:rsidP="00CD0732">
      <w:pPr>
        <w:spacing w:after="0" w:line="360" w:lineRule="auto"/>
        <w:jc w:val="both"/>
      </w:pPr>
    </w:p>
    <w:p w14:paraId="043EA029" w14:textId="5D5F7855" w:rsidR="0095650B" w:rsidRPr="00CD0732" w:rsidRDefault="006C6CE8" w:rsidP="00CD0732">
      <w:pPr>
        <w:spacing w:after="0" w:line="360" w:lineRule="auto"/>
        <w:jc w:val="both"/>
        <w:rPr>
          <w:u w:val="single"/>
        </w:rPr>
      </w:pPr>
      <w:r w:rsidRPr="00CD0732">
        <w:rPr>
          <w:u w:val="single"/>
        </w:rPr>
        <w:t xml:space="preserve">IME Report, </w:t>
      </w:r>
      <w:r w:rsidR="00EB33B0">
        <w:rPr>
          <w:u w:val="single"/>
        </w:rPr>
        <w:t>Dr Phil Morrison*</w:t>
      </w:r>
      <w:r w:rsidR="0095650B" w:rsidRPr="00CD0732">
        <w:rPr>
          <w:u w:val="single"/>
        </w:rPr>
        <w:t xml:space="preserve">, Consultant Psychiatrist, dated </w:t>
      </w:r>
      <w:r w:rsidR="00354508">
        <w:rPr>
          <w:u w:val="single"/>
        </w:rPr>
        <w:t>12 July 2024*</w:t>
      </w:r>
    </w:p>
    <w:p w14:paraId="1696B5BD" w14:textId="0DFDEFFC" w:rsidR="0095650B" w:rsidRPr="00CD0732" w:rsidRDefault="00B07259" w:rsidP="00CD0732">
      <w:pPr>
        <w:spacing w:after="0" w:line="360" w:lineRule="auto"/>
        <w:jc w:val="both"/>
      </w:pPr>
      <w:r w:rsidRPr="00CD0732">
        <w:t xml:space="preserve">It was documented that the Claimant was a poor historian, frequently veered off topic, was sometimes circumstantial, difficult to interrupt, and required frequent redirection to the task. </w:t>
      </w:r>
      <w:r w:rsidR="000C6050" w:rsidRPr="00CD0732">
        <w:t>At the time of the assessment, she was noted to be dishevelled</w:t>
      </w:r>
      <w:r w:rsidR="00CA2FED" w:rsidRPr="00CD0732">
        <w:t xml:space="preserve"> and not intoxicated.</w:t>
      </w:r>
      <w:r w:rsidR="000E424C" w:rsidRPr="00CD0732">
        <w:t xml:space="preserve"> </w:t>
      </w:r>
    </w:p>
    <w:p w14:paraId="3B1FD6E5" w14:textId="20F29309" w:rsidR="006C6CE8" w:rsidRPr="00CD0732" w:rsidRDefault="00DB5C45" w:rsidP="00CD0732">
      <w:pPr>
        <w:spacing w:after="0" w:line="360" w:lineRule="auto"/>
        <w:jc w:val="both"/>
      </w:pPr>
      <w:r w:rsidRPr="00CD0732">
        <w:t xml:space="preserve">She was taking </w:t>
      </w:r>
      <w:r w:rsidR="00A36396">
        <w:t>venlafaxine*</w:t>
      </w:r>
      <w:r w:rsidRPr="00CD0732">
        <w:t xml:space="preserve"> 100 mg in the morning, melatonin 2 mg at night, </w:t>
      </w:r>
      <w:r w:rsidR="006C0CA3">
        <w:t>Antabuse*</w:t>
      </w:r>
      <w:r w:rsidRPr="00CD0732">
        <w:t xml:space="preserve"> 50 mg daily.</w:t>
      </w:r>
      <w:r w:rsidR="009E4ED8" w:rsidRPr="00CD0732">
        <w:t xml:space="preserve"> She was seeing a psychologist, </w:t>
      </w:r>
      <w:r w:rsidR="008001E7">
        <w:t>Michael Jackson*</w:t>
      </w:r>
      <w:r w:rsidR="009E4ED8" w:rsidRPr="00CD0732">
        <w:t>, weekly but was not seeing a psychiatrist.</w:t>
      </w:r>
    </w:p>
    <w:p w14:paraId="45D1D162" w14:textId="3F7D43EA" w:rsidR="00AF06F4" w:rsidRPr="00CD0732" w:rsidRDefault="00AF06F4" w:rsidP="00CD0732">
      <w:pPr>
        <w:spacing w:after="0" w:line="360" w:lineRule="auto"/>
        <w:jc w:val="both"/>
      </w:pPr>
      <w:r w:rsidRPr="00CD0732">
        <w:t xml:space="preserve">The diagnosis was alcohol use disorder </w:t>
      </w:r>
      <w:r w:rsidR="00D7131C" w:rsidRPr="00CD0732">
        <w:t xml:space="preserve">(which was thought to be the primary issue) </w:t>
      </w:r>
      <w:r w:rsidRPr="00CD0732">
        <w:t>and an adjustment disorder with mood and anxiety.</w:t>
      </w:r>
      <w:r w:rsidR="000F7EDC" w:rsidRPr="00CD0732">
        <w:t xml:space="preserve"> There </w:t>
      </w:r>
      <w:r w:rsidR="00BB6C38" w:rsidRPr="00CD0732">
        <w:t>were</w:t>
      </w:r>
      <w:r w:rsidR="000F7EDC" w:rsidRPr="00CD0732">
        <w:t xml:space="preserve"> no pre-existing or non-work-related factors identified that might have contributed to her current condition.</w:t>
      </w:r>
    </w:p>
    <w:p w14:paraId="28C4247D" w14:textId="521F3EAC" w:rsidR="003777AE" w:rsidRPr="00CD0732" w:rsidRDefault="00BB6C38" w:rsidP="00CD0732">
      <w:pPr>
        <w:spacing w:after="0" w:line="360" w:lineRule="auto"/>
        <w:jc w:val="both"/>
      </w:pPr>
      <w:r w:rsidRPr="00CD0732">
        <w:t>Regarding impairment,</w:t>
      </w:r>
      <w:r w:rsidR="003777AE" w:rsidRPr="00CD0732">
        <w:t xml:space="preserve"> she could not recall when she showered,</w:t>
      </w:r>
      <w:r w:rsidR="005E713A" w:rsidRPr="00CD0732">
        <w:t xml:space="preserve"> only prepared basic meals, and required significant support from her ex-husband. S</w:t>
      </w:r>
      <w:r w:rsidR="00544AB6" w:rsidRPr="00CD0732">
        <w:t>he did not engage in s</w:t>
      </w:r>
      <w:r w:rsidR="005E713A" w:rsidRPr="00CD0732">
        <w:t>ocial and recreational activities</w:t>
      </w:r>
      <w:r w:rsidR="00544AB6" w:rsidRPr="00CD0732">
        <w:t xml:space="preserve"> and was overwhelmed in public. She could drive with her ex-husband to appointments.</w:t>
      </w:r>
      <w:r w:rsidR="00D801DA" w:rsidRPr="00CD0732">
        <w:t xml:space="preserve"> </w:t>
      </w:r>
      <w:r w:rsidR="00DE5F0C" w:rsidRPr="00CD0732">
        <w:t>Her</w:t>
      </w:r>
      <w:r w:rsidR="008A5784" w:rsidRPr="00CD0732">
        <w:t xml:space="preserve"> </w:t>
      </w:r>
      <w:r w:rsidR="00C77675" w:rsidRPr="00CD0732">
        <w:t>marriage</w:t>
      </w:r>
      <w:r w:rsidR="00DE5F0C" w:rsidRPr="00CD0732">
        <w:t xml:space="preserve"> had ended</w:t>
      </w:r>
      <w:r w:rsidR="008A5784" w:rsidRPr="00CD0732">
        <w:t xml:space="preserve"> and she lost all her friends. </w:t>
      </w:r>
      <w:r w:rsidR="00DE5F0C" w:rsidRPr="00CD0732">
        <w:t>S</w:t>
      </w:r>
      <w:r w:rsidR="00697574" w:rsidRPr="00CD0732">
        <w:t xml:space="preserve">he would lose concentration after two sentences of </w:t>
      </w:r>
      <w:r w:rsidR="008547A4" w:rsidRPr="00CD0732">
        <w:t>text,</w:t>
      </w:r>
      <w:r w:rsidR="00E478D9" w:rsidRPr="00CD0732">
        <w:t xml:space="preserve"> and </w:t>
      </w:r>
      <w:r w:rsidR="0091253E" w:rsidRPr="00CD0732">
        <w:t xml:space="preserve">she </w:t>
      </w:r>
      <w:r w:rsidR="00E478D9" w:rsidRPr="00CD0732">
        <w:t xml:space="preserve">was deemed to not have any </w:t>
      </w:r>
      <w:r w:rsidR="0091253E" w:rsidRPr="00CD0732">
        <w:t>capacity for work.</w:t>
      </w:r>
    </w:p>
    <w:p w14:paraId="218379A3" w14:textId="1260DB08" w:rsidR="0091253E" w:rsidRPr="00CD0732" w:rsidRDefault="00CC2EBC" w:rsidP="00CD0732">
      <w:pPr>
        <w:spacing w:after="0" w:line="360" w:lineRule="auto"/>
        <w:jc w:val="both"/>
      </w:pPr>
      <w:r w:rsidRPr="00CD0732">
        <w:lastRenderedPageBreak/>
        <w:t>PIRS classes were 3,3,2,3,3,5. Thus, the aggregate was 19 and 24% WPI with 0% adjustment for pre-existing impairment and 0% for treatment effect. The final WPI was 24%.</w:t>
      </w:r>
    </w:p>
    <w:p w14:paraId="7FA89502" w14:textId="26E24A58" w:rsidR="00AD0254" w:rsidRPr="00CD0732" w:rsidRDefault="00E93648" w:rsidP="00CD0732">
      <w:pPr>
        <w:spacing w:after="0" w:line="360" w:lineRule="auto"/>
        <w:jc w:val="both"/>
      </w:pPr>
      <w:r>
        <w:t>Dr Morrison*</w:t>
      </w:r>
      <w:r w:rsidR="00AD0254" w:rsidRPr="00CD0732">
        <w:t xml:space="preserve"> did not think that the Claimant ha</w:t>
      </w:r>
      <w:r w:rsidR="00E478D9" w:rsidRPr="00CD0732">
        <w:t>d</w:t>
      </w:r>
      <w:r w:rsidR="00AD0254" w:rsidRPr="00CD0732">
        <w:t xml:space="preserve"> reached maximum medical improvement</w:t>
      </w:r>
      <w:r w:rsidR="0079609F" w:rsidRPr="00CD0732">
        <w:t xml:space="preserve"> and</w:t>
      </w:r>
      <w:r w:rsidR="00FA6FCB" w:rsidRPr="00CD0732">
        <w:t xml:space="preserve"> opined that there had been deterioration since </w:t>
      </w:r>
      <w:r w:rsidR="00A81B1C">
        <w:t>Dr Clarkson’s*</w:t>
      </w:r>
      <w:r w:rsidR="00FA6FCB" w:rsidRPr="00CD0732">
        <w:t xml:space="preserve"> assessment.</w:t>
      </w:r>
    </w:p>
    <w:p w14:paraId="199BE95B" w14:textId="759C9322" w:rsidR="0095650B" w:rsidRPr="00CD0732" w:rsidRDefault="00B331B8" w:rsidP="00CD0732">
      <w:pPr>
        <w:spacing w:after="0" w:line="360" w:lineRule="auto"/>
        <w:jc w:val="both"/>
      </w:pPr>
      <w:r w:rsidRPr="00CD0732">
        <w:rPr>
          <w:i/>
          <w:iCs/>
        </w:rPr>
        <w:t>My Comments</w:t>
      </w:r>
      <w:r w:rsidRPr="00CD0732">
        <w:t xml:space="preserve">: I would accept </w:t>
      </w:r>
      <w:r w:rsidR="00A81B1C">
        <w:t>Dr Clarkson’s*</w:t>
      </w:r>
      <w:r w:rsidRPr="00CD0732">
        <w:t xml:space="preserve"> impression that maximum medical improvement had been reached</w:t>
      </w:r>
      <w:r w:rsidR="00C428B4" w:rsidRPr="00CD0732">
        <w:t xml:space="preserve"> </w:t>
      </w:r>
      <w:r w:rsidR="00A83FAF" w:rsidRPr="00CD0732">
        <w:t xml:space="preserve">which was counter to </w:t>
      </w:r>
      <w:r w:rsidR="00E93648">
        <w:t>Dr Morrison’s*</w:t>
      </w:r>
      <w:r w:rsidR="00A83FAF" w:rsidRPr="00CD0732">
        <w:t xml:space="preserve"> opinion. Additionally, my understanding is</w:t>
      </w:r>
      <w:r w:rsidR="00C428B4" w:rsidRPr="00CD0732">
        <w:t xml:space="preserve"> that the alcohol use disorder stemmed from the </w:t>
      </w:r>
      <w:r w:rsidR="00F47628" w:rsidRPr="00CD0732">
        <w:t xml:space="preserve">major depressive disorder since her alcohol use disorder arose </w:t>
      </w:r>
      <w:r w:rsidR="00592C1A" w:rsidRPr="00CD0732">
        <w:t>in response to the workplace injury</w:t>
      </w:r>
      <w:r w:rsidR="00237DEA" w:rsidRPr="00CD0732">
        <w:t xml:space="preserve"> and was not an issue before the subject workplace injury</w:t>
      </w:r>
      <w:r w:rsidR="00592C1A" w:rsidRPr="00CD0732">
        <w:t>.</w:t>
      </w:r>
    </w:p>
    <w:p w14:paraId="3551E714" w14:textId="77777777" w:rsidR="00AD0254" w:rsidRPr="00CD0732" w:rsidRDefault="00AD0254" w:rsidP="00CD0732">
      <w:pPr>
        <w:spacing w:after="0" w:line="360" w:lineRule="auto"/>
        <w:jc w:val="both"/>
      </w:pPr>
    </w:p>
    <w:p w14:paraId="0B2EEF3D" w14:textId="4AF466FB" w:rsidR="006268A8" w:rsidRPr="00CD0732" w:rsidRDefault="006268A8" w:rsidP="00CD0732">
      <w:pPr>
        <w:spacing w:after="0" w:line="360" w:lineRule="auto"/>
        <w:jc w:val="both"/>
        <w:rPr>
          <w:u w:val="single"/>
        </w:rPr>
      </w:pPr>
      <w:r w:rsidRPr="00CD0732">
        <w:rPr>
          <w:u w:val="single"/>
        </w:rPr>
        <w:t xml:space="preserve">Statement, the Claimant, dated </w:t>
      </w:r>
      <w:r w:rsidR="00CD0732">
        <w:rPr>
          <w:u w:val="single"/>
        </w:rPr>
        <w:t xml:space="preserve">12 </w:t>
      </w:r>
      <w:r w:rsidR="00C2558F">
        <w:rPr>
          <w:u w:val="single"/>
        </w:rPr>
        <w:t>May 2022*</w:t>
      </w:r>
      <w:r w:rsidR="00887EBE">
        <w:rPr>
          <w:u w:val="single"/>
        </w:rPr>
        <w:t>*</w:t>
      </w:r>
      <w:r w:rsidR="00631262" w:rsidRPr="00CD0732">
        <w:rPr>
          <w:u w:val="single"/>
        </w:rPr>
        <w:t xml:space="preserve"> and </w:t>
      </w:r>
      <w:r w:rsidR="00CD0732">
        <w:rPr>
          <w:u w:val="single"/>
        </w:rPr>
        <w:t xml:space="preserve">19 </w:t>
      </w:r>
      <w:r w:rsidR="00756B9D">
        <w:rPr>
          <w:u w:val="single"/>
        </w:rPr>
        <w:t>October 2025*</w:t>
      </w:r>
    </w:p>
    <w:p w14:paraId="229CB25B" w14:textId="77777777" w:rsidR="006268A8" w:rsidRPr="00CD0732" w:rsidRDefault="006268A8" w:rsidP="00CD0732">
      <w:pPr>
        <w:spacing w:after="0" w:line="360" w:lineRule="auto"/>
        <w:jc w:val="both"/>
      </w:pPr>
      <w:r w:rsidRPr="00CD0732">
        <w:t>Noted.</w:t>
      </w:r>
    </w:p>
    <w:p w14:paraId="68973090" w14:textId="77777777" w:rsidR="006268A8" w:rsidRPr="00CD0732" w:rsidRDefault="006268A8" w:rsidP="00CD0732">
      <w:pPr>
        <w:spacing w:after="0" w:line="360" w:lineRule="auto"/>
        <w:jc w:val="both"/>
      </w:pPr>
    </w:p>
    <w:p w14:paraId="1A3776AB" w14:textId="77777777" w:rsidR="00C165F4" w:rsidRPr="00CD0732" w:rsidRDefault="00C165F4" w:rsidP="00CD0732">
      <w:pPr>
        <w:spacing w:after="0" w:line="360" w:lineRule="auto"/>
        <w:jc w:val="both"/>
        <w:rPr>
          <w:u w:val="single"/>
        </w:rPr>
      </w:pPr>
      <w:r w:rsidRPr="00CD0732">
        <w:rPr>
          <w:u w:val="single"/>
        </w:rPr>
        <w:t>Certificate of Capacity / Certificate of Fitness, dated Various Dates</w:t>
      </w:r>
    </w:p>
    <w:p w14:paraId="2B0CFCD5" w14:textId="4451E2CC" w:rsidR="004065A6" w:rsidRPr="00CD0732" w:rsidRDefault="00C165F4" w:rsidP="007C02CD">
      <w:pPr>
        <w:spacing w:after="0" w:line="360" w:lineRule="auto"/>
        <w:jc w:val="both"/>
      </w:pPr>
      <w:r w:rsidRPr="00CD0732">
        <w:t>Noted.</w:t>
      </w:r>
    </w:p>
    <w:p w14:paraId="64685607" w14:textId="3257E173" w:rsidR="004E34B7" w:rsidRPr="00CD0732" w:rsidRDefault="004E34B7" w:rsidP="00CD0732">
      <w:pPr>
        <w:spacing w:line="360" w:lineRule="auto"/>
        <w:ind w:left="360"/>
        <w:jc w:val="both"/>
      </w:pPr>
    </w:p>
    <w:p w14:paraId="11B9261C" w14:textId="77777777" w:rsidR="004E34B7" w:rsidRPr="00CD0732" w:rsidRDefault="004E34B7" w:rsidP="00CD0732">
      <w:pPr>
        <w:pStyle w:val="Subtitle"/>
        <w:numPr>
          <w:ilvl w:val="0"/>
          <w:numId w:val="37"/>
        </w:numPr>
        <w:spacing w:line="360" w:lineRule="auto"/>
        <w:ind w:left="360" w:firstLine="0"/>
        <w:jc w:val="both"/>
        <w:rPr>
          <w:b w:val="0"/>
          <w:sz w:val="22"/>
          <w:lang w:val="en-AU"/>
        </w:rPr>
      </w:pPr>
      <w:r w:rsidRPr="00CD0732">
        <w:rPr>
          <w:b w:val="0"/>
          <w:sz w:val="22"/>
          <w:lang w:val="en-AU"/>
        </w:rPr>
        <w:t xml:space="preserve">An explanation of my calculations (if applicable) </w:t>
      </w:r>
    </w:p>
    <w:p w14:paraId="06F7B24D" w14:textId="77777777" w:rsidR="004E34B7" w:rsidRPr="00CD0732" w:rsidRDefault="004E34B7" w:rsidP="00CD0732">
      <w:pPr>
        <w:spacing w:line="360" w:lineRule="auto"/>
        <w:ind w:left="360"/>
        <w:jc w:val="both"/>
        <w:rPr>
          <w:noProof/>
        </w:rPr>
      </w:pPr>
      <w:r w:rsidRPr="00CD0732">
        <w:rPr>
          <w:noProof/>
        </w:rPr>
        <w:t>Please refer to the PIRS worksheet</w:t>
      </w:r>
    </w:p>
    <w:p w14:paraId="677FFB4D" w14:textId="13B42C65" w:rsidR="004E34B7" w:rsidRPr="00CD0732" w:rsidRDefault="004E34B7" w:rsidP="00CD0732">
      <w:pPr>
        <w:spacing w:line="360" w:lineRule="auto"/>
        <w:ind w:left="360"/>
        <w:jc w:val="both"/>
        <w:rPr>
          <w:i/>
        </w:rPr>
      </w:pPr>
      <w:r w:rsidRPr="00CD0732">
        <w:rPr>
          <w:i/>
        </w:rPr>
        <w:t>Worksheet /actual calculations attached? Yes.</w:t>
      </w:r>
    </w:p>
    <w:p w14:paraId="33D8B62E" w14:textId="77777777" w:rsidR="004E34B7" w:rsidRPr="00CD0732" w:rsidRDefault="004E34B7" w:rsidP="00CD0732">
      <w:pPr>
        <w:pStyle w:val="Subtitle"/>
        <w:numPr>
          <w:ilvl w:val="0"/>
          <w:numId w:val="37"/>
        </w:numPr>
        <w:spacing w:line="360" w:lineRule="auto"/>
        <w:ind w:left="360" w:firstLine="0"/>
        <w:jc w:val="both"/>
        <w:rPr>
          <w:b w:val="0"/>
          <w:sz w:val="22"/>
          <w:lang w:val="en-AU"/>
        </w:rPr>
      </w:pPr>
      <w:r w:rsidRPr="00CD0732">
        <w:rPr>
          <w:b w:val="0"/>
          <w:sz w:val="22"/>
          <w:lang w:val="en-AU"/>
        </w:rPr>
        <w:t>My brief comments regarding the other medical opinions and findings submitted by the parties and, where applicable, the reasons why my opinion differs.</w:t>
      </w:r>
    </w:p>
    <w:p w14:paraId="1BD1CA32" w14:textId="77777777" w:rsidR="004E34B7" w:rsidRPr="00CD0732" w:rsidRDefault="004E34B7" w:rsidP="00CD0732">
      <w:pPr>
        <w:spacing w:line="360" w:lineRule="auto"/>
        <w:jc w:val="both"/>
      </w:pPr>
    </w:p>
    <w:p w14:paraId="5A469E94" w14:textId="01F1B31A" w:rsidR="004E34B7" w:rsidRPr="00CD0732" w:rsidRDefault="004E34B7" w:rsidP="00CD0732">
      <w:pPr>
        <w:spacing w:line="360" w:lineRule="auto"/>
        <w:ind w:left="360"/>
        <w:jc w:val="both"/>
      </w:pPr>
      <w:r w:rsidRPr="00CD0732">
        <w:t xml:space="preserve">My assessment of </w:t>
      </w:r>
      <w:r w:rsidR="00CD0732" w:rsidRPr="00CD0732">
        <w:t>26</w:t>
      </w:r>
      <w:r w:rsidRPr="00CD0732">
        <w:t xml:space="preserve">% </w:t>
      </w:r>
      <w:r w:rsidR="001522CD" w:rsidRPr="00CD0732">
        <w:t>Whole Person Impairment (</w:t>
      </w:r>
      <w:r w:rsidRPr="00CD0732">
        <w:t>WPI%</w:t>
      </w:r>
      <w:r w:rsidR="001522CD" w:rsidRPr="00CD0732">
        <w:t>)</w:t>
      </w:r>
      <w:r w:rsidRPr="00CD0732">
        <w:rPr>
          <w:rFonts w:eastAsia="Lucida Sans"/>
          <w:b/>
        </w:rPr>
        <w:t xml:space="preserve"> </w:t>
      </w:r>
      <w:r w:rsidR="00DD2B5C" w:rsidRPr="00CD0732">
        <w:t>and m</w:t>
      </w:r>
      <w:r w:rsidRPr="00CD0732">
        <w:t>y reasoning for each specific domain is to be found within the PIRS.</w:t>
      </w:r>
      <w:r w:rsidR="00984BD5" w:rsidRPr="00CD0732">
        <w:t xml:space="preserve"> </w:t>
      </w:r>
      <w:r w:rsidR="00D2378E" w:rsidRPr="00CD0732">
        <w:t xml:space="preserve">With </w:t>
      </w:r>
      <w:r w:rsidR="00856A49" w:rsidRPr="00CD0732">
        <w:t xml:space="preserve">Self-care and personal hygiene, my assessment agrees with </w:t>
      </w:r>
      <w:r w:rsidR="00E93648">
        <w:t>Dr Morrison*</w:t>
      </w:r>
      <w:r w:rsidR="00856A49" w:rsidRPr="00CD0732">
        <w:t xml:space="preserve"> </w:t>
      </w:r>
      <w:r w:rsidR="001A4846" w:rsidRPr="00CD0732">
        <w:t>in that there had been increased impairment in that area.</w:t>
      </w:r>
      <w:r w:rsidR="00856A49" w:rsidRPr="00CD0732">
        <w:t xml:space="preserve"> </w:t>
      </w:r>
      <w:r w:rsidR="00984BD5" w:rsidRPr="00CD0732">
        <w:t>In terms of travel, there appears to have been deterioration since</w:t>
      </w:r>
      <w:r w:rsidR="001E1815" w:rsidRPr="00CD0732">
        <w:t xml:space="preserve"> the assessments</w:t>
      </w:r>
      <w:r w:rsidR="00984BD5" w:rsidRPr="00CD0732">
        <w:t xml:space="preserve"> </w:t>
      </w:r>
      <w:r w:rsidR="001E1815" w:rsidRPr="00CD0732">
        <w:t xml:space="preserve">by </w:t>
      </w:r>
      <w:r w:rsidR="00A71F38">
        <w:t>Dr Clarkson*</w:t>
      </w:r>
      <w:r w:rsidR="001E1815" w:rsidRPr="00CD0732">
        <w:t xml:space="preserve"> in 2024 </w:t>
      </w:r>
      <w:r w:rsidR="00C35881" w:rsidRPr="00CD0732">
        <w:t xml:space="preserve">and </w:t>
      </w:r>
      <w:r w:rsidR="00E93648">
        <w:t>Dr Morrison*</w:t>
      </w:r>
      <w:r w:rsidR="001E1815" w:rsidRPr="00CD0732">
        <w:t xml:space="preserve"> in </w:t>
      </w:r>
      <w:r w:rsidR="00887EBE">
        <w:t>2023*</w:t>
      </w:r>
      <w:r w:rsidR="00D36864" w:rsidRPr="00CD0732">
        <w:t xml:space="preserve"> because she cannot travel alone now.</w:t>
      </w:r>
    </w:p>
    <w:p w14:paraId="623E795E" w14:textId="77777777" w:rsidR="004E34B7" w:rsidRPr="00CD0732" w:rsidRDefault="004E34B7" w:rsidP="00CD0732">
      <w:pPr>
        <w:spacing w:line="360" w:lineRule="auto"/>
        <w:ind w:left="360"/>
        <w:jc w:val="both"/>
        <w:rPr>
          <w:u w:val="single"/>
        </w:rPr>
      </w:pPr>
      <w:r w:rsidRPr="00CD0732">
        <w:rPr>
          <w:u w:val="single"/>
        </w:rPr>
        <w:t xml:space="preserve">A summary of my PIRS assessment is as follows: </w:t>
      </w:r>
    </w:p>
    <w:p w14:paraId="11C2F0AE" w14:textId="6386FE4A" w:rsidR="004E34B7" w:rsidRPr="00CD0732" w:rsidRDefault="00CD0732" w:rsidP="00CD0732">
      <w:pPr>
        <w:spacing w:line="360" w:lineRule="auto"/>
        <w:ind w:left="360"/>
        <w:jc w:val="both"/>
      </w:pPr>
      <w:r w:rsidRPr="00CD0732">
        <w:t>PIRS classes were 3, 3, 3, 3, 3, 5. Thus, the aggregate was 20. In ascending order: 3, 3, 3, 3, 3, 5. The median was Class 3. The Initial WPI was 26%. 0% deduction for a pre-existing condition.  0% was added for minimal or no treatment effect. This gave the final Whole Person Impairment of 26%.</w:t>
      </w:r>
    </w:p>
    <w:p w14:paraId="06215253" w14:textId="77777777" w:rsidR="00EC699F" w:rsidRPr="00CD0732" w:rsidRDefault="00EC699F" w:rsidP="00CD0732">
      <w:pPr>
        <w:spacing w:line="360" w:lineRule="auto"/>
        <w:ind w:left="360"/>
        <w:jc w:val="both"/>
      </w:pPr>
    </w:p>
    <w:p w14:paraId="4743CEA7" w14:textId="474EE213" w:rsidR="00F01D59" w:rsidRPr="00CD0732" w:rsidRDefault="00F01D59" w:rsidP="00CD0732">
      <w:pPr>
        <w:spacing w:after="0" w:line="360" w:lineRule="auto"/>
        <w:ind w:firstLine="360"/>
        <w:jc w:val="both"/>
        <w:rPr>
          <w:u w:val="single"/>
        </w:rPr>
      </w:pPr>
      <w:r w:rsidRPr="00CD0732">
        <w:rPr>
          <w:u w:val="single"/>
        </w:rPr>
        <w:t xml:space="preserve">IME Report, </w:t>
      </w:r>
      <w:r w:rsidR="009377EB">
        <w:rPr>
          <w:u w:val="single"/>
        </w:rPr>
        <w:t>Dr Jeremy Clarkson*</w:t>
      </w:r>
      <w:r w:rsidRPr="00CD0732">
        <w:rPr>
          <w:u w:val="single"/>
        </w:rPr>
        <w:t xml:space="preserve">, Consultant Psychiatrist, dated </w:t>
      </w:r>
      <w:r w:rsidR="009837B4">
        <w:rPr>
          <w:u w:val="single"/>
        </w:rPr>
        <w:t>12 July 2023*</w:t>
      </w:r>
    </w:p>
    <w:p w14:paraId="6D8FF8AC" w14:textId="0F5BB35D" w:rsidR="00F01D59" w:rsidRPr="00CD0732" w:rsidRDefault="00F01D59" w:rsidP="00CD0732">
      <w:pPr>
        <w:spacing w:line="360" w:lineRule="auto"/>
        <w:ind w:left="360"/>
        <w:jc w:val="both"/>
      </w:pPr>
      <w:r w:rsidRPr="00CD0732">
        <w:lastRenderedPageBreak/>
        <w:t>PIRS classes were 2,3,2,3,3,5. Thus, the aggregate was 18 and 22% WPI with 0% adjustment for pre-existing impairment and 0% for treatment effect. The final WPI was 22%.</w:t>
      </w:r>
    </w:p>
    <w:p w14:paraId="5F22F692" w14:textId="5B1ABFA6" w:rsidR="00EC699F" w:rsidRPr="00CD0732" w:rsidRDefault="00EC699F" w:rsidP="00CD0732">
      <w:pPr>
        <w:spacing w:line="360" w:lineRule="auto"/>
        <w:ind w:left="360"/>
        <w:jc w:val="both"/>
        <w:rPr>
          <w:u w:val="single"/>
        </w:rPr>
      </w:pPr>
      <w:r w:rsidRPr="00CD0732">
        <w:rPr>
          <w:u w:val="single"/>
        </w:rPr>
        <w:t xml:space="preserve">IME Report, </w:t>
      </w:r>
      <w:r w:rsidR="00EB33B0">
        <w:rPr>
          <w:u w:val="single"/>
        </w:rPr>
        <w:t>Dr Phil Morrison*</w:t>
      </w:r>
      <w:r w:rsidRPr="00CD0732">
        <w:rPr>
          <w:u w:val="single"/>
        </w:rPr>
        <w:t xml:space="preserve">, Consultant Psychiatrist, dated </w:t>
      </w:r>
      <w:r w:rsidR="00354508">
        <w:rPr>
          <w:u w:val="single"/>
        </w:rPr>
        <w:t>12 July 2024*</w:t>
      </w:r>
    </w:p>
    <w:p w14:paraId="4D747EBA" w14:textId="77777777" w:rsidR="00EC699F" w:rsidRPr="00CD0732" w:rsidRDefault="00EC699F" w:rsidP="00CD0732">
      <w:pPr>
        <w:spacing w:line="360" w:lineRule="auto"/>
        <w:ind w:left="360"/>
        <w:jc w:val="both"/>
      </w:pPr>
      <w:r w:rsidRPr="00CD0732">
        <w:t>PIRS classes were 3,3,2,3,3,5. Thus, the aggregate was 19 and 24% WPI with 0% adjustment for pre-existing impairment and 0% for treatment effect. The final WPI was 24%.</w:t>
      </w:r>
    </w:p>
    <w:p w14:paraId="5AA9507C" w14:textId="77777777" w:rsidR="00EC699F" w:rsidRPr="00CD0732" w:rsidRDefault="00EC699F" w:rsidP="00CD0732">
      <w:pPr>
        <w:spacing w:line="360" w:lineRule="auto"/>
        <w:ind w:left="360"/>
        <w:jc w:val="both"/>
      </w:pPr>
    </w:p>
    <w:p w14:paraId="0CE93C40" w14:textId="0C3643AD" w:rsidR="004E34B7" w:rsidRPr="00CD0732" w:rsidRDefault="004E34B7" w:rsidP="00CD0732">
      <w:pPr>
        <w:pStyle w:val="Subtitle"/>
        <w:numPr>
          <w:ilvl w:val="0"/>
          <w:numId w:val="37"/>
        </w:numPr>
        <w:spacing w:line="360" w:lineRule="auto"/>
        <w:ind w:left="360" w:firstLine="0"/>
        <w:jc w:val="both"/>
        <w:rPr>
          <w:b w:val="0"/>
          <w:sz w:val="22"/>
          <w:lang w:val="en-AU"/>
        </w:rPr>
      </w:pPr>
      <w:r w:rsidRPr="00CD0732">
        <w:rPr>
          <w:b w:val="0"/>
          <w:sz w:val="22"/>
          <w:lang w:val="en-AU"/>
        </w:rPr>
        <w:t>I certify that the impairment is permanent and that the degree of permanent impairment is fully ascertainable.</w:t>
      </w:r>
    </w:p>
    <w:p w14:paraId="6AB929AE" w14:textId="77777777" w:rsidR="004E34B7" w:rsidRPr="00CD0732" w:rsidRDefault="004E34B7" w:rsidP="00CD0732">
      <w:pPr>
        <w:pStyle w:val="BodyTextIndent3"/>
        <w:spacing w:line="360" w:lineRule="auto"/>
        <w:ind w:left="0"/>
        <w:jc w:val="both"/>
        <w:rPr>
          <w:b/>
          <w:sz w:val="22"/>
          <w:szCs w:val="22"/>
        </w:rPr>
      </w:pPr>
    </w:p>
    <w:p w14:paraId="5C80EE85" w14:textId="18CEEDCF" w:rsidR="004E34B7" w:rsidRPr="00CD0732" w:rsidRDefault="004E34B7" w:rsidP="00CD0732">
      <w:pPr>
        <w:pStyle w:val="GeneralText"/>
        <w:numPr>
          <w:ilvl w:val="0"/>
          <w:numId w:val="33"/>
        </w:numPr>
        <w:tabs>
          <w:tab w:val="clear" w:pos="720"/>
        </w:tabs>
        <w:ind w:left="0" w:firstLine="0"/>
        <w:rPr>
          <w:b/>
          <w:lang w:val="en-AU"/>
        </w:rPr>
      </w:pPr>
      <w:r w:rsidRPr="00CD0732">
        <w:rPr>
          <w:b/>
          <w:lang w:val="en-AU"/>
        </w:rPr>
        <w:t xml:space="preserve">DEDUCTION (IF ANY) FOR THE PROPORTION OF THE IMPAIRMENT THAT IS DUE TO PREVIOUS INJURY OR PRE-EXISTING CONDITION OR ABNORMALITY </w:t>
      </w:r>
    </w:p>
    <w:p w14:paraId="594B5D40" w14:textId="77777777" w:rsidR="004E34B7" w:rsidRPr="00CD0732" w:rsidRDefault="004E34B7" w:rsidP="00CD0732">
      <w:pPr>
        <w:pStyle w:val="Generaltext0"/>
        <w:rPr>
          <w:bCs/>
          <w:lang w:val="en-AU"/>
        </w:rPr>
      </w:pPr>
    </w:p>
    <w:p w14:paraId="3B454089" w14:textId="77777777" w:rsidR="004E34B7" w:rsidRPr="00CD0732" w:rsidRDefault="004E34B7" w:rsidP="00CD0732">
      <w:pPr>
        <w:pStyle w:val="Subtitle"/>
        <w:numPr>
          <w:ilvl w:val="0"/>
          <w:numId w:val="38"/>
        </w:numPr>
        <w:spacing w:line="360" w:lineRule="auto"/>
        <w:ind w:left="360" w:firstLine="0"/>
        <w:jc w:val="both"/>
        <w:rPr>
          <w:b w:val="0"/>
          <w:sz w:val="22"/>
          <w:lang w:val="en-AU"/>
        </w:rPr>
      </w:pPr>
      <w:r w:rsidRPr="00CD0732">
        <w:rPr>
          <w:b w:val="0"/>
          <w:sz w:val="22"/>
          <w:lang w:val="en-AU"/>
        </w:rPr>
        <w:t>In my opinion, the worker suffers from the following relevant previous injuries, pre-existing conditions or abnormalities:</w:t>
      </w:r>
    </w:p>
    <w:p w14:paraId="6AC98AE7" w14:textId="0DEB7BEE" w:rsidR="004E34B7" w:rsidRPr="00CD0732" w:rsidRDefault="00557524" w:rsidP="00CD0732">
      <w:pPr>
        <w:numPr>
          <w:ilvl w:val="2"/>
          <w:numId w:val="39"/>
        </w:numPr>
        <w:spacing w:after="0" w:line="360" w:lineRule="auto"/>
        <w:ind w:left="1058" w:firstLine="0"/>
        <w:jc w:val="both"/>
      </w:pPr>
      <w:r w:rsidRPr="00CD0732">
        <w:t xml:space="preserve"> </w:t>
      </w:r>
      <w:r w:rsidR="004E34B7" w:rsidRPr="00CD0732">
        <w:t>Nil.</w:t>
      </w:r>
    </w:p>
    <w:p w14:paraId="50E2B687" w14:textId="77777777" w:rsidR="004E34B7" w:rsidRPr="00CD0732" w:rsidRDefault="004E34B7" w:rsidP="00CD0732">
      <w:pPr>
        <w:spacing w:line="360" w:lineRule="auto"/>
        <w:jc w:val="both"/>
      </w:pPr>
    </w:p>
    <w:p w14:paraId="0EA33615" w14:textId="77777777" w:rsidR="004E34B7" w:rsidRPr="00CD0732" w:rsidRDefault="004E34B7" w:rsidP="00CD0732">
      <w:pPr>
        <w:pStyle w:val="Subtitle"/>
        <w:numPr>
          <w:ilvl w:val="0"/>
          <w:numId w:val="38"/>
        </w:numPr>
        <w:spacing w:line="360" w:lineRule="auto"/>
        <w:ind w:left="360" w:firstLine="0"/>
        <w:jc w:val="both"/>
        <w:rPr>
          <w:b w:val="0"/>
          <w:sz w:val="22"/>
          <w:lang w:val="en-AU"/>
        </w:rPr>
      </w:pPr>
      <w:r w:rsidRPr="00CD0732">
        <w:rPr>
          <w:b w:val="0"/>
          <w:sz w:val="22"/>
          <w:lang w:val="en-AU"/>
        </w:rPr>
        <w:t xml:space="preserve">The previous injury, pre-existing condition or abnormality directly contributes to the following matters that were </w:t>
      </w:r>
      <w:proofErr w:type="gramStart"/>
      <w:r w:rsidRPr="00CD0732">
        <w:rPr>
          <w:b w:val="0"/>
          <w:sz w:val="22"/>
          <w:lang w:val="en-AU"/>
        </w:rPr>
        <w:t>taken into account</w:t>
      </w:r>
      <w:proofErr w:type="gramEnd"/>
      <w:r w:rsidRPr="00CD0732">
        <w:rPr>
          <w:b w:val="0"/>
          <w:sz w:val="22"/>
          <w:lang w:val="en-AU"/>
        </w:rPr>
        <w:t xml:space="preserve"> when assessing the whole person impairment that results from the injury, being the matters </w:t>
      </w:r>
      <w:proofErr w:type="gramStart"/>
      <w:r w:rsidRPr="00CD0732">
        <w:rPr>
          <w:b w:val="0"/>
          <w:sz w:val="22"/>
          <w:lang w:val="en-AU"/>
        </w:rPr>
        <w:t>taken into account</w:t>
      </w:r>
      <w:proofErr w:type="gramEnd"/>
      <w:r w:rsidRPr="00CD0732">
        <w:rPr>
          <w:b w:val="0"/>
          <w:sz w:val="22"/>
          <w:lang w:val="en-AU"/>
        </w:rPr>
        <w:t xml:space="preserve"> in 10a, and in the following ways:</w:t>
      </w:r>
    </w:p>
    <w:p w14:paraId="265E8425" w14:textId="38E3C699" w:rsidR="004E34B7" w:rsidRPr="00CD0732" w:rsidRDefault="00557524" w:rsidP="00CD0732">
      <w:pPr>
        <w:numPr>
          <w:ilvl w:val="0"/>
          <w:numId w:val="40"/>
        </w:numPr>
        <w:spacing w:after="0" w:line="360" w:lineRule="auto"/>
        <w:ind w:left="916" w:firstLine="0"/>
        <w:jc w:val="both"/>
      </w:pPr>
      <w:r w:rsidRPr="00CD0732">
        <w:t xml:space="preserve"> </w:t>
      </w:r>
      <w:r w:rsidR="004E34B7" w:rsidRPr="00CD0732">
        <w:t>Nil.</w:t>
      </w:r>
    </w:p>
    <w:p w14:paraId="130041FB" w14:textId="77777777" w:rsidR="004E34B7" w:rsidRPr="00CD0732" w:rsidRDefault="004E34B7" w:rsidP="00CD0732">
      <w:pPr>
        <w:spacing w:line="360" w:lineRule="auto"/>
        <w:ind w:left="1620"/>
        <w:jc w:val="both"/>
        <w:rPr>
          <w:b/>
        </w:rPr>
      </w:pPr>
    </w:p>
    <w:p w14:paraId="2A199925" w14:textId="548F3685" w:rsidR="004E34B7" w:rsidRPr="00CD0732" w:rsidRDefault="004E34B7" w:rsidP="00CD0732">
      <w:pPr>
        <w:pStyle w:val="Subtitle"/>
        <w:numPr>
          <w:ilvl w:val="0"/>
          <w:numId w:val="38"/>
        </w:numPr>
        <w:spacing w:line="360" w:lineRule="auto"/>
        <w:ind w:left="360" w:firstLine="0"/>
        <w:jc w:val="both"/>
        <w:rPr>
          <w:b w:val="0"/>
          <w:sz w:val="22"/>
          <w:lang w:val="en-AU"/>
        </w:rPr>
      </w:pPr>
      <w:r w:rsidRPr="00CD0732">
        <w:rPr>
          <w:b w:val="0"/>
          <w:sz w:val="22"/>
          <w:lang w:val="en-AU"/>
        </w:rPr>
        <w:t>The There is no deductible proportion.</w:t>
      </w:r>
    </w:p>
    <w:p w14:paraId="0CCE0E8F" w14:textId="77777777" w:rsidR="00557524" w:rsidRPr="00CD0732" w:rsidRDefault="00557524" w:rsidP="00CD0732">
      <w:pPr>
        <w:pStyle w:val="GeneralText"/>
        <w:rPr>
          <w:b/>
          <w:lang w:val="en-AU"/>
        </w:rPr>
      </w:pPr>
    </w:p>
    <w:p w14:paraId="3314EF0B" w14:textId="0D18D5C8" w:rsidR="004E34B7" w:rsidRPr="00CD0732" w:rsidRDefault="004E34B7" w:rsidP="00CD0732">
      <w:pPr>
        <w:pStyle w:val="GeneralText"/>
        <w:numPr>
          <w:ilvl w:val="0"/>
          <w:numId w:val="33"/>
        </w:numPr>
        <w:tabs>
          <w:tab w:val="clear" w:pos="720"/>
        </w:tabs>
        <w:ind w:left="0" w:firstLine="0"/>
        <w:rPr>
          <w:b/>
          <w:lang w:val="en-AU"/>
        </w:rPr>
      </w:pPr>
      <w:r w:rsidRPr="00CD0732">
        <w:rPr>
          <w:b/>
          <w:lang w:val="en-AU"/>
        </w:rPr>
        <w:t>ANSWERS TO SPECIFIC QUESTIONS</w:t>
      </w:r>
    </w:p>
    <w:p w14:paraId="4523413A" w14:textId="3F89F770" w:rsidR="004E34B7" w:rsidRPr="00CD0732" w:rsidRDefault="004E34B7" w:rsidP="00CD0732">
      <w:pPr>
        <w:pStyle w:val="BodyTextIndent"/>
        <w:spacing w:line="360" w:lineRule="auto"/>
        <w:ind w:left="0"/>
        <w:jc w:val="both"/>
      </w:pPr>
      <w:r w:rsidRPr="00CD0732">
        <w:t>Your answers to the specific questions raised by the Member. (I have included the questions as well as the answers)</w:t>
      </w:r>
    </w:p>
    <w:p w14:paraId="748A2BCD" w14:textId="49EFEE74" w:rsidR="004E34B7" w:rsidRPr="00CD0732" w:rsidRDefault="004E34B7" w:rsidP="00CD0732">
      <w:pPr>
        <w:spacing w:line="360" w:lineRule="auto"/>
        <w:ind w:left="360"/>
        <w:jc w:val="both"/>
        <w:rPr>
          <w:noProof/>
        </w:rPr>
      </w:pPr>
      <w:r w:rsidRPr="00CD0732">
        <w:rPr>
          <w:noProof/>
        </w:rPr>
        <w:t>Not applicable.</w:t>
      </w:r>
    </w:p>
    <w:p w14:paraId="73BF6097" w14:textId="77777777" w:rsidR="004E34B7" w:rsidRPr="00CD0732" w:rsidRDefault="004E34B7" w:rsidP="00CD0732">
      <w:pPr>
        <w:spacing w:line="360" w:lineRule="auto"/>
        <w:jc w:val="both"/>
      </w:pPr>
      <w:r w:rsidRPr="00CD0732">
        <w:t>I certify that I have read the Procedural Direction PIC4 - Expert Witness Evidence and am bound by it.</w:t>
      </w:r>
      <w:r w:rsidR="00800A1C" w:rsidRPr="00CD0732">
        <w:t xml:space="preserve"> No part of this report was generated or assisted by artificial intelligence.</w:t>
      </w:r>
    </w:p>
    <w:p w14:paraId="0FE96A22" w14:textId="77777777" w:rsidR="004E34B7" w:rsidRPr="00CD0732" w:rsidRDefault="004E34B7" w:rsidP="00CD0732">
      <w:pPr>
        <w:spacing w:line="360" w:lineRule="auto"/>
        <w:jc w:val="both"/>
      </w:pPr>
    </w:p>
    <w:p w14:paraId="089955C6" w14:textId="77777777" w:rsidR="004E34B7" w:rsidRPr="00CD0732" w:rsidRDefault="004E34B7" w:rsidP="00CD0732">
      <w:pPr>
        <w:spacing w:line="360" w:lineRule="auto"/>
        <w:jc w:val="both"/>
        <w:rPr>
          <w:bCs/>
        </w:rPr>
      </w:pPr>
      <w:r w:rsidRPr="00CD0732">
        <w:t xml:space="preserve">I CERTIFY THAT THIS IS A TRUE AND ACCURATE RECORD OF THE MEDICAL ASSESSMENT </w:t>
      </w:r>
      <w:r w:rsidRPr="00CD0732">
        <w:rPr>
          <w:color w:val="auto"/>
        </w:rPr>
        <w:t xml:space="preserve">CERTIFICATE ISSUED BY </w:t>
      </w:r>
      <w:r w:rsidRPr="00CD0732">
        <w:rPr>
          <w:bCs/>
          <w:color w:val="auto"/>
        </w:rPr>
        <w:t>Dr Gerard Walsh, MED</w:t>
      </w:r>
      <w:r w:rsidRPr="00CD0732">
        <w:rPr>
          <w:bCs/>
        </w:rPr>
        <w:t>ICAL ASSESSOR.</w:t>
      </w:r>
    </w:p>
    <w:p w14:paraId="7D7C41FA" w14:textId="77777777" w:rsidR="004E34B7" w:rsidRPr="00CD0732" w:rsidRDefault="004E34B7" w:rsidP="00CD0732">
      <w:pPr>
        <w:spacing w:before="120" w:after="120" w:line="360" w:lineRule="auto"/>
        <w:jc w:val="both"/>
      </w:pPr>
      <w:r w:rsidRPr="00CD0732">
        <w:rPr>
          <w:noProof/>
        </w:rPr>
        <w:lastRenderedPageBreak/>
        <w:drawing>
          <wp:inline distT="0" distB="0" distL="0" distR="0" wp14:anchorId="20A62B4B" wp14:editId="21D7B02B">
            <wp:extent cx="2154725" cy="923385"/>
            <wp:effectExtent l="0" t="0" r="0" b="0"/>
            <wp:docPr id="497851896"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51896" name="Picture 1" descr="A black background with a black square&#10;&#10;Description automatically generated with medium confidence"/>
                    <pic:cNvPicPr/>
                  </pic:nvPicPr>
                  <pic:blipFill>
                    <a:blip r:embed="rId11"/>
                    <a:stretch>
                      <a:fillRect/>
                    </a:stretch>
                  </pic:blipFill>
                  <pic:spPr>
                    <a:xfrm>
                      <a:off x="0" y="0"/>
                      <a:ext cx="2190555" cy="938740"/>
                    </a:xfrm>
                    <a:prstGeom prst="rect">
                      <a:avLst/>
                    </a:prstGeom>
                  </pic:spPr>
                </pic:pic>
              </a:graphicData>
            </a:graphic>
          </wp:inline>
        </w:drawing>
      </w:r>
    </w:p>
    <w:p w14:paraId="22FC04BD" w14:textId="77777777" w:rsidR="004E34B7" w:rsidRPr="00CD0732" w:rsidRDefault="004E34B7" w:rsidP="00CD0732">
      <w:pPr>
        <w:pStyle w:val="Subtitle"/>
        <w:spacing w:line="360" w:lineRule="auto"/>
        <w:jc w:val="both"/>
        <w:rPr>
          <w:bCs/>
          <w:sz w:val="22"/>
          <w:lang w:val="en-AU"/>
        </w:rPr>
      </w:pPr>
      <w:r w:rsidRPr="00CD0732">
        <w:rPr>
          <w:bCs/>
          <w:sz w:val="22"/>
          <w:lang w:val="en-AU"/>
        </w:rPr>
        <w:t>PRESIDENT’S DELEGATE</w:t>
      </w:r>
    </w:p>
    <w:p w14:paraId="394E964F" w14:textId="77777777" w:rsidR="004E34B7" w:rsidRPr="00CD0732" w:rsidRDefault="004E34B7" w:rsidP="00CD0732">
      <w:pPr>
        <w:spacing w:before="120" w:after="120" w:line="360" w:lineRule="auto"/>
        <w:jc w:val="both"/>
        <w:rPr>
          <w:b/>
          <w:bCs/>
        </w:rPr>
      </w:pPr>
      <w:r w:rsidRPr="00CD0732">
        <w:rPr>
          <w:b/>
          <w:bCs/>
        </w:rPr>
        <w:t>Gerard Walsh</w:t>
      </w:r>
    </w:p>
    <w:p w14:paraId="16E931C3" w14:textId="77777777" w:rsidR="004E34B7" w:rsidRPr="00CD0732" w:rsidRDefault="004E34B7" w:rsidP="00CD0732">
      <w:pPr>
        <w:spacing w:before="120" w:after="120" w:line="360" w:lineRule="auto"/>
        <w:jc w:val="both"/>
      </w:pPr>
      <w:r w:rsidRPr="00CD0732">
        <w:rPr>
          <w:b/>
        </w:rPr>
        <w:t>Medical Assessor</w:t>
      </w:r>
    </w:p>
    <w:p w14:paraId="0B26D03F" w14:textId="77777777" w:rsidR="004E34B7" w:rsidRPr="00CD0732" w:rsidRDefault="004E34B7" w:rsidP="00CD0732">
      <w:pPr>
        <w:pStyle w:val="Subtitle"/>
        <w:spacing w:line="360" w:lineRule="auto"/>
        <w:jc w:val="both"/>
        <w:rPr>
          <w:b w:val="0"/>
          <w:sz w:val="22"/>
          <w:lang w:val="en-AU"/>
        </w:rPr>
      </w:pPr>
      <w:r w:rsidRPr="00CD0732">
        <w:rPr>
          <w:b w:val="0"/>
          <w:sz w:val="22"/>
          <w:lang w:val="en-AU"/>
        </w:rPr>
        <w:t>Workers Compensation Division</w:t>
      </w:r>
    </w:p>
    <w:p w14:paraId="6B0FC286" w14:textId="77777777" w:rsidR="00283E24" w:rsidRPr="00CD0732" w:rsidRDefault="00283E24" w:rsidP="00CD0732">
      <w:pPr>
        <w:pStyle w:val="Subtitle"/>
        <w:spacing w:line="360" w:lineRule="auto"/>
        <w:jc w:val="both"/>
        <w:rPr>
          <w:b w:val="0"/>
          <w:sz w:val="22"/>
          <w:lang w:val="en-AU"/>
        </w:rPr>
      </w:pPr>
    </w:p>
    <w:p w14:paraId="716F12B1" w14:textId="77777777" w:rsidR="004065A6" w:rsidRPr="00CD0732" w:rsidRDefault="004065A6" w:rsidP="00CD0732">
      <w:pPr>
        <w:pStyle w:val="Subtitle"/>
        <w:spacing w:line="360" w:lineRule="auto"/>
        <w:jc w:val="left"/>
        <w:rPr>
          <w:sz w:val="22"/>
          <w:highlight w:val="yellow"/>
          <w:lang w:val="en-AU"/>
        </w:rPr>
      </w:pPr>
      <w:r w:rsidRPr="00CD0732">
        <w:rPr>
          <w:sz w:val="22"/>
        </w:rPr>
        <w:br w:type="page"/>
      </w:r>
    </w:p>
    <w:p w14:paraId="49B1004E" w14:textId="77777777" w:rsidR="00283E24" w:rsidRPr="00CD0732" w:rsidRDefault="00283E24" w:rsidP="00CD0732">
      <w:pPr>
        <w:pStyle w:val="Subtitle"/>
        <w:spacing w:line="360" w:lineRule="auto"/>
        <w:rPr>
          <w:sz w:val="22"/>
          <w:lang w:val="en-AU"/>
        </w:rPr>
      </w:pPr>
      <w:r w:rsidRPr="00CD0732">
        <w:rPr>
          <w:sz w:val="22"/>
          <w:lang w:val="en-AU"/>
        </w:rPr>
        <w:lastRenderedPageBreak/>
        <w:t xml:space="preserve">PERSONAL INJURY COMMISSION </w:t>
      </w:r>
    </w:p>
    <w:p w14:paraId="26657F9D" w14:textId="77777777" w:rsidR="00283E24" w:rsidRPr="00CD0732" w:rsidRDefault="00283E24" w:rsidP="00CD0732">
      <w:pPr>
        <w:pStyle w:val="Subtitle"/>
        <w:spacing w:line="360" w:lineRule="auto"/>
        <w:rPr>
          <w:sz w:val="22"/>
          <w:lang w:val="en-AU"/>
        </w:rPr>
      </w:pPr>
    </w:p>
    <w:p w14:paraId="1EDD6442" w14:textId="77777777" w:rsidR="00E159E8" w:rsidRPr="00CD0732" w:rsidRDefault="00E159E8" w:rsidP="00CD0732">
      <w:pPr>
        <w:pStyle w:val="Subtitle"/>
        <w:spacing w:line="360" w:lineRule="auto"/>
        <w:rPr>
          <w:sz w:val="22"/>
          <w:lang w:val="en-AU"/>
        </w:rPr>
      </w:pPr>
      <w:r w:rsidRPr="00CD0732">
        <w:rPr>
          <w:sz w:val="22"/>
          <w:lang w:val="en-AU"/>
        </w:rPr>
        <w:t xml:space="preserve">MEDICAL ASSESSMENT CERTIFICATE </w:t>
      </w:r>
    </w:p>
    <w:p w14:paraId="2E5BF0A0" w14:textId="77777777" w:rsidR="00E159E8" w:rsidRPr="00CD0732" w:rsidRDefault="00E159E8" w:rsidP="00CD0732">
      <w:pPr>
        <w:pStyle w:val="Subtitle"/>
        <w:spacing w:line="360" w:lineRule="auto"/>
        <w:rPr>
          <w:sz w:val="22"/>
          <w:lang w:val="en-AU"/>
        </w:rPr>
      </w:pPr>
    </w:p>
    <w:p w14:paraId="182AE9E4" w14:textId="77777777" w:rsidR="00E159E8" w:rsidRPr="00CD0732" w:rsidRDefault="00E159E8" w:rsidP="00CD0732">
      <w:pPr>
        <w:pStyle w:val="Subtitle"/>
        <w:spacing w:line="360" w:lineRule="auto"/>
        <w:rPr>
          <w:sz w:val="22"/>
          <w:lang w:val="en-AU"/>
        </w:rPr>
      </w:pPr>
      <w:r w:rsidRPr="00CD0732">
        <w:rPr>
          <w:sz w:val="22"/>
          <w:lang w:val="en-AU"/>
        </w:rPr>
        <w:t xml:space="preserve">Table 2 - Assessment in accordance with AMA5 and NSW workers compensation guidelines for the evaluation of permanent impairment for injuries received after 1 January 2002 </w:t>
      </w:r>
    </w:p>
    <w:p w14:paraId="415B9968" w14:textId="77777777" w:rsidR="00E159E8" w:rsidRPr="00CD0732" w:rsidRDefault="00E159E8" w:rsidP="00CD0732">
      <w:pPr>
        <w:spacing w:line="360" w:lineRule="auto"/>
      </w:pPr>
    </w:p>
    <w:p w14:paraId="721912DB" w14:textId="77777777" w:rsidR="00E159E8" w:rsidRPr="00CD0732" w:rsidRDefault="00E159E8" w:rsidP="00CD0732">
      <w:pPr>
        <w:spacing w:line="360" w:lineRule="auto"/>
        <w:jc w:val="center"/>
      </w:pPr>
      <w:r w:rsidRPr="00CD0732">
        <w:t xml:space="preserve">This Certificate is issued pursuant to section 325 of the </w:t>
      </w:r>
      <w:r w:rsidRPr="00CD0732">
        <w:rPr>
          <w:i/>
        </w:rPr>
        <w:t>Workplace Injury Management and Workers Compensation Act</w:t>
      </w:r>
      <w:r w:rsidRPr="00CD0732">
        <w:t xml:space="preserve"> 1998.</w:t>
      </w:r>
    </w:p>
    <w:p w14:paraId="46F540DD" w14:textId="77777777" w:rsidR="00E159E8" w:rsidRPr="00CD0732" w:rsidRDefault="00E159E8" w:rsidP="00CD0732">
      <w:pPr>
        <w:pStyle w:val="Subtitle"/>
        <w:spacing w:line="360" w:lineRule="auto"/>
        <w:jc w:val="left"/>
        <w:rPr>
          <w:b w:val="0"/>
          <w:sz w:val="22"/>
          <w:lang w:val="en-AU"/>
        </w:rPr>
      </w:pPr>
    </w:p>
    <w:tbl>
      <w:tblPr>
        <w:tblW w:w="9606" w:type="dxa"/>
        <w:tblInd w:w="-360" w:type="dxa"/>
        <w:tblLook w:val="0000" w:firstRow="0" w:lastRow="0" w:firstColumn="0" w:lastColumn="0" w:noHBand="0" w:noVBand="0"/>
        <w:tblCaption w:val="PICCertTable1"/>
      </w:tblPr>
      <w:tblGrid>
        <w:gridCol w:w="2660"/>
        <w:gridCol w:w="6946"/>
      </w:tblGrid>
      <w:tr w:rsidR="00E159E8" w:rsidRPr="00CD0732" w14:paraId="0E5CE59E" w14:textId="77777777" w:rsidTr="007504FE">
        <w:trPr>
          <w:trHeight w:val="284"/>
        </w:trPr>
        <w:tc>
          <w:tcPr>
            <w:tcW w:w="2660" w:type="dxa"/>
          </w:tcPr>
          <w:p w14:paraId="49C627F0" w14:textId="77777777" w:rsidR="00E159E8" w:rsidRPr="00CD0732" w:rsidRDefault="00E159E8" w:rsidP="00CD0732">
            <w:pPr>
              <w:spacing w:after="0" w:line="240" w:lineRule="auto"/>
              <w:rPr>
                <w:b/>
                <w:bCs/>
                <w:lang w:val="en-US"/>
              </w:rPr>
            </w:pPr>
            <w:r w:rsidRPr="00CD0732">
              <w:rPr>
                <w:b/>
                <w:bCs/>
                <w:lang w:val="en-US"/>
              </w:rPr>
              <w:t>Matter Number:</w:t>
            </w:r>
          </w:p>
        </w:tc>
        <w:tc>
          <w:tcPr>
            <w:tcW w:w="6946" w:type="dxa"/>
          </w:tcPr>
          <w:p w14:paraId="51F7113B" w14:textId="654C1564" w:rsidR="00E159E8" w:rsidRPr="00CD0732" w:rsidRDefault="005A716F" w:rsidP="00CD0732">
            <w:pPr>
              <w:spacing w:after="0" w:line="240" w:lineRule="auto"/>
              <w:rPr>
                <w:b/>
              </w:rPr>
            </w:pPr>
            <w:r>
              <w:rPr>
                <w:b/>
              </w:rPr>
              <w:t>W1234/26*</w:t>
            </w:r>
          </w:p>
        </w:tc>
      </w:tr>
      <w:tr w:rsidR="00E159E8" w:rsidRPr="00CD0732" w14:paraId="6A8CF6D6" w14:textId="77777777" w:rsidTr="007504FE">
        <w:trPr>
          <w:trHeight w:val="284"/>
        </w:trPr>
        <w:tc>
          <w:tcPr>
            <w:tcW w:w="2660" w:type="dxa"/>
          </w:tcPr>
          <w:p w14:paraId="1CE1A86E" w14:textId="77777777" w:rsidR="00E159E8" w:rsidRPr="00CD0732" w:rsidRDefault="00E159E8" w:rsidP="00CD0732">
            <w:pPr>
              <w:spacing w:after="0" w:line="240" w:lineRule="auto"/>
              <w:rPr>
                <w:b/>
                <w:bCs/>
                <w:lang w:val="en-US"/>
              </w:rPr>
            </w:pPr>
            <w:r w:rsidRPr="00CD0732">
              <w:rPr>
                <w:b/>
                <w:bCs/>
                <w:lang w:val="en-US"/>
              </w:rPr>
              <w:t xml:space="preserve">Applicant: </w:t>
            </w:r>
          </w:p>
        </w:tc>
        <w:tc>
          <w:tcPr>
            <w:tcW w:w="6946" w:type="dxa"/>
          </w:tcPr>
          <w:p w14:paraId="1807491F" w14:textId="796AB2C3" w:rsidR="00E159E8" w:rsidRPr="00CD0732" w:rsidRDefault="005A716F" w:rsidP="00CD0732">
            <w:pPr>
              <w:spacing w:after="0" w:line="240" w:lineRule="auto"/>
              <w:rPr>
                <w:b/>
                <w:bCs/>
                <w:highlight w:val="yellow"/>
              </w:rPr>
            </w:pPr>
            <w:r>
              <w:rPr>
                <w:b/>
              </w:rPr>
              <w:t>Susan Smith*</w:t>
            </w:r>
          </w:p>
        </w:tc>
      </w:tr>
      <w:tr w:rsidR="00E159E8" w:rsidRPr="00CD0732" w14:paraId="67CD2C37" w14:textId="77777777" w:rsidTr="007504FE">
        <w:trPr>
          <w:trHeight w:val="284"/>
        </w:trPr>
        <w:tc>
          <w:tcPr>
            <w:tcW w:w="2660" w:type="dxa"/>
          </w:tcPr>
          <w:p w14:paraId="3CE66202" w14:textId="77777777" w:rsidR="00E159E8" w:rsidRPr="00CD0732" w:rsidRDefault="00E159E8" w:rsidP="00CD0732">
            <w:pPr>
              <w:spacing w:after="0" w:line="240" w:lineRule="auto"/>
              <w:rPr>
                <w:b/>
                <w:bCs/>
                <w:lang w:val="en-US"/>
              </w:rPr>
            </w:pPr>
            <w:r w:rsidRPr="00CD0732">
              <w:rPr>
                <w:b/>
                <w:bCs/>
                <w:lang w:val="en-US"/>
              </w:rPr>
              <w:t>Date of Assessment:</w:t>
            </w:r>
          </w:p>
        </w:tc>
        <w:tc>
          <w:tcPr>
            <w:tcW w:w="6946" w:type="dxa"/>
          </w:tcPr>
          <w:p w14:paraId="6D4AC0A3" w14:textId="30378EE1" w:rsidR="00E159E8" w:rsidRPr="00CD0732" w:rsidRDefault="005A716F" w:rsidP="00CD0732">
            <w:pPr>
              <w:spacing w:after="0" w:line="240" w:lineRule="auto"/>
              <w:rPr>
                <w:b/>
                <w:bCs/>
                <w:highlight w:val="yellow"/>
                <w:lang w:val="en-US"/>
              </w:rPr>
            </w:pPr>
            <w:r>
              <w:rPr>
                <w:b/>
              </w:rPr>
              <w:t>30 May 2026*</w:t>
            </w:r>
          </w:p>
        </w:tc>
      </w:tr>
    </w:tbl>
    <w:p w14:paraId="452635B0" w14:textId="77777777" w:rsidR="00E159E8" w:rsidRPr="00CD0732" w:rsidRDefault="00E159E8" w:rsidP="00CD0732">
      <w:pPr>
        <w:spacing w:line="360" w:lineRule="auto"/>
        <w:jc w:val="both"/>
      </w:pPr>
    </w:p>
    <w:tbl>
      <w:tblPr>
        <w:tblW w:w="949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PICCertTable2"/>
      </w:tblPr>
      <w:tblGrid>
        <w:gridCol w:w="1134"/>
        <w:gridCol w:w="851"/>
        <w:gridCol w:w="1701"/>
        <w:gridCol w:w="2126"/>
        <w:gridCol w:w="992"/>
        <w:gridCol w:w="1560"/>
        <w:gridCol w:w="1134"/>
      </w:tblGrid>
      <w:tr w:rsidR="00E159E8" w:rsidRPr="00CD0732" w14:paraId="56847A43" w14:textId="77777777" w:rsidTr="007504FE">
        <w:trPr>
          <w:cantSplit/>
        </w:trPr>
        <w:tc>
          <w:tcPr>
            <w:tcW w:w="1134" w:type="dxa"/>
          </w:tcPr>
          <w:p w14:paraId="65E67681" w14:textId="77777777" w:rsidR="00E159E8" w:rsidRPr="00CD0732" w:rsidRDefault="00E159E8" w:rsidP="00CD0732">
            <w:pPr>
              <w:pStyle w:val="Heading2"/>
              <w:spacing w:before="0" w:after="0" w:line="240" w:lineRule="auto"/>
            </w:pPr>
            <w:r w:rsidRPr="00CD0732">
              <w:t>Body Part or system</w:t>
            </w:r>
          </w:p>
        </w:tc>
        <w:tc>
          <w:tcPr>
            <w:tcW w:w="851" w:type="dxa"/>
          </w:tcPr>
          <w:p w14:paraId="555D1D56" w14:textId="77777777" w:rsidR="00E159E8" w:rsidRPr="00CD0732" w:rsidRDefault="00E159E8" w:rsidP="00CD0732">
            <w:pPr>
              <w:spacing w:after="0" w:line="240" w:lineRule="auto"/>
              <w:rPr>
                <w:b/>
              </w:rPr>
            </w:pPr>
            <w:r w:rsidRPr="00CD0732">
              <w:rPr>
                <w:b/>
              </w:rPr>
              <w:t>Date of Injury</w:t>
            </w:r>
          </w:p>
        </w:tc>
        <w:tc>
          <w:tcPr>
            <w:tcW w:w="1701" w:type="dxa"/>
          </w:tcPr>
          <w:p w14:paraId="703B4A59" w14:textId="77777777" w:rsidR="00E159E8" w:rsidRPr="00CD0732" w:rsidRDefault="00E159E8" w:rsidP="00CD0732">
            <w:pPr>
              <w:spacing w:after="0" w:line="240" w:lineRule="auto"/>
              <w:rPr>
                <w:b/>
              </w:rPr>
            </w:pPr>
            <w:r w:rsidRPr="00CD0732">
              <w:rPr>
                <w:b/>
              </w:rPr>
              <w:t>Chapter,</w:t>
            </w:r>
          </w:p>
          <w:p w14:paraId="2DA03DEE" w14:textId="77777777" w:rsidR="00E159E8" w:rsidRPr="00CD0732" w:rsidRDefault="00E159E8" w:rsidP="00CD0732">
            <w:pPr>
              <w:spacing w:after="0" w:line="240" w:lineRule="auto"/>
              <w:rPr>
                <w:b/>
              </w:rPr>
            </w:pPr>
            <w:r w:rsidRPr="00CD0732">
              <w:rPr>
                <w:b/>
              </w:rPr>
              <w:t>page and paragraph number in NSW workers compensation guidelines</w:t>
            </w:r>
          </w:p>
        </w:tc>
        <w:tc>
          <w:tcPr>
            <w:tcW w:w="2126" w:type="dxa"/>
          </w:tcPr>
          <w:p w14:paraId="7774A834" w14:textId="77777777" w:rsidR="00E159E8" w:rsidRPr="00CD0732" w:rsidRDefault="00E159E8" w:rsidP="00CD0732">
            <w:pPr>
              <w:spacing w:after="0" w:line="240" w:lineRule="auto"/>
              <w:rPr>
                <w:b/>
              </w:rPr>
            </w:pPr>
            <w:r w:rsidRPr="00CD0732">
              <w:rPr>
                <w:b/>
              </w:rPr>
              <w:t>Chapter, page, paragraph, figure and table numbers in AMA5 Guides</w:t>
            </w:r>
          </w:p>
          <w:p w14:paraId="5165BD70" w14:textId="77777777" w:rsidR="00E159E8" w:rsidRPr="00CD0732" w:rsidRDefault="00E159E8" w:rsidP="00CD0732">
            <w:pPr>
              <w:spacing w:after="0" w:line="240" w:lineRule="auto"/>
              <w:rPr>
                <w:b/>
              </w:rPr>
            </w:pPr>
          </w:p>
        </w:tc>
        <w:tc>
          <w:tcPr>
            <w:tcW w:w="992" w:type="dxa"/>
          </w:tcPr>
          <w:p w14:paraId="472156C4" w14:textId="77777777" w:rsidR="00E159E8" w:rsidRPr="00CD0732" w:rsidRDefault="00E159E8" w:rsidP="00CD0732">
            <w:pPr>
              <w:spacing w:after="0" w:line="240" w:lineRule="auto"/>
              <w:rPr>
                <w:b/>
              </w:rPr>
            </w:pPr>
            <w:r w:rsidRPr="00CD0732">
              <w:rPr>
                <w:b/>
              </w:rPr>
              <w:t xml:space="preserve">% WPI </w:t>
            </w:r>
          </w:p>
        </w:tc>
        <w:tc>
          <w:tcPr>
            <w:tcW w:w="1560" w:type="dxa"/>
          </w:tcPr>
          <w:p w14:paraId="650A7850" w14:textId="77777777" w:rsidR="00E159E8" w:rsidRPr="00CD0732" w:rsidRDefault="00E159E8" w:rsidP="00CD0732">
            <w:pPr>
              <w:spacing w:after="0" w:line="240" w:lineRule="auto"/>
              <w:rPr>
                <w:b/>
              </w:rPr>
            </w:pPr>
            <w:r w:rsidRPr="00CD0732">
              <w:rPr>
                <w:b/>
              </w:rPr>
              <w:t>WPI deductions pursuant to S323 for pre-existing injury, condition or abnormality (expressed as a fraction)</w:t>
            </w:r>
          </w:p>
        </w:tc>
        <w:tc>
          <w:tcPr>
            <w:tcW w:w="1134" w:type="dxa"/>
          </w:tcPr>
          <w:p w14:paraId="5DB69078" w14:textId="77777777" w:rsidR="00E159E8" w:rsidRPr="00CD0732" w:rsidRDefault="00E159E8" w:rsidP="00CD0732">
            <w:pPr>
              <w:spacing w:after="0" w:line="240" w:lineRule="auto"/>
              <w:rPr>
                <w:b/>
              </w:rPr>
            </w:pPr>
            <w:r w:rsidRPr="00CD0732">
              <w:rPr>
                <w:b/>
              </w:rPr>
              <w:t>Sub-total/s % WPI</w:t>
            </w:r>
          </w:p>
          <w:p w14:paraId="3FD12BA7" w14:textId="77777777" w:rsidR="00E159E8" w:rsidRPr="00CD0732" w:rsidRDefault="00E159E8" w:rsidP="00CD0732">
            <w:pPr>
              <w:spacing w:after="0" w:line="240" w:lineRule="auto"/>
              <w:rPr>
                <w:b/>
              </w:rPr>
            </w:pPr>
            <w:r w:rsidRPr="00CD0732">
              <w:rPr>
                <w:b/>
              </w:rPr>
              <w:t>(after any deductions in column 6)</w:t>
            </w:r>
          </w:p>
        </w:tc>
      </w:tr>
      <w:tr w:rsidR="00E159E8" w:rsidRPr="00CD0732" w14:paraId="0929A6BB" w14:textId="77777777" w:rsidTr="007504FE">
        <w:trPr>
          <w:cantSplit/>
          <w:trHeight w:val="510"/>
        </w:trPr>
        <w:tc>
          <w:tcPr>
            <w:tcW w:w="1134" w:type="dxa"/>
          </w:tcPr>
          <w:p w14:paraId="335338F4" w14:textId="77777777" w:rsidR="00E159E8" w:rsidRPr="00CD0732" w:rsidRDefault="00E159E8" w:rsidP="00CD0732">
            <w:pPr>
              <w:spacing w:after="0" w:line="240" w:lineRule="auto"/>
              <w:rPr>
                <w:b/>
              </w:rPr>
            </w:pPr>
            <w:r w:rsidRPr="00CD0732">
              <w:rPr>
                <w:b/>
              </w:rPr>
              <w:t>1. Psychiatric injury</w:t>
            </w:r>
          </w:p>
        </w:tc>
        <w:tc>
          <w:tcPr>
            <w:tcW w:w="851" w:type="dxa"/>
          </w:tcPr>
          <w:p w14:paraId="1ABCAF9A" w14:textId="65E7EF89" w:rsidR="00E159E8" w:rsidRPr="00CD0732" w:rsidRDefault="005A716F" w:rsidP="00CD0732">
            <w:pPr>
              <w:spacing w:after="0" w:line="240" w:lineRule="auto"/>
              <w:rPr>
                <w:b/>
              </w:rPr>
            </w:pPr>
            <w:r>
              <w:rPr>
                <w:b/>
                <w:bCs/>
              </w:rPr>
              <w:t>18 May 2022*</w:t>
            </w:r>
          </w:p>
        </w:tc>
        <w:tc>
          <w:tcPr>
            <w:tcW w:w="1701" w:type="dxa"/>
          </w:tcPr>
          <w:p w14:paraId="53A95AF2" w14:textId="77777777" w:rsidR="00E159E8" w:rsidRPr="00CD0732" w:rsidRDefault="00E159E8" w:rsidP="00CD0732">
            <w:pPr>
              <w:spacing w:after="0" w:line="240" w:lineRule="auto"/>
              <w:rPr>
                <w:b/>
              </w:rPr>
            </w:pPr>
            <w:r w:rsidRPr="00CD0732">
              <w:rPr>
                <w:b/>
              </w:rPr>
              <w:t>Chapter 11, page 54</w:t>
            </w:r>
          </w:p>
        </w:tc>
        <w:tc>
          <w:tcPr>
            <w:tcW w:w="2126" w:type="dxa"/>
          </w:tcPr>
          <w:p w14:paraId="2312D201" w14:textId="77777777" w:rsidR="00E159E8" w:rsidRPr="00CD0732" w:rsidRDefault="00E159E8" w:rsidP="00CD0732">
            <w:pPr>
              <w:spacing w:after="0" w:line="240" w:lineRule="auto"/>
              <w:rPr>
                <w:b/>
              </w:rPr>
            </w:pPr>
            <w:r w:rsidRPr="00CD0732">
              <w:rPr>
                <w:b/>
              </w:rPr>
              <w:t xml:space="preserve">Chapter 14, </w:t>
            </w:r>
            <w:proofErr w:type="spellStart"/>
            <w:r w:rsidRPr="00CD0732">
              <w:rPr>
                <w:b/>
              </w:rPr>
              <w:t>pg</w:t>
            </w:r>
            <w:proofErr w:type="spellEnd"/>
            <w:r w:rsidRPr="00CD0732">
              <w:rPr>
                <w:b/>
              </w:rPr>
              <w:t xml:space="preserve"> 361-365</w:t>
            </w:r>
          </w:p>
        </w:tc>
        <w:tc>
          <w:tcPr>
            <w:tcW w:w="992" w:type="dxa"/>
          </w:tcPr>
          <w:p w14:paraId="240F2CE8" w14:textId="6927F239" w:rsidR="00E159E8" w:rsidRPr="00CD0732" w:rsidRDefault="00CD0732" w:rsidP="00CD0732">
            <w:pPr>
              <w:spacing w:after="0" w:line="240" w:lineRule="auto"/>
              <w:rPr>
                <w:b/>
              </w:rPr>
            </w:pPr>
            <w:r w:rsidRPr="00CD0732">
              <w:rPr>
                <w:b/>
                <w:bCs/>
              </w:rPr>
              <w:t>26</w:t>
            </w:r>
            <w:r w:rsidR="00E159E8" w:rsidRPr="00CD0732">
              <w:rPr>
                <w:b/>
                <w:bCs/>
              </w:rPr>
              <w:t>%</w:t>
            </w:r>
          </w:p>
        </w:tc>
        <w:tc>
          <w:tcPr>
            <w:tcW w:w="1560" w:type="dxa"/>
          </w:tcPr>
          <w:p w14:paraId="753A9120" w14:textId="639D33FE" w:rsidR="00E159E8" w:rsidRPr="00CD0732" w:rsidRDefault="00CD0732" w:rsidP="00CD0732">
            <w:pPr>
              <w:spacing w:after="0" w:line="240" w:lineRule="auto"/>
              <w:rPr>
                <w:b/>
                <w:bCs/>
              </w:rPr>
            </w:pPr>
            <w:r w:rsidRPr="00CD0732">
              <w:rPr>
                <w:b/>
              </w:rPr>
              <w:t>0</w:t>
            </w:r>
            <w:r w:rsidR="00E159E8" w:rsidRPr="00CD0732">
              <w:rPr>
                <w:b/>
              </w:rPr>
              <w:t>%</w:t>
            </w:r>
            <w:r w:rsidR="00E159E8" w:rsidRPr="00CD0732">
              <w:rPr>
                <w:b/>
                <w:bCs/>
              </w:rPr>
              <w:t xml:space="preserve"> Preexisting</w:t>
            </w:r>
          </w:p>
          <w:p w14:paraId="62DE7873" w14:textId="77777777" w:rsidR="00E159E8" w:rsidRPr="00CD0732" w:rsidRDefault="00E159E8" w:rsidP="00CD0732">
            <w:pPr>
              <w:spacing w:after="0" w:line="240" w:lineRule="auto"/>
              <w:rPr>
                <w:b/>
                <w:bCs/>
              </w:rPr>
            </w:pPr>
          </w:p>
          <w:p w14:paraId="0BBFCF56" w14:textId="60E6FECB" w:rsidR="00E159E8" w:rsidRPr="00CD0732" w:rsidRDefault="00CD0732" w:rsidP="00CD0732">
            <w:pPr>
              <w:spacing w:after="0" w:line="240" w:lineRule="auto"/>
              <w:rPr>
                <w:b/>
                <w:bCs/>
              </w:rPr>
            </w:pPr>
            <w:r w:rsidRPr="00CD0732">
              <w:rPr>
                <w:b/>
              </w:rPr>
              <w:t>0</w:t>
            </w:r>
            <w:r w:rsidR="00E159E8" w:rsidRPr="00CD0732">
              <w:rPr>
                <w:b/>
                <w:bCs/>
              </w:rPr>
              <w:t>% Treatment effect</w:t>
            </w:r>
          </w:p>
        </w:tc>
        <w:tc>
          <w:tcPr>
            <w:tcW w:w="1134" w:type="dxa"/>
          </w:tcPr>
          <w:p w14:paraId="5881DDDF" w14:textId="4FF52292" w:rsidR="00E159E8" w:rsidRPr="00CD0732" w:rsidRDefault="00CD0732" w:rsidP="00CD0732">
            <w:pPr>
              <w:spacing w:after="0" w:line="240" w:lineRule="auto"/>
              <w:rPr>
                <w:b/>
              </w:rPr>
            </w:pPr>
            <w:r w:rsidRPr="00CD0732">
              <w:rPr>
                <w:b/>
                <w:bCs/>
              </w:rPr>
              <w:t>26</w:t>
            </w:r>
            <w:r w:rsidR="00E159E8" w:rsidRPr="00CD0732">
              <w:rPr>
                <w:b/>
                <w:bCs/>
              </w:rPr>
              <w:t>%</w:t>
            </w:r>
          </w:p>
        </w:tc>
      </w:tr>
      <w:tr w:rsidR="00E159E8" w:rsidRPr="00CD0732" w14:paraId="1020EF69" w14:textId="77777777" w:rsidTr="007504FE">
        <w:trPr>
          <w:cantSplit/>
          <w:trHeight w:val="510"/>
        </w:trPr>
        <w:tc>
          <w:tcPr>
            <w:tcW w:w="1134" w:type="dxa"/>
          </w:tcPr>
          <w:p w14:paraId="1DEE0AEF" w14:textId="77777777" w:rsidR="00E159E8" w:rsidRPr="00CD0732" w:rsidRDefault="00E159E8" w:rsidP="00CD0732">
            <w:pPr>
              <w:spacing w:after="0" w:line="240" w:lineRule="auto"/>
              <w:rPr>
                <w:b/>
              </w:rPr>
            </w:pPr>
            <w:r w:rsidRPr="00CD0732">
              <w:rPr>
                <w:b/>
              </w:rPr>
              <w:t xml:space="preserve">2. </w:t>
            </w:r>
          </w:p>
        </w:tc>
        <w:tc>
          <w:tcPr>
            <w:tcW w:w="851" w:type="dxa"/>
          </w:tcPr>
          <w:p w14:paraId="502632BD" w14:textId="77777777" w:rsidR="00E159E8" w:rsidRPr="00CD0732" w:rsidRDefault="00E159E8" w:rsidP="00CD0732">
            <w:pPr>
              <w:spacing w:after="0" w:line="240" w:lineRule="auto"/>
              <w:rPr>
                <w:b/>
              </w:rPr>
            </w:pPr>
          </w:p>
        </w:tc>
        <w:tc>
          <w:tcPr>
            <w:tcW w:w="1701" w:type="dxa"/>
          </w:tcPr>
          <w:p w14:paraId="6475542D" w14:textId="77777777" w:rsidR="00E159E8" w:rsidRPr="00CD0732" w:rsidRDefault="00E159E8" w:rsidP="00CD0732">
            <w:pPr>
              <w:spacing w:after="0" w:line="240" w:lineRule="auto"/>
              <w:rPr>
                <w:b/>
              </w:rPr>
            </w:pPr>
          </w:p>
        </w:tc>
        <w:tc>
          <w:tcPr>
            <w:tcW w:w="2126" w:type="dxa"/>
          </w:tcPr>
          <w:p w14:paraId="042B222F" w14:textId="77777777" w:rsidR="00E159E8" w:rsidRPr="00CD0732" w:rsidRDefault="00E159E8" w:rsidP="00CD0732">
            <w:pPr>
              <w:spacing w:after="0" w:line="240" w:lineRule="auto"/>
              <w:rPr>
                <w:b/>
              </w:rPr>
            </w:pPr>
          </w:p>
        </w:tc>
        <w:tc>
          <w:tcPr>
            <w:tcW w:w="992" w:type="dxa"/>
          </w:tcPr>
          <w:p w14:paraId="05CB24C4" w14:textId="77777777" w:rsidR="00E159E8" w:rsidRPr="00CD0732" w:rsidRDefault="00E159E8" w:rsidP="00CD0732">
            <w:pPr>
              <w:spacing w:after="0" w:line="240" w:lineRule="auto"/>
              <w:rPr>
                <w:b/>
              </w:rPr>
            </w:pPr>
          </w:p>
        </w:tc>
        <w:tc>
          <w:tcPr>
            <w:tcW w:w="1560" w:type="dxa"/>
          </w:tcPr>
          <w:p w14:paraId="5D4E35D0" w14:textId="77777777" w:rsidR="00E159E8" w:rsidRPr="00CD0732" w:rsidRDefault="00E159E8" w:rsidP="00CD0732">
            <w:pPr>
              <w:spacing w:after="0" w:line="240" w:lineRule="auto"/>
              <w:rPr>
                <w:b/>
              </w:rPr>
            </w:pPr>
          </w:p>
        </w:tc>
        <w:tc>
          <w:tcPr>
            <w:tcW w:w="1134" w:type="dxa"/>
          </w:tcPr>
          <w:p w14:paraId="1C7358C3" w14:textId="77777777" w:rsidR="00E159E8" w:rsidRPr="00CD0732" w:rsidRDefault="00E159E8" w:rsidP="00CD0732">
            <w:pPr>
              <w:spacing w:after="0" w:line="240" w:lineRule="auto"/>
              <w:rPr>
                <w:b/>
              </w:rPr>
            </w:pPr>
          </w:p>
        </w:tc>
      </w:tr>
      <w:tr w:rsidR="00E159E8" w:rsidRPr="00CD0732" w14:paraId="183C8D72" w14:textId="77777777" w:rsidTr="007504FE">
        <w:trPr>
          <w:cantSplit/>
          <w:trHeight w:val="510"/>
        </w:trPr>
        <w:tc>
          <w:tcPr>
            <w:tcW w:w="1134" w:type="dxa"/>
          </w:tcPr>
          <w:p w14:paraId="5A8D35F5" w14:textId="77777777" w:rsidR="00E159E8" w:rsidRPr="00CD0732" w:rsidRDefault="00E159E8" w:rsidP="00CD0732">
            <w:pPr>
              <w:spacing w:after="0" w:line="240" w:lineRule="auto"/>
              <w:rPr>
                <w:b/>
              </w:rPr>
            </w:pPr>
            <w:r w:rsidRPr="00CD0732">
              <w:rPr>
                <w:b/>
              </w:rPr>
              <w:t xml:space="preserve">3. </w:t>
            </w:r>
          </w:p>
        </w:tc>
        <w:tc>
          <w:tcPr>
            <w:tcW w:w="851" w:type="dxa"/>
          </w:tcPr>
          <w:p w14:paraId="765BD549" w14:textId="77777777" w:rsidR="00E159E8" w:rsidRPr="00CD0732" w:rsidRDefault="00E159E8" w:rsidP="00CD0732">
            <w:pPr>
              <w:spacing w:after="0" w:line="240" w:lineRule="auto"/>
              <w:rPr>
                <w:b/>
              </w:rPr>
            </w:pPr>
          </w:p>
        </w:tc>
        <w:tc>
          <w:tcPr>
            <w:tcW w:w="1701" w:type="dxa"/>
          </w:tcPr>
          <w:p w14:paraId="3C125731" w14:textId="77777777" w:rsidR="00E159E8" w:rsidRPr="00CD0732" w:rsidRDefault="00E159E8" w:rsidP="00CD0732">
            <w:pPr>
              <w:spacing w:after="0" w:line="240" w:lineRule="auto"/>
              <w:rPr>
                <w:b/>
              </w:rPr>
            </w:pPr>
          </w:p>
        </w:tc>
        <w:tc>
          <w:tcPr>
            <w:tcW w:w="2126" w:type="dxa"/>
          </w:tcPr>
          <w:p w14:paraId="26A7CE71" w14:textId="77777777" w:rsidR="00E159E8" w:rsidRPr="00CD0732" w:rsidRDefault="00E159E8" w:rsidP="00CD0732">
            <w:pPr>
              <w:spacing w:after="0" w:line="240" w:lineRule="auto"/>
              <w:rPr>
                <w:b/>
              </w:rPr>
            </w:pPr>
          </w:p>
        </w:tc>
        <w:tc>
          <w:tcPr>
            <w:tcW w:w="992" w:type="dxa"/>
          </w:tcPr>
          <w:p w14:paraId="0EA77E26" w14:textId="77777777" w:rsidR="00E159E8" w:rsidRPr="00CD0732" w:rsidRDefault="00E159E8" w:rsidP="00CD0732">
            <w:pPr>
              <w:spacing w:after="0" w:line="240" w:lineRule="auto"/>
              <w:rPr>
                <w:b/>
              </w:rPr>
            </w:pPr>
          </w:p>
        </w:tc>
        <w:tc>
          <w:tcPr>
            <w:tcW w:w="1560" w:type="dxa"/>
          </w:tcPr>
          <w:p w14:paraId="4A9F3B04" w14:textId="77777777" w:rsidR="00E159E8" w:rsidRPr="00CD0732" w:rsidRDefault="00E159E8" w:rsidP="00CD0732">
            <w:pPr>
              <w:spacing w:after="0" w:line="240" w:lineRule="auto"/>
              <w:rPr>
                <w:b/>
              </w:rPr>
            </w:pPr>
          </w:p>
        </w:tc>
        <w:tc>
          <w:tcPr>
            <w:tcW w:w="1134" w:type="dxa"/>
          </w:tcPr>
          <w:p w14:paraId="59A7DFAB" w14:textId="77777777" w:rsidR="00E159E8" w:rsidRPr="00CD0732" w:rsidRDefault="00E159E8" w:rsidP="00CD0732">
            <w:pPr>
              <w:spacing w:after="0" w:line="240" w:lineRule="auto"/>
              <w:rPr>
                <w:b/>
              </w:rPr>
            </w:pPr>
          </w:p>
        </w:tc>
      </w:tr>
      <w:tr w:rsidR="00E159E8" w:rsidRPr="00CD0732" w14:paraId="642CB6DC" w14:textId="77777777" w:rsidTr="007504FE">
        <w:trPr>
          <w:cantSplit/>
          <w:trHeight w:val="510"/>
        </w:trPr>
        <w:tc>
          <w:tcPr>
            <w:tcW w:w="1134" w:type="dxa"/>
          </w:tcPr>
          <w:p w14:paraId="660B1E96" w14:textId="77777777" w:rsidR="00E159E8" w:rsidRPr="00CD0732" w:rsidRDefault="00E159E8" w:rsidP="00CD0732">
            <w:pPr>
              <w:spacing w:after="0" w:line="240" w:lineRule="auto"/>
              <w:rPr>
                <w:b/>
              </w:rPr>
            </w:pPr>
            <w:r w:rsidRPr="00CD0732">
              <w:rPr>
                <w:b/>
              </w:rPr>
              <w:t xml:space="preserve">4. </w:t>
            </w:r>
          </w:p>
        </w:tc>
        <w:tc>
          <w:tcPr>
            <w:tcW w:w="851" w:type="dxa"/>
          </w:tcPr>
          <w:p w14:paraId="53A147F8" w14:textId="77777777" w:rsidR="00E159E8" w:rsidRPr="00CD0732" w:rsidRDefault="00E159E8" w:rsidP="00CD0732">
            <w:pPr>
              <w:spacing w:after="0" w:line="240" w:lineRule="auto"/>
              <w:rPr>
                <w:b/>
              </w:rPr>
            </w:pPr>
          </w:p>
        </w:tc>
        <w:tc>
          <w:tcPr>
            <w:tcW w:w="1701" w:type="dxa"/>
          </w:tcPr>
          <w:p w14:paraId="6D52C903" w14:textId="77777777" w:rsidR="00E159E8" w:rsidRPr="00CD0732" w:rsidRDefault="00E159E8" w:rsidP="00CD0732">
            <w:pPr>
              <w:spacing w:after="0" w:line="240" w:lineRule="auto"/>
              <w:rPr>
                <w:b/>
              </w:rPr>
            </w:pPr>
          </w:p>
        </w:tc>
        <w:tc>
          <w:tcPr>
            <w:tcW w:w="2126" w:type="dxa"/>
          </w:tcPr>
          <w:p w14:paraId="1BF662B7" w14:textId="77777777" w:rsidR="00E159E8" w:rsidRPr="00CD0732" w:rsidRDefault="00E159E8" w:rsidP="00CD0732">
            <w:pPr>
              <w:spacing w:after="0" w:line="240" w:lineRule="auto"/>
              <w:rPr>
                <w:b/>
              </w:rPr>
            </w:pPr>
          </w:p>
        </w:tc>
        <w:tc>
          <w:tcPr>
            <w:tcW w:w="992" w:type="dxa"/>
          </w:tcPr>
          <w:p w14:paraId="5635CC3D" w14:textId="77777777" w:rsidR="00E159E8" w:rsidRPr="00CD0732" w:rsidRDefault="00E159E8" w:rsidP="00CD0732">
            <w:pPr>
              <w:spacing w:after="0" w:line="240" w:lineRule="auto"/>
              <w:rPr>
                <w:b/>
              </w:rPr>
            </w:pPr>
          </w:p>
        </w:tc>
        <w:tc>
          <w:tcPr>
            <w:tcW w:w="1560" w:type="dxa"/>
          </w:tcPr>
          <w:p w14:paraId="68E91E1E" w14:textId="77777777" w:rsidR="00E159E8" w:rsidRPr="00CD0732" w:rsidRDefault="00E159E8" w:rsidP="00CD0732">
            <w:pPr>
              <w:spacing w:after="0" w:line="240" w:lineRule="auto"/>
              <w:rPr>
                <w:b/>
              </w:rPr>
            </w:pPr>
          </w:p>
        </w:tc>
        <w:tc>
          <w:tcPr>
            <w:tcW w:w="1134" w:type="dxa"/>
          </w:tcPr>
          <w:p w14:paraId="52355C8F" w14:textId="77777777" w:rsidR="00E159E8" w:rsidRPr="00CD0732" w:rsidRDefault="00E159E8" w:rsidP="00CD0732">
            <w:pPr>
              <w:spacing w:after="0" w:line="240" w:lineRule="auto"/>
              <w:rPr>
                <w:b/>
              </w:rPr>
            </w:pPr>
          </w:p>
        </w:tc>
      </w:tr>
      <w:tr w:rsidR="00E159E8" w:rsidRPr="00CD0732" w14:paraId="03F5142E" w14:textId="77777777" w:rsidTr="007504FE">
        <w:trPr>
          <w:cantSplit/>
          <w:trHeight w:val="510"/>
        </w:trPr>
        <w:tc>
          <w:tcPr>
            <w:tcW w:w="1134" w:type="dxa"/>
          </w:tcPr>
          <w:p w14:paraId="226FF8C1" w14:textId="77777777" w:rsidR="00E159E8" w:rsidRPr="00CD0732" w:rsidRDefault="00E159E8" w:rsidP="00CD0732">
            <w:pPr>
              <w:spacing w:after="0" w:line="240" w:lineRule="auto"/>
              <w:rPr>
                <w:b/>
              </w:rPr>
            </w:pPr>
            <w:r w:rsidRPr="00CD0732">
              <w:rPr>
                <w:b/>
              </w:rPr>
              <w:t xml:space="preserve">5. </w:t>
            </w:r>
          </w:p>
        </w:tc>
        <w:tc>
          <w:tcPr>
            <w:tcW w:w="851" w:type="dxa"/>
          </w:tcPr>
          <w:p w14:paraId="3CA6CDFE" w14:textId="77777777" w:rsidR="00E159E8" w:rsidRPr="00CD0732" w:rsidRDefault="00E159E8" w:rsidP="00CD0732">
            <w:pPr>
              <w:spacing w:after="0" w:line="240" w:lineRule="auto"/>
              <w:rPr>
                <w:b/>
              </w:rPr>
            </w:pPr>
          </w:p>
        </w:tc>
        <w:tc>
          <w:tcPr>
            <w:tcW w:w="1701" w:type="dxa"/>
          </w:tcPr>
          <w:p w14:paraId="663966DB" w14:textId="77777777" w:rsidR="00E159E8" w:rsidRPr="00CD0732" w:rsidRDefault="00E159E8" w:rsidP="00CD0732">
            <w:pPr>
              <w:spacing w:after="0" w:line="240" w:lineRule="auto"/>
              <w:rPr>
                <w:b/>
              </w:rPr>
            </w:pPr>
          </w:p>
        </w:tc>
        <w:tc>
          <w:tcPr>
            <w:tcW w:w="2126" w:type="dxa"/>
          </w:tcPr>
          <w:p w14:paraId="432BDABE" w14:textId="77777777" w:rsidR="00E159E8" w:rsidRPr="00CD0732" w:rsidRDefault="00E159E8" w:rsidP="00CD0732">
            <w:pPr>
              <w:spacing w:after="0" w:line="240" w:lineRule="auto"/>
              <w:rPr>
                <w:b/>
              </w:rPr>
            </w:pPr>
          </w:p>
        </w:tc>
        <w:tc>
          <w:tcPr>
            <w:tcW w:w="992" w:type="dxa"/>
          </w:tcPr>
          <w:p w14:paraId="0473762E" w14:textId="77777777" w:rsidR="00E159E8" w:rsidRPr="00CD0732" w:rsidRDefault="00E159E8" w:rsidP="00CD0732">
            <w:pPr>
              <w:spacing w:after="0" w:line="240" w:lineRule="auto"/>
              <w:rPr>
                <w:b/>
              </w:rPr>
            </w:pPr>
          </w:p>
        </w:tc>
        <w:tc>
          <w:tcPr>
            <w:tcW w:w="1560" w:type="dxa"/>
          </w:tcPr>
          <w:p w14:paraId="5C897D4E" w14:textId="77777777" w:rsidR="00E159E8" w:rsidRPr="00CD0732" w:rsidRDefault="00E159E8" w:rsidP="00CD0732">
            <w:pPr>
              <w:spacing w:after="0" w:line="240" w:lineRule="auto"/>
              <w:rPr>
                <w:b/>
              </w:rPr>
            </w:pPr>
          </w:p>
        </w:tc>
        <w:tc>
          <w:tcPr>
            <w:tcW w:w="1134" w:type="dxa"/>
          </w:tcPr>
          <w:p w14:paraId="2198F4D3" w14:textId="77777777" w:rsidR="00E159E8" w:rsidRPr="00CD0732" w:rsidRDefault="00E159E8" w:rsidP="00CD0732">
            <w:pPr>
              <w:spacing w:after="0" w:line="240" w:lineRule="auto"/>
              <w:rPr>
                <w:b/>
              </w:rPr>
            </w:pPr>
          </w:p>
        </w:tc>
      </w:tr>
      <w:tr w:rsidR="00E159E8" w:rsidRPr="00CD0732" w14:paraId="54C25C1B" w14:textId="77777777" w:rsidTr="007504FE">
        <w:trPr>
          <w:cantSplit/>
          <w:trHeight w:val="510"/>
        </w:trPr>
        <w:tc>
          <w:tcPr>
            <w:tcW w:w="1134" w:type="dxa"/>
            <w:tcBorders>
              <w:bottom w:val="double" w:sz="24" w:space="0" w:color="auto"/>
            </w:tcBorders>
          </w:tcPr>
          <w:p w14:paraId="6C13CDCC" w14:textId="77777777" w:rsidR="00E159E8" w:rsidRPr="00CD0732" w:rsidRDefault="00E159E8" w:rsidP="00CD0732">
            <w:pPr>
              <w:spacing w:after="0" w:line="240" w:lineRule="auto"/>
              <w:rPr>
                <w:b/>
              </w:rPr>
            </w:pPr>
            <w:r w:rsidRPr="00CD0732">
              <w:rPr>
                <w:b/>
              </w:rPr>
              <w:t xml:space="preserve">6. </w:t>
            </w:r>
          </w:p>
        </w:tc>
        <w:tc>
          <w:tcPr>
            <w:tcW w:w="851" w:type="dxa"/>
            <w:tcBorders>
              <w:bottom w:val="double" w:sz="24" w:space="0" w:color="auto"/>
            </w:tcBorders>
          </w:tcPr>
          <w:p w14:paraId="4ECB07F0" w14:textId="77777777" w:rsidR="00E159E8" w:rsidRPr="00CD0732" w:rsidRDefault="00E159E8" w:rsidP="00CD0732">
            <w:pPr>
              <w:spacing w:after="0" w:line="240" w:lineRule="auto"/>
              <w:rPr>
                <w:b/>
              </w:rPr>
            </w:pPr>
          </w:p>
        </w:tc>
        <w:tc>
          <w:tcPr>
            <w:tcW w:w="1701" w:type="dxa"/>
            <w:tcBorders>
              <w:bottom w:val="double" w:sz="24" w:space="0" w:color="auto"/>
            </w:tcBorders>
          </w:tcPr>
          <w:p w14:paraId="5DFC738D" w14:textId="77777777" w:rsidR="00E159E8" w:rsidRPr="00CD0732" w:rsidRDefault="00E159E8" w:rsidP="00CD0732">
            <w:pPr>
              <w:spacing w:after="0" w:line="240" w:lineRule="auto"/>
              <w:rPr>
                <w:b/>
              </w:rPr>
            </w:pPr>
          </w:p>
        </w:tc>
        <w:tc>
          <w:tcPr>
            <w:tcW w:w="2126" w:type="dxa"/>
            <w:tcBorders>
              <w:bottom w:val="double" w:sz="24" w:space="0" w:color="auto"/>
            </w:tcBorders>
          </w:tcPr>
          <w:p w14:paraId="38E9E19B" w14:textId="77777777" w:rsidR="00E159E8" w:rsidRPr="00CD0732" w:rsidRDefault="00E159E8" w:rsidP="00CD0732">
            <w:pPr>
              <w:spacing w:after="0" w:line="240" w:lineRule="auto"/>
              <w:rPr>
                <w:b/>
              </w:rPr>
            </w:pPr>
          </w:p>
        </w:tc>
        <w:tc>
          <w:tcPr>
            <w:tcW w:w="992" w:type="dxa"/>
            <w:tcBorders>
              <w:bottom w:val="double" w:sz="24" w:space="0" w:color="auto"/>
            </w:tcBorders>
          </w:tcPr>
          <w:p w14:paraId="7F80DB09" w14:textId="77777777" w:rsidR="00E159E8" w:rsidRPr="00CD0732" w:rsidRDefault="00E159E8" w:rsidP="00CD0732">
            <w:pPr>
              <w:spacing w:after="0" w:line="240" w:lineRule="auto"/>
              <w:rPr>
                <w:b/>
              </w:rPr>
            </w:pPr>
          </w:p>
        </w:tc>
        <w:tc>
          <w:tcPr>
            <w:tcW w:w="1560" w:type="dxa"/>
            <w:tcBorders>
              <w:bottom w:val="double" w:sz="24" w:space="0" w:color="auto"/>
            </w:tcBorders>
          </w:tcPr>
          <w:p w14:paraId="0D5FDF69" w14:textId="77777777" w:rsidR="00E159E8" w:rsidRPr="00CD0732" w:rsidRDefault="00E159E8" w:rsidP="00CD0732">
            <w:pPr>
              <w:spacing w:after="0" w:line="240" w:lineRule="auto"/>
              <w:rPr>
                <w:b/>
              </w:rPr>
            </w:pPr>
          </w:p>
        </w:tc>
        <w:tc>
          <w:tcPr>
            <w:tcW w:w="1134" w:type="dxa"/>
            <w:tcBorders>
              <w:bottom w:val="double" w:sz="24" w:space="0" w:color="auto"/>
            </w:tcBorders>
          </w:tcPr>
          <w:p w14:paraId="320A6B47" w14:textId="77777777" w:rsidR="00E159E8" w:rsidRPr="00CD0732" w:rsidRDefault="00E159E8" w:rsidP="00CD0732">
            <w:pPr>
              <w:spacing w:after="0" w:line="240" w:lineRule="auto"/>
              <w:rPr>
                <w:b/>
              </w:rPr>
            </w:pPr>
          </w:p>
        </w:tc>
      </w:tr>
      <w:tr w:rsidR="00E159E8" w:rsidRPr="00CD0732" w14:paraId="30C76959" w14:textId="77777777" w:rsidTr="007504FE">
        <w:trPr>
          <w:cantSplit/>
          <w:trHeight w:val="567"/>
        </w:trPr>
        <w:tc>
          <w:tcPr>
            <w:tcW w:w="6804" w:type="dxa"/>
            <w:gridSpan w:val="5"/>
            <w:tcBorders>
              <w:top w:val="double" w:sz="24" w:space="0" w:color="auto"/>
            </w:tcBorders>
          </w:tcPr>
          <w:p w14:paraId="3F54656E" w14:textId="77777777" w:rsidR="00E159E8" w:rsidRPr="00CD0732" w:rsidRDefault="00E159E8" w:rsidP="00CD0732">
            <w:pPr>
              <w:spacing w:after="0" w:line="240" w:lineRule="auto"/>
              <w:rPr>
                <w:b/>
                <w:bCs/>
              </w:rPr>
            </w:pPr>
            <w:r w:rsidRPr="00CD0732">
              <w:rPr>
                <w:b/>
                <w:bCs/>
              </w:rPr>
              <w:t>Total % WPI (the Combined Table values of all sub-totals)</w:t>
            </w:r>
          </w:p>
        </w:tc>
        <w:tc>
          <w:tcPr>
            <w:tcW w:w="2694" w:type="dxa"/>
            <w:gridSpan w:val="2"/>
            <w:tcBorders>
              <w:top w:val="double" w:sz="24" w:space="0" w:color="auto"/>
            </w:tcBorders>
          </w:tcPr>
          <w:p w14:paraId="23C3FCD6" w14:textId="41AEF2FD" w:rsidR="00E159E8" w:rsidRPr="00CD0732" w:rsidRDefault="00CD0732" w:rsidP="00CD0732">
            <w:pPr>
              <w:spacing w:after="0" w:line="240" w:lineRule="auto"/>
              <w:rPr>
                <w:b/>
                <w:bCs/>
              </w:rPr>
            </w:pPr>
            <w:r w:rsidRPr="00CD0732">
              <w:rPr>
                <w:b/>
              </w:rPr>
              <w:t>26</w:t>
            </w:r>
            <w:r w:rsidR="00E159E8" w:rsidRPr="00CD0732">
              <w:rPr>
                <w:b/>
              </w:rPr>
              <w:t>%</w:t>
            </w:r>
          </w:p>
        </w:tc>
      </w:tr>
    </w:tbl>
    <w:p w14:paraId="6D21395F" w14:textId="77777777" w:rsidR="00E159E8" w:rsidRPr="00CD0732" w:rsidRDefault="00E159E8" w:rsidP="00CD0732">
      <w:pPr>
        <w:pStyle w:val="Subtitle"/>
        <w:spacing w:line="360" w:lineRule="auto"/>
        <w:jc w:val="left"/>
        <w:rPr>
          <w:b w:val="0"/>
          <w:sz w:val="22"/>
          <w:lang w:val="en-AU"/>
        </w:rPr>
      </w:pPr>
    </w:p>
    <w:p w14:paraId="62897FA5" w14:textId="25356D5E" w:rsidR="004065A6" w:rsidRPr="005567DB" w:rsidRDefault="00E159E8" w:rsidP="005567DB">
      <w:pPr>
        <w:spacing w:after="0" w:line="360" w:lineRule="auto"/>
        <w:jc w:val="both"/>
      </w:pPr>
      <w:r w:rsidRPr="00CD0732">
        <w:t xml:space="preserve">I CERTIFY THAT THIS IS A TRUE AND ACCURATE RECORD OF THE MEDICAL ASSESSMENT CERTIFICATE ISSUED </w:t>
      </w:r>
      <w:r w:rsidRPr="00CD0732">
        <w:rPr>
          <w:bCs/>
        </w:rPr>
        <w:t>BY Dr Gerard Walsh, MEDICAL ASSESSOR.</w:t>
      </w:r>
      <w:r w:rsidR="004065A6" w:rsidRPr="00CD0732">
        <w:br w:type="page"/>
      </w:r>
    </w:p>
    <w:p w14:paraId="7E0CEA1A" w14:textId="77777777" w:rsidR="00DF6D80" w:rsidRPr="00CD0732" w:rsidRDefault="00DF6D80" w:rsidP="00CD0732">
      <w:pPr>
        <w:spacing w:line="360" w:lineRule="auto"/>
        <w:jc w:val="center"/>
        <w:rPr>
          <w:b/>
          <w:szCs w:val="32"/>
        </w:rPr>
      </w:pPr>
      <w:r w:rsidRPr="00CD0732">
        <w:rPr>
          <w:b/>
          <w:szCs w:val="32"/>
        </w:rPr>
        <w:lastRenderedPageBreak/>
        <w:t>PERSONAL INJURY COMMISSION</w:t>
      </w:r>
    </w:p>
    <w:p w14:paraId="507DD79D" w14:textId="77777777" w:rsidR="00DF6D80" w:rsidRPr="00CD0732" w:rsidRDefault="00DF6D80" w:rsidP="00CD0732">
      <w:pPr>
        <w:spacing w:line="360" w:lineRule="auto"/>
      </w:pPr>
      <w:r w:rsidRPr="00CD0732">
        <w:rPr>
          <w:b/>
          <w:bCs/>
        </w:rPr>
        <w:t>Table 11.8: PIRS Rating Form</w:t>
      </w:r>
    </w:p>
    <w:tbl>
      <w:tblPr>
        <w:tblW w:w="9447" w:type="dxa"/>
        <w:tblInd w:w="-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000" w:firstRow="0" w:lastRow="0" w:firstColumn="0" w:lastColumn="0" w:noHBand="0" w:noVBand="0"/>
        <w:tblCaption w:val="PIRSTableDemographics"/>
      </w:tblPr>
      <w:tblGrid>
        <w:gridCol w:w="1551"/>
        <w:gridCol w:w="2336"/>
        <w:gridCol w:w="3053"/>
        <w:gridCol w:w="2507"/>
      </w:tblGrid>
      <w:tr w:rsidR="00E159E8" w:rsidRPr="00CD0732" w14:paraId="72023B13" w14:textId="77777777" w:rsidTr="00F61841">
        <w:tc>
          <w:tcPr>
            <w:tcW w:w="1551" w:type="dxa"/>
          </w:tcPr>
          <w:p w14:paraId="06C578BB" w14:textId="77777777" w:rsidR="00E159E8" w:rsidRPr="00CD0732" w:rsidRDefault="00E159E8" w:rsidP="00CD0732">
            <w:pPr>
              <w:spacing w:after="0" w:line="360" w:lineRule="auto"/>
            </w:pPr>
            <w:r w:rsidRPr="00CD0732">
              <w:t>Name</w:t>
            </w:r>
          </w:p>
        </w:tc>
        <w:tc>
          <w:tcPr>
            <w:tcW w:w="2336" w:type="dxa"/>
          </w:tcPr>
          <w:p w14:paraId="60B5577A" w14:textId="26024F0F" w:rsidR="00E159E8" w:rsidRPr="00CD0732" w:rsidRDefault="005A716F" w:rsidP="00CD0732">
            <w:pPr>
              <w:spacing w:after="0" w:line="360" w:lineRule="auto"/>
            </w:pPr>
            <w:r>
              <w:t>Susan Smith*</w:t>
            </w:r>
          </w:p>
        </w:tc>
        <w:tc>
          <w:tcPr>
            <w:tcW w:w="3053" w:type="dxa"/>
          </w:tcPr>
          <w:p w14:paraId="27E9D058" w14:textId="77777777" w:rsidR="00E159E8" w:rsidRPr="00CD0732" w:rsidRDefault="00E159E8" w:rsidP="00CD0732">
            <w:pPr>
              <w:spacing w:after="0" w:line="360" w:lineRule="auto"/>
              <w:jc w:val="both"/>
            </w:pPr>
            <w:r w:rsidRPr="00CD0732">
              <w:t>Claim reference number (if known)</w:t>
            </w:r>
          </w:p>
        </w:tc>
        <w:tc>
          <w:tcPr>
            <w:tcW w:w="2507" w:type="dxa"/>
          </w:tcPr>
          <w:p w14:paraId="4FEA7E75" w14:textId="760074FA" w:rsidR="00E159E8" w:rsidRPr="00CD0732" w:rsidRDefault="005A716F" w:rsidP="00CD0732">
            <w:pPr>
              <w:spacing w:after="0" w:line="360" w:lineRule="auto"/>
            </w:pPr>
            <w:r>
              <w:t>W1234/26*</w:t>
            </w:r>
          </w:p>
        </w:tc>
      </w:tr>
      <w:tr w:rsidR="00E159E8" w:rsidRPr="00CD0732" w14:paraId="76A94515" w14:textId="77777777" w:rsidTr="00F61841">
        <w:tc>
          <w:tcPr>
            <w:tcW w:w="1551" w:type="dxa"/>
          </w:tcPr>
          <w:p w14:paraId="5AA1294F" w14:textId="77777777" w:rsidR="00E159E8" w:rsidRPr="00CD0732" w:rsidRDefault="00E159E8" w:rsidP="00CD0732">
            <w:pPr>
              <w:spacing w:after="0" w:line="360" w:lineRule="auto"/>
            </w:pPr>
            <w:r w:rsidRPr="00CD0732">
              <w:t>DOB</w:t>
            </w:r>
          </w:p>
        </w:tc>
        <w:tc>
          <w:tcPr>
            <w:tcW w:w="2336" w:type="dxa"/>
          </w:tcPr>
          <w:p w14:paraId="73BA9AA1" w14:textId="7FEDBFBF" w:rsidR="00E159E8" w:rsidRPr="00CD0732" w:rsidRDefault="00595B0B" w:rsidP="00CD0732">
            <w:pPr>
              <w:spacing w:after="0" w:line="360" w:lineRule="auto"/>
            </w:pPr>
            <w:r>
              <w:rPr>
                <w:color w:val="auto"/>
              </w:rPr>
              <w:t>04 September 1983*</w:t>
            </w:r>
          </w:p>
        </w:tc>
        <w:tc>
          <w:tcPr>
            <w:tcW w:w="3053" w:type="dxa"/>
          </w:tcPr>
          <w:p w14:paraId="58CB1802" w14:textId="77777777" w:rsidR="00E159E8" w:rsidRPr="00CD0732" w:rsidRDefault="00E159E8" w:rsidP="00CD0732">
            <w:pPr>
              <w:spacing w:after="0" w:line="360" w:lineRule="auto"/>
              <w:jc w:val="both"/>
            </w:pPr>
            <w:r w:rsidRPr="00CD0732">
              <w:t>Age at time of injury</w:t>
            </w:r>
          </w:p>
        </w:tc>
        <w:tc>
          <w:tcPr>
            <w:tcW w:w="2507" w:type="dxa"/>
          </w:tcPr>
          <w:p w14:paraId="0264F8CB" w14:textId="3C6E4BEC" w:rsidR="00E159E8" w:rsidRPr="00CD0732" w:rsidRDefault="00825CC9" w:rsidP="00CD0732">
            <w:pPr>
              <w:spacing w:after="0" w:line="360" w:lineRule="auto"/>
            </w:pPr>
            <w:r>
              <w:rPr>
                <w:bCs/>
              </w:rPr>
              <w:t>38*</w:t>
            </w:r>
            <w:r w:rsidR="0027714F" w:rsidRPr="00CD0732">
              <w:t xml:space="preserve"> </w:t>
            </w:r>
            <w:r w:rsidR="00E159E8" w:rsidRPr="00CD0732">
              <w:t>years of age</w:t>
            </w:r>
          </w:p>
        </w:tc>
      </w:tr>
      <w:tr w:rsidR="00E159E8" w:rsidRPr="00CD0732" w14:paraId="44BA78CA" w14:textId="77777777" w:rsidTr="00F61841">
        <w:tc>
          <w:tcPr>
            <w:tcW w:w="1551" w:type="dxa"/>
          </w:tcPr>
          <w:p w14:paraId="56CC1F74" w14:textId="77777777" w:rsidR="00E159E8" w:rsidRPr="00CD0732" w:rsidRDefault="00E159E8" w:rsidP="00CD0732">
            <w:pPr>
              <w:spacing w:after="0" w:line="360" w:lineRule="auto"/>
            </w:pPr>
            <w:r w:rsidRPr="00CD0732">
              <w:t>Date of Injury</w:t>
            </w:r>
          </w:p>
        </w:tc>
        <w:tc>
          <w:tcPr>
            <w:tcW w:w="2336" w:type="dxa"/>
          </w:tcPr>
          <w:p w14:paraId="6FDF9A67" w14:textId="7F6DDA55" w:rsidR="00E159E8" w:rsidRPr="00CD0732" w:rsidRDefault="005A716F" w:rsidP="00CD0732">
            <w:pPr>
              <w:spacing w:after="0" w:line="360" w:lineRule="auto"/>
            </w:pPr>
            <w:r>
              <w:rPr>
                <w:bCs/>
              </w:rPr>
              <w:t>18 May 2022*</w:t>
            </w:r>
          </w:p>
        </w:tc>
        <w:tc>
          <w:tcPr>
            <w:tcW w:w="3053" w:type="dxa"/>
          </w:tcPr>
          <w:p w14:paraId="70334585" w14:textId="77777777" w:rsidR="00E159E8" w:rsidRPr="00CD0732" w:rsidRDefault="00E159E8" w:rsidP="00CD0732">
            <w:pPr>
              <w:spacing w:after="0" w:line="360" w:lineRule="auto"/>
              <w:jc w:val="both"/>
            </w:pPr>
            <w:r w:rsidRPr="00CD0732">
              <w:t>Occupation at time of injury</w:t>
            </w:r>
          </w:p>
        </w:tc>
        <w:tc>
          <w:tcPr>
            <w:tcW w:w="2507" w:type="dxa"/>
          </w:tcPr>
          <w:p w14:paraId="79FEF2ED" w14:textId="7D36E7A0" w:rsidR="00E159E8" w:rsidRPr="00CD0732" w:rsidRDefault="006C0CA3" w:rsidP="00CD0732">
            <w:pPr>
              <w:spacing w:after="0" w:line="360" w:lineRule="auto"/>
            </w:pPr>
            <w:r>
              <w:t>Administrator*</w:t>
            </w:r>
            <w:r w:rsidR="00CD0732" w:rsidRPr="00CD0732">
              <w:t xml:space="preserve"> at </w:t>
            </w:r>
            <w:r w:rsidR="00A073B6">
              <w:t>COMPANY X*</w:t>
            </w:r>
            <w:r w:rsidR="00CD0732" w:rsidRPr="00CD0732">
              <w:t xml:space="preserve"> Pty Limited</w:t>
            </w:r>
          </w:p>
        </w:tc>
      </w:tr>
      <w:tr w:rsidR="00E159E8" w:rsidRPr="00CD0732" w14:paraId="0AD80C90" w14:textId="77777777" w:rsidTr="00F61841">
        <w:tc>
          <w:tcPr>
            <w:tcW w:w="1551" w:type="dxa"/>
          </w:tcPr>
          <w:p w14:paraId="40B8BF9D" w14:textId="77777777" w:rsidR="00E159E8" w:rsidRPr="00CD0732" w:rsidRDefault="00E159E8" w:rsidP="00CD0732">
            <w:pPr>
              <w:spacing w:after="0" w:line="360" w:lineRule="auto"/>
            </w:pPr>
            <w:r w:rsidRPr="00CD0732">
              <w:t>Date of Assessment</w:t>
            </w:r>
          </w:p>
        </w:tc>
        <w:tc>
          <w:tcPr>
            <w:tcW w:w="2336" w:type="dxa"/>
          </w:tcPr>
          <w:p w14:paraId="0A9BC8E6" w14:textId="33422A62" w:rsidR="00E159E8" w:rsidRPr="00CD0732" w:rsidRDefault="005A716F" w:rsidP="00CD0732">
            <w:pPr>
              <w:spacing w:after="0" w:line="360" w:lineRule="auto"/>
            </w:pPr>
            <w:r>
              <w:t>30 May 2026*</w:t>
            </w:r>
          </w:p>
        </w:tc>
        <w:tc>
          <w:tcPr>
            <w:tcW w:w="3053" w:type="dxa"/>
          </w:tcPr>
          <w:p w14:paraId="1576D163" w14:textId="77777777" w:rsidR="00E159E8" w:rsidRPr="00CD0732" w:rsidRDefault="00E159E8" w:rsidP="00CD0732">
            <w:pPr>
              <w:spacing w:after="0" w:line="360" w:lineRule="auto"/>
              <w:jc w:val="both"/>
            </w:pPr>
            <w:r w:rsidRPr="00CD0732">
              <w:t>Marital Status before injury</w:t>
            </w:r>
          </w:p>
        </w:tc>
        <w:tc>
          <w:tcPr>
            <w:tcW w:w="2507" w:type="dxa"/>
          </w:tcPr>
          <w:p w14:paraId="0A4B6E6D" w14:textId="68B98EA3" w:rsidR="00E159E8" w:rsidRPr="00CD0732" w:rsidRDefault="00CD0732" w:rsidP="00CD0732">
            <w:pPr>
              <w:spacing w:after="0" w:line="360" w:lineRule="auto"/>
            </w:pPr>
            <w:r w:rsidRPr="00CD0732">
              <w:t>married</w:t>
            </w:r>
          </w:p>
        </w:tc>
      </w:tr>
    </w:tbl>
    <w:p w14:paraId="1D66B64C" w14:textId="77777777" w:rsidR="00E159E8" w:rsidRPr="00CD0732" w:rsidRDefault="00E159E8" w:rsidP="00CD0732">
      <w:pPr>
        <w:spacing w:after="0" w:line="360" w:lineRule="auto"/>
      </w:pPr>
    </w:p>
    <w:tbl>
      <w:tblPr>
        <w:tblW w:w="9407" w:type="dxa"/>
        <w:tblInd w:w="-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000" w:firstRow="0" w:lastRow="0" w:firstColumn="0" w:lastColumn="0" w:noHBand="0" w:noVBand="0"/>
        <w:tblCaption w:val="PIRSTableDiagnosis1"/>
      </w:tblPr>
      <w:tblGrid>
        <w:gridCol w:w="2556"/>
        <w:gridCol w:w="2282"/>
        <w:gridCol w:w="1286"/>
        <w:gridCol w:w="3283"/>
      </w:tblGrid>
      <w:tr w:rsidR="00E159E8" w:rsidRPr="00CD0732" w14:paraId="207618C2" w14:textId="77777777" w:rsidTr="00F61841">
        <w:tc>
          <w:tcPr>
            <w:tcW w:w="2556" w:type="dxa"/>
          </w:tcPr>
          <w:p w14:paraId="086C4E1D" w14:textId="77777777" w:rsidR="00E159E8" w:rsidRPr="00CD0732" w:rsidRDefault="00E159E8" w:rsidP="00CD0732">
            <w:pPr>
              <w:spacing w:after="0" w:line="360" w:lineRule="auto"/>
            </w:pPr>
            <w:r w:rsidRPr="00CD0732">
              <w:t>Psychiatric diagnoses</w:t>
            </w:r>
          </w:p>
        </w:tc>
        <w:tc>
          <w:tcPr>
            <w:tcW w:w="3568" w:type="dxa"/>
            <w:gridSpan w:val="2"/>
          </w:tcPr>
          <w:p w14:paraId="3DFD7378" w14:textId="22B3DD06" w:rsidR="00E159E8" w:rsidRPr="00CD0732" w:rsidRDefault="00E159E8" w:rsidP="00CD0732">
            <w:pPr>
              <w:spacing w:after="0" w:line="360" w:lineRule="auto"/>
            </w:pPr>
            <w:r w:rsidRPr="00CD0732">
              <w:t>1.</w:t>
            </w:r>
            <w:r w:rsidR="00C11EFF" w:rsidRPr="00CD0732">
              <w:t xml:space="preserve"> major depressive disorder with anxious distress </w:t>
            </w:r>
          </w:p>
        </w:tc>
        <w:tc>
          <w:tcPr>
            <w:tcW w:w="3283" w:type="dxa"/>
          </w:tcPr>
          <w:p w14:paraId="3F43A0A1" w14:textId="65965835" w:rsidR="00E159E8" w:rsidRPr="00CD0732" w:rsidRDefault="00E159E8" w:rsidP="00CD0732">
            <w:pPr>
              <w:spacing w:after="0" w:line="360" w:lineRule="auto"/>
              <w:jc w:val="both"/>
            </w:pPr>
            <w:r w:rsidRPr="00CD0732">
              <w:t>2.</w:t>
            </w:r>
            <w:r w:rsidR="00C11EFF" w:rsidRPr="00CD0732">
              <w:t xml:space="preserve"> alcohol use disorder</w:t>
            </w:r>
          </w:p>
        </w:tc>
      </w:tr>
      <w:tr w:rsidR="00E159E8" w:rsidRPr="00CD0732" w14:paraId="6EA5EE86" w14:textId="77777777" w:rsidTr="00F61841">
        <w:tc>
          <w:tcPr>
            <w:tcW w:w="2556" w:type="dxa"/>
          </w:tcPr>
          <w:p w14:paraId="6DA07CE7" w14:textId="77777777" w:rsidR="00E159E8" w:rsidRPr="00CD0732" w:rsidRDefault="00E159E8" w:rsidP="00CD0732">
            <w:pPr>
              <w:spacing w:after="0" w:line="360" w:lineRule="auto"/>
            </w:pPr>
          </w:p>
        </w:tc>
        <w:tc>
          <w:tcPr>
            <w:tcW w:w="3568" w:type="dxa"/>
            <w:gridSpan w:val="2"/>
          </w:tcPr>
          <w:p w14:paraId="40E48D20" w14:textId="77777777" w:rsidR="00E159E8" w:rsidRPr="00CD0732" w:rsidRDefault="00E159E8" w:rsidP="00CD0732">
            <w:pPr>
              <w:spacing w:after="0" w:line="360" w:lineRule="auto"/>
            </w:pPr>
            <w:r w:rsidRPr="00CD0732">
              <w:t>3.</w:t>
            </w:r>
          </w:p>
        </w:tc>
        <w:tc>
          <w:tcPr>
            <w:tcW w:w="3283" w:type="dxa"/>
          </w:tcPr>
          <w:p w14:paraId="1B06CAFC" w14:textId="77777777" w:rsidR="00E159E8" w:rsidRPr="00CD0732" w:rsidRDefault="00E159E8" w:rsidP="00CD0732">
            <w:pPr>
              <w:spacing w:after="0" w:line="360" w:lineRule="auto"/>
              <w:jc w:val="both"/>
            </w:pPr>
            <w:r w:rsidRPr="00CD0732">
              <w:t>4.</w:t>
            </w:r>
          </w:p>
        </w:tc>
      </w:tr>
      <w:tr w:rsidR="00E159E8" w:rsidRPr="00CD0732" w14:paraId="48A8ADBB" w14:textId="77777777" w:rsidTr="00F61841">
        <w:tc>
          <w:tcPr>
            <w:tcW w:w="2556" w:type="dxa"/>
          </w:tcPr>
          <w:p w14:paraId="6EBC87BC" w14:textId="77777777" w:rsidR="00E159E8" w:rsidRPr="00CD0732" w:rsidRDefault="00E159E8" w:rsidP="00CD0732">
            <w:pPr>
              <w:spacing w:after="0" w:line="360" w:lineRule="auto"/>
            </w:pPr>
            <w:r w:rsidRPr="00CD0732">
              <w:t>Psychiatric treatment</w:t>
            </w:r>
          </w:p>
        </w:tc>
        <w:tc>
          <w:tcPr>
            <w:tcW w:w="3568" w:type="dxa"/>
            <w:gridSpan w:val="2"/>
          </w:tcPr>
          <w:p w14:paraId="51B01747" w14:textId="27757325" w:rsidR="00747E28" w:rsidRPr="00CD0732" w:rsidRDefault="006C0CA3" w:rsidP="00CD0732">
            <w:pPr>
              <w:spacing w:after="0" w:line="360" w:lineRule="auto"/>
            </w:pPr>
            <w:r>
              <w:t>Antabuse*</w:t>
            </w:r>
            <w:r w:rsidR="00CD0732" w:rsidRPr="00CD0732">
              <w:t xml:space="preserve"> 50mg daily, </w:t>
            </w:r>
            <w:r w:rsidR="00A36396">
              <w:t>venlafaxine*</w:t>
            </w:r>
            <w:r w:rsidR="00CD0732" w:rsidRPr="00CD0732">
              <w:t xml:space="preserve"> 100mg, and melatonin.</w:t>
            </w:r>
          </w:p>
          <w:p w14:paraId="6B79F2DB" w14:textId="77777777" w:rsidR="00E159E8" w:rsidRPr="00CD0732" w:rsidRDefault="00E159E8" w:rsidP="00CD0732">
            <w:pPr>
              <w:pStyle w:val="AutoNumber"/>
              <w:jc w:val="left"/>
              <w:rPr>
                <w:sz w:val="22"/>
                <w:szCs w:val="22"/>
                <w:lang w:val="en-AU"/>
              </w:rPr>
            </w:pPr>
          </w:p>
          <w:p w14:paraId="4066A342" w14:textId="46D086EC" w:rsidR="00E159E8" w:rsidRPr="00CD0732" w:rsidRDefault="00CD0732" w:rsidP="00CD0732">
            <w:pPr>
              <w:spacing w:after="0" w:line="360" w:lineRule="auto"/>
            </w:pPr>
            <w:r w:rsidRPr="00CD0732">
              <w:t xml:space="preserve">She is seeing her treating psychologist, </w:t>
            </w:r>
            <w:r w:rsidR="008001E7">
              <w:t>Michael Jackson*</w:t>
            </w:r>
            <w:r w:rsidRPr="00CD0732">
              <w:t>, currently once a week via telehealth.</w:t>
            </w:r>
          </w:p>
        </w:tc>
        <w:tc>
          <w:tcPr>
            <w:tcW w:w="3283" w:type="dxa"/>
          </w:tcPr>
          <w:p w14:paraId="3C9203CD" w14:textId="77777777" w:rsidR="00E159E8" w:rsidRPr="00CD0732" w:rsidRDefault="00E159E8" w:rsidP="00CD0732">
            <w:pPr>
              <w:spacing w:after="0" w:line="360" w:lineRule="auto"/>
              <w:jc w:val="both"/>
            </w:pPr>
          </w:p>
        </w:tc>
      </w:tr>
      <w:tr w:rsidR="00E159E8" w:rsidRPr="00CD0732" w14:paraId="11C8DF8D" w14:textId="77777777" w:rsidTr="00F61841">
        <w:tc>
          <w:tcPr>
            <w:tcW w:w="2556" w:type="dxa"/>
          </w:tcPr>
          <w:p w14:paraId="0A1DCC1C" w14:textId="77777777" w:rsidR="00E159E8" w:rsidRPr="00CD0732" w:rsidRDefault="00E159E8" w:rsidP="00CD0732">
            <w:pPr>
              <w:spacing w:after="0" w:line="360" w:lineRule="auto"/>
            </w:pPr>
            <w:r w:rsidRPr="00CD0732">
              <w:t>Is impairment permanent?</w:t>
            </w:r>
          </w:p>
        </w:tc>
        <w:tc>
          <w:tcPr>
            <w:tcW w:w="2282" w:type="dxa"/>
            <w:tcBorders>
              <w:right w:val="nil"/>
            </w:tcBorders>
          </w:tcPr>
          <w:p w14:paraId="342BF43D" w14:textId="77777777" w:rsidR="00E159E8" w:rsidRPr="00CD0732" w:rsidRDefault="00E159E8" w:rsidP="00CD0732">
            <w:pPr>
              <w:spacing w:after="0" w:line="360" w:lineRule="auto"/>
            </w:pPr>
            <w:r w:rsidRPr="00CD0732">
              <w:t>Yes</w:t>
            </w:r>
          </w:p>
        </w:tc>
        <w:tc>
          <w:tcPr>
            <w:tcW w:w="1286" w:type="dxa"/>
            <w:tcBorders>
              <w:left w:val="nil"/>
            </w:tcBorders>
          </w:tcPr>
          <w:p w14:paraId="15458621" w14:textId="53C2DA52" w:rsidR="00E159E8" w:rsidRPr="00CD0732" w:rsidRDefault="00E159E8" w:rsidP="00CD0732">
            <w:pPr>
              <w:spacing w:after="0" w:line="360" w:lineRule="auto"/>
              <w:jc w:val="both"/>
            </w:pPr>
          </w:p>
        </w:tc>
        <w:tc>
          <w:tcPr>
            <w:tcW w:w="3283" w:type="dxa"/>
          </w:tcPr>
          <w:p w14:paraId="27375BC8" w14:textId="09BCAAAD" w:rsidR="00E159E8" w:rsidRPr="00CD0732" w:rsidRDefault="00E159E8" w:rsidP="00CD0732">
            <w:pPr>
              <w:spacing w:after="0" w:line="360" w:lineRule="auto"/>
            </w:pPr>
          </w:p>
        </w:tc>
      </w:tr>
    </w:tbl>
    <w:p w14:paraId="3077D81E" w14:textId="48818652" w:rsidR="004E4B7D" w:rsidRPr="00CD0732" w:rsidRDefault="004E4B7D" w:rsidP="00CD0732">
      <w:pPr>
        <w:pStyle w:val="Header"/>
        <w:spacing w:before="120" w:line="360" w:lineRule="auto"/>
        <w:jc w:val="both"/>
        <w:rPr>
          <w:color w:val="0000FF"/>
        </w:rPr>
      </w:pPr>
    </w:p>
    <w:tbl>
      <w:tblPr>
        <w:tblW w:w="963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MyPIRSTable1"/>
      </w:tblPr>
      <w:tblGrid>
        <w:gridCol w:w="2833"/>
        <w:gridCol w:w="863"/>
        <w:gridCol w:w="5938"/>
      </w:tblGrid>
      <w:tr w:rsidR="0062088A" w:rsidRPr="00CD0732" w14:paraId="30A71B1C" w14:textId="77777777" w:rsidTr="00F61841">
        <w:trPr>
          <w:trHeight w:val="249"/>
        </w:trPr>
        <w:tc>
          <w:tcPr>
            <w:tcW w:w="2833" w:type="dxa"/>
          </w:tcPr>
          <w:p w14:paraId="00AABE03" w14:textId="77777777" w:rsidR="0062088A" w:rsidRPr="00CD0732" w:rsidRDefault="0062088A" w:rsidP="00CD0732">
            <w:pPr>
              <w:autoSpaceDE w:val="0"/>
              <w:autoSpaceDN w:val="0"/>
              <w:adjustRightInd w:val="0"/>
              <w:spacing w:after="0" w:line="360" w:lineRule="auto"/>
              <w:jc w:val="center"/>
              <w:rPr>
                <w:rFonts w:eastAsia="Times New Roman"/>
              </w:rPr>
            </w:pPr>
            <w:r w:rsidRPr="00CD0732">
              <w:rPr>
                <w:rFonts w:eastAsia="Times New Roman"/>
              </w:rPr>
              <w:t>Category</w:t>
            </w:r>
          </w:p>
        </w:tc>
        <w:tc>
          <w:tcPr>
            <w:tcW w:w="863" w:type="dxa"/>
          </w:tcPr>
          <w:p w14:paraId="3148230D" w14:textId="77777777" w:rsidR="0062088A" w:rsidRPr="00CD0732" w:rsidRDefault="0062088A" w:rsidP="00CD0732">
            <w:pPr>
              <w:autoSpaceDE w:val="0"/>
              <w:autoSpaceDN w:val="0"/>
              <w:adjustRightInd w:val="0"/>
              <w:spacing w:after="0" w:line="360" w:lineRule="auto"/>
              <w:jc w:val="center"/>
              <w:rPr>
                <w:rFonts w:eastAsia="Times New Roman"/>
              </w:rPr>
            </w:pPr>
            <w:r w:rsidRPr="00CD0732">
              <w:rPr>
                <w:rFonts w:eastAsia="Times New Roman"/>
              </w:rPr>
              <w:t>Class</w:t>
            </w:r>
          </w:p>
        </w:tc>
        <w:tc>
          <w:tcPr>
            <w:tcW w:w="5938" w:type="dxa"/>
          </w:tcPr>
          <w:p w14:paraId="377578C6" w14:textId="77777777" w:rsidR="0062088A" w:rsidRPr="00CD0732" w:rsidRDefault="0062088A" w:rsidP="00CD0732">
            <w:pPr>
              <w:autoSpaceDE w:val="0"/>
              <w:autoSpaceDN w:val="0"/>
              <w:adjustRightInd w:val="0"/>
              <w:spacing w:after="0" w:line="360" w:lineRule="auto"/>
              <w:jc w:val="both"/>
              <w:rPr>
                <w:rFonts w:eastAsia="Times New Roman"/>
              </w:rPr>
            </w:pPr>
            <w:r w:rsidRPr="00CD0732">
              <w:rPr>
                <w:rFonts w:eastAsia="Times New Roman"/>
              </w:rPr>
              <w:t>Reason for Decision</w:t>
            </w:r>
          </w:p>
        </w:tc>
      </w:tr>
      <w:tr w:rsidR="0062088A" w:rsidRPr="00CD0732" w14:paraId="5B5B4565" w14:textId="77777777" w:rsidTr="00F61841">
        <w:trPr>
          <w:trHeight w:val="463"/>
        </w:trPr>
        <w:tc>
          <w:tcPr>
            <w:tcW w:w="2833" w:type="dxa"/>
          </w:tcPr>
          <w:p w14:paraId="15C7D4DF" w14:textId="77777777" w:rsidR="0062088A" w:rsidRPr="00CD0732" w:rsidRDefault="0062088A" w:rsidP="00CD0732">
            <w:pPr>
              <w:tabs>
                <w:tab w:val="left" w:pos="360"/>
              </w:tabs>
              <w:autoSpaceDE w:val="0"/>
              <w:autoSpaceDN w:val="0"/>
              <w:adjustRightInd w:val="0"/>
              <w:spacing w:after="0" w:line="360" w:lineRule="auto"/>
              <w:rPr>
                <w:rFonts w:eastAsia="Times New Roman"/>
              </w:rPr>
            </w:pPr>
            <w:proofErr w:type="spellStart"/>
            <w:r w:rsidRPr="00CD0732">
              <w:rPr>
                <w:rFonts w:eastAsia="Times New Roman"/>
              </w:rPr>
              <w:t>Self Care</w:t>
            </w:r>
            <w:proofErr w:type="spellEnd"/>
            <w:r w:rsidRPr="00CD0732">
              <w:rPr>
                <w:rFonts w:eastAsia="Times New Roman"/>
              </w:rPr>
              <w:t xml:space="preserve"> and Personal Hygiene</w:t>
            </w:r>
          </w:p>
        </w:tc>
        <w:tc>
          <w:tcPr>
            <w:tcW w:w="863" w:type="dxa"/>
          </w:tcPr>
          <w:p w14:paraId="2E3E1E5E" w14:textId="25324847" w:rsidR="0062088A" w:rsidRPr="00CD0732" w:rsidRDefault="00CD0732" w:rsidP="00CD0732">
            <w:pPr>
              <w:autoSpaceDE w:val="0"/>
              <w:autoSpaceDN w:val="0"/>
              <w:adjustRightInd w:val="0"/>
              <w:spacing w:after="0" w:line="360" w:lineRule="auto"/>
              <w:jc w:val="center"/>
              <w:rPr>
                <w:rFonts w:eastAsia="Times New Roman"/>
                <w:bCs/>
              </w:rPr>
            </w:pPr>
            <w:r w:rsidRPr="00CD0732">
              <w:rPr>
                <w:rFonts w:eastAsia="Times New Roman"/>
                <w:bCs/>
              </w:rPr>
              <w:t>3</w:t>
            </w:r>
          </w:p>
        </w:tc>
        <w:tc>
          <w:tcPr>
            <w:tcW w:w="5938" w:type="dxa"/>
          </w:tcPr>
          <w:p w14:paraId="201FCE32" w14:textId="5579A46C" w:rsidR="0062088A" w:rsidRPr="00CD0732" w:rsidRDefault="00CD0732" w:rsidP="00CD0732">
            <w:pPr>
              <w:spacing w:after="0" w:line="360" w:lineRule="auto"/>
              <w:jc w:val="both"/>
              <w:rPr>
                <w:rFonts w:eastAsia="Times New Roman"/>
              </w:rPr>
            </w:pPr>
            <w:r w:rsidRPr="00CD0732">
              <w:rPr>
                <w:rFonts w:eastAsia="Times New Roman"/>
              </w:rPr>
              <w:t>Class 3 and not Class 2</w:t>
            </w:r>
            <w:r w:rsidR="00AD78E1" w:rsidRPr="00CD0732">
              <w:rPr>
                <w:rFonts w:eastAsia="Times New Roman"/>
              </w:rPr>
              <w:t xml:space="preserve"> was selected because </w:t>
            </w:r>
            <w:r w:rsidR="004065A6" w:rsidRPr="00CD0732">
              <w:rPr>
                <w:rFonts w:eastAsia="Times New Roman"/>
              </w:rPr>
              <w:t>she</w:t>
            </w:r>
            <w:r w:rsidR="00AD78E1" w:rsidRPr="00CD0732">
              <w:rPr>
                <w:rFonts w:eastAsia="Times New Roman"/>
              </w:rPr>
              <w:t xml:space="preserve"> </w:t>
            </w:r>
            <w:r w:rsidR="006D1607" w:rsidRPr="00CD0732">
              <w:rPr>
                <w:rFonts w:eastAsia="Times New Roman"/>
              </w:rPr>
              <w:t>cannot live independently without regular support. Needs prompting to shower daily and wear clean clothes. Does not prepare own meals, frequently misses meals. Family member or community nurse visits (or should visit) X 2-3 per week to ensure minimum level of hygiene and nutrition.</w:t>
            </w:r>
          </w:p>
          <w:p w14:paraId="7F362A07" w14:textId="77777777" w:rsidR="00AD78E1" w:rsidRPr="00CD0732" w:rsidRDefault="00AD78E1" w:rsidP="00CD0732">
            <w:pPr>
              <w:spacing w:after="0" w:line="360" w:lineRule="auto"/>
              <w:jc w:val="both"/>
              <w:rPr>
                <w:rFonts w:eastAsia="Times New Roman"/>
              </w:rPr>
            </w:pPr>
          </w:p>
          <w:p w14:paraId="5BF754E3" w14:textId="0501FF76" w:rsidR="00FC18EF" w:rsidRPr="00CD0732" w:rsidRDefault="004065A6" w:rsidP="00CD0732">
            <w:pPr>
              <w:pStyle w:val="AutoNumber"/>
              <w:rPr>
                <w:sz w:val="22"/>
                <w:szCs w:val="22"/>
                <w:lang w:val="en-AU"/>
              </w:rPr>
            </w:pPr>
            <w:r w:rsidRPr="00CD0732">
              <w:rPr>
                <w:sz w:val="22"/>
                <w:szCs w:val="22"/>
                <w:lang w:val="en-AU"/>
              </w:rPr>
              <w:t>She</w:t>
            </w:r>
            <w:r w:rsidR="006C1B3D" w:rsidRPr="00CD0732">
              <w:rPr>
                <w:sz w:val="22"/>
                <w:szCs w:val="22"/>
                <w:lang w:val="en-AU"/>
              </w:rPr>
              <w:t xml:space="preserve"> </w:t>
            </w:r>
            <w:r w:rsidR="00CD0732" w:rsidRPr="00CD0732">
              <w:rPr>
                <w:sz w:val="22"/>
                <w:szCs w:val="22"/>
                <w:lang w:val="en-AU"/>
              </w:rPr>
              <w:t>had moderate impairment.</w:t>
            </w:r>
          </w:p>
          <w:p w14:paraId="781BBE2A" w14:textId="15650958" w:rsidR="000C29AD" w:rsidRPr="00CD0732" w:rsidRDefault="00CD0732" w:rsidP="00CD0732">
            <w:pPr>
              <w:spacing w:after="0" w:line="360" w:lineRule="auto"/>
              <w:jc w:val="both"/>
            </w:pPr>
            <w:r w:rsidRPr="00CD0732">
              <w:t>She stated that she showers once or twice a month because she lacks motivation. She said that her ex-</w:t>
            </w:r>
            <w:r w:rsidRPr="00CD0732">
              <w:lastRenderedPageBreak/>
              <w:t xml:space="preserve">husband tells her to shower once a week. The Claimant said she does not cook because she lost interest and feels overwhelmed by going into the kitchen so orders food. She has gained weight, going from </w:t>
            </w:r>
            <w:r w:rsidR="00227547">
              <w:t>X kg*</w:t>
            </w:r>
            <w:r w:rsidRPr="00CD0732">
              <w:t xml:space="preserve"> to </w:t>
            </w:r>
            <w:r w:rsidR="00227547">
              <w:t>Y kg*</w:t>
            </w:r>
            <w:r w:rsidRPr="00CD0732">
              <w:t xml:space="preserve"> since the subject workplace injury. She dusts every three weeks when she feels motivated and relies on her ex-husband to do the cleaning or laundry.</w:t>
            </w:r>
          </w:p>
        </w:tc>
      </w:tr>
      <w:tr w:rsidR="0062088A" w:rsidRPr="00CD0732" w14:paraId="536992C0" w14:textId="77777777" w:rsidTr="00F61841">
        <w:trPr>
          <w:trHeight w:val="445"/>
        </w:trPr>
        <w:tc>
          <w:tcPr>
            <w:tcW w:w="2833" w:type="dxa"/>
          </w:tcPr>
          <w:p w14:paraId="5782225C" w14:textId="77777777" w:rsidR="0062088A" w:rsidRPr="00CD0732" w:rsidRDefault="0062088A" w:rsidP="00CD0732">
            <w:pPr>
              <w:pStyle w:val="Header"/>
              <w:tabs>
                <w:tab w:val="left" w:pos="360"/>
              </w:tabs>
              <w:autoSpaceDE w:val="0"/>
              <w:autoSpaceDN w:val="0"/>
              <w:adjustRightInd w:val="0"/>
              <w:spacing w:line="360" w:lineRule="auto"/>
              <w:rPr>
                <w:rFonts w:eastAsia="Times New Roman"/>
              </w:rPr>
            </w:pPr>
            <w:r w:rsidRPr="00CD0732">
              <w:rPr>
                <w:rFonts w:eastAsia="Times New Roman"/>
              </w:rPr>
              <w:lastRenderedPageBreak/>
              <w:t>Social and Recreational Activities</w:t>
            </w:r>
          </w:p>
        </w:tc>
        <w:tc>
          <w:tcPr>
            <w:tcW w:w="863" w:type="dxa"/>
          </w:tcPr>
          <w:p w14:paraId="366D0820" w14:textId="73511557" w:rsidR="0062088A" w:rsidRPr="00CD0732" w:rsidRDefault="00CD0732" w:rsidP="00CD0732">
            <w:pPr>
              <w:autoSpaceDE w:val="0"/>
              <w:autoSpaceDN w:val="0"/>
              <w:adjustRightInd w:val="0"/>
              <w:spacing w:after="0" w:line="360" w:lineRule="auto"/>
              <w:jc w:val="center"/>
              <w:rPr>
                <w:rFonts w:eastAsia="Times New Roman"/>
                <w:bCs/>
              </w:rPr>
            </w:pPr>
            <w:r w:rsidRPr="00CD0732">
              <w:rPr>
                <w:rFonts w:eastAsia="Times New Roman"/>
                <w:bCs/>
              </w:rPr>
              <w:t>3</w:t>
            </w:r>
          </w:p>
        </w:tc>
        <w:tc>
          <w:tcPr>
            <w:tcW w:w="5938" w:type="dxa"/>
          </w:tcPr>
          <w:p w14:paraId="0FDD9243" w14:textId="345D9606" w:rsidR="00AD78E1" w:rsidRPr="00CD0732" w:rsidRDefault="00CD0732" w:rsidP="00CD0732">
            <w:pPr>
              <w:spacing w:line="360" w:lineRule="auto"/>
              <w:jc w:val="both"/>
              <w:rPr>
                <w:rFonts w:eastAsia="Times New Roman"/>
              </w:rPr>
            </w:pPr>
            <w:r w:rsidRPr="00CD0732">
              <w:rPr>
                <w:rFonts w:eastAsia="Times New Roman"/>
              </w:rPr>
              <w:t>Class 3 and not Class 2</w:t>
            </w:r>
            <w:r w:rsidR="00AD78E1" w:rsidRPr="00CD0732">
              <w:rPr>
                <w:rFonts w:eastAsia="Times New Roman"/>
              </w:rPr>
              <w:t xml:space="preserve"> was selected because </w:t>
            </w:r>
            <w:r w:rsidR="004065A6" w:rsidRPr="00CD0732">
              <w:rPr>
                <w:rFonts w:eastAsia="Times New Roman"/>
              </w:rPr>
              <w:t>she</w:t>
            </w:r>
            <w:r w:rsidR="00AD78E1" w:rsidRPr="00CD0732">
              <w:rPr>
                <w:rFonts w:eastAsia="Times New Roman"/>
              </w:rPr>
              <w:t xml:space="preserve"> </w:t>
            </w:r>
            <w:r w:rsidR="00C471B6" w:rsidRPr="00CD0732">
              <w:rPr>
                <w:rFonts w:eastAsia="Times New Roman"/>
              </w:rPr>
              <w:t>rarely goes to social events.</w:t>
            </w:r>
            <w:r w:rsidR="000850A2" w:rsidRPr="00CD0732">
              <w:rPr>
                <w:rFonts w:eastAsia="Times New Roman"/>
              </w:rPr>
              <w:t xml:space="preserve"> Class 2 would require her to go</w:t>
            </w:r>
            <w:r w:rsidR="00DD6A41" w:rsidRPr="00CD0732">
              <w:t xml:space="preserve"> </w:t>
            </w:r>
            <w:r w:rsidR="00DD6A41" w:rsidRPr="00CD0732">
              <w:rPr>
                <w:rFonts w:eastAsia="Times New Roman"/>
              </w:rPr>
              <w:t>out to social events without needing a support person.</w:t>
            </w:r>
          </w:p>
          <w:p w14:paraId="4240D7A0" w14:textId="59909EBE" w:rsidR="0062088A" w:rsidRPr="00CD0732" w:rsidRDefault="004065A6" w:rsidP="00CD0732">
            <w:pPr>
              <w:spacing w:line="360" w:lineRule="auto"/>
              <w:jc w:val="both"/>
              <w:rPr>
                <w:rFonts w:eastAsia="Times New Roman"/>
              </w:rPr>
            </w:pPr>
            <w:r w:rsidRPr="00CD0732">
              <w:rPr>
                <w:rFonts w:eastAsia="Times New Roman"/>
              </w:rPr>
              <w:t>She</w:t>
            </w:r>
            <w:r w:rsidR="00ED5156" w:rsidRPr="00CD0732">
              <w:rPr>
                <w:rFonts w:eastAsia="Times New Roman"/>
              </w:rPr>
              <w:t xml:space="preserve"> </w:t>
            </w:r>
            <w:r w:rsidR="00CD0732" w:rsidRPr="00CD0732">
              <w:rPr>
                <w:rFonts w:eastAsia="Times New Roman"/>
              </w:rPr>
              <w:t>had moderate impairment.</w:t>
            </w:r>
          </w:p>
          <w:p w14:paraId="38CE0A30" w14:textId="7EB7C75A" w:rsidR="000C29AD" w:rsidRPr="00CD0732" w:rsidRDefault="00CD0732" w:rsidP="00CD0732">
            <w:pPr>
              <w:spacing w:after="0" w:line="360" w:lineRule="auto"/>
              <w:jc w:val="both"/>
            </w:pPr>
            <w:r w:rsidRPr="00CD0732">
              <w:t xml:space="preserve">She said she does not do any hobbies. She stated that does not do any exercise such as walking or going to the gym since the subject workplace injury. She used to go regularly to church, restaurants, and events but has not done so since </w:t>
            </w:r>
            <w:r w:rsidR="00FD23F6">
              <w:t>2022*</w:t>
            </w:r>
            <w:r w:rsidRPr="00CD0732">
              <w:t>because she experiences anxiety when leaving the house. She said that she only goes out for medical appointments.</w:t>
            </w:r>
          </w:p>
        </w:tc>
      </w:tr>
      <w:tr w:rsidR="0062088A" w:rsidRPr="00CD0732" w14:paraId="509CADC8" w14:textId="77777777" w:rsidTr="00F61841">
        <w:trPr>
          <w:trHeight w:val="214"/>
        </w:trPr>
        <w:tc>
          <w:tcPr>
            <w:tcW w:w="2833" w:type="dxa"/>
          </w:tcPr>
          <w:p w14:paraId="142FBC40" w14:textId="77777777" w:rsidR="0062088A" w:rsidRPr="00CD0732" w:rsidRDefault="0062088A" w:rsidP="00CD0732">
            <w:pPr>
              <w:tabs>
                <w:tab w:val="left" w:pos="360"/>
              </w:tabs>
              <w:autoSpaceDE w:val="0"/>
              <w:autoSpaceDN w:val="0"/>
              <w:adjustRightInd w:val="0"/>
              <w:spacing w:after="0" w:line="360" w:lineRule="auto"/>
              <w:rPr>
                <w:rFonts w:eastAsia="Times New Roman"/>
              </w:rPr>
            </w:pPr>
            <w:r w:rsidRPr="00CD0732">
              <w:rPr>
                <w:rFonts w:eastAsia="Times New Roman"/>
              </w:rPr>
              <w:t>Travel</w:t>
            </w:r>
          </w:p>
          <w:p w14:paraId="06559754" w14:textId="77777777" w:rsidR="00C471F7" w:rsidRPr="00CD0732" w:rsidRDefault="00C471F7" w:rsidP="00CD0732">
            <w:pPr>
              <w:tabs>
                <w:tab w:val="left" w:pos="360"/>
              </w:tabs>
              <w:autoSpaceDE w:val="0"/>
              <w:autoSpaceDN w:val="0"/>
              <w:adjustRightInd w:val="0"/>
              <w:spacing w:after="0" w:line="360" w:lineRule="auto"/>
              <w:rPr>
                <w:rFonts w:eastAsia="Times New Roman"/>
              </w:rPr>
            </w:pPr>
          </w:p>
        </w:tc>
        <w:tc>
          <w:tcPr>
            <w:tcW w:w="863" w:type="dxa"/>
          </w:tcPr>
          <w:p w14:paraId="1C9B2E36" w14:textId="5B962225" w:rsidR="0062088A" w:rsidRPr="00CD0732" w:rsidRDefault="00CD0732" w:rsidP="00CD0732">
            <w:pPr>
              <w:autoSpaceDE w:val="0"/>
              <w:autoSpaceDN w:val="0"/>
              <w:adjustRightInd w:val="0"/>
              <w:spacing w:after="0" w:line="360" w:lineRule="auto"/>
              <w:jc w:val="center"/>
              <w:rPr>
                <w:rFonts w:eastAsia="Times New Roman"/>
                <w:bCs/>
              </w:rPr>
            </w:pPr>
            <w:r w:rsidRPr="00CD0732">
              <w:rPr>
                <w:rFonts w:eastAsia="Times New Roman"/>
                <w:bCs/>
              </w:rPr>
              <w:t>3</w:t>
            </w:r>
          </w:p>
        </w:tc>
        <w:tc>
          <w:tcPr>
            <w:tcW w:w="5938" w:type="dxa"/>
          </w:tcPr>
          <w:p w14:paraId="0848860B" w14:textId="20273DDA" w:rsidR="00AD78E1" w:rsidRPr="00CD0732" w:rsidRDefault="00CD0732" w:rsidP="00CD0732">
            <w:pPr>
              <w:spacing w:line="360" w:lineRule="auto"/>
              <w:jc w:val="both"/>
              <w:rPr>
                <w:rFonts w:eastAsia="Times New Roman"/>
              </w:rPr>
            </w:pPr>
            <w:r w:rsidRPr="00CD0732">
              <w:rPr>
                <w:rFonts w:eastAsia="Times New Roman"/>
              </w:rPr>
              <w:t>Class 3 and not Class 2</w:t>
            </w:r>
            <w:r w:rsidR="00AD78E1" w:rsidRPr="00CD0732">
              <w:rPr>
                <w:rFonts w:eastAsia="Times New Roman"/>
              </w:rPr>
              <w:t xml:space="preserve"> was selected because </w:t>
            </w:r>
            <w:r w:rsidR="004065A6" w:rsidRPr="00CD0732">
              <w:rPr>
                <w:rFonts w:eastAsia="Times New Roman"/>
              </w:rPr>
              <w:t>she</w:t>
            </w:r>
            <w:r w:rsidR="00AD78E1" w:rsidRPr="00CD0732">
              <w:rPr>
                <w:rFonts w:eastAsia="Times New Roman"/>
              </w:rPr>
              <w:t xml:space="preserve"> </w:t>
            </w:r>
            <w:r w:rsidR="00C63593" w:rsidRPr="00CD0732">
              <w:rPr>
                <w:rFonts w:eastAsia="Times New Roman"/>
              </w:rPr>
              <w:t xml:space="preserve">cannot travel away from </w:t>
            </w:r>
            <w:r w:rsidR="003240EE" w:rsidRPr="00CD0732">
              <w:rPr>
                <w:rFonts w:eastAsia="Times New Roman"/>
              </w:rPr>
              <w:t xml:space="preserve">her </w:t>
            </w:r>
            <w:r w:rsidR="00C63593" w:rsidRPr="00CD0732">
              <w:rPr>
                <w:rFonts w:eastAsia="Times New Roman"/>
              </w:rPr>
              <w:t>own residence without a support person.</w:t>
            </w:r>
          </w:p>
          <w:p w14:paraId="614AFEDA" w14:textId="505EF15F" w:rsidR="00FC18EF" w:rsidRPr="00CD0732" w:rsidRDefault="004065A6" w:rsidP="00CD0732">
            <w:pPr>
              <w:spacing w:line="360" w:lineRule="auto"/>
              <w:jc w:val="both"/>
              <w:rPr>
                <w:rFonts w:eastAsia="Times New Roman"/>
              </w:rPr>
            </w:pPr>
            <w:r w:rsidRPr="00CD0732">
              <w:rPr>
                <w:rFonts w:eastAsia="Times New Roman"/>
              </w:rPr>
              <w:t>She</w:t>
            </w:r>
            <w:r w:rsidR="00ED5156" w:rsidRPr="00CD0732">
              <w:rPr>
                <w:rFonts w:eastAsia="Times New Roman"/>
              </w:rPr>
              <w:t xml:space="preserve"> </w:t>
            </w:r>
            <w:r w:rsidR="00CD0732" w:rsidRPr="00CD0732">
              <w:rPr>
                <w:rFonts w:eastAsia="Times New Roman"/>
              </w:rPr>
              <w:t>had moderate impairment.</w:t>
            </w:r>
          </w:p>
          <w:p w14:paraId="47F6580C" w14:textId="78B06A18" w:rsidR="000C29AD" w:rsidRPr="00CD0732" w:rsidRDefault="00CD0732" w:rsidP="00CD0732">
            <w:pPr>
              <w:spacing w:after="0" w:line="360" w:lineRule="auto"/>
              <w:jc w:val="both"/>
            </w:pPr>
            <w:r w:rsidRPr="00CD0732">
              <w:t>The Claimant said a support person is required to travel. She does not drive and her ex-husband drives her to anywhere she needs to go. She does not get public transport because she feels vulnerable and judged by others because of what occurred in the subject workplace. She stated that she has not been interstate or overseas since the subject injury.</w:t>
            </w:r>
          </w:p>
        </w:tc>
      </w:tr>
      <w:tr w:rsidR="0062088A" w:rsidRPr="00CD0732" w14:paraId="41745BCA" w14:textId="77777777" w:rsidTr="00F61841">
        <w:trPr>
          <w:trHeight w:val="214"/>
        </w:trPr>
        <w:tc>
          <w:tcPr>
            <w:tcW w:w="2833" w:type="dxa"/>
          </w:tcPr>
          <w:p w14:paraId="25C3C14D" w14:textId="77777777" w:rsidR="0062088A" w:rsidRPr="00CD0732" w:rsidRDefault="0062088A" w:rsidP="00CD0732">
            <w:pPr>
              <w:tabs>
                <w:tab w:val="left" w:pos="360"/>
              </w:tabs>
              <w:autoSpaceDE w:val="0"/>
              <w:autoSpaceDN w:val="0"/>
              <w:adjustRightInd w:val="0"/>
              <w:spacing w:after="0" w:line="360" w:lineRule="auto"/>
              <w:rPr>
                <w:rFonts w:eastAsia="Times New Roman"/>
              </w:rPr>
            </w:pPr>
            <w:r w:rsidRPr="00CD0732">
              <w:rPr>
                <w:rFonts w:eastAsia="Times New Roman"/>
              </w:rPr>
              <w:t xml:space="preserve">Social </w:t>
            </w:r>
            <w:r w:rsidR="001027ED" w:rsidRPr="00CD0732">
              <w:rPr>
                <w:rFonts w:eastAsia="Times New Roman"/>
              </w:rPr>
              <w:t xml:space="preserve">Relationship </w:t>
            </w:r>
            <w:r w:rsidRPr="00CD0732">
              <w:rPr>
                <w:rFonts w:eastAsia="Times New Roman"/>
              </w:rPr>
              <w:t>Functioning</w:t>
            </w:r>
          </w:p>
          <w:p w14:paraId="61DB732C" w14:textId="77777777" w:rsidR="0062088A" w:rsidRPr="00CD0732" w:rsidRDefault="0062088A" w:rsidP="00CD0732">
            <w:pPr>
              <w:tabs>
                <w:tab w:val="left" w:pos="360"/>
              </w:tabs>
              <w:autoSpaceDE w:val="0"/>
              <w:autoSpaceDN w:val="0"/>
              <w:adjustRightInd w:val="0"/>
              <w:spacing w:after="0" w:line="360" w:lineRule="auto"/>
              <w:ind w:left="360"/>
              <w:rPr>
                <w:rFonts w:eastAsia="Times New Roman"/>
              </w:rPr>
            </w:pPr>
          </w:p>
        </w:tc>
        <w:tc>
          <w:tcPr>
            <w:tcW w:w="863" w:type="dxa"/>
          </w:tcPr>
          <w:p w14:paraId="3ADE54C6" w14:textId="55CC2A5D" w:rsidR="0062088A" w:rsidRPr="00CD0732" w:rsidRDefault="00CD0732" w:rsidP="00CD0732">
            <w:pPr>
              <w:tabs>
                <w:tab w:val="left" w:pos="214"/>
                <w:tab w:val="center" w:pos="323"/>
              </w:tabs>
              <w:autoSpaceDE w:val="0"/>
              <w:autoSpaceDN w:val="0"/>
              <w:adjustRightInd w:val="0"/>
              <w:spacing w:after="0" w:line="360" w:lineRule="auto"/>
              <w:jc w:val="center"/>
              <w:rPr>
                <w:bCs/>
              </w:rPr>
            </w:pPr>
            <w:r w:rsidRPr="00CD0732">
              <w:rPr>
                <w:bCs/>
              </w:rPr>
              <w:t>3</w:t>
            </w:r>
          </w:p>
        </w:tc>
        <w:tc>
          <w:tcPr>
            <w:tcW w:w="5938" w:type="dxa"/>
          </w:tcPr>
          <w:p w14:paraId="7E66F815" w14:textId="0D12D4E0" w:rsidR="0062088A" w:rsidRPr="00CD0732" w:rsidRDefault="00CD0732" w:rsidP="00CD0732">
            <w:pPr>
              <w:spacing w:after="0" w:line="360" w:lineRule="auto"/>
              <w:jc w:val="both"/>
              <w:rPr>
                <w:rFonts w:eastAsia="Times New Roman"/>
              </w:rPr>
            </w:pPr>
            <w:r w:rsidRPr="00CD0732">
              <w:rPr>
                <w:rFonts w:eastAsia="Times New Roman"/>
              </w:rPr>
              <w:t>Class 3 and not Class 2</w:t>
            </w:r>
            <w:r w:rsidR="00AD78E1" w:rsidRPr="00CD0732">
              <w:rPr>
                <w:rFonts w:eastAsia="Times New Roman"/>
              </w:rPr>
              <w:t xml:space="preserve"> was selected because </w:t>
            </w:r>
            <w:r w:rsidR="004065A6" w:rsidRPr="00CD0732">
              <w:rPr>
                <w:rFonts w:eastAsia="Times New Roman"/>
              </w:rPr>
              <w:t>she</w:t>
            </w:r>
            <w:r w:rsidR="00AD78E1" w:rsidRPr="00CD0732">
              <w:rPr>
                <w:rFonts w:eastAsia="Times New Roman"/>
              </w:rPr>
              <w:t xml:space="preserve"> </w:t>
            </w:r>
            <w:r w:rsidR="005D0AFD" w:rsidRPr="00CD0732">
              <w:rPr>
                <w:rFonts w:eastAsia="Times New Roman"/>
              </w:rPr>
              <w:t xml:space="preserve">has </w:t>
            </w:r>
            <w:r w:rsidR="002F47B3" w:rsidRPr="00CD0732">
              <w:rPr>
                <w:rFonts w:eastAsia="Times New Roman"/>
              </w:rPr>
              <w:t>separated from her husband, although he remains a support.</w:t>
            </w:r>
            <w:r w:rsidR="0002573D" w:rsidRPr="00CD0732">
              <w:rPr>
                <w:rFonts w:eastAsia="Times New Roman"/>
              </w:rPr>
              <w:t xml:space="preserve"> Becoming pregnant to him was considered, but they </w:t>
            </w:r>
            <w:r w:rsidR="00781A1C" w:rsidRPr="00CD0732">
              <w:rPr>
                <w:rFonts w:eastAsia="Times New Roman"/>
              </w:rPr>
              <w:t>did not resume their relationship after that.</w:t>
            </w:r>
          </w:p>
          <w:p w14:paraId="4F483AC2" w14:textId="77777777" w:rsidR="00AD78E1" w:rsidRPr="00CD0732" w:rsidRDefault="00AD78E1" w:rsidP="00CD0732">
            <w:pPr>
              <w:spacing w:after="0" w:line="360" w:lineRule="auto"/>
              <w:jc w:val="both"/>
              <w:rPr>
                <w:rFonts w:eastAsia="Times New Roman"/>
              </w:rPr>
            </w:pPr>
          </w:p>
          <w:p w14:paraId="21030B5B" w14:textId="56BE7B30" w:rsidR="00FC18EF" w:rsidRPr="00CD0732" w:rsidRDefault="004065A6" w:rsidP="00CD0732">
            <w:pPr>
              <w:spacing w:line="360" w:lineRule="auto"/>
              <w:jc w:val="both"/>
              <w:rPr>
                <w:rFonts w:eastAsia="Times New Roman"/>
              </w:rPr>
            </w:pPr>
            <w:r w:rsidRPr="00CD0732">
              <w:rPr>
                <w:rFonts w:eastAsia="Times New Roman"/>
              </w:rPr>
              <w:t>She</w:t>
            </w:r>
            <w:r w:rsidR="00ED5156" w:rsidRPr="00CD0732">
              <w:rPr>
                <w:rFonts w:eastAsia="Times New Roman"/>
              </w:rPr>
              <w:t xml:space="preserve"> </w:t>
            </w:r>
            <w:r w:rsidR="00CD0732" w:rsidRPr="00CD0732">
              <w:rPr>
                <w:rFonts w:eastAsia="Times New Roman"/>
              </w:rPr>
              <w:t>had moderate impairment.</w:t>
            </w:r>
          </w:p>
          <w:p w14:paraId="540AE808" w14:textId="16F70393" w:rsidR="000C29AD" w:rsidRPr="00CD0732" w:rsidRDefault="00CD0732" w:rsidP="00CD0732">
            <w:pPr>
              <w:spacing w:after="0" w:line="360" w:lineRule="auto"/>
              <w:jc w:val="both"/>
            </w:pPr>
            <w:r w:rsidRPr="00CD0732">
              <w:lastRenderedPageBreak/>
              <w:t xml:space="preserve">She is currently single. She said she separated from her ex-husband in </w:t>
            </w:r>
            <w:r w:rsidR="00FD23F6">
              <w:t xml:space="preserve">XX* </w:t>
            </w:r>
            <w:r w:rsidRPr="00CD0732">
              <w:t xml:space="preserve">because of her mental health issues, they were frequently arguing, her hygiene issues, and her alcohol use were all causing problems in the relationship. They do not have a sexual relationship now, but she became pregnant with </w:t>
            </w:r>
            <w:r w:rsidR="007F0888">
              <w:t>her child*</w:t>
            </w:r>
            <w:r w:rsidRPr="00CD0732">
              <w:t xml:space="preserve"> to him in October </w:t>
            </w:r>
            <w:r w:rsidR="00887EBE">
              <w:t>2023*</w:t>
            </w:r>
            <w:r w:rsidRPr="00CD0732">
              <w:t xml:space="preserve"> after they separated. She cares for their </w:t>
            </w:r>
            <w:r w:rsidR="007F0888">
              <w:t xml:space="preserve">her </w:t>
            </w:r>
            <w:r w:rsidR="005F41F6">
              <w:t>2*-month-old</w:t>
            </w:r>
            <w:r w:rsidR="007F0888">
              <w:t xml:space="preserve"> child*</w:t>
            </w:r>
            <w:r w:rsidRPr="00CD0732">
              <w:t xml:space="preserve"> three hours a day on average, usually in the mornings but not after midday when she typically begins to drink alcohol. Most nights he is at his </w:t>
            </w:r>
            <w:r w:rsidR="006C7A5A">
              <w:t>family’s house*</w:t>
            </w:r>
            <w:r w:rsidRPr="00CD0732">
              <w:t xml:space="preserve">. The Claimant said she has good relationship with her </w:t>
            </w:r>
            <w:r w:rsidR="00AB54E3">
              <w:t>two*</w:t>
            </w:r>
            <w:r w:rsidRPr="00CD0732">
              <w:t xml:space="preserve"> siblings and her parents who all live abroad. She stated that she does not have any friends because she is fearful of making friends, fearful of going out, and fears being judged.</w:t>
            </w:r>
          </w:p>
        </w:tc>
      </w:tr>
      <w:tr w:rsidR="0062088A" w:rsidRPr="00CD0732" w14:paraId="429B7CBB" w14:textId="77777777" w:rsidTr="00F61841">
        <w:trPr>
          <w:trHeight w:val="445"/>
        </w:trPr>
        <w:tc>
          <w:tcPr>
            <w:tcW w:w="2833" w:type="dxa"/>
          </w:tcPr>
          <w:p w14:paraId="27F228E7" w14:textId="77777777" w:rsidR="0062088A" w:rsidRPr="00CD0732" w:rsidRDefault="0062088A" w:rsidP="00CD0732">
            <w:pPr>
              <w:tabs>
                <w:tab w:val="left" w:pos="360"/>
              </w:tabs>
              <w:autoSpaceDE w:val="0"/>
              <w:autoSpaceDN w:val="0"/>
              <w:adjustRightInd w:val="0"/>
              <w:spacing w:after="0" w:line="360" w:lineRule="auto"/>
              <w:rPr>
                <w:rFonts w:eastAsia="Times New Roman"/>
              </w:rPr>
            </w:pPr>
            <w:r w:rsidRPr="00CD0732">
              <w:rPr>
                <w:rFonts w:eastAsia="Times New Roman"/>
              </w:rPr>
              <w:lastRenderedPageBreak/>
              <w:t>Concentration, Persistence and Pace</w:t>
            </w:r>
          </w:p>
        </w:tc>
        <w:tc>
          <w:tcPr>
            <w:tcW w:w="863" w:type="dxa"/>
          </w:tcPr>
          <w:p w14:paraId="1017FB90" w14:textId="2516C829" w:rsidR="0062088A" w:rsidRPr="00CD0732" w:rsidRDefault="00CD0732" w:rsidP="00CD0732">
            <w:pPr>
              <w:autoSpaceDE w:val="0"/>
              <w:autoSpaceDN w:val="0"/>
              <w:adjustRightInd w:val="0"/>
              <w:spacing w:after="0" w:line="360" w:lineRule="auto"/>
              <w:jc w:val="center"/>
              <w:rPr>
                <w:rFonts w:eastAsia="Times New Roman"/>
                <w:bCs/>
              </w:rPr>
            </w:pPr>
            <w:r w:rsidRPr="00CD0732">
              <w:rPr>
                <w:rFonts w:eastAsia="Times New Roman"/>
                <w:bCs/>
              </w:rPr>
              <w:t>3</w:t>
            </w:r>
          </w:p>
        </w:tc>
        <w:tc>
          <w:tcPr>
            <w:tcW w:w="5938" w:type="dxa"/>
          </w:tcPr>
          <w:p w14:paraId="12A93F0A" w14:textId="574268C6" w:rsidR="000B5058" w:rsidRPr="00CD0732" w:rsidRDefault="00CD0732" w:rsidP="00CD0732">
            <w:pPr>
              <w:spacing w:line="360" w:lineRule="auto"/>
              <w:jc w:val="both"/>
              <w:rPr>
                <w:rFonts w:eastAsia="Times New Roman"/>
              </w:rPr>
            </w:pPr>
            <w:r w:rsidRPr="00CD0732">
              <w:rPr>
                <w:rFonts w:eastAsia="Times New Roman"/>
              </w:rPr>
              <w:t>Class 3 and not Class 2</w:t>
            </w:r>
            <w:r w:rsidR="00FC18EF" w:rsidRPr="00CD0732">
              <w:rPr>
                <w:rFonts w:eastAsia="Times New Roman"/>
              </w:rPr>
              <w:t xml:space="preserve"> was selected because </w:t>
            </w:r>
            <w:r w:rsidR="004065A6" w:rsidRPr="00CD0732">
              <w:rPr>
                <w:rFonts w:eastAsia="Times New Roman"/>
              </w:rPr>
              <w:t>she</w:t>
            </w:r>
            <w:r w:rsidR="00072689" w:rsidRPr="00CD0732">
              <w:rPr>
                <w:rFonts w:eastAsia="Times New Roman"/>
              </w:rPr>
              <w:t xml:space="preserve"> </w:t>
            </w:r>
            <w:r w:rsidR="00292487" w:rsidRPr="00CD0732">
              <w:rPr>
                <w:rFonts w:eastAsia="Times New Roman"/>
              </w:rPr>
              <w:t>is unable to read more than newspaper articles. Finds it difficult to follow complex instructions.</w:t>
            </w:r>
            <w:r w:rsidR="00886AA9" w:rsidRPr="00CD0732">
              <w:rPr>
                <w:rFonts w:eastAsia="Times New Roman"/>
              </w:rPr>
              <w:t xml:space="preserve"> </w:t>
            </w:r>
            <w:r w:rsidR="004065A6" w:rsidRPr="00CD0732">
              <w:t>She</w:t>
            </w:r>
            <w:r w:rsidR="000B5058" w:rsidRPr="00CD0732">
              <w:t xml:space="preserve"> could manage the </w:t>
            </w:r>
            <w:proofErr w:type="gramStart"/>
            <w:r w:rsidRPr="00CD0732">
              <w:t>1 hour</w:t>
            </w:r>
            <w:proofErr w:type="gramEnd"/>
            <w:r w:rsidR="000B5058" w:rsidRPr="00CD0732">
              <w:t xml:space="preserve"> assessment </w:t>
            </w:r>
            <w:r w:rsidRPr="00CD0732">
              <w:t>well</w:t>
            </w:r>
            <w:r w:rsidR="000B5058" w:rsidRPr="00CD0732">
              <w:t xml:space="preserve"> and had </w:t>
            </w:r>
            <w:r w:rsidRPr="00CD0732">
              <w:t>no</w:t>
            </w:r>
            <w:r w:rsidR="003E45DF" w:rsidRPr="00CD0732">
              <w:t xml:space="preserve"> </w:t>
            </w:r>
            <w:r w:rsidR="000B5058" w:rsidRPr="00CD0732">
              <w:t xml:space="preserve">difficulty sustaining </w:t>
            </w:r>
            <w:r w:rsidR="004065A6" w:rsidRPr="00CD0732">
              <w:t>her</w:t>
            </w:r>
            <w:r w:rsidR="000B5058" w:rsidRPr="00CD0732">
              <w:t xml:space="preserve"> concentration.</w:t>
            </w:r>
          </w:p>
          <w:p w14:paraId="01E4246D" w14:textId="37BDA125" w:rsidR="00FC18EF" w:rsidRPr="00CD0732" w:rsidRDefault="004065A6" w:rsidP="00CD0732">
            <w:pPr>
              <w:spacing w:line="360" w:lineRule="auto"/>
              <w:jc w:val="both"/>
              <w:rPr>
                <w:rFonts w:eastAsia="Times New Roman"/>
              </w:rPr>
            </w:pPr>
            <w:r w:rsidRPr="00CD0732">
              <w:rPr>
                <w:rFonts w:eastAsia="Times New Roman"/>
              </w:rPr>
              <w:t>She</w:t>
            </w:r>
            <w:r w:rsidR="00ED5156" w:rsidRPr="00CD0732">
              <w:rPr>
                <w:rFonts w:eastAsia="Times New Roman"/>
              </w:rPr>
              <w:t xml:space="preserve"> </w:t>
            </w:r>
            <w:r w:rsidR="00CD0732" w:rsidRPr="00CD0732">
              <w:rPr>
                <w:rFonts w:eastAsia="Times New Roman"/>
              </w:rPr>
              <w:t>had moderate impairment.</w:t>
            </w:r>
          </w:p>
          <w:p w14:paraId="0385E47F" w14:textId="2275659B" w:rsidR="000C29AD" w:rsidRPr="00CD0732" w:rsidRDefault="00CD0732" w:rsidP="00CD0732">
            <w:pPr>
              <w:spacing w:after="0" w:line="360" w:lineRule="auto"/>
              <w:jc w:val="both"/>
            </w:pPr>
            <w:r w:rsidRPr="00CD0732">
              <w:t>She said her concentration was currently poor. She struggles to remember information and feels her mind is “</w:t>
            </w:r>
            <w:r w:rsidRPr="00CD0732">
              <w:rPr>
                <w:i/>
              </w:rPr>
              <w:t>foggy</w:t>
            </w:r>
            <w:r w:rsidRPr="00CD0732">
              <w:t>”. She can manage a few sentences because other thoughts interfere with her ability focus.</w:t>
            </w:r>
          </w:p>
        </w:tc>
      </w:tr>
      <w:tr w:rsidR="0062088A" w:rsidRPr="00CD0732" w14:paraId="78553775" w14:textId="77777777" w:rsidTr="00F61841">
        <w:trPr>
          <w:trHeight w:val="231"/>
        </w:trPr>
        <w:tc>
          <w:tcPr>
            <w:tcW w:w="2833" w:type="dxa"/>
          </w:tcPr>
          <w:p w14:paraId="620CEC4C" w14:textId="77777777" w:rsidR="0062088A" w:rsidRPr="00CD0732" w:rsidRDefault="001027ED" w:rsidP="00CD0732">
            <w:pPr>
              <w:autoSpaceDE w:val="0"/>
              <w:autoSpaceDN w:val="0"/>
              <w:adjustRightInd w:val="0"/>
              <w:spacing w:after="0" w:line="360" w:lineRule="auto"/>
              <w:rPr>
                <w:rFonts w:eastAsia="Times New Roman"/>
              </w:rPr>
            </w:pPr>
            <w:r w:rsidRPr="00CD0732">
              <w:rPr>
                <w:rFonts w:eastAsia="Times New Roman"/>
              </w:rPr>
              <w:t>Adaptation/Employability</w:t>
            </w:r>
          </w:p>
          <w:p w14:paraId="24D1FBB3" w14:textId="77777777" w:rsidR="0062088A" w:rsidRPr="00CD0732" w:rsidRDefault="0062088A" w:rsidP="00CD0732">
            <w:pPr>
              <w:tabs>
                <w:tab w:val="left" w:pos="360"/>
              </w:tabs>
              <w:autoSpaceDE w:val="0"/>
              <w:autoSpaceDN w:val="0"/>
              <w:adjustRightInd w:val="0"/>
              <w:spacing w:after="0" w:line="360" w:lineRule="auto"/>
              <w:ind w:left="360"/>
              <w:rPr>
                <w:rFonts w:eastAsia="Times New Roman"/>
              </w:rPr>
            </w:pPr>
          </w:p>
        </w:tc>
        <w:tc>
          <w:tcPr>
            <w:tcW w:w="863" w:type="dxa"/>
          </w:tcPr>
          <w:p w14:paraId="26B1BE92" w14:textId="6D69C933" w:rsidR="0062088A" w:rsidRPr="00CD0732" w:rsidRDefault="00CD0732" w:rsidP="00CD0732">
            <w:pPr>
              <w:autoSpaceDE w:val="0"/>
              <w:autoSpaceDN w:val="0"/>
              <w:adjustRightInd w:val="0"/>
              <w:spacing w:after="0" w:line="360" w:lineRule="auto"/>
              <w:jc w:val="center"/>
              <w:rPr>
                <w:rFonts w:eastAsia="Times New Roman"/>
                <w:bCs/>
              </w:rPr>
            </w:pPr>
            <w:r w:rsidRPr="00CD0732">
              <w:rPr>
                <w:rFonts w:eastAsia="Times New Roman"/>
                <w:bCs/>
              </w:rPr>
              <w:t>5</w:t>
            </w:r>
          </w:p>
        </w:tc>
        <w:tc>
          <w:tcPr>
            <w:tcW w:w="5938" w:type="dxa"/>
          </w:tcPr>
          <w:p w14:paraId="0BE8B7E4" w14:textId="6F79287F" w:rsidR="0062088A" w:rsidRPr="00CD0732" w:rsidRDefault="00CD0732" w:rsidP="00CD0732">
            <w:pPr>
              <w:spacing w:after="0" w:line="360" w:lineRule="auto"/>
              <w:jc w:val="both"/>
              <w:rPr>
                <w:rFonts w:eastAsia="Times New Roman"/>
              </w:rPr>
            </w:pPr>
            <w:r w:rsidRPr="00CD0732">
              <w:rPr>
                <w:rFonts w:eastAsia="Times New Roman"/>
              </w:rPr>
              <w:t>Class 5 and not Class 4</w:t>
            </w:r>
            <w:r w:rsidR="00FC18EF" w:rsidRPr="00CD0732">
              <w:rPr>
                <w:rFonts w:eastAsia="Times New Roman"/>
              </w:rPr>
              <w:t xml:space="preserve"> was selected because </w:t>
            </w:r>
            <w:r w:rsidR="004065A6" w:rsidRPr="00CD0732">
              <w:rPr>
                <w:rFonts w:eastAsia="Times New Roman"/>
              </w:rPr>
              <w:t>she</w:t>
            </w:r>
            <w:r w:rsidR="00072689" w:rsidRPr="00CD0732">
              <w:rPr>
                <w:rFonts w:eastAsia="Times New Roman"/>
              </w:rPr>
              <w:t xml:space="preserve"> </w:t>
            </w:r>
            <w:r w:rsidR="0057095B" w:rsidRPr="00CD0732">
              <w:rPr>
                <w:rFonts w:eastAsia="Times New Roman"/>
              </w:rPr>
              <w:t xml:space="preserve">is totally impaired and cannot work at all. </w:t>
            </w:r>
            <w:r w:rsidR="004F4A34" w:rsidRPr="00CD0732">
              <w:rPr>
                <w:rFonts w:eastAsia="Times New Roman"/>
              </w:rPr>
              <w:t xml:space="preserve">The time being carer for </w:t>
            </w:r>
            <w:r w:rsidR="007F0888">
              <w:rPr>
                <w:rFonts w:eastAsia="Times New Roman"/>
              </w:rPr>
              <w:t>her child*</w:t>
            </w:r>
            <w:r w:rsidR="004F4A34" w:rsidRPr="00CD0732">
              <w:rPr>
                <w:rFonts w:eastAsia="Times New Roman"/>
              </w:rPr>
              <w:t xml:space="preserve"> </w:t>
            </w:r>
            <w:r w:rsidR="0057095B" w:rsidRPr="00CD0732">
              <w:rPr>
                <w:rFonts w:eastAsia="Times New Roman"/>
              </w:rPr>
              <w:t>was considered</w:t>
            </w:r>
            <w:r w:rsidR="00663C11" w:rsidRPr="00CD0732">
              <w:rPr>
                <w:rFonts w:eastAsia="Times New Roman"/>
              </w:rPr>
              <w:t>,</w:t>
            </w:r>
            <w:r w:rsidR="0057095B" w:rsidRPr="00CD0732">
              <w:rPr>
                <w:rFonts w:eastAsia="Times New Roman"/>
              </w:rPr>
              <w:t xml:space="preserve"> </w:t>
            </w:r>
            <w:r w:rsidR="004F4A34" w:rsidRPr="00CD0732">
              <w:rPr>
                <w:rFonts w:eastAsia="Times New Roman"/>
              </w:rPr>
              <w:t xml:space="preserve">but </w:t>
            </w:r>
            <w:r w:rsidR="00663C11" w:rsidRPr="00CD0732">
              <w:rPr>
                <w:rFonts w:eastAsia="Times New Roman"/>
              </w:rPr>
              <w:t>her difficulties in providing care did not warrant Class 4.</w:t>
            </w:r>
          </w:p>
          <w:p w14:paraId="79E358ED" w14:textId="77777777" w:rsidR="00FC18EF" w:rsidRPr="00CD0732" w:rsidRDefault="00FC18EF" w:rsidP="00CD0732">
            <w:pPr>
              <w:spacing w:after="0" w:line="360" w:lineRule="auto"/>
              <w:jc w:val="both"/>
              <w:rPr>
                <w:rFonts w:eastAsia="Times New Roman"/>
              </w:rPr>
            </w:pPr>
          </w:p>
          <w:p w14:paraId="21D777A8" w14:textId="451C35AB" w:rsidR="00FC18EF" w:rsidRPr="00CD0732" w:rsidRDefault="004065A6" w:rsidP="00CD0732">
            <w:pPr>
              <w:spacing w:line="360" w:lineRule="auto"/>
              <w:jc w:val="both"/>
              <w:rPr>
                <w:rFonts w:eastAsia="Times New Roman"/>
              </w:rPr>
            </w:pPr>
            <w:r w:rsidRPr="00CD0732">
              <w:rPr>
                <w:rFonts w:eastAsia="Times New Roman"/>
              </w:rPr>
              <w:t>She</w:t>
            </w:r>
            <w:r w:rsidR="00ED5156" w:rsidRPr="00CD0732">
              <w:rPr>
                <w:rFonts w:eastAsia="Times New Roman"/>
              </w:rPr>
              <w:t xml:space="preserve"> </w:t>
            </w:r>
            <w:r w:rsidR="00CD0732" w:rsidRPr="00CD0732">
              <w:rPr>
                <w:rFonts w:eastAsia="Times New Roman"/>
              </w:rPr>
              <w:t>had total impairment.</w:t>
            </w:r>
          </w:p>
          <w:p w14:paraId="44BBEBE3" w14:textId="6B7FA4F0" w:rsidR="000C29AD" w:rsidRPr="00CD0732" w:rsidRDefault="00CD0732" w:rsidP="00CD0732">
            <w:pPr>
              <w:spacing w:after="0" w:line="360" w:lineRule="auto"/>
              <w:jc w:val="both"/>
            </w:pPr>
            <w:r w:rsidRPr="00CD0732">
              <w:t xml:space="preserve">She said she has not worked </w:t>
            </w:r>
            <w:r w:rsidR="00DC18FD">
              <w:t>since 2022*</w:t>
            </w:r>
            <w:r w:rsidRPr="00CD0732">
              <w:t xml:space="preserve">, does not do any unpaid work or voluntary, and is not looking for work. She said the barriers to returning to work included difficulty being around people, difficulty focussing on tasks, memory issues and poor concentration. She said that she has tried to read </w:t>
            </w:r>
            <w:r w:rsidRPr="00CD0732">
              <w:lastRenderedPageBreak/>
              <w:t>books since the subject workplace injury but could only manage a couple of lines.</w:t>
            </w:r>
          </w:p>
        </w:tc>
      </w:tr>
      <w:tr w:rsidR="0062088A" w:rsidRPr="00CD0732" w14:paraId="68C201A4" w14:textId="77777777" w:rsidTr="00F61841">
        <w:trPr>
          <w:trHeight w:val="391"/>
        </w:trPr>
        <w:tc>
          <w:tcPr>
            <w:tcW w:w="9634" w:type="dxa"/>
            <w:gridSpan w:val="3"/>
          </w:tcPr>
          <w:p w14:paraId="783D7518" w14:textId="15B54D02" w:rsidR="0062088A" w:rsidRPr="00CD0732" w:rsidRDefault="0062088A" w:rsidP="00CD0732">
            <w:pPr>
              <w:autoSpaceDE w:val="0"/>
              <w:autoSpaceDN w:val="0"/>
              <w:adjustRightInd w:val="0"/>
              <w:spacing w:after="0" w:line="360" w:lineRule="auto"/>
              <w:jc w:val="both"/>
            </w:pPr>
            <w:r w:rsidRPr="00CD0732">
              <w:lastRenderedPageBreak/>
              <w:t>List classes in ascending order:</w:t>
            </w:r>
            <w:r w:rsidR="00C35188" w:rsidRPr="00CD0732">
              <w:t xml:space="preserve"> </w:t>
            </w:r>
            <w:r w:rsidR="00CD0732" w:rsidRPr="00CD0732">
              <w:t>3</w:t>
            </w:r>
            <w:r w:rsidR="001526BC" w:rsidRPr="00CD0732">
              <w:t xml:space="preserve">, </w:t>
            </w:r>
            <w:r w:rsidR="00CD0732" w:rsidRPr="00CD0732">
              <w:t>3</w:t>
            </w:r>
            <w:r w:rsidR="001526BC" w:rsidRPr="00CD0732">
              <w:t xml:space="preserve">, </w:t>
            </w:r>
            <w:r w:rsidR="00CD0732" w:rsidRPr="00CD0732">
              <w:t>3</w:t>
            </w:r>
            <w:r w:rsidR="001526BC" w:rsidRPr="00CD0732">
              <w:t xml:space="preserve">, </w:t>
            </w:r>
            <w:r w:rsidR="00CD0732" w:rsidRPr="00CD0732">
              <w:t>3</w:t>
            </w:r>
            <w:r w:rsidR="001526BC" w:rsidRPr="00CD0732">
              <w:t xml:space="preserve">, </w:t>
            </w:r>
            <w:r w:rsidR="00CD0732" w:rsidRPr="00CD0732">
              <w:t>3</w:t>
            </w:r>
            <w:r w:rsidR="001526BC" w:rsidRPr="00CD0732">
              <w:t xml:space="preserve">, </w:t>
            </w:r>
            <w:r w:rsidR="00CD0732" w:rsidRPr="00CD0732">
              <w:t>5</w:t>
            </w:r>
          </w:p>
        </w:tc>
      </w:tr>
      <w:tr w:rsidR="0062088A" w:rsidRPr="00CD0732" w14:paraId="4556FE77" w14:textId="77777777" w:rsidTr="00F61841">
        <w:trPr>
          <w:trHeight w:val="214"/>
        </w:trPr>
        <w:tc>
          <w:tcPr>
            <w:tcW w:w="9634" w:type="dxa"/>
            <w:gridSpan w:val="3"/>
          </w:tcPr>
          <w:p w14:paraId="75C5EE61" w14:textId="5C39D9F2" w:rsidR="0062088A" w:rsidRPr="00CD0732" w:rsidRDefault="0062088A" w:rsidP="00CD0732">
            <w:pPr>
              <w:autoSpaceDE w:val="0"/>
              <w:autoSpaceDN w:val="0"/>
              <w:adjustRightInd w:val="0"/>
              <w:spacing w:after="0" w:line="360" w:lineRule="auto"/>
              <w:jc w:val="both"/>
            </w:pPr>
            <w:r w:rsidRPr="00CD0732">
              <w:t xml:space="preserve">Median Class Value: </w:t>
            </w:r>
            <w:r w:rsidR="00CD0732" w:rsidRPr="00CD0732">
              <w:t>3</w:t>
            </w:r>
          </w:p>
        </w:tc>
      </w:tr>
      <w:tr w:rsidR="0062088A" w:rsidRPr="00CD0732" w14:paraId="32752905" w14:textId="77777777" w:rsidTr="00F61841">
        <w:trPr>
          <w:trHeight w:val="231"/>
        </w:trPr>
        <w:tc>
          <w:tcPr>
            <w:tcW w:w="9634" w:type="dxa"/>
            <w:gridSpan w:val="3"/>
          </w:tcPr>
          <w:p w14:paraId="356D0568" w14:textId="2E2F88CA" w:rsidR="0062088A" w:rsidRPr="00CD0732" w:rsidRDefault="0062088A" w:rsidP="00CD0732">
            <w:pPr>
              <w:autoSpaceDE w:val="0"/>
              <w:autoSpaceDN w:val="0"/>
              <w:adjustRightInd w:val="0"/>
              <w:spacing w:after="0" w:line="360" w:lineRule="auto"/>
            </w:pPr>
            <w:r w:rsidRPr="00CD0732">
              <w:t xml:space="preserve">Aggregate Score: </w:t>
            </w:r>
            <w:r w:rsidR="00CD0732" w:rsidRPr="00CD0732">
              <w:t>20</w:t>
            </w:r>
          </w:p>
        </w:tc>
      </w:tr>
      <w:tr w:rsidR="0062088A" w:rsidRPr="00CD0732" w14:paraId="25966128" w14:textId="77777777" w:rsidTr="00F61841">
        <w:trPr>
          <w:trHeight w:val="231"/>
        </w:trPr>
        <w:tc>
          <w:tcPr>
            <w:tcW w:w="9634" w:type="dxa"/>
            <w:gridSpan w:val="3"/>
          </w:tcPr>
          <w:p w14:paraId="53B36E2C" w14:textId="51E62C73" w:rsidR="0062088A" w:rsidRPr="00CD0732" w:rsidRDefault="0062088A" w:rsidP="00CD0732">
            <w:pPr>
              <w:autoSpaceDE w:val="0"/>
              <w:autoSpaceDN w:val="0"/>
              <w:adjustRightInd w:val="0"/>
              <w:spacing w:after="0" w:line="360" w:lineRule="auto"/>
              <w:rPr>
                <w:color w:val="0000FF"/>
              </w:rPr>
            </w:pPr>
            <w:r w:rsidRPr="00CD0732">
              <w:t xml:space="preserve">% Whole Person Impairment: </w:t>
            </w:r>
            <w:r w:rsidR="00CD0732" w:rsidRPr="00CD0732">
              <w:t>26</w:t>
            </w:r>
            <w:r w:rsidRPr="00CD0732">
              <w:t>%</w:t>
            </w:r>
          </w:p>
        </w:tc>
      </w:tr>
    </w:tbl>
    <w:p w14:paraId="151A06D6" w14:textId="73636E0B" w:rsidR="0062088A" w:rsidRPr="00CD0732" w:rsidRDefault="0062088A" w:rsidP="00CD0732">
      <w:pPr>
        <w:spacing w:before="120" w:after="0" w:line="360" w:lineRule="auto"/>
        <w:jc w:val="both"/>
        <w:rPr>
          <w:vertAlign w:val="superscript"/>
        </w:rPr>
      </w:pPr>
      <w:r w:rsidRPr="00CD0732">
        <w:t xml:space="preserve">*%WPI </w:t>
      </w:r>
      <w:r w:rsidRPr="00CD0732">
        <w:rPr>
          <w:vertAlign w:val="superscript"/>
        </w:rPr>
        <w:t>= Percentage Whole Person Impairment</w:t>
      </w:r>
    </w:p>
    <w:p w14:paraId="22850846" w14:textId="77777777" w:rsidR="004E4B7D" w:rsidRPr="00CD0732" w:rsidRDefault="004E4B7D" w:rsidP="00CD0732">
      <w:pPr>
        <w:spacing w:before="120" w:after="0" w:line="360" w:lineRule="auto"/>
        <w:jc w:val="both"/>
        <w:rPr>
          <w:vertAlign w:val="superscript"/>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000" w:firstRow="0" w:lastRow="0" w:firstColumn="0" w:lastColumn="0" w:noHBand="0" w:noVBand="0"/>
        <w:tblCaption w:val="MyPIRSTable1"/>
      </w:tblPr>
      <w:tblGrid>
        <w:gridCol w:w="1131"/>
        <w:gridCol w:w="1130"/>
        <w:gridCol w:w="1125"/>
        <w:gridCol w:w="1127"/>
        <w:gridCol w:w="1116"/>
        <w:gridCol w:w="571"/>
        <w:gridCol w:w="547"/>
        <w:gridCol w:w="552"/>
        <w:gridCol w:w="414"/>
        <w:gridCol w:w="1694"/>
      </w:tblGrid>
      <w:tr w:rsidR="004E34B7" w:rsidRPr="00CD0732" w14:paraId="16B5C4AD" w14:textId="77777777" w:rsidTr="005F2C9A">
        <w:trPr>
          <w:trHeight w:val="646"/>
        </w:trPr>
        <w:tc>
          <w:tcPr>
            <w:tcW w:w="7299" w:type="dxa"/>
            <w:gridSpan w:val="8"/>
            <w:tcBorders>
              <w:top w:val="single" w:sz="4" w:space="0" w:color="auto"/>
              <w:left w:val="nil"/>
              <w:bottom w:val="nil"/>
              <w:right w:val="nil"/>
            </w:tcBorders>
          </w:tcPr>
          <w:p w14:paraId="649B38AC" w14:textId="74E0EFE5" w:rsidR="004E34B7" w:rsidRPr="00CD0732" w:rsidRDefault="004E34B7" w:rsidP="00CD0732">
            <w:pPr>
              <w:pStyle w:val="Subtitle"/>
              <w:spacing w:line="360" w:lineRule="auto"/>
              <w:jc w:val="left"/>
              <w:rPr>
                <w:b w:val="0"/>
                <w:sz w:val="22"/>
              </w:rPr>
            </w:pPr>
            <w:r w:rsidRPr="00CD0732">
              <w:rPr>
                <w:b w:val="0"/>
                <w:sz w:val="22"/>
              </w:rPr>
              <w:t>Score</w:t>
            </w:r>
          </w:p>
        </w:tc>
        <w:tc>
          <w:tcPr>
            <w:tcW w:w="2108" w:type="dxa"/>
            <w:gridSpan w:val="2"/>
            <w:tcBorders>
              <w:top w:val="single" w:sz="4" w:space="0" w:color="auto"/>
              <w:left w:val="nil"/>
              <w:bottom w:val="single" w:sz="4" w:space="0" w:color="auto"/>
              <w:right w:val="nil"/>
            </w:tcBorders>
          </w:tcPr>
          <w:p w14:paraId="31DA171F" w14:textId="77777777" w:rsidR="004E34B7" w:rsidRPr="00CD0732" w:rsidRDefault="004E34B7" w:rsidP="00CD0732">
            <w:pPr>
              <w:spacing w:line="360" w:lineRule="auto"/>
            </w:pPr>
            <w:r w:rsidRPr="00CD0732">
              <w:t>Median Class</w:t>
            </w:r>
          </w:p>
        </w:tc>
      </w:tr>
      <w:tr w:rsidR="004E34B7" w:rsidRPr="00CD0732" w14:paraId="6B78D367" w14:textId="77777777" w:rsidTr="005F2C9A">
        <w:trPr>
          <w:trHeight w:val="490"/>
        </w:trPr>
        <w:tc>
          <w:tcPr>
            <w:tcW w:w="1131" w:type="dxa"/>
            <w:tcBorders>
              <w:top w:val="single" w:sz="4" w:space="0" w:color="auto"/>
              <w:left w:val="single" w:sz="4" w:space="0" w:color="auto"/>
              <w:bottom w:val="single" w:sz="4" w:space="0" w:color="auto"/>
              <w:right w:val="single" w:sz="4" w:space="0" w:color="auto"/>
            </w:tcBorders>
          </w:tcPr>
          <w:p w14:paraId="5646CE1A" w14:textId="52B52FB7" w:rsidR="004E34B7" w:rsidRPr="00CD0732" w:rsidRDefault="00CD0732" w:rsidP="00CD0732">
            <w:pPr>
              <w:spacing w:line="360" w:lineRule="auto"/>
            </w:pPr>
            <w:r w:rsidRPr="00CD0732">
              <w:t>3</w:t>
            </w:r>
          </w:p>
        </w:tc>
        <w:tc>
          <w:tcPr>
            <w:tcW w:w="1130" w:type="dxa"/>
            <w:tcBorders>
              <w:top w:val="single" w:sz="4" w:space="0" w:color="auto"/>
              <w:left w:val="single" w:sz="4" w:space="0" w:color="auto"/>
              <w:bottom w:val="single" w:sz="4" w:space="0" w:color="auto"/>
              <w:right w:val="single" w:sz="4" w:space="0" w:color="auto"/>
            </w:tcBorders>
          </w:tcPr>
          <w:p w14:paraId="755DB08E" w14:textId="2DD6DF06" w:rsidR="004E34B7" w:rsidRPr="00CD0732" w:rsidRDefault="00CD0732" w:rsidP="00CD0732">
            <w:pPr>
              <w:spacing w:line="360" w:lineRule="auto"/>
            </w:pPr>
            <w:r w:rsidRPr="00CD0732">
              <w:t>3</w:t>
            </w:r>
          </w:p>
        </w:tc>
        <w:tc>
          <w:tcPr>
            <w:tcW w:w="1125" w:type="dxa"/>
            <w:tcBorders>
              <w:top w:val="single" w:sz="4" w:space="0" w:color="auto"/>
              <w:left w:val="single" w:sz="4" w:space="0" w:color="auto"/>
              <w:bottom w:val="single" w:sz="4" w:space="0" w:color="auto"/>
              <w:right w:val="single" w:sz="4" w:space="0" w:color="auto"/>
            </w:tcBorders>
          </w:tcPr>
          <w:p w14:paraId="264B341E" w14:textId="73427694" w:rsidR="004E34B7" w:rsidRPr="00CD0732" w:rsidRDefault="00CD0732" w:rsidP="00CD0732">
            <w:pPr>
              <w:spacing w:line="360" w:lineRule="auto"/>
            </w:pPr>
            <w:r w:rsidRPr="00CD0732">
              <w:t>3</w:t>
            </w:r>
          </w:p>
        </w:tc>
        <w:tc>
          <w:tcPr>
            <w:tcW w:w="1127" w:type="dxa"/>
            <w:tcBorders>
              <w:top w:val="single" w:sz="4" w:space="0" w:color="auto"/>
              <w:left w:val="single" w:sz="4" w:space="0" w:color="auto"/>
              <w:bottom w:val="single" w:sz="4" w:space="0" w:color="auto"/>
              <w:right w:val="single" w:sz="4" w:space="0" w:color="auto"/>
            </w:tcBorders>
          </w:tcPr>
          <w:p w14:paraId="2E1B3865" w14:textId="5D70A990" w:rsidR="004E34B7" w:rsidRPr="00CD0732" w:rsidRDefault="00CD0732" w:rsidP="00CD0732">
            <w:pPr>
              <w:spacing w:line="360" w:lineRule="auto"/>
            </w:pPr>
            <w:r w:rsidRPr="00CD0732">
              <w:t>3</w:t>
            </w:r>
          </w:p>
        </w:tc>
        <w:tc>
          <w:tcPr>
            <w:tcW w:w="1116" w:type="dxa"/>
            <w:tcBorders>
              <w:top w:val="single" w:sz="4" w:space="0" w:color="auto"/>
              <w:left w:val="single" w:sz="4" w:space="0" w:color="auto"/>
              <w:bottom w:val="single" w:sz="4" w:space="0" w:color="auto"/>
              <w:right w:val="single" w:sz="4" w:space="0" w:color="auto"/>
            </w:tcBorders>
          </w:tcPr>
          <w:p w14:paraId="654F37D5" w14:textId="3B9F9F64" w:rsidR="004E34B7" w:rsidRPr="00CD0732" w:rsidRDefault="00CD0732" w:rsidP="00CD0732">
            <w:pPr>
              <w:spacing w:line="360" w:lineRule="auto"/>
            </w:pPr>
            <w:r w:rsidRPr="00CD0732">
              <w:t>3</w:t>
            </w:r>
          </w:p>
        </w:tc>
        <w:tc>
          <w:tcPr>
            <w:tcW w:w="1118" w:type="dxa"/>
            <w:gridSpan w:val="2"/>
            <w:tcBorders>
              <w:top w:val="single" w:sz="4" w:space="0" w:color="auto"/>
              <w:left w:val="single" w:sz="4" w:space="0" w:color="auto"/>
              <w:bottom w:val="single" w:sz="4" w:space="0" w:color="auto"/>
              <w:right w:val="single" w:sz="4" w:space="0" w:color="auto"/>
            </w:tcBorders>
          </w:tcPr>
          <w:p w14:paraId="2B1DC89D" w14:textId="41A9623A" w:rsidR="004E34B7" w:rsidRPr="00CD0732" w:rsidRDefault="00CD0732" w:rsidP="00CD0732">
            <w:pPr>
              <w:spacing w:line="360" w:lineRule="auto"/>
            </w:pPr>
            <w:r w:rsidRPr="00CD0732">
              <w:t>5</w:t>
            </w:r>
          </w:p>
        </w:tc>
        <w:tc>
          <w:tcPr>
            <w:tcW w:w="552" w:type="dxa"/>
            <w:tcBorders>
              <w:top w:val="nil"/>
              <w:left w:val="single" w:sz="4" w:space="0" w:color="auto"/>
              <w:bottom w:val="nil"/>
              <w:right w:val="single" w:sz="4" w:space="0" w:color="auto"/>
            </w:tcBorders>
          </w:tcPr>
          <w:p w14:paraId="30A5E788" w14:textId="77777777" w:rsidR="004E34B7" w:rsidRPr="00CD0732" w:rsidRDefault="004E34B7" w:rsidP="00CD0732">
            <w:pPr>
              <w:pStyle w:val="Subtitle"/>
              <w:spacing w:line="360" w:lineRule="auto"/>
              <w:rPr>
                <w:b w:val="0"/>
                <w:sz w:val="22"/>
                <w:lang w:val="en-AU"/>
              </w:rPr>
            </w:pPr>
          </w:p>
        </w:tc>
        <w:tc>
          <w:tcPr>
            <w:tcW w:w="2108" w:type="dxa"/>
            <w:gridSpan w:val="2"/>
            <w:tcBorders>
              <w:top w:val="single" w:sz="4" w:space="0" w:color="auto"/>
              <w:left w:val="single" w:sz="4" w:space="0" w:color="auto"/>
              <w:bottom w:val="single" w:sz="4" w:space="0" w:color="auto"/>
              <w:right w:val="single" w:sz="4" w:space="0" w:color="auto"/>
            </w:tcBorders>
          </w:tcPr>
          <w:p w14:paraId="67B02498" w14:textId="2ECBC6FA" w:rsidR="004E34B7" w:rsidRPr="00CD0732" w:rsidRDefault="00CD0732" w:rsidP="00CD0732">
            <w:pPr>
              <w:spacing w:line="360" w:lineRule="auto"/>
            </w:pPr>
            <w:r w:rsidRPr="00CD0732">
              <w:t>3</w:t>
            </w:r>
          </w:p>
        </w:tc>
      </w:tr>
      <w:tr w:rsidR="004E34B7" w:rsidRPr="00CD0732" w14:paraId="6AD44B47" w14:textId="77777777" w:rsidTr="005F2C9A">
        <w:trPr>
          <w:trHeight w:val="634"/>
        </w:trPr>
        <w:tc>
          <w:tcPr>
            <w:tcW w:w="6200" w:type="dxa"/>
            <w:gridSpan w:val="6"/>
            <w:tcBorders>
              <w:top w:val="nil"/>
              <w:left w:val="nil"/>
              <w:bottom w:val="nil"/>
              <w:right w:val="nil"/>
            </w:tcBorders>
          </w:tcPr>
          <w:p w14:paraId="1552FDBF" w14:textId="77777777" w:rsidR="004E34B7" w:rsidRPr="00CD0732" w:rsidRDefault="004E34B7" w:rsidP="00CD0732">
            <w:pPr>
              <w:spacing w:line="360" w:lineRule="auto"/>
              <w:jc w:val="center"/>
            </w:pPr>
            <w:r w:rsidRPr="00CD0732">
              <w:t>Aggregate Score Impairment</w:t>
            </w:r>
          </w:p>
        </w:tc>
        <w:tc>
          <w:tcPr>
            <w:tcW w:w="1513" w:type="dxa"/>
            <w:gridSpan w:val="3"/>
            <w:tcBorders>
              <w:top w:val="nil"/>
              <w:left w:val="nil"/>
              <w:bottom w:val="nil"/>
              <w:right w:val="nil"/>
            </w:tcBorders>
          </w:tcPr>
          <w:p w14:paraId="2BDD4E72" w14:textId="77777777" w:rsidR="004E34B7" w:rsidRPr="00CD0732" w:rsidRDefault="004E34B7" w:rsidP="00CD0732">
            <w:pPr>
              <w:spacing w:line="360" w:lineRule="auto"/>
              <w:jc w:val="center"/>
            </w:pPr>
            <w:r w:rsidRPr="00CD0732">
              <w:t>Total</w:t>
            </w:r>
          </w:p>
        </w:tc>
        <w:tc>
          <w:tcPr>
            <w:tcW w:w="1694" w:type="dxa"/>
            <w:tcBorders>
              <w:top w:val="nil"/>
              <w:left w:val="nil"/>
              <w:bottom w:val="nil"/>
              <w:right w:val="nil"/>
            </w:tcBorders>
          </w:tcPr>
          <w:p w14:paraId="64173EE2" w14:textId="77777777" w:rsidR="004E34B7" w:rsidRPr="00CD0732" w:rsidRDefault="004E34B7" w:rsidP="00CD0732">
            <w:pPr>
              <w:spacing w:line="360" w:lineRule="auto"/>
              <w:jc w:val="center"/>
            </w:pPr>
            <w:r w:rsidRPr="00CD0732">
              <w:t>%</w:t>
            </w:r>
          </w:p>
        </w:tc>
      </w:tr>
      <w:tr w:rsidR="004E34B7" w:rsidRPr="00CD0732" w14:paraId="03AC4F97" w14:textId="77777777" w:rsidTr="005F2C9A">
        <w:trPr>
          <w:trHeight w:val="490"/>
        </w:trPr>
        <w:tc>
          <w:tcPr>
            <w:tcW w:w="1131" w:type="dxa"/>
            <w:tcBorders>
              <w:top w:val="single" w:sz="4" w:space="0" w:color="auto"/>
              <w:left w:val="single" w:sz="4" w:space="0" w:color="auto"/>
              <w:bottom w:val="single" w:sz="4" w:space="0" w:color="auto"/>
              <w:right w:val="single" w:sz="4" w:space="0" w:color="auto"/>
            </w:tcBorders>
          </w:tcPr>
          <w:p w14:paraId="6D58C133" w14:textId="6DCA83BA" w:rsidR="004E34B7" w:rsidRPr="00CD0732" w:rsidRDefault="004E34B7" w:rsidP="00CD0732">
            <w:pPr>
              <w:pStyle w:val="Subtitle"/>
              <w:spacing w:line="360" w:lineRule="auto"/>
              <w:rPr>
                <w:b w:val="0"/>
                <w:sz w:val="22"/>
                <w:lang w:val="en-AU"/>
              </w:rPr>
            </w:pPr>
            <w:r w:rsidRPr="00CD0732">
              <w:rPr>
                <w:b w:val="0"/>
                <w:sz w:val="22"/>
                <w:lang w:val="en-AU"/>
              </w:rPr>
              <w:t>+</w:t>
            </w:r>
            <w:r w:rsidRPr="00CD0732">
              <w:rPr>
                <w:b w:val="0"/>
                <w:sz w:val="22"/>
              </w:rPr>
              <w:t xml:space="preserve"> </w:t>
            </w:r>
            <w:r w:rsidR="00CD0732" w:rsidRPr="00CD0732">
              <w:rPr>
                <w:b w:val="0"/>
                <w:sz w:val="22"/>
              </w:rPr>
              <w:t>3</w:t>
            </w:r>
          </w:p>
        </w:tc>
        <w:tc>
          <w:tcPr>
            <w:tcW w:w="1130" w:type="dxa"/>
            <w:tcBorders>
              <w:top w:val="single" w:sz="4" w:space="0" w:color="auto"/>
              <w:left w:val="single" w:sz="4" w:space="0" w:color="auto"/>
              <w:bottom w:val="single" w:sz="4" w:space="0" w:color="auto"/>
              <w:right w:val="single" w:sz="4" w:space="0" w:color="auto"/>
            </w:tcBorders>
          </w:tcPr>
          <w:p w14:paraId="00F8BCA4" w14:textId="3E8C3549" w:rsidR="004E34B7" w:rsidRPr="00CD0732" w:rsidRDefault="004E34B7" w:rsidP="00CD0732">
            <w:pPr>
              <w:pStyle w:val="Subtitle"/>
              <w:spacing w:line="360" w:lineRule="auto"/>
              <w:rPr>
                <w:b w:val="0"/>
                <w:sz w:val="22"/>
                <w:lang w:val="en-AU"/>
              </w:rPr>
            </w:pPr>
            <w:r w:rsidRPr="00CD0732">
              <w:rPr>
                <w:b w:val="0"/>
                <w:sz w:val="22"/>
                <w:lang w:val="en-AU"/>
              </w:rPr>
              <w:t>+</w:t>
            </w:r>
            <w:r w:rsidRPr="00CD0732">
              <w:rPr>
                <w:b w:val="0"/>
                <w:sz w:val="22"/>
              </w:rPr>
              <w:t xml:space="preserve"> </w:t>
            </w:r>
            <w:r w:rsidR="00CD0732" w:rsidRPr="00CD0732">
              <w:rPr>
                <w:b w:val="0"/>
                <w:sz w:val="22"/>
              </w:rPr>
              <w:t>3</w:t>
            </w:r>
          </w:p>
        </w:tc>
        <w:tc>
          <w:tcPr>
            <w:tcW w:w="1125" w:type="dxa"/>
            <w:tcBorders>
              <w:top w:val="single" w:sz="4" w:space="0" w:color="auto"/>
              <w:left w:val="single" w:sz="4" w:space="0" w:color="auto"/>
              <w:bottom w:val="single" w:sz="4" w:space="0" w:color="auto"/>
              <w:right w:val="single" w:sz="4" w:space="0" w:color="auto"/>
            </w:tcBorders>
          </w:tcPr>
          <w:p w14:paraId="61697D79" w14:textId="4FC7616A" w:rsidR="004E34B7" w:rsidRPr="00CD0732" w:rsidRDefault="004E34B7" w:rsidP="00CD0732">
            <w:pPr>
              <w:pStyle w:val="Subtitle"/>
              <w:spacing w:line="360" w:lineRule="auto"/>
              <w:rPr>
                <w:b w:val="0"/>
                <w:sz w:val="22"/>
                <w:lang w:val="en-AU"/>
              </w:rPr>
            </w:pPr>
            <w:r w:rsidRPr="00CD0732">
              <w:rPr>
                <w:b w:val="0"/>
                <w:sz w:val="22"/>
                <w:lang w:val="en-AU"/>
              </w:rPr>
              <w:t>+</w:t>
            </w:r>
            <w:r w:rsidRPr="00CD0732">
              <w:rPr>
                <w:b w:val="0"/>
                <w:sz w:val="22"/>
              </w:rPr>
              <w:t xml:space="preserve"> </w:t>
            </w:r>
            <w:r w:rsidR="00CD0732" w:rsidRPr="00CD0732">
              <w:rPr>
                <w:b w:val="0"/>
                <w:sz w:val="22"/>
              </w:rPr>
              <w:t>3</w:t>
            </w:r>
          </w:p>
        </w:tc>
        <w:tc>
          <w:tcPr>
            <w:tcW w:w="1127" w:type="dxa"/>
            <w:tcBorders>
              <w:top w:val="single" w:sz="4" w:space="0" w:color="auto"/>
              <w:left w:val="single" w:sz="4" w:space="0" w:color="auto"/>
              <w:bottom w:val="single" w:sz="4" w:space="0" w:color="auto"/>
              <w:right w:val="single" w:sz="4" w:space="0" w:color="auto"/>
            </w:tcBorders>
          </w:tcPr>
          <w:p w14:paraId="26FF7702" w14:textId="56A0FC18" w:rsidR="004E34B7" w:rsidRPr="00CD0732" w:rsidRDefault="004E34B7" w:rsidP="00CD0732">
            <w:pPr>
              <w:pStyle w:val="Subtitle"/>
              <w:spacing w:line="360" w:lineRule="auto"/>
              <w:rPr>
                <w:b w:val="0"/>
                <w:sz w:val="22"/>
                <w:lang w:val="en-AU"/>
              </w:rPr>
            </w:pPr>
            <w:r w:rsidRPr="00CD0732">
              <w:rPr>
                <w:b w:val="0"/>
                <w:sz w:val="22"/>
                <w:lang w:val="en-AU"/>
              </w:rPr>
              <w:t>+</w:t>
            </w:r>
            <w:r w:rsidRPr="00CD0732">
              <w:rPr>
                <w:b w:val="0"/>
                <w:sz w:val="22"/>
              </w:rPr>
              <w:t xml:space="preserve"> </w:t>
            </w:r>
            <w:r w:rsidR="00CD0732" w:rsidRPr="00CD0732">
              <w:rPr>
                <w:b w:val="0"/>
                <w:sz w:val="22"/>
              </w:rPr>
              <w:t>3</w:t>
            </w:r>
          </w:p>
        </w:tc>
        <w:tc>
          <w:tcPr>
            <w:tcW w:w="1116" w:type="dxa"/>
            <w:tcBorders>
              <w:top w:val="single" w:sz="4" w:space="0" w:color="auto"/>
              <w:left w:val="single" w:sz="4" w:space="0" w:color="auto"/>
              <w:bottom w:val="single" w:sz="4" w:space="0" w:color="auto"/>
              <w:right w:val="single" w:sz="4" w:space="0" w:color="auto"/>
            </w:tcBorders>
          </w:tcPr>
          <w:p w14:paraId="318543D2" w14:textId="2003412B" w:rsidR="004E34B7" w:rsidRPr="00CD0732" w:rsidRDefault="004E34B7" w:rsidP="00CD0732">
            <w:pPr>
              <w:pStyle w:val="Subtitle"/>
              <w:spacing w:line="360" w:lineRule="auto"/>
              <w:rPr>
                <w:b w:val="0"/>
                <w:sz w:val="22"/>
                <w:lang w:val="en-AU"/>
              </w:rPr>
            </w:pPr>
            <w:r w:rsidRPr="00CD0732">
              <w:rPr>
                <w:b w:val="0"/>
                <w:sz w:val="22"/>
                <w:lang w:val="en-AU"/>
              </w:rPr>
              <w:t>+</w:t>
            </w:r>
            <w:r w:rsidRPr="00CD0732">
              <w:rPr>
                <w:b w:val="0"/>
                <w:sz w:val="22"/>
              </w:rPr>
              <w:t xml:space="preserve"> </w:t>
            </w:r>
            <w:r w:rsidR="00CD0732" w:rsidRPr="00CD0732">
              <w:rPr>
                <w:b w:val="0"/>
                <w:sz w:val="22"/>
              </w:rPr>
              <w:t>3</w:t>
            </w:r>
          </w:p>
        </w:tc>
        <w:tc>
          <w:tcPr>
            <w:tcW w:w="571" w:type="dxa"/>
            <w:tcBorders>
              <w:top w:val="nil"/>
              <w:left w:val="single" w:sz="4" w:space="0" w:color="auto"/>
              <w:bottom w:val="nil"/>
              <w:right w:val="single" w:sz="4" w:space="0" w:color="auto"/>
            </w:tcBorders>
          </w:tcPr>
          <w:p w14:paraId="60879CB0" w14:textId="0EB4897A" w:rsidR="004E34B7" w:rsidRPr="00CD0732" w:rsidRDefault="004E34B7" w:rsidP="00CD0732">
            <w:pPr>
              <w:pStyle w:val="Subtitle"/>
              <w:spacing w:line="360" w:lineRule="auto"/>
              <w:rPr>
                <w:b w:val="0"/>
                <w:sz w:val="22"/>
                <w:lang w:val="en-AU"/>
              </w:rPr>
            </w:pPr>
            <w:r w:rsidRPr="00CD0732">
              <w:rPr>
                <w:b w:val="0"/>
                <w:sz w:val="22"/>
                <w:lang w:val="en-AU"/>
              </w:rPr>
              <w:t>+</w:t>
            </w:r>
            <w:r w:rsidRPr="00CD0732">
              <w:rPr>
                <w:b w:val="0"/>
                <w:sz w:val="22"/>
              </w:rPr>
              <w:t xml:space="preserve"> </w:t>
            </w:r>
            <w:r w:rsidR="00CD0732" w:rsidRPr="00CD0732">
              <w:rPr>
                <w:b w:val="0"/>
                <w:sz w:val="22"/>
              </w:rPr>
              <w:t>5</w:t>
            </w:r>
          </w:p>
        </w:tc>
        <w:tc>
          <w:tcPr>
            <w:tcW w:w="1513" w:type="dxa"/>
            <w:gridSpan w:val="3"/>
            <w:tcBorders>
              <w:top w:val="single" w:sz="4" w:space="0" w:color="auto"/>
              <w:left w:val="single" w:sz="4" w:space="0" w:color="auto"/>
              <w:bottom w:val="single" w:sz="4" w:space="0" w:color="auto"/>
              <w:right w:val="single" w:sz="4" w:space="0" w:color="auto"/>
            </w:tcBorders>
          </w:tcPr>
          <w:p w14:paraId="4D92FE21" w14:textId="09B82689" w:rsidR="004E34B7" w:rsidRPr="00CD0732" w:rsidRDefault="00CD0732" w:rsidP="00CD0732">
            <w:pPr>
              <w:spacing w:line="360" w:lineRule="auto"/>
            </w:pPr>
            <w:r w:rsidRPr="00CD0732">
              <w:t>20</w:t>
            </w:r>
          </w:p>
        </w:tc>
        <w:tc>
          <w:tcPr>
            <w:tcW w:w="1694" w:type="dxa"/>
            <w:tcBorders>
              <w:top w:val="single" w:sz="4" w:space="0" w:color="auto"/>
              <w:left w:val="single" w:sz="4" w:space="0" w:color="auto"/>
              <w:bottom w:val="single" w:sz="4" w:space="0" w:color="auto"/>
              <w:right w:val="single" w:sz="4" w:space="0" w:color="auto"/>
            </w:tcBorders>
          </w:tcPr>
          <w:p w14:paraId="1B2C0AF0" w14:textId="40F59DF6" w:rsidR="004E34B7" w:rsidRPr="00CD0732" w:rsidRDefault="00CD0732" w:rsidP="00CD0732">
            <w:pPr>
              <w:spacing w:line="360" w:lineRule="auto"/>
              <w:jc w:val="center"/>
            </w:pPr>
            <w:r w:rsidRPr="00CD0732">
              <w:t>26</w:t>
            </w:r>
            <w:r w:rsidR="004E34B7" w:rsidRPr="00CD0732">
              <w:t>%</w:t>
            </w:r>
          </w:p>
        </w:tc>
      </w:tr>
    </w:tbl>
    <w:p w14:paraId="04760264" w14:textId="77777777" w:rsidR="004E34B7" w:rsidRPr="00CD0732" w:rsidRDefault="004E34B7" w:rsidP="00CD0732">
      <w:pPr>
        <w:spacing w:line="360" w:lineRule="auto"/>
      </w:pPr>
    </w:p>
    <w:p w14:paraId="3A25BA5B" w14:textId="0ECFED3C" w:rsidR="00800A1C" w:rsidRPr="005567DB" w:rsidRDefault="00CD0732" w:rsidP="005567DB">
      <w:pPr>
        <w:spacing w:line="360" w:lineRule="auto"/>
      </w:pPr>
      <w:r w:rsidRPr="00CD0732">
        <w:t>PIRS classes were 3, 3, 3, 3, 3, 5. Thus, the aggregate was 20. In ascending order: 3, 3, 3, 3, 3, 5. The median was Class 3. The Initial WPI was 26%. 0% deduction for a pre-existing condition.  0% was added for minimal or no treatment effect. This gave the final Whole Person Impairment of 26%.</w:t>
      </w:r>
    </w:p>
    <w:p w14:paraId="77941B4E" w14:textId="125332AB" w:rsidR="0062088A" w:rsidRPr="00CD0732" w:rsidRDefault="0062088A" w:rsidP="00CD0732">
      <w:pPr>
        <w:spacing w:before="120" w:after="0" w:line="360" w:lineRule="auto"/>
        <w:rPr>
          <w:noProof/>
        </w:rPr>
      </w:pPr>
    </w:p>
    <w:p w14:paraId="07E87F9E" w14:textId="77777777" w:rsidR="00F01AEC" w:rsidRPr="00CD0732" w:rsidRDefault="00F01AEC" w:rsidP="00CD0732">
      <w:pPr>
        <w:spacing w:line="360" w:lineRule="auto"/>
      </w:pPr>
    </w:p>
    <w:bookmarkEnd w:id="1"/>
    <w:p w14:paraId="7D7482AC" w14:textId="77777777" w:rsidR="0062088A" w:rsidRPr="00CD0732" w:rsidRDefault="0062088A" w:rsidP="00CD0732">
      <w:pPr>
        <w:spacing w:after="0" w:line="360" w:lineRule="auto"/>
      </w:pPr>
    </w:p>
    <w:sectPr w:rsidR="0062088A" w:rsidRPr="00CD0732" w:rsidSect="005F73B2">
      <w:headerReference w:type="even" r:id="rId12"/>
      <w:headerReference w:type="default" r:id="rId13"/>
      <w:footerReference w:type="default" r:id="rId14"/>
      <w:headerReference w:type="first" r:id="rId15"/>
      <w:footerReference w:type="first" r:id="rId16"/>
      <w:pgSz w:w="11906" w:h="16838"/>
      <w:pgMar w:top="1134" w:right="1134" w:bottom="1134" w:left="1134" w:header="567" w:footer="4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C5447" w14:textId="77777777" w:rsidR="005A15DC" w:rsidRDefault="005A15DC">
      <w:pPr>
        <w:spacing w:after="0" w:line="240" w:lineRule="auto"/>
      </w:pPr>
      <w:r>
        <w:separator/>
      </w:r>
    </w:p>
  </w:endnote>
  <w:endnote w:type="continuationSeparator" w:id="0">
    <w:p w14:paraId="45271E72" w14:textId="77777777" w:rsidR="005A15DC" w:rsidRDefault="005A15DC">
      <w:pPr>
        <w:spacing w:after="0" w:line="240" w:lineRule="auto"/>
      </w:pPr>
      <w:r>
        <w:continuationSeparator/>
      </w:r>
    </w:p>
  </w:endnote>
  <w:endnote w:type="continuationNotice" w:id="1">
    <w:p w14:paraId="779A35C5" w14:textId="77777777" w:rsidR="005A15DC" w:rsidRDefault="005A15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Public Sans">
    <w:altName w:val="Calibri"/>
    <w:panose1 w:val="020B0604020202020204"/>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BB56C" w14:textId="691C25EE" w:rsidR="00FB0212" w:rsidRPr="005F73B2" w:rsidRDefault="00FB0212" w:rsidP="001F001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5D245" w14:textId="3B9CDC77" w:rsidR="00CF11D8" w:rsidRPr="00617514" w:rsidRDefault="00CF11D8" w:rsidP="000C5466">
    <w:pPr>
      <w:rPr>
        <w:sz w:val="20"/>
        <w:szCs w:val="20"/>
      </w:rPr>
    </w:pPr>
  </w:p>
  <w:p w14:paraId="7DD09B92" w14:textId="77777777" w:rsidR="00FB0212" w:rsidRPr="005D47BD" w:rsidRDefault="00AD7FB5" w:rsidP="00CF11D8">
    <w:pPr>
      <w:pStyle w:val="Footer"/>
      <w:tabs>
        <w:tab w:val="clear" w:pos="4680"/>
        <w:tab w:val="clear" w:pos="9360"/>
        <w:tab w:val="left" w:pos="2812"/>
      </w:tabs>
      <w:rPr>
        <w:sz w:val="18"/>
        <w:szCs w:val="18"/>
      </w:rPr>
    </w:pPr>
    <w:r>
      <w:rPr>
        <w:noProof/>
      </w:rPr>
      <mc:AlternateContent>
        <mc:Choice Requires="wps">
          <w:drawing>
            <wp:anchor distT="0" distB="0" distL="114300" distR="114300" simplePos="0" relativeHeight="251695104" behindDoc="1" locked="0" layoutInCell="1" allowOverlap="1" wp14:anchorId="45214148" wp14:editId="4D2723D6">
              <wp:simplePos x="0" y="0"/>
              <wp:positionH relativeFrom="column">
                <wp:posOffset>-2034</wp:posOffset>
              </wp:positionH>
              <wp:positionV relativeFrom="page">
                <wp:posOffset>10181816</wp:posOffset>
              </wp:positionV>
              <wp:extent cx="4775835" cy="293370"/>
              <wp:effectExtent l="0" t="0" r="5715" b="0"/>
              <wp:wrapNone/>
              <wp:docPr id="184126351" name="Text Box 6" descr="wcc&#10;Pg1Foot1"/>
              <wp:cNvGraphicFramePr/>
              <a:graphic xmlns:a="http://schemas.openxmlformats.org/drawingml/2006/main">
                <a:graphicData uri="http://schemas.microsoft.com/office/word/2010/wordprocessingShape">
                  <wps:wsp>
                    <wps:cNvSpPr txBox="1"/>
                    <wps:spPr>
                      <a:xfrm>
                        <a:off x="0" y="0"/>
                        <a:ext cx="4775835" cy="293370"/>
                      </a:xfrm>
                      <a:prstGeom prst="rect">
                        <a:avLst/>
                      </a:prstGeom>
                      <a:solidFill>
                        <a:schemeClr val="lt1"/>
                      </a:solidFill>
                      <a:ln w="6350">
                        <a:noFill/>
                      </a:ln>
                    </wps:spPr>
                    <wps:txbx>
                      <w:txbxContent>
                        <w:p w14:paraId="57CB1BB0" w14:textId="77777777" w:rsidR="00163652" w:rsidRDefault="00AD7FB5" w:rsidP="00163652">
                          <w:r w:rsidRPr="0000468A">
                            <w:rPr>
                              <w:color w:val="7F7F7F" w:themeColor="text1" w:themeTint="80"/>
                              <w:sz w:val="12"/>
                              <w:szCs w:val="12"/>
                            </w:rPr>
                            <w:t>Personal Injury Commission | Workers Compensation Division</w:t>
                          </w:r>
                          <w:r w:rsidRPr="00A26BF4">
                            <w:rPr>
                              <w:rFonts w:ascii="Public Sans" w:hAnsi="Public Sans"/>
                              <w:color w:val="7F7F7F" w:themeColor="text1" w:themeTint="80"/>
                              <w:sz w:val="12"/>
                              <w:szCs w:val="1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5214148" id="_x0000_t202" coordsize="21600,21600" o:spt="202" path="m,l,21600r21600,l21600,xe">
              <v:stroke joinstyle="miter"/>
              <v:path gradientshapeok="t" o:connecttype="rect"/>
            </v:shapetype>
            <v:shape id="Text Box 6" o:spid="_x0000_s1027" type="#_x0000_t202" alt="wcc&#10;Pg1Foot1" style="position:absolute;margin-left:-.15pt;margin-top:801.7pt;width:376.05pt;height:23.1pt;z-index:-25162137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" fillcolor="white [3201]" stroked="f" strokeweight=".5pt">
              <v:textbox>
                <w:txbxContent>
                  <w:p w14:paraId="57CB1BB0" w14:textId="77777777" w:rsidR="00163652" w:rsidRDefault="00AD7FB5" w:rsidP="00163652">
                    <w:r w:rsidRPr="0000468A">
                      <w:rPr>
                        <w:color w:val="7F7F7F" w:themeColor="text1" w:themeTint="80"/>
                        <w:sz w:val="12"/>
                        <w:szCs w:val="12"/>
                      </w:rPr>
                      <w:t>Personal Injury Commission | Workers Compensation Division</w:t>
                    </w:r>
                    <w:r w:rsidRPr="00A26BF4">
                      <w:rPr>
                        <w:rFonts w:ascii="Public Sans" w:hAnsi="Public Sans"/>
                        <w:color w:val="7F7F7F" w:themeColor="text1" w:themeTint="80"/>
                        <w:sz w:val="12"/>
                        <w:szCs w:val="12"/>
                      </w:rPr>
                      <w:t xml:space="preserve">  </w:t>
                    </w:r>
                  </w:p>
                </w:txbxContent>
              </v:textbox>
              <w10:wrap anchory="page"/>
            </v:shape>
          </w:pict>
        </mc:Fallback>
      </mc:AlternateContent>
    </w:r>
  </w:p>
  <w:p w14:paraId="46ED2FA4" w14:textId="77777777" w:rsidR="00FB0212" w:rsidRPr="00A82276" w:rsidRDefault="00FB0212" w:rsidP="005F2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0F1D4" w14:textId="77777777" w:rsidR="005A15DC" w:rsidRDefault="005A15DC">
      <w:pPr>
        <w:spacing w:after="0" w:line="240" w:lineRule="auto"/>
      </w:pPr>
      <w:r>
        <w:separator/>
      </w:r>
    </w:p>
  </w:footnote>
  <w:footnote w:type="continuationSeparator" w:id="0">
    <w:p w14:paraId="79F3A5B8" w14:textId="77777777" w:rsidR="005A15DC" w:rsidRDefault="005A15DC">
      <w:pPr>
        <w:spacing w:after="0" w:line="240" w:lineRule="auto"/>
      </w:pPr>
      <w:r>
        <w:continuationSeparator/>
      </w:r>
    </w:p>
  </w:footnote>
  <w:footnote w:type="continuationNotice" w:id="1">
    <w:p w14:paraId="3A17B967" w14:textId="77777777" w:rsidR="005A15DC" w:rsidRDefault="005A15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D5BC" w14:textId="77777777" w:rsidR="00FB0212" w:rsidRDefault="001A4D2A">
    <w:pPr>
      <w:pStyle w:val="Header"/>
    </w:pPr>
    <w:r>
      <w:rPr>
        <w:noProof/>
        <w:lang w:eastAsia="en-AU"/>
      </w:rPr>
      <w:drawing>
        <wp:inline distT="0" distB="0" distL="0" distR="0" wp14:anchorId="7913C105" wp14:editId="05E0DDF6">
          <wp:extent cx="4474845" cy="976630"/>
          <wp:effectExtent l="0" t="0" r="0" b="0"/>
          <wp:docPr id="6" name="Picture 6" descr="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474845" cy="976630"/>
                  </a:xfrm>
                  <a:prstGeom prst="rect">
                    <a:avLst/>
                  </a:prstGeom>
                  <a:noFill/>
                  <a:ln>
                    <a:noFill/>
                  </a:ln>
                </pic:spPr>
              </pic:pic>
            </a:graphicData>
          </a:graphic>
        </wp:inline>
      </w:drawing>
    </w:r>
  </w:p>
  <w:p w14:paraId="4DFB4A4A" w14:textId="77777777" w:rsidR="00FB0212" w:rsidRDefault="00FB02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3573" w14:textId="55A1D6BB" w:rsidR="00DA3AB2" w:rsidRDefault="00DA3AB2" w:rsidP="00DA3AB2">
    <w:pPr>
      <w:pStyle w:val="Header"/>
    </w:pPr>
  </w:p>
  <w:p w14:paraId="78307183" w14:textId="76C68EFB" w:rsidR="00FB0212" w:rsidRDefault="00FB0212">
    <w:pPr>
      <w:pStyle w:val="Header"/>
    </w:pPr>
  </w:p>
  <w:p w14:paraId="757FAEA4" w14:textId="77777777" w:rsidR="00FB0212" w:rsidRDefault="00FB02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BAC9" w14:textId="5BD77C3C" w:rsidR="00FB0212" w:rsidRPr="00A64FF1" w:rsidRDefault="00ED3024" w:rsidP="005F2C9A">
    <w:pPr>
      <w:pStyle w:val="Header"/>
      <w:rPr>
        <w:sz w:val="32"/>
      </w:rPr>
    </w:pPr>
    <w:r>
      <w:rPr>
        <w:noProof/>
      </w:rPr>
      <w:drawing>
        <wp:anchor distT="0" distB="0" distL="114300" distR="114300" simplePos="0" relativeHeight="251712512" behindDoc="0" locked="0" layoutInCell="1" allowOverlap="1" wp14:anchorId="04721593" wp14:editId="36088800">
          <wp:simplePos x="0" y="0"/>
          <wp:positionH relativeFrom="margin">
            <wp:align>center</wp:align>
          </wp:positionH>
          <wp:positionV relativeFrom="paragraph">
            <wp:posOffset>-15156</wp:posOffset>
          </wp:positionV>
          <wp:extent cx="2519680" cy="838200"/>
          <wp:effectExtent l="0" t="0" r="0" b="0"/>
          <wp:wrapNone/>
          <wp:docPr id="1860803579" name="Picture 2" descr="wcc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03579" name="Picture 2" descr="wccHea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968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00840943" w:rsidRPr="00F70ECF">
      <w:rPr>
        <w:noProof/>
        <w:sz w:val="24"/>
        <w:szCs w:val="24"/>
        <w:lang w:eastAsia="en-AU"/>
      </w:rPr>
      <mc:AlternateContent>
        <mc:Choice Requires="wps">
          <w:drawing>
            <wp:anchor distT="45720" distB="45720" distL="114300" distR="114300" simplePos="0" relativeHeight="251711488" behindDoc="0" locked="0" layoutInCell="1" allowOverlap="1" wp14:anchorId="4F88EAD1" wp14:editId="0D6ECDF5">
              <wp:simplePos x="0" y="0"/>
              <wp:positionH relativeFrom="column">
                <wp:posOffset>4505093</wp:posOffset>
              </wp:positionH>
              <wp:positionV relativeFrom="paragraph">
                <wp:posOffset>-221909</wp:posOffset>
              </wp:positionV>
              <wp:extent cx="2124075" cy="1924050"/>
              <wp:effectExtent l="0" t="0" r="0" b="0"/>
              <wp:wrapNone/>
              <wp:docPr id="1727197355" name="Text Box 1727197355" descr="permthreshbothwcc"/>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1924050"/>
                      </a:xfrm>
                      <a:prstGeom prst="rect">
                        <a:avLst/>
                      </a:prstGeom>
                      <a:noFill/>
                      <a:ln w="9525">
                        <a:noFill/>
                        <a:miter lim="800000"/>
                        <a:headEnd/>
                        <a:tailEnd/>
                      </a:ln>
                    </wps:spPr>
                    <wps:txbx>
                      <w:txbxContent>
                        <w:p w14:paraId="21AE1AD0" w14:textId="77777777" w:rsidR="00840943" w:rsidRDefault="00840943" w:rsidP="00840943">
                          <w:pPr>
                            <w:jc w:val="right"/>
                          </w:pPr>
                          <w:bookmarkStart w:id="2" w:name="CommissionSeal"/>
                          <w:proofErr w:type="spellStart"/>
                          <w:r>
                            <w:t>CommissionSeal</w:t>
                          </w:r>
                          <w:bookmarkEnd w:id="2"/>
                          <w:proofErr w:type="spellEnd"/>
                          <w:r>
                            <w:t xml:space="preserve">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88EAD1" id="_x0000_t202" coordsize="21600,21600" o:spt="202" path="m,l,21600r21600,l21600,xe">
              <v:stroke joinstyle="miter"/>
              <v:path gradientshapeok="t" o:connecttype="rect"/>
            </v:shapetype>
            <v:shape id="Text Box 1727197355" o:spid="_x0000_s1026" type="#_x0000_t202" alt="permthreshbothwcc" style="position:absolute;margin-left:354.75pt;margin-top:-17.45pt;width:167.25pt;height:151.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" filled="f" stroked="f">
              <v:textbox>
                <w:txbxContent>
                  <w:p w14:paraId="21AE1AD0" w14:textId="77777777" w:rsidR="00840943" w:rsidRDefault="00840943" w:rsidP="00840943">
                    <w:pPr>
                      <w:jc w:val="right"/>
                    </w:pPr>
                    <w:bookmarkStart w:id="3" w:name="CommissionSeal"/>
                    <w:proofErr w:type="spellStart"/>
                    <w:r>
                      <w:t>CommissionSeal</w:t>
                    </w:r>
                    <w:bookmarkEnd w:id="3"/>
                    <w:proofErr w:type="spellEnd"/>
                    <w:r>
                      <w:t xml:space="preserve"> </w:t>
                    </w:r>
                  </w:p>
                </w:txbxContent>
              </v:textbox>
            </v:shape>
          </w:pict>
        </mc:Fallback>
      </mc:AlternateContent>
    </w:r>
  </w:p>
  <w:p w14:paraId="3B087CB3" w14:textId="6CB37503" w:rsidR="00FB0212" w:rsidRDefault="00FB0212" w:rsidP="005F2C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67544"/>
    <w:multiLevelType w:val="hybridMultilevel"/>
    <w:tmpl w:val="2EAE1B54"/>
    <w:lvl w:ilvl="0" w:tplc="027479E6">
      <w:start w:val="1"/>
      <w:numFmt w:val="decimal"/>
      <w:lvlText w:val="%1."/>
      <w:lvlJc w:val="left"/>
      <w:pPr>
        <w:ind w:left="502" w:hanging="360"/>
      </w:pPr>
      <w:rPr>
        <w:rFonts w:hint="default"/>
        <w:b w:val="0"/>
        <w:i w:val="0"/>
        <w:sz w:val="22"/>
        <w:szCs w:val="22"/>
      </w:rPr>
    </w:lvl>
    <w:lvl w:ilvl="1" w:tplc="CC94F448">
      <w:start w:val="1"/>
      <w:numFmt w:val="lowerLetter"/>
      <w:lvlText w:val="%2."/>
      <w:lvlJc w:val="left"/>
      <w:pPr>
        <w:ind w:left="1222" w:hanging="360"/>
      </w:pPr>
    </w:lvl>
    <w:lvl w:ilvl="2" w:tplc="EEE44A36" w:tentative="1">
      <w:start w:val="1"/>
      <w:numFmt w:val="lowerRoman"/>
      <w:lvlText w:val="%3."/>
      <w:lvlJc w:val="right"/>
      <w:pPr>
        <w:ind w:left="1942" w:hanging="180"/>
      </w:pPr>
    </w:lvl>
    <w:lvl w:ilvl="3" w:tplc="498A8F3C" w:tentative="1">
      <w:start w:val="1"/>
      <w:numFmt w:val="decimal"/>
      <w:lvlText w:val="%4."/>
      <w:lvlJc w:val="left"/>
      <w:pPr>
        <w:ind w:left="2662" w:hanging="360"/>
      </w:pPr>
    </w:lvl>
    <w:lvl w:ilvl="4" w:tplc="7AC8C2B2" w:tentative="1">
      <w:start w:val="1"/>
      <w:numFmt w:val="lowerLetter"/>
      <w:lvlText w:val="%5."/>
      <w:lvlJc w:val="left"/>
      <w:pPr>
        <w:ind w:left="3382" w:hanging="360"/>
      </w:pPr>
    </w:lvl>
    <w:lvl w:ilvl="5" w:tplc="D8DE6952" w:tentative="1">
      <w:start w:val="1"/>
      <w:numFmt w:val="lowerRoman"/>
      <w:lvlText w:val="%6."/>
      <w:lvlJc w:val="right"/>
      <w:pPr>
        <w:ind w:left="4102" w:hanging="180"/>
      </w:pPr>
    </w:lvl>
    <w:lvl w:ilvl="6" w:tplc="DF2EA3BA" w:tentative="1">
      <w:start w:val="1"/>
      <w:numFmt w:val="decimal"/>
      <w:lvlText w:val="%7."/>
      <w:lvlJc w:val="left"/>
      <w:pPr>
        <w:ind w:left="4822" w:hanging="360"/>
      </w:pPr>
    </w:lvl>
    <w:lvl w:ilvl="7" w:tplc="957E9DB8" w:tentative="1">
      <w:start w:val="1"/>
      <w:numFmt w:val="lowerLetter"/>
      <w:lvlText w:val="%8."/>
      <w:lvlJc w:val="left"/>
      <w:pPr>
        <w:ind w:left="5542" w:hanging="360"/>
      </w:pPr>
    </w:lvl>
    <w:lvl w:ilvl="8" w:tplc="128A78C2" w:tentative="1">
      <w:start w:val="1"/>
      <w:numFmt w:val="lowerRoman"/>
      <w:lvlText w:val="%9."/>
      <w:lvlJc w:val="right"/>
      <w:pPr>
        <w:ind w:left="6262" w:hanging="180"/>
      </w:pPr>
    </w:lvl>
  </w:abstractNum>
  <w:abstractNum w:abstractNumId="2" w15:restartNumberingAfterBreak="0">
    <w:nsid w:val="00CD6DFB"/>
    <w:multiLevelType w:val="hybridMultilevel"/>
    <w:tmpl w:val="F46A2E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1082BB1"/>
    <w:multiLevelType w:val="hybridMultilevel"/>
    <w:tmpl w:val="7F426872"/>
    <w:lvl w:ilvl="0" w:tplc="7D08368C">
      <w:start w:val="1"/>
      <w:numFmt w:val="decimal"/>
      <w:lvlText w:val="%1."/>
      <w:lvlJc w:val="left"/>
      <w:pPr>
        <w:ind w:left="502" w:hanging="360"/>
      </w:pPr>
      <w:rPr>
        <w:rFonts w:hint="default"/>
        <w:b w:val="0"/>
        <w:i w:val="0"/>
        <w:sz w:val="22"/>
        <w:szCs w:val="22"/>
      </w:rPr>
    </w:lvl>
    <w:lvl w:ilvl="1" w:tplc="0E425E82">
      <w:start w:val="1"/>
      <w:numFmt w:val="lowerLetter"/>
      <w:lvlText w:val="%2."/>
      <w:lvlJc w:val="left"/>
      <w:pPr>
        <w:ind w:left="1222" w:hanging="360"/>
      </w:pPr>
    </w:lvl>
    <w:lvl w:ilvl="2" w:tplc="F842946A" w:tentative="1">
      <w:start w:val="1"/>
      <w:numFmt w:val="lowerRoman"/>
      <w:lvlText w:val="%3."/>
      <w:lvlJc w:val="right"/>
      <w:pPr>
        <w:ind w:left="1942" w:hanging="180"/>
      </w:pPr>
    </w:lvl>
    <w:lvl w:ilvl="3" w:tplc="25E89A44" w:tentative="1">
      <w:start w:val="1"/>
      <w:numFmt w:val="decimal"/>
      <w:lvlText w:val="%4."/>
      <w:lvlJc w:val="left"/>
      <w:pPr>
        <w:ind w:left="2662" w:hanging="360"/>
      </w:pPr>
    </w:lvl>
    <w:lvl w:ilvl="4" w:tplc="CD6AEB1C" w:tentative="1">
      <w:start w:val="1"/>
      <w:numFmt w:val="lowerLetter"/>
      <w:lvlText w:val="%5."/>
      <w:lvlJc w:val="left"/>
      <w:pPr>
        <w:ind w:left="3382" w:hanging="360"/>
      </w:pPr>
    </w:lvl>
    <w:lvl w:ilvl="5" w:tplc="322AEB18" w:tentative="1">
      <w:start w:val="1"/>
      <w:numFmt w:val="lowerRoman"/>
      <w:lvlText w:val="%6."/>
      <w:lvlJc w:val="right"/>
      <w:pPr>
        <w:ind w:left="4102" w:hanging="180"/>
      </w:pPr>
    </w:lvl>
    <w:lvl w:ilvl="6" w:tplc="BC9E7ABC" w:tentative="1">
      <w:start w:val="1"/>
      <w:numFmt w:val="decimal"/>
      <w:lvlText w:val="%7."/>
      <w:lvlJc w:val="left"/>
      <w:pPr>
        <w:ind w:left="4822" w:hanging="360"/>
      </w:pPr>
    </w:lvl>
    <w:lvl w:ilvl="7" w:tplc="052E0F28" w:tentative="1">
      <w:start w:val="1"/>
      <w:numFmt w:val="lowerLetter"/>
      <w:lvlText w:val="%8."/>
      <w:lvlJc w:val="left"/>
      <w:pPr>
        <w:ind w:left="5542" w:hanging="360"/>
      </w:pPr>
    </w:lvl>
    <w:lvl w:ilvl="8" w:tplc="D994C5BE" w:tentative="1">
      <w:start w:val="1"/>
      <w:numFmt w:val="lowerRoman"/>
      <w:lvlText w:val="%9."/>
      <w:lvlJc w:val="right"/>
      <w:pPr>
        <w:ind w:left="6262" w:hanging="180"/>
      </w:pPr>
    </w:lvl>
  </w:abstractNum>
  <w:abstractNum w:abstractNumId="4" w15:restartNumberingAfterBreak="0">
    <w:nsid w:val="01F0157F"/>
    <w:multiLevelType w:val="hybridMultilevel"/>
    <w:tmpl w:val="9B84C2BC"/>
    <w:lvl w:ilvl="0" w:tplc="80B41D32">
      <w:start w:val="1"/>
      <w:numFmt w:val="bullet"/>
      <w:lvlText w:val=""/>
      <w:lvlJc w:val="left"/>
      <w:pPr>
        <w:ind w:left="502" w:hanging="360"/>
      </w:pPr>
      <w:rPr>
        <w:rFonts w:ascii="Symbol" w:hAnsi="Symbol" w:hint="default"/>
        <w:b w:val="0"/>
        <w:i w:val="0"/>
        <w:sz w:val="22"/>
        <w:szCs w:val="22"/>
      </w:rPr>
    </w:lvl>
    <w:lvl w:ilvl="1" w:tplc="90EC3E56">
      <w:start w:val="1"/>
      <w:numFmt w:val="lowerLetter"/>
      <w:lvlText w:val="%2."/>
      <w:lvlJc w:val="left"/>
      <w:pPr>
        <w:ind w:left="1222" w:hanging="360"/>
      </w:pPr>
    </w:lvl>
    <w:lvl w:ilvl="2" w:tplc="CED67CF2" w:tentative="1">
      <w:start w:val="1"/>
      <w:numFmt w:val="lowerRoman"/>
      <w:lvlText w:val="%3."/>
      <w:lvlJc w:val="right"/>
      <w:pPr>
        <w:ind w:left="1942" w:hanging="180"/>
      </w:pPr>
    </w:lvl>
    <w:lvl w:ilvl="3" w:tplc="CAE6547E" w:tentative="1">
      <w:start w:val="1"/>
      <w:numFmt w:val="decimal"/>
      <w:lvlText w:val="%4."/>
      <w:lvlJc w:val="left"/>
      <w:pPr>
        <w:ind w:left="2662" w:hanging="360"/>
      </w:pPr>
    </w:lvl>
    <w:lvl w:ilvl="4" w:tplc="BF70BD50" w:tentative="1">
      <w:start w:val="1"/>
      <w:numFmt w:val="lowerLetter"/>
      <w:lvlText w:val="%5."/>
      <w:lvlJc w:val="left"/>
      <w:pPr>
        <w:ind w:left="3382" w:hanging="360"/>
      </w:pPr>
    </w:lvl>
    <w:lvl w:ilvl="5" w:tplc="2E8048AC" w:tentative="1">
      <w:start w:val="1"/>
      <w:numFmt w:val="lowerRoman"/>
      <w:lvlText w:val="%6."/>
      <w:lvlJc w:val="right"/>
      <w:pPr>
        <w:ind w:left="4102" w:hanging="180"/>
      </w:pPr>
    </w:lvl>
    <w:lvl w:ilvl="6" w:tplc="3C82A416" w:tentative="1">
      <w:start w:val="1"/>
      <w:numFmt w:val="decimal"/>
      <w:lvlText w:val="%7."/>
      <w:lvlJc w:val="left"/>
      <w:pPr>
        <w:ind w:left="4822" w:hanging="360"/>
      </w:pPr>
    </w:lvl>
    <w:lvl w:ilvl="7" w:tplc="88A6B7CA" w:tentative="1">
      <w:start w:val="1"/>
      <w:numFmt w:val="lowerLetter"/>
      <w:lvlText w:val="%8."/>
      <w:lvlJc w:val="left"/>
      <w:pPr>
        <w:ind w:left="5542" w:hanging="360"/>
      </w:pPr>
    </w:lvl>
    <w:lvl w:ilvl="8" w:tplc="6D98C618" w:tentative="1">
      <w:start w:val="1"/>
      <w:numFmt w:val="lowerRoman"/>
      <w:lvlText w:val="%9."/>
      <w:lvlJc w:val="right"/>
      <w:pPr>
        <w:ind w:left="6262" w:hanging="180"/>
      </w:pPr>
    </w:lvl>
  </w:abstractNum>
  <w:abstractNum w:abstractNumId="5" w15:restartNumberingAfterBreak="0">
    <w:nsid w:val="02EF2CF9"/>
    <w:multiLevelType w:val="hybridMultilevel"/>
    <w:tmpl w:val="F45E6D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5221FC9"/>
    <w:multiLevelType w:val="hybridMultilevel"/>
    <w:tmpl w:val="06E4BF7E"/>
    <w:lvl w:ilvl="0" w:tplc="85628808">
      <w:start w:val="1"/>
      <w:numFmt w:val="lowerRoman"/>
      <w:lvlText w:val="(%1)"/>
      <w:lvlJc w:val="right"/>
      <w:pPr>
        <w:ind w:left="1800" w:hanging="360"/>
      </w:pPr>
      <w:rPr>
        <w:rFonts w:hint="default"/>
        <w:b w:val="0"/>
        <w:i w:val="0"/>
        <w:color w:val="auto"/>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7" w15:restartNumberingAfterBreak="0">
    <w:nsid w:val="05955F71"/>
    <w:multiLevelType w:val="hybridMultilevel"/>
    <w:tmpl w:val="96F00354"/>
    <w:lvl w:ilvl="0" w:tplc="0C090001">
      <w:start w:val="1"/>
      <w:numFmt w:val="bullet"/>
      <w:lvlText w:val=""/>
      <w:lvlJc w:val="left"/>
      <w:pPr>
        <w:ind w:left="1582" w:hanging="360"/>
      </w:pPr>
      <w:rPr>
        <w:rFonts w:ascii="Symbol" w:hAnsi="Symbol" w:hint="default"/>
      </w:rPr>
    </w:lvl>
    <w:lvl w:ilvl="1" w:tplc="0C090003" w:tentative="1">
      <w:start w:val="1"/>
      <w:numFmt w:val="bullet"/>
      <w:lvlText w:val="o"/>
      <w:lvlJc w:val="left"/>
      <w:pPr>
        <w:ind w:left="2302" w:hanging="360"/>
      </w:pPr>
      <w:rPr>
        <w:rFonts w:ascii="Courier New" w:hAnsi="Courier New" w:cs="Courier New" w:hint="default"/>
      </w:rPr>
    </w:lvl>
    <w:lvl w:ilvl="2" w:tplc="0C090005" w:tentative="1">
      <w:start w:val="1"/>
      <w:numFmt w:val="bullet"/>
      <w:lvlText w:val=""/>
      <w:lvlJc w:val="left"/>
      <w:pPr>
        <w:ind w:left="3022" w:hanging="360"/>
      </w:pPr>
      <w:rPr>
        <w:rFonts w:ascii="Wingdings" w:hAnsi="Wingdings" w:hint="default"/>
      </w:rPr>
    </w:lvl>
    <w:lvl w:ilvl="3" w:tplc="0C090001" w:tentative="1">
      <w:start w:val="1"/>
      <w:numFmt w:val="bullet"/>
      <w:lvlText w:val=""/>
      <w:lvlJc w:val="left"/>
      <w:pPr>
        <w:ind w:left="3742" w:hanging="360"/>
      </w:pPr>
      <w:rPr>
        <w:rFonts w:ascii="Symbol" w:hAnsi="Symbol" w:hint="default"/>
      </w:rPr>
    </w:lvl>
    <w:lvl w:ilvl="4" w:tplc="0C090003" w:tentative="1">
      <w:start w:val="1"/>
      <w:numFmt w:val="bullet"/>
      <w:lvlText w:val="o"/>
      <w:lvlJc w:val="left"/>
      <w:pPr>
        <w:ind w:left="4462" w:hanging="360"/>
      </w:pPr>
      <w:rPr>
        <w:rFonts w:ascii="Courier New" w:hAnsi="Courier New" w:cs="Courier New" w:hint="default"/>
      </w:rPr>
    </w:lvl>
    <w:lvl w:ilvl="5" w:tplc="0C090005" w:tentative="1">
      <w:start w:val="1"/>
      <w:numFmt w:val="bullet"/>
      <w:lvlText w:val=""/>
      <w:lvlJc w:val="left"/>
      <w:pPr>
        <w:ind w:left="5182" w:hanging="360"/>
      </w:pPr>
      <w:rPr>
        <w:rFonts w:ascii="Wingdings" w:hAnsi="Wingdings" w:hint="default"/>
      </w:rPr>
    </w:lvl>
    <w:lvl w:ilvl="6" w:tplc="0C090001" w:tentative="1">
      <w:start w:val="1"/>
      <w:numFmt w:val="bullet"/>
      <w:lvlText w:val=""/>
      <w:lvlJc w:val="left"/>
      <w:pPr>
        <w:ind w:left="5902" w:hanging="360"/>
      </w:pPr>
      <w:rPr>
        <w:rFonts w:ascii="Symbol" w:hAnsi="Symbol" w:hint="default"/>
      </w:rPr>
    </w:lvl>
    <w:lvl w:ilvl="7" w:tplc="0C090003" w:tentative="1">
      <w:start w:val="1"/>
      <w:numFmt w:val="bullet"/>
      <w:lvlText w:val="o"/>
      <w:lvlJc w:val="left"/>
      <w:pPr>
        <w:ind w:left="6622" w:hanging="360"/>
      </w:pPr>
      <w:rPr>
        <w:rFonts w:ascii="Courier New" w:hAnsi="Courier New" w:cs="Courier New" w:hint="default"/>
      </w:rPr>
    </w:lvl>
    <w:lvl w:ilvl="8" w:tplc="0C090005" w:tentative="1">
      <w:start w:val="1"/>
      <w:numFmt w:val="bullet"/>
      <w:lvlText w:val=""/>
      <w:lvlJc w:val="left"/>
      <w:pPr>
        <w:ind w:left="7342" w:hanging="360"/>
      </w:pPr>
      <w:rPr>
        <w:rFonts w:ascii="Wingdings" w:hAnsi="Wingdings" w:hint="default"/>
      </w:rPr>
    </w:lvl>
  </w:abstractNum>
  <w:abstractNum w:abstractNumId="8" w15:restartNumberingAfterBreak="0">
    <w:nsid w:val="0DF116B2"/>
    <w:multiLevelType w:val="hybridMultilevel"/>
    <w:tmpl w:val="85DCAAD8"/>
    <w:lvl w:ilvl="0" w:tplc="65F27958">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F072328"/>
    <w:multiLevelType w:val="hybridMultilevel"/>
    <w:tmpl w:val="C128CA1A"/>
    <w:lvl w:ilvl="0" w:tplc="FFFFFFFF">
      <w:start w:val="1"/>
      <w:numFmt w:val="decimal"/>
      <w:lvlText w:val="%1."/>
      <w:lvlJc w:val="left"/>
      <w:pPr>
        <w:ind w:left="501" w:hanging="360"/>
      </w:pPr>
      <w:rPr>
        <w:b w:val="0"/>
        <w:i w:val="0"/>
        <w:color w:val="auto"/>
        <w:sz w:val="22"/>
        <w:szCs w:val="22"/>
      </w:rPr>
    </w:lvl>
    <w:lvl w:ilvl="1" w:tplc="04A697C0">
      <w:start w:val="1"/>
      <w:numFmt w:val="lowerLetter"/>
      <w:lvlText w:val="%2."/>
      <w:lvlJc w:val="left"/>
      <w:pPr>
        <w:ind w:left="1222" w:hanging="360"/>
      </w:pPr>
    </w:lvl>
    <w:lvl w:ilvl="2" w:tplc="2C02BDE6" w:tentative="1">
      <w:start w:val="1"/>
      <w:numFmt w:val="lowerRoman"/>
      <w:lvlText w:val="%3."/>
      <w:lvlJc w:val="right"/>
      <w:pPr>
        <w:ind w:left="1942" w:hanging="180"/>
      </w:pPr>
    </w:lvl>
    <w:lvl w:ilvl="3" w:tplc="B18E1FAC" w:tentative="1">
      <w:start w:val="1"/>
      <w:numFmt w:val="decimal"/>
      <w:lvlText w:val="%4."/>
      <w:lvlJc w:val="left"/>
      <w:pPr>
        <w:ind w:left="2662" w:hanging="360"/>
      </w:pPr>
    </w:lvl>
    <w:lvl w:ilvl="4" w:tplc="825ED1B2" w:tentative="1">
      <w:start w:val="1"/>
      <w:numFmt w:val="lowerLetter"/>
      <w:lvlText w:val="%5."/>
      <w:lvlJc w:val="left"/>
      <w:pPr>
        <w:ind w:left="3382" w:hanging="360"/>
      </w:pPr>
    </w:lvl>
    <w:lvl w:ilvl="5" w:tplc="1B26021C" w:tentative="1">
      <w:start w:val="1"/>
      <w:numFmt w:val="lowerRoman"/>
      <w:lvlText w:val="%6."/>
      <w:lvlJc w:val="right"/>
      <w:pPr>
        <w:ind w:left="4102" w:hanging="180"/>
      </w:pPr>
    </w:lvl>
    <w:lvl w:ilvl="6" w:tplc="4248573A" w:tentative="1">
      <w:start w:val="1"/>
      <w:numFmt w:val="decimal"/>
      <w:lvlText w:val="%7."/>
      <w:lvlJc w:val="left"/>
      <w:pPr>
        <w:ind w:left="4822" w:hanging="360"/>
      </w:pPr>
    </w:lvl>
    <w:lvl w:ilvl="7" w:tplc="A80A0782" w:tentative="1">
      <w:start w:val="1"/>
      <w:numFmt w:val="lowerLetter"/>
      <w:lvlText w:val="%8."/>
      <w:lvlJc w:val="left"/>
      <w:pPr>
        <w:ind w:left="5542" w:hanging="360"/>
      </w:pPr>
    </w:lvl>
    <w:lvl w:ilvl="8" w:tplc="620829A4" w:tentative="1">
      <w:start w:val="1"/>
      <w:numFmt w:val="lowerRoman"/>
      <w:lvlText w:val="%9."/>
      <w:lvlJc w:val="right"/>
      <w:pPr>
        <w:ind w:left="6262" w:hanging="180"/>
      </w:pPr>
    </w:lvl>
  </w:abstractNum>
  <w:abstractNum w:abstractNumId="10" w15:restartNumberingAfterBreak="0">
    <w:nsid w:val="102333A2"/>
    <w:multiLevelType w:val="hybridMultilevel"/>
    <w:tmpl w:val="25021A56"/>
    <w:lvl w:ilvl="0" w:tplc="E4DC7C70">
      <w:start w:val="1"/>
      <w:numFmt w:val="bullet"/>
      <w:lvlText w:val=""/>
      <w:lvlJc w:val="left"/>
      <w:pPr>
        <w:ind w:left="770" w:hanging="360"/>
      </w:pPr>
      <w:rPr>
        <w:rFonts w:ascii="Symbol" w:hAnsi="Symbol" w:hint="default"/>
      </w:rPr>
    </w:lvl>
    <w:lvl w:ilvl="1" w:tplc="6DE2DE26" w:tentative="1">
      <w:start w:val="1"/>
      <w:numFmt w:val="bullet"/>
      <w:lvlText w:val="o"/>
      <w:lvlJc w:val="left"/>
      <w:pPr>
        <w:ind w:left="1490" w:hanging="360"/>
      </w:pPr>
      <w:rPr>
        <w:rFonts w:ascii="Courier New" w:hAnsi="Courier New" w:cs="Courier New" w:hint="default"/>
      </w:rPr>
    </w:lvl>
    <w:lvl w:ilvl="2" w:tplc="D9A2ABFC" w:tentative="1">
      <w:start w:val="1"/>
      <w:numFmt w:val="bullet"/>
      <w:lvlText w:val=""/>
      <w:lvlJc w:val="left"/>
      <w:pPr>
        <w:ind w:left="2210" w:hanging="360"/>
      </w:pPr>
      <w:rPr>
        <w:rFonts w:ascii="Wingdings" w:hAnsi="Wingdings" w:hint="default"/>
      </w:rPr>
    </w:lvl>
    <w:lvl w:ilvl="3" w:tplc="79B488F8" w:tentative="1">
      <w:start w:val="1"/>
      <w:numFmt w:val="bullet"/>
      <w:lvlText w:val=""/>
      <w:lvlJc w:val="left"/>
      <w:pPr>
        <w:ind w:left="2930" w:hanging="360"/>
      </w:pPr>
      <w:rPr>
        <w:rFonts w:ascii="Symbol" w:hAnsi="Symbol" w:hint="default"/>
      </w:rPr>
    </w:lvl>
    <w:lvl w:ilvl="4" w:tplc="19BA347E" w:tentative="1">
      <w:start w:val="1"/>
      <w:numFmt w:val="bullet"/>
      <w:lvlText w:val="o"/>
      <w:lvlJc w:val="left"/>
      <w:pPr>
        <w:ind w:left="3650" w:hanging="360"/>
      </w:pPr>
      <w:rPr>
        <w:rFonts w:ascii="Courier New" w:hAnsi="Courier New" w:cs="Courier New" w:hint="default"/>
      </w:rPr>
    </w:lvl>
    <w:lvl w:ilvl="5" w:tplc="1AEE7616" w:tentative="1">
      <w:start w:val="1"/>
      <w:numFmt w:val="bullet"/>
      <w:lvlText w:val=""/>
      <w:lvlJc w:val="left"/>
      <w:pPr>
        <w:ind w:left="4370" w:hanging="360"/>
      </w:pPr>
      <w:rPr>
        <w:rFonts w:ascii="Wingdings" w:hAnsi="Wingdings" w:hint="default"/>
      </w:rPr>
    </w:lvl>
    <w:lvl w:ilvl="6" w:tplc="BEA096EE" w:tentative="1">
      <w:start w:val="1"/>
      <w:numFmt w:val="bullet"/>
      <w:lvlText w:val=""/>
      <w:lvlJc w:val="left"/>
      <w:pPr>
        <w:ind w:left="5090" w:hanging="360"/>
      </w:pPr>
      <w:rPr>
        <w:rFonts w:ascii="Symbol" w:hAnsi="Symbol" w:hint="default"/>
      </w:rPr>
    </w:lvl>
    <w:lvl w:ilvl="7" w:tplc="A326848C" w:tentative="1">
      <w:start w:val="1"/>
      <w:numFmt w:val="bullet"/>
      <w:lvlText w:val="o"/>
      <w:lvlJc w:val="left"/>
      <w:pPr>
        <w:ind w:left="5810" w:hanging="360"/>
      </w:pPr>
      <w:rPr>
        <w:rFonts w:ascii="Courier New" w:hAnsi="Courier New" w:cs="Courier New" w:hint="default"/>
      </w:rPr>
    </w:lvl>
    <w:lvl w:ilvl="8" w:tplc="5030B62A" w:tentative="1">
      <w:start w:val="1"/>
      <w:numFmt w:val="bullet"/>
      <w:lvlText w:val=""/>
      <w:lvlJc w:val="left"/>
      <w:pPr>
        <w:ind w:left="6530" w:hanging="360"/>
      </w:pPr>
      <w:rPr>
        <w:rFonts w:ascii="Wingdings" w:hAnsi="Wingdings" w:hint="default"/>
      </w:rPr>
    </w:lvl>
  </w:abstractNum>
  <w:abstractNum w:abstractNumId="11" w15:restartNumberingAfterBreak="0">
    <w:nsid w:val="15DD7FD0"/>
    <w:multiLevelType w:val="hybridMultilevel"/>
    <w:tmpl w:val="22C40272"/>
    <w:lvl w:ilvl="0" w:tplc="F5D8166C">
      <w:start w:val="1"/>
      <w:numFmt w:val="bullet"/>
      <w:lvlText w:val=""/>
      <w:lvlJc w:val="left"/>
      <w:pPr>
        <w:ind w:left="1222" w:hanging="360"/>
      </w:pPr>
      <w:rPr>
        <w:rFonts w:ascii="Symbol" w:hAnsi="Symbol" w:hint="default"/>
      </w:rPr>
    </w:lvl>
    <w:lvl w:ilvl="1" w:tplc="7EFAB802" w:tentative="1">
      <w:start w:val="1"/>
      <w:numFmt w:val="bullet"/>
      <w:lvlText w:val="o"/>
      <w:lvlJc w:val="left"/>
      <w:pPr>
        <w:ind w:left="1942" w:hanging="360"/>
      </w:pPr>
      <w:rPr>
        <w:rFonts w:ascii="Courier New" w:hAnsi="Courier New" w:cs="Courier New" w:hint="default"/>
      </w:rPr>
    </w:lvl>
    <w:lvl w:ilvl="2" w:tplc="9362ABC0" w:tentative="1">
      <w:start w:val="1"/>
      <w:numFmt w:val="bullet"/>
      <w:lvlText w:val=""/>
      <w:lvlJc w:val="left"/>
      <w:pPr>
        <w:ind w:left="2662" w:hanging="360"/>
      </w:pPr>
      <w:rPr>
        <w:rFonts w:ascii="Wingdings" w:hAnsi="Wingdings" w:hint="default"/>
      </w:rPr>
    </w:lvl>
    <w:lvl w:ilvl="3" w:tplc="6726A468" w:tentative="1">
      <w:start w:val="1"/>
      <w:numFmt w:val="bullet"/>
      <w:lvlText w:val=""/>
      <w:lvlJc w:val="left"/>
      <w:pPr>
        <w:ind w:left="3382" w:hanging="360"/>
      </w:pPr>
      <w:rPr>
        <w:rFonts w:ascii="Symbol" w:hAnsi="Symbol" w:hint="default"/>
      </w:rPr>
    </w:lvl>
    <w:lvl w:ilvl="4" w:tplc="CFD22568" w:tentative="1">
      <w:start w:val="1"/>
      <w:numFmt w:val="bullet"/>
      <w:lvlText w:val="o"/>
      <w:lvlJc w:val="left"/>
      <w:pPr>
        <w:ind w:left="4102" w:hanging="360"/>
      </w:pPr>
      <w:rPr>
        <w:rFonts w:ascii="Courier New" w:hAnsi="Courier New" w:cs="Courier New" w:hint="default"/>
      </w:rPr>
    </w:lvl>
    <w:lvl w:ilvl="5" w:tplc="64EA0088" w:tentative="1">
      <w:start w:val="1"/>
      <w:numFmt w:val="bullet"/>
      <w:lvlText w:val=""/>
      <w:lvlJc w:val="left"/>
      <w:pPr>
        <w:ind w:left="4822" w:hanging="360"/>
      </w:pPr>
      <w:rPr>
        <w:rFonts w:ascii="Wingdings" w:hAnsi="Wingdings" w:hint="default"/>
      </w:rPr>
    </w:lvl>
    <w:lvl w:ilvl="6" w:tplc="C4187E9C" w:tentative="1">
      <w:start w:val="1"/>
      <w:numFmt w:val="bullet"/>
      <w:lvlText w:val=""/>
      <w:lvlJc w:val="left"/>
      <w:pPr>
        <w:ind w:left="5542" w:hanging="360"/>
      </w:pPr>
      <w:rPr>
        <w:rFonts w:ascii="Symbol" w:hAnsi="Symbol" w:hint="default"/>
      </w:rPr>
    </w:lvl>
    <w:lvl w:ilvl="7" w:tplc="88B876BA" w:tentative="1">
      <w:start w:val="1"/>
      <w:numFmt w:val="bullet"/>
      <w:lvlText w:val="o"/>
      <w:lvlJc w:val="left"/>
      <w:pPr>
        <w:ind w:left="6262" w:hanging="360"/>
      </w:pPr>
      <w:rPr>
        <w:rFonts w:ascii="Courier New" w:hAnsi="Courier New" w:cs="Courier New" w:hint="default"/>
      </w:rPr>
    </w:lvl>
    <w:lvl w:ilvl="8" w:tplc="45B6B792" w:tentative="1">
      <w:start w:val="1"/>
      <w:numFmt w:val="bullet"/>
      <w:lvlText w:val=""/>
      <w:lvlJc w:val="left"/>
      <w:pPr>
        <w:ind w:left="6982" w:hanging="360"/>
      </w:pPr>
      <w:rPr>
        <w:rFonts w:ascii="Wingdings" w:hAnsi="Wingdings" w:hint="default"/>
      </w:rPr>
    </w:lvl>
  </w:abstractNum>
  <w:abstractNum w:abstractNumId="12" w15:restartNumberingAfterBreak="0">
    <w:nsid w:val="17247AAA"/>
    <w:multiLevelType w:val="hybridMultilevel"/>
    <w:tmpl w:val="3336F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1E3CEC"/>
    <w:multiLevelType w:val="hybridMultilevel"/>
    <w:tmpl w:val="6BCAAD6C"/>
    <w:lvl w:ilvl="0" w:tplc="86E686F0">
      <w:start w:val="1"/>
      <w:numFmt w:val="bullet"/>
      <w:lvlText w:val=""/>
      <w:lvlJc w:val="left"/>
      <w:pPr>
        <w:ind w:left="720" w:hanging="360"/>
      </w:pPr>
      <w:rPr>
        <w:rFonts w:ascii="Symbol" w:hAnsi="Symbol" w:hint="default"/>
      </w:rPr>
    </w:lvl>
    <w:lvl w:ilvl="1" w:tplc="25AEDAF0">
      <w:start w:val="1"/>
      <w:numFmt w:val="bullet"/>
      <w:lvlText w:val=""/>
      <w:lvlJc w:val="left"/>
      <w:pPr>
        <w:ind w:left="1440" w:hanging="360"/>
      </w:pPr>
      <w:rPr>
        <w:rFonts w:ascii="Symbol" w:hAnsi="Symbol" w:hint="default"/>
      </w:rPr>
    </w:lvl>
    <w:lvl w:ilvl="2" w:tplc="B1DE278C">
      <w:start w:val="1"/>
      <w:numFmt w:val="bullet"/>
      <w:lvlText w:val=""/>
      <w:lvlJc w:val="left"/>
      <w:pPr>
        <w:ind w:left="2160" w:hanging="360"/>
      </w:pPr>
      <w:rPr>
        <w:rFonts w:ascii="Wingdings" w:hAnsi="Wingdings" w:hint="default"/>
      </w:rPr>
    </w:lvl>
    <w:lvl w:ilvl="3" w:tplc="87184BF8">
      <w:start w:val="1"/>
      <w:numFmt w:val="bullet"/>
      <w:lvlText w:val=""/>
      <w:lvlJc w:val="left"/>
      <w:pPr>
        <w:ind w:left="2880" w:hanging="360"/>
      </w:pPr>
      <w:rPr>
        <w:rFonts w:ascii="Symbol" w:hAnsi="Symbol" w:hint="default"/>
      </w:rPr>
    </w:lvl>
    <w:lvl w:ilvl="4" w:tplc="C1B49E7E">
      <w:start w:val="1"/>
      <w:numFmt w:val="bullet"/>
      <w:lvlText w:val="o"/>
      <w:lvlJc w:val="left"/>
      <w:pPr>
        <w:ind w:left="3600" w:hanging="360"/>
      </w:pPr>
      <w:rPr>
        <w:rFonts w:ascii="Courier New" w:hAnsi="Courier New" w:hint="default"/>
      </w:rPr>
    </w:lvl>
    <w:lvl w:ilvl="5" w:tplc="EAF2F7B4">
      <w:start w:val="1"/>
      <w:numFmt w:val="bullet"/>
      <w:lvlText w:val=""/>
      <w:lvlJc w:val="left"/>
      <w:pPr>
        <w:ind w:left="4320" w:hanging="360"/>
      </w:pPr>
      <w:rPr>
        <w:rFonts w:ascii="Wingdings" w:hAnsi="Wingdings" w:hint="default"/>
      </w:rPr>
    </w:lvl>
    <w:lvl w:ilvl="6" w:tplc="50E49F18">
      <w:start w:val="1"/>
      <w:numFmt w:val="bullet"/>
      <w:lvlText w:val=""/>
      <w:lvlJc w:val="left"/>
      <w:pPr>
        <w:ind w:left="5040" w:hanging="360"/>
      </w:pPr>
      <w:rPr>
        <w:rFonts w:ascii="Symbol" w:hAnsi="Symbol" w:hint="default"/>
      </w:rPr>
    </w:lvl>
    <w:lvl w:ilvl="7" w:tplc="C7D27F00">
      <w:start w:val="1"/>
      <w:numFmt w:val="bullet"/>
      <w:lvlText w:val="o"/>
      <w:lvlJc w:val="left"/>
      <w:pPr>
        <w:ind w:left="5760" w:hanging="360"/>
      </w:pPr>
      <w:rPr>
        <w:rFonts w:ascii="Courier New" w:hAnsi="Courier New" w:hint="default"/>
      </w:rPr>
    </w:lvl>
    <w:lvl w:ilvl="8" w:tplc="C4B27466">
      <w:start w:val="1"/>
      <w:numFmt w:val="bullet"/>
      <w:lvlText w:val=""/>
      <w:lvlJc w:val="left"/>
      <w:pPr>
        <w:ind w:left="6480" w:hanging="360"/>
      </w:pPr>
      <w:rPr>
        <w:rFonts w:ascii="Wingdings" w:hAnsi="Wingdings" w:hint="default"/>
      </w:rPr>
    </w:lvl>
  </w:abstractNum>
  <w:abstractNum w:abstractNumId="14" w15:restartNumberingAfterBreak="0">
    <w:nsid w:val="1E24042F"/>
    <w:multiLevelType w:val="hybridMultilevel"/>
    <w:tmpl w:val="F490C4EC"/>
    <w:lvl w:ilvl="0" w:tplc="62608328">
      <w:numFmt w:val="bullet"/>
      <w:lvlText w:val=""/>
      <w:lvlJc w:val="left"/>
      <w:pPr>
        <w:ind w:left="862" w:hanging="360"/>
      </w:pPr>
      <w:rPr>
        <w:rFonts w:ascii="Symbol" w:eastAsia="Calibri" w:hAnsi="Symbol" w:cs="Calibri" w:hint="default"/>
      </w:rPr>
    </w:lvl>
    <w:lvl w:ilvl="1" w:tplc="060096B8">
      <w:start w:val="1"/>
      <w:numFmt w:val="bullet"/>
      <w:lvlText w:val="o"/>
      <w:lvlJc w:val="left"/>
      <w:pPr>
        <w:ind w:left="1582" w:hanging="360"/>
      </w:pPr>
      <w:rPr>
        <w:rFonts w:ascii="Courier New" w:hAnsi="Courier New" w:cs="Courier New" w:hint="default"/>
      </w:rPr>
    </w:lvl>
    <w:lvl w:ilvl="2" w:tplc="B54493C6" w:tentative="1">
      <w:start w:val="1"/>
      <w:numFmt w:val="bullet"/>
      <w:lvlText w:val=""/>
      <w:lvlJc w:val="left"/>
      <w:pPr>
        <w:ind w:left="2302" w:hanging="360"/>
      </w:pPr>
      <w:rPr>
        <w:rFonts w:ascii="Wingdings" w:hAnsi="Wingdings" w:hint="default"/>
      </w:rPr>
    </w:lvl>
    <w:lvl w:ilvl="3" w:tplc="9EE06AF6" w:tentative="1">
      <w:start w:val="1"/>
      <w:numFmt w:val="bullet"/>
      <w:lvlText w:val=""/>
      <w:lvlJc w:val="left"/>
      <w:pPr>
        <w:ind w:left="3022" w:hanging="360"/>
      </w:pPr>
      <w:rPr>
        <w:rFonts w:ascii="Symbol" w:hAnsi="Symbol" w:hint="default"/>
      </w:rPr>
    </w:lvl>
    <w:lvl w:ilvl="4" w:tplc="BB4CECB8" w:tentative="1">
      <w:start w:val="1"/>
      <w:numFmt w:val="bullet"/>
      <w:lvlText w:val="o"/>
      <w:lvlJc w:val="left"/>
      <w:pPr>
        <w:ind w:left="3742" w:hanging="360"/>
      </w:pPr>
      <w:rPr>
        <w:rFonts w:ascii="Courier New" w:hAnsi="Courier New" w:cs="Courier New" w:hint="default"/>
      </w:rPr>
    </w:lvl>
    <w:lvl w:ilvl="5" w:tplc="EC065AEC" w:tentative="1">
      <w:start w:val="1"/>
      <w:numFmt w:val="bullet"/>
      <w:lvlText w:val=""/>
      <w:lvlJc w:val="left"/>
      <w:pPr>
        <w:ind w:left="4462" w:hanging="360"/>
      </w:pPr>
      <w:rPr>
        <w:rFonts w:ascii="Wingdings" w:hAnsi="Wingdings" w:hint="default"/>
      </w:rPr>
    </w:lvl>
    <w:lvl w:ilvl="6" w:tplc="8A44FA58" w:tentative="1">
      <w:start w:val="1"/>
      <w:numFmt w:val="bullet"/>
      <w:lvlText w:val=""/>
      <w:lvlJc w:val="left"/>
      <w:pPr>
        <w:ind w:left="5182" w:hanging="360"/>
      </w:pPr>
      <w:rPr>
        <w:rFonts w:ascii="Symbol" w:hAnsi="Symbol" w:hint="default"/>
      </w:rPr>
    </w:lvl>
    <w:lvl w:ilvl="7" w:tplc="89D2E724" w:tentative="1">
      <w:start w:val="1"/>
      <w:numFmt w:val="bullet"/>
      <w:lvlText w:val="o"/>
      <w:lvlJc w:val="left"/>
      <w:pPr>
        <w:ind w:left="5902" w:hanging="360"/>
      </w:pPr>
      <w:rPr>
        <w:rFonts w:ascii="Courier New" w:hAnsi="Courier New" w:cs="Courier New" w:hint="default"/>
      </w:rPr>
    </w:lvl>
    <w:lvl w:ilvl="8" w:tplc="CE9EFD84" w:tentative="1">
      <w:start w:val="1"/>
      <w:numFmt w:val="bullet"/>
      <w:lvlText w:val=""/>
      <w:lvlJc w:val="left"/>
      <w:pPr>
        <w:ind w:left="6622" w:hanging="360"/>
      </w:pPr>
      <w:rPr>
        <w:rFonts w:ascii="Wingdings" w:hAnsi="Wingdings" w:hint="default"/>
      </w:rPr>
    </w:lvl>
  </w:abstractNum>
  <w:abstractNum w:abstractNumId="15" w15:restartNumberingAfterBreak="0">
    <w:nsid w:val="208EB507"/>
    <w:multiLevelType w:val="hybridMultilevel"/>
    <w:tmpl w:val="61AC88AC"/>
    <w:lvl w:ilvl="0" w:tplc="B9EC1ABC">
      <w:start w:val="3"/>
      <w:numFmt w:val="decimal"/>
      <w:lvlText w:val="%1."/>
      <w:lvlJc w:val="left"/>
      <w:pPr>
        <w:ind w:left="720" w:hanging="360"/>
      </w:pPr>
    </w:lvl>
    <w:lvl w:ilvl="1" w:tplc="F8BAA578">
      <w:start w:val="1"/>
      <w:numFmt w:val="lowerLetter"/>
      <w:lvlText w:val="%2."/>
      <w:lvlJc w:val="left"/>
      <w:pPr>
        <w:ind w:left="1440" w:hanging="360"/>
      </w:pPr>
    </w:lvl>
    <w:lvl w:ilvl="2" w:tplc="98D0CCFE">
      <w:start w:val="1"/>
      <w:numFmt w:val="lowerRoman"/>
      <w:lvlText w:val="%3."/>
      <w:lvlJc w:val="right"/>
      <w:pPr>
        <w:ind w:left="2160" w:hanging="180"/>
      </w:pPr>
    </w:lvl>
    <w:lvl w:ilvl="3" w:tplc="B970A618">
      <w:start w:val="1"/>
      <w:numFmt w:val="decimal"/>
      <w:lvlText w:val="%4."/>
      <w:lvlJc w:val="left"/>
      <w:pPr>
        <w:ind w:left="2880" w:hanging="360"/>
      </w:pPr>
    </w:lvl>
    <w:lvl w:ilvl="4" w:tplc="8086010E">
      <w:start w:val="1"/>
      <w:numFmt w:val="lowerLetter"/>
      <w:lvlText w:val="%5."/>
      <w:lvlJc w:val="left"/>
      <w:pPr>
        <w:ind w:left="3600" w:hanging="360"/>
      </w:pPr>
    </w:lvl>
    <w:lvl w:ilvl="5" w:tplc="E4EEFF1E">
      <w:start w:val="1"/>
      <w:numFmt w:val="lowerRoman"/>
      <w:lvlText w:val="%6."/>
      <w:lvlJc w:val="right"/>
      <w:pPr>
        <w:ind w:left="4320" w:hanging="180"/>
      </w:pPr>
    </w:lvl>
    <w:lvl w:ilvl="6" w:tplc="BA5269F2">
      <w:start w:val="1"/>
      <w:numFmt w:val="decimal"/>
      <w:lvlText w:val="%7."/>
      <w:lvlJc w:val="left"/>
      <w:pPr>
        <w:ind w:left="5040" w:hanging="360"/>
      </w:pPr>
    </w:lvl>
    <w:lvl w:ilvl="7" w:tplc="D71CC8E8">
      <w:start w:val="1"/>
      <w:numFmt w:val="lowerLetter"/>
      <w:lvlText w:val="%8."/>
      <w:lvlJc w:val="left"/>
      <w:pPr>
        <w:ind w:left="5760" w:hanging="360"/>
      </w:pPr>
    </w:lvl>
    <w:lvl w:ilvl="8" w:tplc="04325790">
      <w:start w:val="1"/>
      <w:numFmt w:val="lowerRoman"/>
      <w:lvlText w:val="%9."/>
      <w:lvlJc w:val="right"/>
      <w:pPr>
        <w:ind w:left="6480" w:hanging="180"/>
      </w:pPr>
    </w:lvl>
  </w:abstractNum>
  <w:abstractNum w:abstractNumId="16" w15:restartNumberingAfterBreak="0">
    <w:nsid w:val="21671586"/>
    <w:multiLevelType w:val="hybridMultilevel"/>
    <w:tmpl w:val="BFACD69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21FD2D1C"/>
    <w:multiLevelType w:val="hybridMultilevel"/>
    <w:tmpl w:val="6A50EC86"/>
    <w:lvl w:ilvl="0" w:tplc="86341A70">
      <w:start w:val="1"/>
      <w:numFmt w:val="bullet"/>
      <w:lvlText w:val=""/>
      <w:lvlJc w:val="left"/>
      <w:pPr>
        <w:ind w:left="502" w:hanging="360"/>
      </w:pPr>
      <w:rPr>
        <w:rFonts w:ascii="Symbol" w:hAnsi="Symbol" w:hint="default"/>
        <w:b w:val="0"/>
        <w:i w:val="0"/>
        <w:sz w:val="22"/>
        <w:szCs w:val="22"/>
      </w:rPr>
    </w:lvl>
    <w:lvl w:ilvl="1" w:tplc="84F4E498">
      <w:start w:val="1"/>
      <w:numFmt w:val="lowerLetter"/>
      <w:lvlText w:val="%2."/>
      <w:lvlJc w:val="left"/>
      <w:pPr>
        <w:ind w:left="1222" w:hanging="360"/>
      </w:pPr>
    </w:lvl>
    <w:lvl w:ilvl="2" w:tplc="449446E8" w:tentative="1">
      <w:start w:val="1"/>
      <w:numFmt w:val="lowerRoman"/>
      <w:lvlText w:val="%3."/>
      <w:lvlJc w:val="right"/>
      <w:pPr>
        <w:ind w:left="1942" w:hanging="180"/>
      </w:pPr>
    </w:lvl>
    <w:lvl w:ilvl="3" w:tplc="80FCE090" w:tentative="1">
      <w:start w:val="1"/>
      <w:numFmt w:val="decimal"/>
      <w:lvlText w:val="%4."/>
      <w:lvlJc w:val="left"/>
      <w:pPr>
        <w:ind w:left="2662" w:hanging="360"/>
      </w:pPr>
    </w:lvl>
    <w:lvl w:ilvl="4" w:tplc="8B56F044" w:tentative="1">
      <w:start w:val="1"/>
      <w:numFmt w:val="lowerLetter"/>
      <w:lvlText w:val="%5."/>
      <w:lvlJc w:val="left"/>
      <w:pPr>
        <w:ind w:left="3382" w:hanging="360"/>
      </w:pPr>
    </w:lvl>
    <w:lvl w:ilvl="5" w:tplc="21D2B5B0" w:tentative="1">
      <w:start w:val="1"/>
      <w:numFmt w:val="lowerRoman"/>
      <w:lvlText w:val="%6."/>
      <w:lvlJc w:val="right"/>
      <w:pPr>
        <w:ind w:left="4102" w:hanging="180"/>
      </w:pPr>
    </w:lvl>
    <w:lvl w:ilvl="6" w:tplc="D550005E" w:tentative="1">
      <w:start w:val="1"/>
      <w:numFmt w:val="decimal"/>
      <w:lvlText w:val="%7."/>
      <w:lvlJc w:val="left"/>
      <w:pPr>
        <w:ind w:left="4822" w:hanging="360"/>
      </w:pPr>
    </w:lvl>
    <w:lvl w:ilvl="7" w:tplc="4F6E9F12" w:tentative="1">
      <w:start w:val="1"/>
      <w:numFmt w:val="lowerLetter"/>
      <w:lvlText w:val="%8."/>
      <w:lvlJc w:val="left"/>
      <w:pPr>
        <w:ind w:left="5542" w:hanging="360"/>
      </w:pPr>
    </w:lvl>
    <w:lvl w:ilvl="8" w:tplc="E18E82E0" w:tentative="1">
      <w:start w:val="1"/>
      <w:numFmt w:val="lowerRoman"/>
      <w:lvlText w:val="%9."/>
      <w:lvlJc w:val="right"/>
      <w:pPr>
        <w:ind w:left="6262" w:hanging="180"/>
      </w:pPr>
    </w:lvl>
  </w:abstractNum>
  <w:abstractNum w:abstractNumId="18" w15:restartNumberingAfterBreak="0">
    <w:nsid w:val="23EE2A28"/>
    <w:multiLevelType w:val="hybridMultilevel"/>
    <w:tmpl w:val="2B5025EA"/>
    <w:lvl w:ilvl="0" w:tplc="F1C82F20">
      <w:start w:val="9"/>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85628808">
      <w:start w:val="1"/>
      <w:numFmt w:val="lowerRoman"/>
      <w:lvlText w:val="(%3)"/>
      <w:lvlJc w:val="right"/>
      <w:pPr>
        <w:ind w:left="2160" w:hanging="180"/>
      </w:pPr>
      <w:rPr>
        <w:rFonts w:hint="default"/>
        <w:b w:val="0"/>
        <w:i w:val="0"/>
        <w:color w:val="auto"/>
      </w:rPr>
    </w:lvl>
    <w:lvl w:ilvl="3" w:tplc="C71AB1C8">
      <w:start w:val="1"/>
      <w:numFmt w:val="decimal"/>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9C0669F"/>
    <w:multiLevelType w:val="hybridMultilevel"/>
    <w:tmpl w:val="1C9C14F8"/>
    <w:lvl w:ilvl="0" w:tplc="0C090001">
      <w:start w:val="1"/>
      <w:numFmt w:val="bullet"/>
      <w:lvlText w:val=""/>
      <w:lvlJc w:val="left"/>
      <w:pPr>
        <w:ind w:left="360" w:hanging="360"/>
      </w:pPr>
      <w:rPr>
        <w:rFonts w:ascii="Symbol" w:hAnsi="Symbol"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0C64823"/>
    <w:multiLevelType w:val="hybridMultilevel"/>
    <w:tmpl w:val="69C29E2A"/>
    <w:lvl w:ilvl="0" w:tplc="7B34D954">
      <w:start w:val="1"/>
      <w:numFmt w:val="decimal"/>
      <w:lvlText w:val="%1."/>
      <w:lvlJc w:val="left"/>
      <w:pPr>
        <w:ind w:left="502" w:hanging="360"/>
      </w:pPr>
      <w:rPr>
        <w:rFonts w:hint="default"/>
        <w:b w:val="0"/>
        <w:i w:val="0"/>
        <w:sz w:val="22"/>
        <w:szCs w:val="22"/>
      </w:rPr>
    </w:lvl>
    <w:lvl w:ilvl="1" w:tplc="F852E824">
      <w:start w:val="1"/>
      <w:numFmt w:val="lowerLetter"/>
      <w:lvlText w:val="%2."/>
      <w:lvlJc w:val="left"/>
      <w:pPr>
        <w:ind w:left="1222" w:hanging="360"/>
      </w:pPr>
    </w:lvl>
    <w:lvl w:ilvl="2" w:tplc="5352ED32" w:tentative="1">
      <w:start w:val="1"/>
      <w:numFmt w:val="lowerRoman"/>
      <w:lvlText w:val="%3."/>
      <w:lvlJc w:val="right"/>
      <w:pPr>
        <w:ind w:left="1942" w:hanging="180"/>
      </w:pPr>
    </w:lvl>
    <w:lvl w:ilvl="3" w:tplc="5ACA4FCC" w:tentative="1">
      <w:start w:val="1"/>
      <w:numFmt w:val="decimal"/>
      <w:lvlText w:val="%4."/>
      <w:lvlJc w:val="left"/>
      <w:pPr>
        <w:ind w:left="2662" w:hanging="360"/>
      </w:pPr>
    </w:lvl>
    <w:lvl w:ilvl="4" w:tplc="DFC2D416" w:tentative="1">
      <w:start w:val="1"/>
      <w:numFmt w:val="lowerLetter"/>
      <w:lvlText w:val="%5."/>
      <w:lvlJc w:val="left"/>
      <w:pPr>
        <w:ind w:left="3382" w:hanging="360"/>
      </w:pPr>
    </w:lvl>
    <w:lvl w:ilvl="5" w:tplc="0166F11C" w:tentative="1">
      <w:start w:val="1"/>
      <w:numFmt w:val="lowerRoman"/>
      <w:lvlText w:val="%6."/>
      <w:lvlJc w:val="right"/>
      <w:pPr>
        <w:ind w:left="4102" w:hanging="180"/>
      </w:pPr>
    </w:lvl>
    <w:lvl w:ilvl="6" w:tplc="428EA802" w:tentative="1">
      <w:start w:val="1"/>
      <w:numFmt w:val="decimal"/>
      <w:lvlText w:val="%7."/>
      <w:lvlJc w:val="left"/>
      <w:pPr>
        <w:ind w:left="4822" w:hanging="360"/>
      </w:pPr>
    </w:lvl>
    <w:lvl w:ilvl="7" w:tplc="D97E77E4" w:tentative="1">
      <w:start w:val="1"/>
      <w:numFmt w:val="lowerLetter"/>
      <w:lvlText w:val="%8."/>
      <w:lvlJc w:val="left"/>
      <w:pPr>
        <w:ind w:left="5542" w:hanging="360"/>
      </w:pPr>
    </w:lvl>
    <w:lvl w:ilvl="8" w:tplc="00B6C7CE" w:tentative="1">
      <w:start w:val="1"/>
      <w:numFmt w:val="lowerRoman"/>
      <w:lvlText w:val="%9."/>
      <w:lvlJc w:val="right"/>
      <w:pPr>
        <w:ind w:left="6262" w:hanging="180"/>
      </w:pPr>
    </w:lvl>
  </w:abstractNum>
  <w:abstractNum w:abstractNumId="21" w15:restartNumberingAfterBreak="0">
    <w:nsid w:val="30CC4018"/>
    <w:multiLevelType w:val="hybridMultilevel"/>
    <w:tmpl w:val="7256C018"/>
    <w:lvl w:ilvl="0" w:tplc="5FA0ED4A">
      <w:start w:val="1"/>
      <w:numFmt w:val="decimal"/>
      <w:lvlText w:val="%1."/>
      <w:lvlJc w:val="left"/>
      <w:pPr>
        <w:ind w:left="502" w:hanging="360"/>
      </w:pPr>
      <w:rPr>
        <w:rFonts w:hint="default"/>
        <w:b w:val="0"/>
        <w:i/>
        <w:sz w:val="22"/>
        <w:szCs w:val="22"/>
      </w:rPr>
    </w:lvl>
    <w:lvl w:ilvl="1" w:tplc="C3C04854">
      <w:start w:val="1"/>
      <w:numFmt w:val="bullet"/>
      <w:lvlText w:val=""/>
      <w:lvlJc w:val="left"/>
      <w:pPr>
        <w:ind w:left="1222" w:hanging="360"/>
      </w:pPr>
      <w:rPr>
        <w:rFonts w:ascii="Symbol" w:hAnsi="Symbol" w:hint="default"/>
      </w:rPr>
    </w:lvl>
    <w:lvl w:ilvl="2" w:tplc="0D862AFA" w:tentative="1">
      <w:start w:val="1"/>
      <w:numFmt w:val="lowerRoman"/>
      <w:lvlText w:val="%3."/>
      <w:lvlJc w:val="right"/>
      <w:pPr>
        <w:ind w:left="1942" w:hanging="180"/>
      </w:pPr>
    </w:lvl>
    <w:lvl w:ilvl="3" w:tplc="45D8BF92" w:tentative="1">
      <w:start w:val="1"/>
      <w:numFmt w:val="decimal"/>
      <w:lvlText w:val="%4."/>
      <w:lvlJc w:val="left"/>
      <w:pPr>
        <w:ind w:left="2662" w:hanging="360"/>
      </w:pPr>
    </w:lvl>
    <w:lvl w:ilvl="4" w:tplc="D86C33FC" w:tentative="1">
      <w:start w:val="1"/>
      <w:numFmt w:val="lowerLetter"/>
      <w:lvlText w:val="%5."/>
      <w:lvlJc w:val="left"/>
      <w:pPr>
        <w:ind w:left="3382" w:hanging="360"/>
      </w:pPr>
    </w:lvl>
    <w:lvl w:ilvl="5" w:tplc="B86ECAD2" w:tentative="1">
      <w:start w:val="1"/>
      <w:numFmt w:val="lowerRoman"/>
      <w:lvlText w:val="%6."/>
      <w:lvlJc w:val="right"/>
      <w:pPr>
        <w:ind w:left="4102" w:hanging="180"/>
      </w:pPr>
    </w:lvl>
    <w:lvl w:ilvl="6" w:tplc="87426194" w:tentative="1">
      <w:start w:val="1"/>
      <w:numFmt w:val="decimal"/>
      <w:lvlText w:val="%7."/>
      <w:lvlJc w:val="left"/>
      <w:pPr>
        <w:ind w:left="4822" w:hanging="360"/>
      </w:pPr>
    </w:lvl>
    <w:lvl w:ilvl="7" w:tplc="EC48170E" w:tentative="1">
      <w:start w:val="1"/>
      <w:numFmt w:val="lowerLetter"/>
      <w:lvlText w:val="%8."/>
      <w:lvlJc w:val="left"/>
      <w:pPr>
        <w:ind w:left="5542" w:hanging="360"/>
      </w:pPr>
    </w:lvl>
    <w:lvl w:ilvl="8" w:tplc="F9C6C4C4" w:tentative="1">
      <w:start w:val="1"/>
      <w:numFmt w:val="lowerRoman"/>
      <w:lvlText w:val="%9."/>
      <w:lvlJc w:val="right"/>
      <w:pPr>
        <w:ind w:left="6262" w:hanging="180"/>
      </w:pPr>
    </w:lvl>
  </w:abstractNum>
  <w:abstractNum w:abstractNumId="22" w15:restartNumberingAfterBreak="0">
    <w:nsid w:val="30D8A3B3"/>
    <w:multiLevelType w:val="hybridMultilevel"/>
    <w:tmpl w:val="29728334"/>
    <w:lvl w:ilvl="0" w:tplc="056AFA3E">
      <w:start w:val="2"/>
      <w:numFmt w:val="decimal"/>
      <w:lvlText w:val="%1."/>
      <w:lvlJc w:val="left"/>
      <w:pPr>
        <w:ind w:left="720" w:hanging="360"/>
      </w:pPr>
    </w:lvl>
    <w:lvl w:ilvl="1" w:tplc="CB503F2C">
      <w:start w:val="1"/>
      <w:numFmt w:val="lowerLetter"/>
      <w:lvlText w:val="%2."/>
      <w:lvlJc w:val="left"/>
      <w:pPr>
        <w:ind w:left="1440" w:hanging="360"/>
      </w:pPr>
    </w:lvl>
    <w:lvl w:ilvl="2" w:tplc="0AD859B2">
      <w:start w:val="1"/>
      <w:numFmt w:val="lowerRoman"/>
      <w:lvlText w:val="%3."/>
      <w:lvlJc w:val="right"/>
      <w:pPr>
        <w:ind w:left="2160" w:hanging="180"/>
      </w:pPr>
    </w:lvl>
    <w:lvl w:ilvl="3" w:tplc="5D2A6C9E">
      <w:start w:val="1"/>
      <w:numFmt w:val="decimal"/>
      <w:lvlText w:val="%4."/>
      <w:lvlJc w:val="left"/>
      <w:pPr>
        <w:ind w:left="2880" w:hanging="360"/>
      </w:pPr>
    </w:lvl>
    <w:lvl w:ilvl="4" w:tplc="62D29D76">
      <w:start w:val="1"/>
      <w:numFmt w:val="lowerLetter"/>
      <w:lvlText w:val="%5."/>
      <w:lvlJc w:val="left"/>
      <w:pPr>
        <w:ind w:left="3600" w:hanging="360"/>
      </w:pPr>
    </w:lvl>
    <w:lvl w:ilvl="5" w:tplc="34BC8C0C">
      <w:start w:val="1"/>
      <w:numFmt w:val="lowerRoman"/>
      <w:lvlText w:val="%6."/>
      <w:lvlJc w:val="right"/>
      <w:pPr>
        <w:ind w:left="4320" w:hanging="180"/>
      </w:pPr>
    </w:lvl>
    <w:lvl w:ilvl="6" w:tplc="2016663C">
      <w:start w:val="1"/>
      <w:numFmt w:val="decimal"/>
      <w:lvlText w:val="%7."/>
      <w:lvlJc w:val="left"/>
      <w:pPr>
        <w:ind w:left="5040" w:hanging="360"/>
      </w:pPr>
    </w:lvl>
    <w:lvl w:ilvl="7" w:tplc="A906C73A">
      <w:start w:val="1"/>
      <w:numFmt w:val="lowerLetter"/>
      <w:lvlText w:val="%8."/>
      <w:lvlJc w:val="left"/>
      <w:pPr>
        <w:ind w:left="5760" w:hanging="360"/>
      </w:pPr>
    </w:lvl>
    <w:lvl w:ilvl="8" w:tplc="9412FF10">
      <w:start w:val="1"/>
      <w:numFmt w:val="lowerRoman"/>
      <w:lvlText w:val="%9."/>
      <w:lvlJc w:val="right"/>
      <w:pPr>
        <w:ind w:left="6480" w:hanging="180"/>
      </w:pPr>
    </w:lvl>
  </w:abstractNum>
  <w:abstractNum w:abstractNumId="23" w15:restartNumberingAfterBreak="0">
    <w:nsid w:val="31F1B386"/>
    <w:multiLevelType w:val="hybridMultilevel"/>
    <w:tmpl w:val="F782D786"/>
    <w:lvl w:ilvl="0" w:tplc="E356E918">
      <w:start w:val="1"/>
      <w:numFmt w:val="decimal"/>
      <w:lvlText w:val="%1."/>
      <w:lvlJc w:val="left"/>
      <w:pPr>
        <w:ind w:left="720" w:hanging="360"/>
      </w:pPr>
    </w:lvl>
    <w:lvl w:ilvl="1" w:tplc="DEE6D20A">
      <w:start w:val="1"/>
      <w:numFmt w:val="lowerLetter"/>
      <w:lvlText w:val="%2."/>
      <w:lvlJc w:val="left"/>
      <w:pPr>
        <w:ind w:left="1440" w:hanging="360"/>
      </w:pPr>
    </w:lvl>
    <w:lvl w:ilvl="2" w:tplc="74F8E7E4">
      <w:start w:val="1"/>
      <w:numFmt w:val="lowerRoman"/>
      <w:lvlText w:val="%3."/>
      <w:lvlJc w:val="right"/>
      <w:pPr>
        <w:ind w:left="2160" w:hanging="180"/>
      </w:pPr>
    </w:lvl>
    <w:lvl w:ilvl="3" w:tplc="B24C7DEC">
      <w:start w:val="1"/>
      <w:numFmt w:val="decimal"/>
      <w:lvlText w:val="%4."/>
      <w:lvlJc w:val="left"/>
      <w:pPr>
        <w:ind w:left="2880" w:hanging="360"/>
      </w:pPr>
    </w:lvl>
    <w:lvl w:ilvl="4" w:tplc="29DE961E">
      <w:start w:val="1"/>
      <w:numFmt w:val="lowerLetter"/>
      <w:lvlText w:val="%5."/>
      <w:lvlJc w:val="left"/>
      <w:pPr>
        <w:ind w:left="3600" w:hanging="360"/>
      </w:pPr>
    </w:lvl>
    <w:lvl w:ilvl="5" w:tplc="76564F4E">
      <w:start w:val="1"/>
      <w:numFmt w:val="lowerRoman"/>
      <w:lvlText w:val="%6."/>
      <w:lvlJc w:val="right"/>
      <w:pPr>
        <w:ind w:left="4320" w:hanging="180"/>
      </w:pPr>
    </w:lvl>
    <w:lvl w:ilvl="6" w:tplc="F2125046">
      <w:start w:val="1"/>
      <w:numFmt w:val="decimal"/>
      <w:lvlText w:val="%7."/>
      <w:lvlJc w:val="left"/>
      <w:pPr>
        <w:ind w:left="5040" w:hanging="360"/>
      </w:pPr>
    </w:lvl>
    <w:lvl w:ilvl="7" w:tplc="0FD84DD2">
      <w:start w:val="1"/>
      <w:numFmt w:val="lowerLetter"/>
      <w:lvlText w:val="%8."/>
      <w:lvlJc w:val="left"/>
      <w:pPr>
        <w:ind w:left="5760" w:hanging="360"/>
      </w:pPr>
    </w:lvl>
    <w:lvl w:ilvl="8" w:tplc="E1B687EC">
      <w:start w:val="1"/>
      <w:numFmt w:val="lowerRoman"/>
      <w:lvlText w:val="%9."/>
      <w:lvlJc w:val="right"/>
      <w:pPr>
        <w:ind w:left="6480" w:hanging="180"/>
      </w:pPr>
    </w:lvl>
  </w:abstractNum>
  <w:abstractNum w:abstractNumId="24" w15:restartNumberingAfterBreak="0">
    <w:nsid w:val="3200610D"/>
    <w:multiLevelType w:val="hybridMultilevel"/>
    <w:tmpl w:val="B7221E22"/>
    <w:lvl w:ilvl="0" w:tplc="A0DC95BE">
      <w:start w:val="1"/>
      <w:numFmt w:val="bullet"/>
      <w:lvlText w:val=""/>
      <w:lvlJc w:val="left"/>
      <w:pPr>
        <w:tabs>
          <w:tab w:val="num" w:pos="720"/>
        </w:tabs>
        <w:ind w:left="720" w:hanging="360"/>
      </w:pPr>
      <w:rPr>
        <w:rFonts w:ascii="Symbol" w:hAnsi="Symbol" w:hint="default"/>
      </w:rPr>
    </w:lvl>
    <w:lvl w:ilvl="1" w:tplc="3CEA3212" w:tentative="1">
      <w:start w:val="1"/>
      <w:numFmt w:val="bullet"/>
      <w:lvlText w:val="o"/>
      <w:lvlJc w:val="left"/>
      <w:pPr>
        <w:tabs>
          <w:tab w:val="num" w:pos="1440"/>
        </w:tabs>
        <w:ind w:left="1440" w:hanging="360"/>
      </w:pPr>
      <w:rPr>
        <w:rFonts w:ascii="Courier New" w:hAnsi="Courier New" w:hint="default"/>
      </w:rPr>
    </w:lvl>
    <w:lvl w:ilvl="2" w:tplc="33C09F82" w:tentative="1">
      <w:start w:val="1"/>
      <w:numFmt w:val="bullet"/>
      <w:lvlText w:val=""/>
      <w:lvlJc w:val="left"/>
      <w:pPr>
        <w:tabs>
          <w:tab w:val="num" w:pos="2160"/>
        </w:tabs>
        <w:ind w:left="2160" w:hanging="360"/>
      </w:pPr>
      <w:rPr>
        <w:rFonts w:ascii="Wingdings" w:hAnsi="Wingdings" w:hint="default"/>
      </w:rPr>
    </w:lvl>
    <w:lvl w:ilvl="3" w:tplc="BD341536" w:tentative="1">
      <w:start w:val="1"/>
      <w:numFmt w:val="bullet"/>
      <w:lvlText w:val=""/>
      <w:lvlJc w:val="left"/>
      <w:pPr>
        <w:tabs>
          <w:tab w:val="num" w:pos="2880"/>
        </w:tabs>
        <w:ind w:left="2880" w:hanging="360"/>
      </w:pPr>
      <w:rPr>
        <w:rFonts w:ascii="Symbol" w:hAnsi="Symbol" w:hint="default"/>
      </w:rPr>
    </w:lvl>
    <w:lvl w:ilvl="4" w:tplc="1E040B06" w:tentative="1">
      <w:start w:val="1"/>
      <w:numFmt w:val="bullet"/>
      <w:lvlText w:val="o"/>
      <w:lvlJc w:val="left"/>
      <w:pPr>
        <w:tabs>
          <w:tab w:val="num" w:pos="3600"/>
        </w:tabs>
        <w:ind w:left="3600" w:hanging="360"/>
      </w:pPr>
      <w:rPr>
        <w:rFonts w:ascii="Courier New" w:hAnsi="Courier New" w:hint="default"/>
      </w:rPr>
    </w:lvl>
    <w:lvl w:ilvl="5" w:tplc="55EEFD60" w:tentative="1">
      <w:start w:val="1"/>
      <w:numFmt w:val="bullet"/>
      <w:lvlText w:val=""/>
      <w:lvlJc w:val="left"/>
      <w:pPr>
        <w:tabs>
          <w:tab w:val="num" w:pos="4320"/>
        </w:tabs>
        <w:ind w:left="4320" w:hanging="360"/>
      </w:pPr>
      <w:rPr>
        <w:rFonts w:ascii="Wingdings" w:hAnsi="Wingdings" w:hint="default"/>
      </w:rPr>
    </w:lvl>
    <w:lvl w:ilvl="6" w:tplc="DF9A92F8" w:tentative="1">
      <w:start w:val="1"/>
      <w:numFmt w:val="bullet"/>
      <w:lvlText w:val=""/>
      <w:lvlJc w:val="left"/>
      <w:pPr>
        <w:tabs>
          <w:tab w:val="num" w:pos="5040"/>
        </w:tabs>
        <w:ind w:left="5040" w:hanging="360"/>
      </w:pPr>
      <w:rPr>
        <w:rFonts w:ascii="Symbol" w:hAnsi="Symbol" w:hint="default"/>
      </w:rPr>
    </w:lvl>
    <w:lvl w:ilvl="7" w:tplc="DA5EFF40" w:tentative="1">
      <w:start w:val="1"/>
      <w:numFmt w:val="bullet"/>
      <w:lvlText w:val="o"/>
      <w:lvlJc w:val="left"/>
      <w:pPr>
        <w:tabs>
          <w:tab w:val="num" w:pos="5760"/>
        </w:tabs>
        <w:ind w:left="5760" w:hanging="360"/>
      </w:pPr>
      <w:rPr>
        <w:rFonts w:ascii="Courier New" w:hAnsi="Courier New" w:hint="default"/>
      </w:rPr>
    </w:lvl>
    <w:lvl w:ilvl="8" w:tplc="ECA2B06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3B407C"/>
    <w:multiLevelType w:val="hybridMultilevel"/>
    <w:tmpl w:val="3C526C24"/>
    <w:lvl w:ilvl="0" w:tplc="225A37D6">
      <w:start w:val="1"/>
      <w:numFmt w:val="bullet"/>
      <w:lvlText w:val=""/>
      <w:lvlJc w:val="left"/>
      <w:pPr>
        <w:ind w:left="502" w:hanging="360"/>
      </w:pPr>
      <w:rPr>
        <w:rFonts w:ascii="Symbol" w:hAnsi="Symbol" w:hint="default"/>
        <w:b w:val="0"/>
        <w:i w:val="0"/>
        <w:color w:val="auto"/>
        <w:sz w:val="22"/>
        <w:szCs w:val="22"/>
      </w:rPr>
    </w:lvl>
    <w:lvl w:ilvl="1" w:tplc="FFFFFFFF">
      <w:start w:val="1"/>
      <w:numFmt w:val="bullet"/>
      <w:lvlText w:val=""/>
      <w:lvlJc w:val="left"/>
      <w:pPr>
        <w:ind w:left="1222" w:hanging="360"/>
      </w:pPr>
    </w:lvl>
    <w:lvl w:ilvl="2" w:tplc="135AC7BE" w:tentative="1">
      <w:start w:val="1"/>
      <w:numFmt w:val="lowerRoman"/>
      <w:lvlText w:val="%3."/>
      <w:lvlJc w:val="right"/>
      <w:pPr>
        <w:ind w:left="1942" w:hanging="180"/>
      </w:pPr>
    </w:lvl>
    <w:lvl w:ilvl="3" w:tplc="5C0814D4" w:tentative="1">
      <w:start w:val="1"/>
      <w:numFmt w:val="decimal"/>
      <w:lvlText w:val="%4."/>
      <w:lvlJc w:val="left"/>
      <w:pPr>
        <w:ind w:left="2662" w:hanging="360"/>
      </w:pPr>
    </w:lvl>
    <w:lvl w:ilvl="4" w:tplc="6F5C823A" w:tentative="1">
      <w:start w:val="1"/>
      <w:numFmt w:val="lowerLetter"/>
      <w:lvlText w:val="%5."/>
      <w:lvlJc w:val="left"/>
      <w:pPr>
        <w:ind w:left="3382" w:hanging="360"/>
      </w:pPr>
    </w:lvl>
    <w:lvl w:ilvl="5" w:tplc="65BAF804" w:tentative="1">
      <w:start w:val="1"/>
      <w:numFmt w:val="lowerRoman"/>
      <w:lvlText w:val="%6."/>
      <w:lvlJc w:val="right"/>
      <w:pPr>
        <w:ind w:left="4102" w:hanging="180"/>
      </w:pPr>
    </w:lvl>
    <w:lvl w:ilvl="6" w:tplc="35B84108" w:tentative="1">
      <w:start w:val="1"/>
      <w:numFmt w:val="decimal"/>
      <w:lvlText w:val="%7."/>
      <w:lvlJc w:val="left"/>
      <w:pPr>
        <w:ind w:left="4822" w:hanging="360"/>
      </w:pPr>
    </w:lvl>
    <w:lvl w:ilvl="7" w:tplc="39107512" w:tentative="1">
      <w:start w:val="1"/>
      <w:numFmt w:val="lowerLetter"/>
      <w:lvlText w:val="%8."/>
      <w:lvlJc w:val="left"/>
      <w:pPr>
        <w:ind w:left="5542" w:hanging="360"/>
      </w:pPr>
    </w:lvl>
    <w:lvl w:ilvl="8" w:tplc="B9CEC8C0" w:tentative="1">
      <w:start w:val="1"/>
      <w:numFmt w:val="lowerRoman"/>
      <w:lvlText w:val="%9."/>
      <w:lvlJc w:val="right"/>
      <w:pPr>
        <w:ind w:left="6262" w:hanging="180"/>
      </w:pPr>
    </w:lvl>
  </w:abstractNum>
  <w:abstractNum w:abstractNumId="26" w15:restartNumberingAfterBreak="0">
    <w:nsid w:val="3ACB2AF5"/>
    <w:multiLevelType w:val="hybridMultilevel"/>
    <w:tmpl w:val="8B24572C"/>
    <w:lvl w:ilvl="0" w:tplc="9A702B76">
      <w:start w:val="1"/>
      <w:numFmt w:val="bullet"/>
      <w:lvlText w:val=""/>
      <w:lvlJc w:val="left"/>
      <w:pPr>
        <w:ind w:left="1080" w:hanging="360"/>
      </w:pPr>
      <w:rPr>
        <w:rFonts w:ascii="Symbol" w:hAnsi="Symbol" w:hint="default"/>
      </w:rPr>
    </w:lvl>
    <w:lvl w:ilvl="1" w:tplc="D9122EB0" w:tentative="1">
      <w:start w:val="1"/>
      <w:numFmt w:val="bullet"/>
      <w:lvlText w:val="o"/>
      <w:lvlJc w:val="left"/>
      <w:pPr>
        <w:ind w:left="1800" w:hanging="360"/>
      </w:pPr>
      <w:rPr>
        <w:rFonts w:ascii="Courier New" w:hAnsi="Courier New" w:cs="Courier New" w:hint="default"/>
      </w:rPr>
    </w:lvl>
    <w:lvl w:ilvl="2" w:tplc="6CDC8E46" w:tentative="1">
      <w:start w:val="1"/>
      <w:numFmt w:val="bullet"/>
      <w:lvlText w:val=""/>
      <w:lvlJc w:val="left"/>
      <w:pPr>
        <w:ind w:left="2520" w:hanging="360"/>
      </w:pPr>
      <w:rPr>
        <w:rFonts w:ascii="Wingdings" w:hAnsi="Wingdings" w:hint="default"/>
      </w:rPr>
    </w:lvl>
    <w:lvl w:ilvl="3" w:tplc="A1105DFE" w:tentative="1">
      <w:start w:val="1"/>
      <w:numFmt w:val="bullet"/>
      <w:lvlText w:val=""/>
      <w:lvlJc w:val="left"/>
      <w:pPr>
        <w:ind w:left="3240" w:hanging="360"/>
      </w:pPr>
      <w:rPr>
        <w:rFonts w:ascii="Symbol" w:hAnsi="Symbol" w:hint="default"/>
      </w:rPr>
    </w:lvl>
    <w:lvl w:ilvl="4" w:tplc="5CA6E236" w:tentative="1">
      <w:start w:val="1"/>
      <w:numFmt w:val="bullet"/>
      <w:lvlText w:val="o"/>
      <w:lvlJc w:val="left"/>
      <w:pPr>
        <w:ind w:left="3960" w:hanging="360"/>
      </w:pPr>
      <w:rPr>
        <w:rFonts w:ascii="Courier New" w:hAnsi="Courier New" w:cs="Courier New" w:hint="default"/>
      </w:rPr>
    </w:lvl>
    <w:lvl w:ilvl="5" w:tplc="D23034E4" w:tentative="1">
      <w:start w:val="1"/>
      <w:numFmt w:val="bullet"/>
      <w:lvlText w:val=""/>
      <w:lvlJc w:val="left"/>
      <w:pPr>
        <w:ind w:left="4680" w:hanging="360"/>
      </w:pPr>
      <w:rPr>
        <w:rFonts w:ascii="Wingdings" w:hAnsi="Wingdings" w:hint="default"/>
      </w:rPr>
    </w:lvl>
    <w:lvl w:ilvl="6" w:tplc="5B7E6F72" w:tentative="1">
      <w:start w:val="1"/>
      <w:numFmt w:val="bullet"/>
      <w:lvlText w:val=""/>
      <w:lvlJc w:val="left"/>
      <w:pPr>
        <w:ind w:left="5400" w:hanging="360"/>
      </w:pPr>
      <w:rPr>
        <w:rFonts w:ascii="Symbol" w:hAnsi="Symbol" w:hint="default"/>
      </w:rPr>
    </w:lvl>
    <w:lvl w:ilvl="7" w:tplc="E5EC107A" w:tentative="1">
      <w:start w:val="1"/>
      <w:numFmt w:val="bullet"/>
      <w:lvlText w:val="o"/>
      <w:lvlJc w:val="left"/>
      <w:pPr>
        <w:ind w:left="6120" w:hanging="360"/>
      </w:pPr>
      <w:rPr>
        <w:rFonts w:ascii="Courier New" w:hAnsi="Courier New" w:cs="Courier New" w:hint="default"/>
      </w:rPr>
    </w:lvl>
    <w:lvl w:ilvl="8" w:tplc="8348D77E" w:tentative="1">
      <w:start w:val="1"/>
      <w:numFmt w:val="bullet"/>
      <w:lvlText w:val=""/>
      <w:lvlJc w:val="left"/>
      <w:pPr>
        <w:ind w:left="6840" w:hanging="360"/>
      </w:pPr>
      <w:rPr>
        <w:rFonts w:ascii="Wingdings" w:hAnsi="Wingdings" w:hint="default"/>
      </w:rPr>
    </w:lvl>
  </w:abstractNum>
  <w:abstractNum w:abstractNumId="27" w15:restartNumberingAfterBreak="0">
    <w:nsid w:val="3D1C0E66"/>
    <w:multiLevelType w:val="hybridMultilevel"/>
    <w:tmpl w:val="196206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3D60525C"/>
    <w:multiLevelType w:val="hybridMultilevel"/>
    <w:tmpl w:val="8E6C2DCE"/>
    <w:lvl w:ilvl="0" w:tplc="FC5A8A6E">
      <w:start w:val="1"/>
      <w:numFmt w:val="bullet"/>
      <w:lvlText w:val=""/>
      <w:lvlJc w:val="left"/>
      <w:pPr>
        <w:ind w:left="720" w:hanging="360"/>
      </w:pPr>
      <w:rPr>
        <w:rFonts w:ascii="Symbol" w:hAnsi="Symbol" w:hint="default"/>
      </w:rPr>
    </w:lvl>
    <w:lvl w:ilvl="1" w:tplc="1624D3F0" w:tentative="1">
      <w:start w:val="1"/>
      <w:numFmt w:val="bullet"/>
      <w:lvlText w:val="o"/>
      <w:lvlJc w:val="left"/>
      <w:pPr>
        <w:ind w:left="1440" w:hanging="360"/>
      </w:pPr>
      <w:rPr>
        <w:rFonts w:ascii="Courier New" w:hAnsi="Courier New" w:cs="Courier New" w:hint="default"/>
      </w:rPr>
    </w:lvl>
    <w:lvl w:ilvl="2" w:tplc="39C21056" w:tentative="1">
      <w:start w:val="1"/>
      <w:numFmt w:val="bullet"/>
      <w:lvlText w:val=""/>
      <w:lvlJc w:val="left"/>
      <w:pPr>
        <w:ind w:left="2160" w:hanging="360"/>
      </w:pPr>
      <w:rPr>
        <w:rFonts w:ascii="Wingdings" w:hAnsi="Wingdings" w:hint="default"/>
      </w:rPr>
    </w:lvl>
    <w:lvl w:ilvl="3" w:tplc="F9BC2472" w:tentative="1">
      <w:start w:val="1"/>
      <w:numFmt w:val="bullet"/>
      <w:lvlText w:val=""/>
      <w:lvlJc w:val="left"/>
      <w:pPr>
        <w:ind w:left="2880" w:hanging="360"/>
      </w:pPr>
      <w:rPr>
        <w:rFonts w:ascii="Symbol" w:hAnsi="Symbol" w:hint="default"/>
      </w:rPr>
    </w:lvl>
    <w:lvl w:ilvl="4" w:tplc="9864C5F6" w:tentative="1">
      <w:start w:val="1"/>
      <w:numFmt w:val="bullet"/>
      <w:lvlText w:val="o"/>
      <w:lvlJc w:val="left"/>
      <w:pPr>
        <w:ind w:left="3600" w:hanging="360"/>
      </w:pPr>
      <w:rPr>
        <w:rFonts w:ascii="Courier New" w:hAnsi="Courier New" w:cs="Courier New" w:hint="default"/>
      </w:rPr>
    </w:lvl>
    <w:lvl w:ilvl="5" w:tplc="E2709232" w:tentative="1">
      <w:start w:val="1"/>
      <w:numFmt w:val="bullet"/>
      <w:lvlText w:val=""/>
      <w:lvlJc w:val="left"/>
      <w:pPr>
        <w:ind w:left="4320" w:hanging="360"/>
      </w:pPr>
      <w:rPr>
        <w:rFonts w:ascii="Wingdings" w:hAnsi="Wingdings" w:hint="default"/>
      </w:rPr>
    </w:lvl>
    <w:lvl w:ilvl="6" w:tplc="342AA7FA" w:tentative="1">
      <w:start w:val="1"/>
      <w:numFmt w:val="bullet"/>
      <w:lvlText w:val=""/>
      <w:lvlJc w:val="left"/>
      <w:pPr>
        <w:ind w:left="5040" w:hanging="360"/>
      </w:pPr>
      <w:rPr>
        <w:rFonts w:ascii="Symbol" w:hAnsi="Symbol" w:hint="default"/>
      </w:rPr>
    </w:lvl>
    <w:lvl w:ilvl="7" w:tplc="ADC25AB8" w:tentative="1">
      <w:start w:val="1"/>
      <w:numFmt w:val="bullet"/>
      <w:lvlText w:val="o"/>
      <w:lvlJc w:val="left"/>
      <w:pPr>
        <w:ind w:left="5760" w:hanging="360"/>
      </w:pPr>
      <w:rPr>
        <w:rFonts w:ascii="Courier New" w:hAnsi="Courier New" w:cs="Courier New" w:hint="default"/>
      </w:rPr>
    </w:lvl>
    <w:lvl w:ilvl="8" w:tplc="A66E52E8" w:tentative="1">
      <w:start w:val="1"/>
      <w:numFmt w:val="bullet"/>
      <w:lvlText w:val=""/>
      <w:lvlJc w:val="left"/>
      <w:pPr>
        <w:ind w:left="6480" w:hanging="360"/>
      </w:pPr>
      <w:rPr>
        <w:rFonts w:ascii="Wingdings" w:hAnsi="Wingdings" w:hint="default"/>
      </w:rPr>
    </w:lvl>
  </w:abstractNum>
  <w:abstractNum w:abstractNumId="29" w15:restartNumberingAfterBreak="0">
    <w:nsid w:val="3D8C7380"/>
    <w:multiLevelType w:val="hybridMultilevel"/>
    <w:tmpl w:val="0DC45FB6"/>
    <w:lvl w:ilvl="0" w:tplc="502C197A">
      <w:start w:val="1"/>
      <w:numFmt w:val="decimal"/>
      <w:lvlText w:val="%1."/>
      <w:lvlJc w:val="left"/>
      <w:pPr>
        <w:ind w:left="360" w:hanging="360"/>
      </w:pPr>
      <w:rPr>
        <w:rFonts w:eastAsiaTheme="minorHAnsi"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42934DC9"/>
    <w:multiLevelType w:val="hybridMultilevel"/>
    <w:tmpl w:val="C5D281CA"/>
    <w:lvl w:ilvl="0" w:tplc="0C090019">
      <w:start w:val="1"/>
      <w:numFmt w:val="lowerLetter"/>
      <w:lvlText w:val="%1."/>
      <w:lvlJc w:val="left"/>
      <w:pPr>
        <w:ind w:left="720" w:hanging="360"/>
      </w:p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31" w15:restartNumberingAfterBreak="0">
    <w:nsid w:val="5459198A"/>
    <w:multiLevelType w:val="hybridMultilevel"/>
    <w:tmpl w:val="6FBC1F4E"/>
    <w:lvl w:ilvl="0" w:tplc="E312CF3C">
      <w:start w:val="1"/>
      <w:numFmt w:val="decimal"/>
      <w:lvlText w:val="%1."/>
      <w:lvlJc w:val="left"/>
      <w:pPr>
        <w:tabs>
          <w:tab w:val="num" w:pos="720"/>
        </w:tabs>
        <w:ind w:left="720" w:hanging="360"/>
      </w:pPr>
      <w:rPr>
        <w:rFonts w:ascii="Arial" w:hAnsi="Arial" w:cs="Arial" w:hint="default"/>
        <w:b/>
        <w:i w:val="0"/>
      </w:rPr>
    </w:lvl>
    <w:lvl w:ilvl="1" w:tplc="CFFECAB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46033B9"/>
    <w:multiLevelType w:val="hybridMultilevel"/>
    <w:tmpl w:val="0E9E1060"/>
    <w:lvl w:ilvl="0" w:tplc="F946BC60">
      <w:start w:val="1"/>
      <w:numFmt w:val="bullet"/>
      <w:lvlText w:val=""/>
      <w:lvlJc w:val="left"/>
      <w:pPr>
        <w:tabs>
          <w:tab w:val="num" w:pos="720"/>
        </w:tabs>
        <w:ind w:left="644" w:hanging="284"/>
      </w:pPr>
      <w:rPr>
        <w:rFonts w:ascii="Symbol" w:hAnsi="Symbol" w:hint="default"/>
        <w:sz w:val="24"/>
        <w:szCs w:val="24"/>
      </w:rPr>
    </w:lvl>
    <w:lvl w:ilvl="1" w:tplc="481025A6">
      <w:start w:val="1"/>
      <w:numFmt w:val="decimal"/>
      <w:lvlText w:val="%2."/>
      <w:lvlJc w:val="left"/>
      <w:pPr>
        <w:tabs>
          <w:tab w:val="num" w:pos="1440"/>
        </w:tabs>
        <w:ind w:left="1440" w:hanging="360"/>
      </w:pPr>
    </w:lvl>
    <w:lvl w:ilvl="2" w:tplc="DCFC6142">
      <w:start w:val="1"/>
      <w:numFmt w:val="decimal"/>
      <w:lvlText w:val="%3."/>
      <w:lvlJc w:val="left"/>
      <w:pPr>
        <w:tabs>
          <w:tab w:val="num" w:pos="2160"/>
        </w:tabs>
        <w:ind w:left="2160" w:hanging="360"/>
      </w:pPr>
    </w:lvl>
    <w:lvl w:ilvl="3" w:tplc="7FB248FC">
      <w:start w:val="1"/>
      <w:numFmt w:val="decimal"/>
      <w:lvlText w:val="%4."/>
      <w:lvlJc w:val="left"/>
      <w:pPr>
        <w:tabs>
          <w:tab w:val="num" w:pos="2880"/>
        </w:tabs>
        <w:ind w:left="2880" w:hanging="360"/>
      </w:pPr>
    </w:lvl>
    <w:lvl w:ilvl="4" w:tplc="5398563A">
      <w:start w:val="1"/>
      <w:numFmt w:val="decimal"/>
      <w:lvlText w:val="%5."/>
      <w:lvlJc w:val="left"/>
      <w:pPr>
        <w:tabs>
          <w:tab w:val="num" w:pos="3600"/>
        </w:tabs>
        <w:ind w:left="3600" w:hanging="360"/>
      </w:pPr>
    </w:lvl>
    <w:lvl w:ilvl="5" w:tplc="6E367866">
      <w:start w:val="1"/>
      <w:numFmt w:val="decimal"/>
      <w:lvlText w:val="%6."/>
      <w:lvlJc w:val="left"/>
      <w:pPr>
        <w:tabs>
          <w:tab w:val="num" w:pos="4320"/>
        </w:tabs>
        <w:ind w:left="4320" w:hanging="360"/>
      </w:pPr>
    </w:lvl>
    <w:lvl w:ilvl="6" w:tplc="45005FA8">
      <w:start w:val="1"/>
      <w:numFmt w:val="decimal"/>
      <w:lvlText w:val="%7."/>
      <w:lvlJc w:val="left"/>
      <w:pPr>
        <w:tabs>
          <w:tab w:val="num" w:pos="5040"/>
        </w:tabs>
        <w:ind w:left="5040" w:hanging="360"/>
      </w:pPr>
    </w:lvl>
    <w:lvl w:ilvl="7" w:tplc="3FE22A44">
      <w:start w:val="1"/>
      <w:numFmt w:val="decimal"/>
      <w:lvlText w:val="%8."/>
      <w:lvlJc w:val="left"/>
      <w:pPr>
        <w:tabs>
          <w:tab w:val="num" w:pos="5760"/>
        </w:tabs>
        <w:ind w:left="5760" w:hanging="360"/>
      </w:pPr>
    </w:lvl>
    <w:lvl w:ilvl="8" w:tplc="BA7215F2">
      <w:start w:val="1"/>
      <w:numFmt w:val="decimal"/>
      <w:lvlText w:val="%9."/>
      <w:lvlJc w:val="left"/>
      <w:pPr>
        <w:tabs>
          <w:tab w:val="num" w:pos="6480"/>
        </w:tabs>
        <w:ind w:left="6480" w:hanging="360"/>
      </w:pPr>
    </w:lvl>
  </w:abstractNum>
  <w:abstractNum w:abstractNumId="33" w15:restartNumberingAfterBreak="0">
    <w:nsid w:val="55D93E69"/>
    <w:multiLevelType w:val="hybridMultilevel"/>
    <w:tmpl w:val="091232AE"/>
    <w:lvl w:ilvl="0" w:tplc="2A102C86">
      <w:start w:val="1"/>
      <w:numFmt w:val="bullet"/>
      <w:lvlText w:val=""/>
      <w:lvlJc w:val="left"/>
      <w:pPr>
        <w:ind w:left="768" w:hanging="360"/>
      </w:pPr>
      <w:rPr>
        <w:rFonts w:ascii="Symbol" w:hAnsi="Symbol" w:hint="default"/>
      </w:rPr>
    </w:lvl>
    <w:lvl w:ilvl="1" w:tplc="5FFE12B4" w:tentative="1">
      <w:start w:val="1"/>
      <w:numFmt w:val="bullet"/>
      <w:lvlText w:val="o"/>
      <w:lvlJc w:val="left"/>
      <w:pPr>
        <w:ind w:left="1488" w:hanging="360"/>
      </w:pPr>
      <w:rPr>
        <w:rFonts w:ascii="Courier New" w:hAnsi="Courier New" w:cs="Courier New" w:hint="default"/>
      </w:rPr>
    </w:lvl>
    <w:lvl w:ilvl="2" w:tplc="C704A028" w:tentative="1">
      <w:start w:val="1"/>
      <w:numFmt w:val="bullet"/>
      <w:lvlText w:val=""/>
      <w:lvlJc w:val="left"/>
      <w:pPr>
        <w:ind w:left="2208" w:hanging="360"/>
      </w:pPr>
      <w:rPr>
        <w:rFonts w:ascii="Wingdings" w:hAnsi="Wingdings" w:hint="default"/>
      </w:rPr>
    </w:lvl>
    <w:lvl w:ilvl="3" w:tplc="873A207E" w:tentative="1">
      <w:start w:val="1"/>
      <w:numFmt w:val="bullet"/>
      <w:lvlText w:val=""/>
      <w:lvlJc w:val="left"/>
      <w:pPr>
        <w:ind w:left="2928" w:hanging="360"/>
      </w:pPr>
      <w:rPr>
        <w:rFonts w:ascii="Symbol" w:hAnsi="Symbol" w:hint="default"/>
      </w:rPr>
    </w:lvl>
    <w:lvl w:ilvl="4" w:tplc="E0280074" w:tentative="1">
      <w:start w:val="1"/>
      <w:numFmt w:val="bullet"/>
      <w:lvlText w:val="o"/>
      <w:lvlJc w:val="left"/>
      <w:pPr>
        <w:ind w:left="3648" w:hanging="360"/>
      </w:pPr>
      <w:rPr>
        <w:rFonts w:ascii="Courier New" w:hAnsi="Courier New" w:cs="Courier New" w:hint="default"/>
      </w:rPr>
    </w:lvl>
    <w:lvl w:ilvl="5" w:tplc="A802BE5C" w:tentative="1">
      <w:start w:val="1"/>
      <w:numFmt w:val="bullet"/>
      <w:lvlText w:val=""/>
      <w:lvlJc w:val="left"/>
      <w:pPr>
        <w:ind w:left="4368" w:hanging="360"/>
      </w:pPr>
      <w:rPr>
        <w:rFonts w:ascii="Wingdings" w:hAnsi="Wingdings" w:hint="default"/>
      </w:rPr>
    </w:lvl>
    <w:lvl w:ilvl="6" w:tplc="708AF1F0" w:tentative="1">
      <w:start w:val="1"/>
      <w:numFmt w:val="bullet"/>
      <w:lvlText w:val=""/>
      <w:lvlJc w:val="left"/>
      <w:pPr>
        <w:ind w:left="5088" w:hanging="360"/>
      </w:pPr>
      <w:rPr>
        <w:rFonts w:ascii="Symbol" w:hAnsi="Symbol" w:hint="default"/>
      </w:rPr>
    </w:lvl>
    <w:lvl w:ilvl="7" w:tplc="32D0C080" w:tentative="1">
      <w:start w:val="1"/>
      <w:numFmt w:val="bullet"/>
      <w:lvlText w:val="o"/>
      <w:lvlJc w:val="left"/>
      <w:pPr>
        <w:ind w:left="5808" w:hanging="360"/>
      </w:pPr>
      <w:rPr>
        <w:rFonts w:ascii="Courier New" w:hAnsi="Courier New" w:cs="Courier New" w:hint="default"/>
      </w:rPr>
    </w:lvl>
    <w:lvl w:ilvl="8" w:tplc="70EA430A" w:tentative="1">
      <w:start w:val="1"/>
      <w:numFmt w:val="bullet"/>
      <w:lvlText w:val=""/>
      <w:lvlJc w:val="left"/>
      <w:pPr>
        <w:ind w:left="6528" w:hanging="360"/>
      </w:pPr>
      <w:rPr>
        <w:rFonts w:ascii="Wingdings" w:hAnsi="Wingdings" w:hint="default"/>
      </w:rPr>
    </w:lvl>
  </w:abstractNum>
  <w:abstractNum w:abstractNumId="34" w15:restartNumberingAfterBreak="0">
    <w:nsid w:val="5D974729"/>
    <w:multiLevelType w:val="hybridMultilevel"/>
    <w:tmpl w:val="57941DD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60887C93"/>
    <w:multiLevelType w:val="hybridMultilevel"/>
    <w:tmpl w:val="C510AA70"/>
    <w:lvl w:ilvl="0" w:tplc="0C090019">
      <w:start w:val="1"/>
      <w:numFmt w:val="lowerLetter"/>
      <w:lvlText w:val="%1."/>
      <w:lvlJc w:val="left"/>
      <w:pPr>
        <w:ind w:left="720" w:hanging="360"/>
      </w:pPr>
    </w:lvl>
    <w:lvl w:ilvl="1" w:tplc="0C090019">
      <w:start w:val="1"/>
      <w:numFmt w:val="lowerLetter"/>
      <w:lvlText w:val="%2."/>
      <w:lvlJc w:val="left"/>
      <w:pPr>
        <w:ind w:left="643"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C2064DB"/>
    <w:multiLevelType w:val="hybridMultilevel"/>
    <w:tmpl w:val="3CA633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D1168A9"/>
    <w:multiLevelType w:val="hybridMultilevel"/>
    <w:tmpl w:val="F010254E"/>
    <w:lvl w:ilvl="0" w:tplc="9932A424">
      <w:start w:val="1"/>
      <w:numFmt w:val="bullet"/>
      <w:lvlText w:val=""/>
      <w:lvlJc w:val="left"/>
      <w:pPr>
        <w:ind w:left="720" w:hanging="360"/>
      </w:pPr>
      <w:rPr>
        <w:rFonts w:ascii="Symbol" w:hAnsi="Symbol" w:hint="default"/>
      </w:rPr>
    </w:lvl>
    <w:lvl w:ilvl="1" w:tplc="A95E1B3A" w:tentative="1">
      <w:start w:val="1"/>
      <w:numFmt w:val="bullet"/>
      <w:lvlText w:val="o"/>
      <w:lvlJc w:val="left"/>
      <w:pPr>
        <w:ind w:left="1440" w:hanging="360"/>
      </w:pPr>
      <w:rPr>
        <w:rFonts w:ascii="Courier New" w:hAnsi="Courier New" w:cs="Courier New" w:hint="default"/>
      </w:rPr>
    </w:lvl>
    <w:lvl w:ilvl="2" w:tplc="D5C8E7FE" w:tentative="1">
      <w:start w:val="1"/>
      <w:numFmt w:val="bullet"/>
      <w:lvlText w:val=""/>
      <w:lvlJc w:val="left"/>
      <w:pPr>
        <w:ind w:left="2160" w:hanging="360"/>
      </w:pPr>
      <w:rPr>
        <w:rFonts w:ascii="Wingdings" w:hAnsi="Wingdings" w:hint="default"/>
      </w:rPr>
    </w:lvl>
    <w:lvl w:ilvl="3" w:tplc="B7B076C0" w:tentative="1">
      <w:start w:val="1"/>
      <w:numFmt w:val="bullet"/>
      <w:lvlText w:val=""/>
      <w:lvlJc w:val="left"/>
      <w:pPr>
        <w:ind w:left="2880" w:hanging="360"/>
      </w:pPr>
      <w:rPr>
        <w:rFonts w:ascii="Symbol" w:hAnsi="Symbol" w:hint="default"/>
      </w:rPr>
    </w:lvl>
    <w:lvl w:ilvl="4" w:tplc="279CF224" w:tentative="1">
      <w:start w:val="1"/>
      <w:numFmt w:val="bullet"/>
      <w:lvlText w:val="o"/>
      <w:lvlJc w:val="left"/>
      <w:pPr>
        <w:ind w:left="3600" w:hanging="360"/>
      </w:pPr>
      <w:rPr>
        <w:rFonts w:ascii="Courier New" w:hAnsi="Courier New" w:cs="Courier New" w:hint="default"/>
      </w:rPr>
    </w:lvl>
    <w:lvl w:ilvl="5" w:tplc="10AE200A" w:tentative="1">
      <w:start w:val="1"/>
      <w:numFmt w:val="bullet"/>
      <w:lvlText w:val=""/>
      <w:lvlJc w:val="left"/>
      <w:pPr>
        <w:ind w:left="4320" w:hanging="360"/>
      </w:pPr>
      <w:rPr>
        <w:rFonts w:ascii="Wingdings" w:hAnsi="Wingdings" w:hint="default"/>
      </w:rPr>
    </w:lvl>
    <w:lvl w:ilvl="6" w:tplc="9FB2E846" w:tentative="1">
      <w:start w:val="1"/>
      <w:numFmt w:val="bullet"/>
      <w:lvlText w:val=""/>
      <w:lvlJc w:val="left"/>
      <w:pPr>
        <w:ind w:left="5040" w:hanging="360"/>
      </w:pPr>
      <w:rPr>
        <w:rFonts w:ascii="Symbol" w:hAnsi="Symbol" w:hint="default"/>
      </w:rPr>
    </w:lvl>
    <w:lvl w:ilvl="7" w:tplc="8152A628" w:tentative="1">
      <w:start w:val="1"/>
      <w:numFmt w:val="bullet"/>
      <w:lvlText w:val="o"/>
      <w:lvlJc w:val="left"/>
      <w:pPr>
        <w:ind w:left="5760" w:hanging="360"/>
      </w:pPr>
      <w:rPr>
        <w:rFonts w:ascii="Courier New" w:hAnsi="Courier New" w:cs="Courier New" w:hint="default"/>
      </w:rPr>
    </w:lvl>
    <w:lvl w:ilvl="8" w:tplc="B6046636" w:tentative="1">
      <w:start w:val="1"/>
      <w:numFmt w:val="bullet"/>
      <w:lvlText w:val=""/>
      <w:lvlJc w:val="left"/>
      <w:pPr>
        <w:ind w:left="6480" w:hanging="360"/>
      </w:pPr>
      <w:rPr>
        <w:rFonts w:ascii="Wingdings" w:hAnsi="Wingdings" w:hint="default"/>
      </w:rPr>
    </w:lvl>
  </w:abstractNum>
  <w:abstractNum w:abstractNumId="38" w15:restartNumberingAfterBreak="0">
    <w:nsid w:val="6D63333B"/>
    <w:multiLevelType w:val="hybridMultilevel"/>
    <w:tmpl w:val="43CC4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F3E7B92"/>
    <w:multiLevelType w:val="hybridMultilevel"/>
    <w:tmpl w:val="B29E0926"/>
    <w:lvl w:ilvl="0" w:tplc="51EE969A">
      <w:start w:val="1"/>
      <w:numFmt w:val="bullet"/>
      <w:lvlText w:val=""/>
      <w:lvlJc w:val="left"/>
      <w:pPr>
        <w:ind w:left="1883" w:hanging="360"/>
      </w:pPr>
      <w:rPr>
        <w:rFonts w:ascii="Symbol" w:hAnsi="Symbol" w:hint="default"/>
        <w:color w:val="auto"/>
      </w:rPr>
    </w:lvl>
    <w:lvl w:ilvl="1" w:tplc="0C090003" w:tentative="1">
      <w:start w:val="1"/>
      <w:numFmt w:val="bullet"/>
      <w:lvlText w:val="o"/>
      <w:lvlJc w:val="left"/>
      <w:pPr>
        <w:ind w:left="2603" w:hanging="360"/>
      </w:pPr>
      <w:rPr>
        <w:rFonts w:ascii="Courier New" w:hAnsi="Courier New" w:cs="Courier New" w:hint="default"/>
      </w:rPr>
    </w:lvl>
    <w:lvl w:ilvl="2" w:tplc="0C090005" w:tentative="1">
      <w:start w:val="1"/>
      <w:numFmt w:val="bullet"/>
      <w:lvlText w:val=""/>
      <w:lvlJc w:val="left"/>
      <w:pPr>
        <w:ind w:left="3323" w:hanging="360"/>
      </w:pPr>
      <w:rPr>
        <w:rFonts w:ascii="Wingdings" w:hAnsi="Wingdings" w:hint="default"/>
      </w:rPr>
    </w:lvl>
    <w:lvl w:ilvl="3" w:tplc="0C090001" w:tentative="1">
      <w:start w:val="1"/>
      <w:numFmt w:val="bullet"/>
      <w:lvlText w:val=""/>
      <w:lvlJc w:val="left"/>
      <w:pPr>
        <w:ind w:left="4043" w:hanging="360"/>
      </w:pPr>
      <w:rPr>
        <w:rFonts w:ascii="Symbol" w:hAnsi="Symbol" w:hint="default"/>
      </w:rPr>
    </w:lvl>
    <w:lvl w:ilvl="4" w:tplc="0C090003" w:tentative="1">
      <w:start w:val="1"/>
      <w:numFmt w:val="bullet"/>
      <w:lvlText w:val="o"/>
      <w:lvlJc w:val="left"/>
      <w:pPr>
        <w:ind w:left="4763" w:hanging="360"/>
      </w:pPr>
      <w:rPr>
        <w:rFonts w:ascii="Courier New" w:hAnsi="Courier New" w:cs="Courier New" w:hint="default"/>
      </w:rPr>
    </w:lvl>
    <w:lvl w:ilvl="5" w:tplc="0C090005" w:tentative="1">
      <w:start w:val="1"/>
      <w:numFmt w:val="bullet"/>
      <w:lvlText w:val=""/>
      <w:lvlJc w:val="left"/>
      <w:pPr>
        <w:ind w:left="5483" w:hanging="360"/>
      </w:pPr>
      <w:rPr>
        <w:rFonts w:ascii="Wingdings" w:hAnsi="Wingdings" w:hint="default"/>
      </w:rPr>
    </w:lvl>
    <w:lvl w:ilvl="6" w:tplc="0C090001" w:tentative="1">
      <w:start w:val="1"/>
      <w:numFmt w:val="bullet"/>
      <w:lvlText w:val=""/>
      <w:lvlJc w:val="left"/>
      <w:pPr>
        <w:ind w:left="6203" w:hanging="360"/>
      </w:pPr>
      <w:rPr>
        <w:rFonts w:ascii="Symbol" w:hAnsi="Symbol" w:hint="default"/>
      </w:rPr>
    </w:lvl>
    <w:lvl w:ilvl="7" w:tplc="0C090003" w:tentative="1">
      <w:start w:val="1"/>
      <w:numFmt w:val="bullet"/>
      <w:lvlText w:val="o"/>
      <w:lvlJc w:val="left"/>
      <w:pPr>
        <w:ind w:left="6923" w:hanging="360"/>
      </w:pPr>
      <w:rPr>
        <w:rFonts w:ascii="Courier New" w:hAnsi="Courier New" w:cs="Courier New" w:hint="default"/>
      </w:rPr>
    </w:lvl>
    <w:lvl w:ilvl="8" w:tplc="0C090005" w:tentative="1">
      <w:start w:val="1"/>
      <w:numFmt w:val="bullet"/>
      <w:lvlText w:val=""/>
      <w:lvlJc w:val="left"/>
      <w:pPr>
        <w:ind w:left="7643" w:hanging="360"/>
      </w:pPr>
      <w:rPr>
        <w:rFonts w:ascii="Wingdings" w:hAnsi="Wingdings" w:hint="default"/>
      </w:rPr>
    </w:lvl>
  </w:abstractNum>
  <w:abstractNum w:abstractNumId="40" w15:restartNumberingAfterBreak="0">
    <w:nsid w:val="746A4B60"/>
    <w:multiLevelType w:val="hybridMultilevel"/>
    <w:tmpl w:val="6D3E81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57D1B05"/>
    <w:multiLevelType w:val="hybridMultilevel"/>
    <w:tmpl w:val="031EE816"/>
    <w:lvl w:ilvl="0" w:tplc="E78A409A">
      <w:start w:val="1"/>
      <w:numFmt w:val="decimal"/>
      <w:lvlText w:val="%1."/>
      <w:lvlJc w:val="left"/>
      <w:pPr>
        <w:ind w:left="502" w:hanging="360"/>
      </w:pPr>
      <w:rPr>
        <w:rFonts w:hint="default"/>
        <w:b w:val="0"/>
        <w:i w:val="0"/>
        <w:sz w:val="22"/>
        <w:szCs w:val="22"/>
      </w:rPr>
    </w:lvl>
    <w:lvl w:ilvl="1" w:tplc="AEFA5EC2">
      <w:start w:val="1"/>
      <w:numFmt w:val="lowerLetter"/>
      <w:lvlText w:val="%2."/>
      <w:lvlJc w:val="left"/>
      <w:pPr>
        <w:ind w:left="1222" w:hanging="360"/>
      </w:pPr>
    </w:lvl>
    <w:lvl w:ilvl="2" w:tplc="D2163EFA" w:tentative="1">
      <w:start w:val="1"/>
      <w:numFmt w:val="lowerRoman"/>
      <w:lvlText w:val="%3."/>
      <w:lvlJc w:val="right"/>
      <w:pPr>
        <w:ind w:left="1942" w:hanging="180"/>
      </w:pPr>
    </w:lvl>
    <w:lvl w:ilvl="3" w:tplc="81A4DCD4" w:tentative="1">
      <w:start w:val="1"/>
      <w:numFmt w:val="decimal"/>
      <w:lvlText w:val="%4."/>
      <w:lvlJc w:val="left"/>
      <w:pPr>
        <w:ind w:left="2662" w:hanging="360"/>
      </w:pPr>
    </w:lvl>
    <w:lvl w:ilvl="4" w:tplc="350EABE2" w:tentative="1">
      <w:start w:val="1"/>
      <w:numFmt w:val="lowerLetter"/>
      <w:lvlText w:val="%5."/>
      <w:lvlJc w:val="left"/>
      <w:pPr>
        <w:ind w:left="3382" w:hanging="360"/>
      </w:pPr>
    </w:lvl>
    <w:lvl w:ilvl="5" w:tplc="7CE86A38" w:tentative="1">
      <w:start w:val="1"/>
      <w:numFmt w:val="lowerRoman"/>
      <w:lvlText w:val="%6."/>
      <w:lvlJc w:val="right"/>
      <w:pPr>
        <w:ind w:left="4102" w:hanging="180"/>
      </w:pPr>
    </w:lvl>
    <w:lvl w:ilvl="6" w:tplc="657CDA2A" w:tentative="1">
      <w:start w:val="1"/>
      <w:numFmt w:val="decimal"/>
      <w:lvlText w:val="%7."/>
      <w:lvlJc w:val="left"/>
      <w:pPr>
        <w:ind w:left="4822" w:hanging="360"/>
      </w:pPr>
    </w:lvl>
    <w:lvl w:ilvl="7" w:tplc="29B453A0" w:tentative="1">
      <w:start w:val="1"/>
      <w:numFmt w:val="lowerLetter"/>
      <w:lvlText w:val="%8."/>
      <w:lvlJc w:val="left"/>
      <w:pPr>
        <w:ind w:left="5542" w:hanging="360"/>
      </w:pPr>
    </w:lvl>
    <w:lvl w:ilvl="8" w:tplc="9F6C85F8" w:tentative="1">
      <w:start w:val="1"/>
      <w:numFmt w:val="lowerRoman"/>
      <w:lvlText w:val="%9."/>
      <w:lvlJc w:val="right"/>
      <w:pPr>
        <w:ind w:left="6262" w:hanging="180"/>
      </w:pPr>
    </w:lvl>
  </w:abstractNum>
  <w:abstractNum w:abstractNumId="42" w15:restartNumberingAfterBreak="0">
    <w:nsid w:val="76974C8B"/>
    <w:multiLevelType w:val="hybridMultilevel"/>
    <w:tmpl w:val="204A0EC6"/>
    <w:lvl w:ilvl="0" w:tplc="0C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rFonts w:hint="default"/>
        <w:b w:val="0"/>
        <w:i w:val="0"/>
        <w:color w:val="auto"/>
      </w:rPr>
    </w:lvl>
    <w:lvl w:ilvl="3" w:tplc="FFFFFFFF">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4B4777"/>
    <w:multiLevelType w:val="hybridMultilevel"/>
    <w:tmpl w:val="28D2876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4" w15:restartNumberingAfterBreak="0">
    <w:nsid w:val="78EB2516"/>
    <w:multiLevelType w:val="hybridMultilevel"/>
    <w:tmpl w:val="DC3EC2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94B025D"/>
    <w:multiLevelType w:val="hybridMultilevel"/>
    <w:tmpl w:val="C5D281CA"/>
    <w:lvl w:ilvl="0" w:tplc="0C090019">
      <w:start w:val="1"/>
      <w:numFmt w:val="lowerLetter"/>
      <w:lvlText w:val="%1."/>
      <w:lvlJc w:val="left"/>
      <w:pPr>
        <w:ind w:left="720" w:hanging="360"/>
      </w:p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46" w15:restartNumberingAfterBreak="0">
    <w:nsid w:val="7A305ABB"/>
    <w:multiLevelType w:val="hybridMultilevel"/>
    <w:tmpl w:val="06E4BF7E"/>
    <w:lvl w:ilvl="0" w:tplc="85628808">
      <w:start w:val="1"/>
      <w:numFmt w:val="lowerRoman"/>
      <w:lvlText w:val="(%1)"/>
      <w:lvlJc w:val="right"/>
      <w:pPr>
        <w:ind w:left="1800" w:hanging="360"/>
      </w:pPr>
      <w:rPr>
        <w:rFonts w:hint="default"/>
        <w:b w:val="0"/>
        <w:i w:val="0"/>
        <w:color w:val="auto"/>
      </w:rPr>
    </w:lvl>
    <w:lvl w:ilvl="1" w:tplc="0C090019" w:tentative="1">
      <w:start w:val="1"/>
      <w:numFmt w:val="lowerLetter"/>
      <w:lvlText w:val="%2."/>
      <w:lvlJc w:val="left"/>
      <w:pPr>
        <w:ind w:left="2520" w:hanging="360"/>
      </w:pPr>
    </w:lvl>
    <w:lvl w:ilvl="2" w:tplc="0C09001B">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47" w15:restartNumberingAfterBreak="0">
    <w:nsid w:val="7D9E6643"/>
    <w:multiLevelType w:val="hybridMultilevel"/>
    <w:tmpl w:val="C848F224"/>
    <w:lvl w:ilvl="0" w:tplc="0FC42074">
      <w:start w:val="1"/>
      <w:numFmt w:val="lowerRoman"/>
      <w:lvlText w:val="(%1)"/>
      <w:lvlJc w:val="right"/>
      <w:pPr>
        <w:tabs>
          <w:tab w:val="num" w:pos="1620"/>
        </w:tabs>
        <w:ind w:left="1620" w:hanging="18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48" w15:restartNumberingAfterBreak="0">
    <w:nsid w:val="7E3B7982"/>
    <w:multiLevelType w:val="hybridMultilevel"/>
    <w:tmpl w:val="A9828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855720">
    <w:abstractNumId w:val="9"/>
  </w:num>
  <w:num w:numId="2" w16cid:durableId="696661073">
    <w:abstractNumId w:val="11"/>
  </w:num>
  <w:num w:numId="3" w16cid:durableId="1836677590">
    <w:abstractNumId w:val="14"/>
  </w:num>
  <w:num w:numId="4" w16cid:durableId="515727277">
    <w:abstractNumId w:val="32"/>
  </w:num>
  <w:num w:numId="5" w16cid:durableId="1203202271">
    <w:abstractNumId w:val="24"/>
  </w:num>
  <w:num w:numId="6" w16cid:durableId="489948425">
    <w:abstractNumId w:val="21"/>
  </w:num>
  <w:num w:numId="7" w16cid:durableId="1000353689">
    <w:abstractNumId w:val="17"/>
  </w:num>
  <w:num w:numId="8" w16cid:durableId="271206605">
    <w:abstractNumId w:val="20"/>
  </w:num>
  <w:num w:numId="9" w16cid:durableId="1127547778">
    <w:abstractNumId w:val="1"/>
  </w:num>
  <w:num w:numId="10" w16cid:durableId="244725059">
    <w:abstractNumId w:val="41"/>
  </w:num>
  <w:num w:numId="11" w16cid:durableId="1810901326">
    <w:abstractNumId w:val="26"/>
  </w:num>
  <w:num w:numId="12" w16cid:durableId="626546331">
    <w:abstractNumId w:val="4"/>
  </w:num>
  <w:num w:numId="13" w16cid:durableId="202324914">
    <w:abstractNumId w:val="37"/>
  </w:num>
  <w:num w:numId="14" w16cid:durableId="14998053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1205433">
    <w:abstractNumId w:val="3"/>
  </w:num>
  <w:num w:numId="16" w16cid:durableId="617837665">
    <w:abstractNumId w:val="33"/>
  </w:num>
  <w:num w:numId="17" w16cid:durableId="1049570730">
    <w:abstractNumId w:val="25"/>
  </w:num>
  <w:num w:numId="18" w16cid:durableId="786004359">
    <w:abstractNumId w:val="28"/>
  </w:num>
  <w:num w:numId="19" w16cid:durableId="820119278">
    <w:abstractNumId w:val="10"/>
  </w:num>
  <w:num w:numId="20" w16cid:durableId="409817943">
    <w:abstractNumId w:val="39"/>
  </w:num>
  <w:num w:numId="21" w16cid:durableId="5062597">
    <w:abstractNumId w:val="13"/>
  </w:num>
  <w:num w:numId="22" w16cid:durableId="897472969">
    <w:abstractNumId w:val="15"/>
  </w:num>
  <w:num w:numId="23" w16cid:durableId="753431089">
    <w:abstractNumId w:val="22"/>
  </w:num>
  <w:num w:numId="24" w16cid:durableId="90594303">
    <w:abstractNumId w:val="23"/>
  </w:num>
  <w:num w:numId="25" w16cid:durableId="258176748">
    <w:abstractNumId w:val="7"/>
  </w:num>
  <w:num w:numId="26" w16cid:durableId="814108055">
    <w:abstractNumId w:val="5"/>
  </w:num>
  <w:num w:numId="27" w16cid:durableId="1750804135">
    <w:abstractNumId w:val="12"/>
  </w:num>
  <w:num w:numId="28" w16cid:durableId="1890679073">
    <w:abstractNumId w:val="8"/>
  </w:num>
  <w:num w:numId="29" w16cid:durableId="692533349">
    <w:abstractNumId w:val="27"/>
  </w:num>
  <w:num w:numId="30" w16cid:durableId="1944340879">
    <w:abstractNumId w:val="0"/>
  </w:num>
  <w:num w:numId="31" w16cid:durableId="1782338327">
    <w:abstractNumId w:val="36"/>
  </w:num>
  <w:num w:numId="32" w16cid:durableId="881282606">
    <w:abstractNumId w:val="2"/>
  </w:num>
  <w:num w:numId="33" w16cid:durableId="435634130">
    <w:abstractNumId w:val="31"/>
  </w:num>
  <w:num w:numId="34" w16cid:durableId="653803307">
    <w:abstractNumId w:val="38"/>
  </w:num>
  <w:num w:numId="35" w16cid:durableId="597832082">
    <w:abstractNumId w:val="47"/>
  </w:num>
  <w:num w:numId="36" w16cid:durableId="1431731366">
    <w:abstractNumId w:val="35"/>
  </w:num>
  <w:num w:numId="37" w16cid:durableId="1496219332">
    <w:abstractNumId w:val="30"/>
  </w:num>
  <w:num w:numId="38" w16cid:durableId="1621065034">
    <w:abstractNumId w:val="45"/>
  </w:num>
  <w:num w:numId="39" w16cid:durableId="340818503">
    <w:abstractNumId w:val="18"/>
  </w:num>
  <w:num w:numId="40" w16cid:durableId="695617970">
    <w:abstractNumId w:val="46"/>
  </w:num>
  <w:num w:numId="41" w16cid:durableId="1311516956">
    <w:abstractNumId w:val="6"/>
  </w:num>
  <w:num w:numId="42" w16cid:durableId="281499140">
    <w:abstractNumId w:val="16"/>
  </w:num>
  <w:num w:numId="43" w16cid:durableId="962272347">
    <w:abstractNumId w:val="43"/>
  </w:num>
  <w:num w:numId="44" w16cid:durableId="960842920">
    <w:abstractNumId w:val="42"/>
  </w:num>
  <w:num w:numId="45" w16cid:durableId="839976165">
    <w:abstractNumId w:val="40"/>
  </w:num>
  <w:num w:numId="46" w16cid:durableId="1626043192">
    <w:abstractNumId w:val="44"/>
  </w:num>
  <w:num w:numId="47" w16cid:durableId="1273517433">
    <w:abstractNumId w:val="34"/>
  </w:num>
  <w:num w:numId="48" w16cid:durableId="95374456">
    <w:abstractNumId w:val="29"/>
  </w:num>
  <w:num w:numId="49" w16cid:durableId="1606569968">
    <w:abstractNumId w:val="48"/>
  </w:num>
  <w:num w:numId="50" w16cid:durableId="7430679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cRng" w:val="1"/>
    <w:docVar w:name="ccTitle" w:val="MyPIRSTable1_1"/>
    <w:docVar w:name="ccTxt" w:val="1"/>
    <w:docVar w:name="heshe" w:val="she"/>
    <w:docVar w:name="hesheC" w:val="She"/>
    <w:docVar w:name="himher" w:val="her"/>
    <w:docVar w:name="himherC" w:val="Her"/>
    <w:docVar w:name="hisher" w:val="her"/>
    <w:docVar w:name="hisherC" w:val="Her"/>
  </w:docVars>
  <w:rsids>
    <w:rsidRoot w:val="004065A6"/>
    <w:rsid w:val="00000663"/>
    <w:rsid w:val="00000D50"/>
    <w:rsid w:val="00000E06"/>
    <w:rsid w:val="00001367"/>
    <w:rsid w:val="0000188A"/>
    <w:rsid w:val="0000203D"/>
    <w:rsid w:val="0000248F"/>
    <w:rsid w:val="00002E0C"/>
    <w:rsid w:val="00002E9D"/>
    <w:rsid w:val="0000315D"/>
    <w:rsid w:val="000034D1"/>
    <w:rsid w:val="00003574"/>
    <w:rsid w:val="00003876"/>
    <w:rsid w:val="00003EE7"/>
    <w:rsid w:val="00004471"/>
    <w:rsid w:val="000044D0"/>
    <w:rsid w:val="000050D9"/>
    <w:rsid w:val="0000588C"/>
    <w:rsid w:val="00005AE0"/>
    <w:rsid w:val="00005B66"/>
    <w:rsid w:val="00005D83"/>
    <w:rsid w:val="00006C57"/>
    <w:rsid w:val="0000725D"/>
    <w:rsid w:val="00007D7D"/>
    <w:rsid w:val="0001031B"/>
    <w:rsid w:val="00010AAD"/>
    <w:rsid w:val="00011519"/>
    <w:rsid w:val="00011997"/>
    <w:rsid w:val="00011C30"/>
    <w:rsid w:val="00011D28"/>
    <w:rsid w:val="0001240B"/>
    <w:rsid w:val="00013145"/>
    <w:rsid w:val="00013C7C"/>
    <w:rsid w:val="00015951"/>
    <w:rsid w:val="000164E6"/>
    <w:rsid w:val="00016D48"/>
    <w:rsid w:val="00017134"/>
    <w:rsid w:val="00017220"/>
    <w:rsid w:val="00017AAD"/>
    <w:rsid w:val="00017C74"/>
    <w:rsid w:val="00017CAE"/>
    <w:rsid w:val="000209C0"/>
    <w:rsid w:val="00022382"/>
    <w:rsid w:val="00022568"/>
    <w:rsid w:val="00022801"/>
    <w:rsid w:val="00022A48"/>
    <w:rsid w:val="00022D71"/>
    <w:rsid w:val="0002364B"/>
    <w:rsid w:val="00023823"/>
    <w:rsid w:val="00023AD9"/>
    <w:rsid w:val="00023D82"/>
    <w:rsid w:val="00024F70"/>
    <w:rsid w:val="0002573D"/>
    <w:rsid w:val="00026506"/>
    <w:rsid w:val="00026886"/>
    <w:rsid w:val="00026E33"/>
    <w:rsid w:val="0002752B"/>
    <w:rsid w:val="000277FF"/>
    <w:rsid w:val="00027810"/>
    <w:rsid w:val="000279F7"/>
    <w:rsid w:val="00027B54"/>
    <w:rsid w:val="0003003A"/>
    <w:rsid w:val="00030893"/>
    <w:rsid w:val="00030E13"/>
    <w:rsid w:val="00030F0C"/>
    <w:rsid w:val="000313A8"/>
    <w:rsid w:val="000322F2"/>
    <w:rsid w:val="00032522"/>
    <w:rsid w:val="000327C3"/>
    <w:rsid w:val="00032D65"/>
    <w:rsid w:val="00032E0F"/>
    <w:rsid w:val="000332B4"/>
    <w:rsid w:val="00033669"/>
    <w:rsid w:val="00033F85"/>
    <w:rsid w:val="0003408E"/>
    <w:rsid w:val="000343A1"/>
    <w:rsid w:val="000348AB"/>
    <w:rsid w:val="00034FD4"/>
    <w:rsid w:val="00035219"/>
    <w:rsid w:val="0003558E"/>
    <w:rsid w:val="00035E6B"/>
    <w:rsid w:val="0003624D"/>
    <w:rsid w:val="000363F8"/>
    <w:rsid w:val="00036649"/>
    <w:rsid w:val="00036832"/>
    <w:rsid w:val="00036C04"/>
    <w:rsid w:val="00037182"/>
    <w:rsid w:val="00037E2C"/>
    <w:rsid w:val="00040A8B"/>
    <w:rsid w:val="00041628"/>
    <w:rsid w:val="00041654"/>
    <w:rsid w:val="00041FF3"/>
    <w:rsid w:val="000420C4"/>
    <w:rsid w:val="00042129"/>
    <w:rsid w:val="0004227C"/>
    <w:rsid w:val="0004260C"/>
    <w:rsid w:val="000427BE"/>
    <w:rsid w:val="000429B7"/>
    <w:rsid w:val="00042FA2"/>
    <w:rsid w:val="000432EA"/>
    <w:rsid w:val="0004386E"/>
    <w:rsid w:val="00043A69"/>
    <w:rsid w:val="00043CA8"/>
    <w:rsid w:val="00044096"/>
    <w:rsid w:val="000443FA"/>
    <w:rsid w:val="00045756"/>
    <w:rsid w:val="00045952"/>
    <w:rsid w:val="00045BCC"/>
    <w:rsid w:val="000462F2"/>
    <w:rsid w:val="00046A14"/>
    <w:rsid w:val="00046CC6"/>
    <w:rsid w:val="000471DF"/>
    <w:rsid w:val="000478C8"/>
    <w:rsid w:val="00047FEA"/>
    <w:rsid w:val="0005018D"/>
    <w:rsid w:val="00050DFA"/>
    <w:rsid w:val="00051B70"/>
    <w:rsid w:val="00051BD7"/>
    <w:rsid w:val="00051CCE"/>
    <w:rsid w:val="00051CDD"/>
    <w:rsid w:val="00052127"/>
    <w:rsid w:val="000532AD"/>
    <w:rsid w:val="0005342E"/>
    <w:rsid w:val="0005425C"/>
    <w:rsid w:val="000544FC"/>
    <w:rsid w:val="00055B03"/>
    <w:rsid w:val="00055B07"/>
    <w:rsid w:val="00055DFD"/>
    <w:rsid w:val="000563E6"/>
    <w:rsid w:val="000565FD"/>
    <w:rsid w:val="00057196"/>
    <w:rsid w:val="00057200"/>
    <w:rsid w:val="00057247"/>
    <w:rsid w:val="00057715"/>
    <w:rsid w:val="00057EAF"/>
    <w:rsid w:val="00057F56"/>
    <w:rsid w:val="000608C1"/>
    <w:rsid w:val="00060F6A"/>
    <w:rsid w:val="00061C8B"/>
    <w:rsid w:val="000620B2"/>
    <w:rsid w:val="00062194"/>
    <w:rsid w:val="000621E1"/>
    <w:rsid w:val="0006223D"/>
    <w:rsid w:val="00063261"/>
    <w:rsid w:val="00063F13"/>
    <w:rsid w:val="00065735"/>
    <w:rsid w:val="0006659B"/>
    <w:rsid w:val="00066758"/>
    <w:rsid w:val="000668C2"/>
    <w:rsid w:val="00066A2B"/>
    <w:rsid w:val="00066ABA"/>
    <w:rsid w:val="00066EC8"/>
    <w:rsid w:val="00067A6F"/>
    <w:rsid w:val="00070782"/>
    <w:rsid w:val="00070BDD"/>
    <w:rsid w:val="00070C17"/>
    <w:rsid w:val="000712FC"/>
    <w:rsid w:val="000717A1"/>
    <w:rsid w:val="00071C3E"/>
    <w:rsid w:val="00071CC1"/>
    <w:rsid w:val="00072256"/>
    <w:rsid w:val="00072468"/>
    <w:rsid w:val="0007249A"/>
    <w:rsid w:val="00072610"/>
    <w:rsid w:val="00072689"/>
    <w:rsid w:val="000730A4"/>
    <w:rsid w:val="0007325F"/>
    <w:rsid w:val="000735F7"/>
    <w:rsid w:val="000743D9"/>
    <w:rsid w:val="00074605"/>
    <w:rsid w:val="00074737"/>
    <w:rsid w:val="0007528C"/>
    <w:rsid w:val="00075687"/>
    <w:rsid w:val="00075834"/>
    <w:rsid w:val="000759DB"/>
    <w:rsid w:val="00075FE3"/>
    <w:rsid w:val="0007681C"/>
    <w:rsid w:val="00076A4C"/>
    <w:rsid w:val="00080AD0"/>
    <w:rsid w:val="00080CB0"/>
    <w:rsid w:val="00080D0E"/>
    <w:rsid w:val="00080FFD"/>
    <w:rsid w:val="00081102"/>
    <w:rsid w:val="00081A08"/>
    <w:rsid w:val="000830A4"/>
    <w:rsid w:val="00083128"/>
    <w:rsid w:val="00083581"/>
    <w:rsid w:val="00083C63"/>
    <w:rsid w:val="00083FCD"/>
    <w:rsid w:val="0008456E"/>
    <w:rsid w:val="0008485D"/>
    <w:rsid w:val="000850A2"/>
    <w:rsid w:val="00085385"/>
    <w:rsid w:val="000859BD"/>
    <w:rsid w:val="0008640D"/>
    <w:rsid w:val="000868E9"/>
    <w:rsid w:val="00086BB3"/>
    <w:rsid w:val="00086DA7"/>
    <w:rsid w:val="00086DE1"/>
    <w:rsid w:val="00087A08"/>
    <w:rsid w:val="00087CB5"/>
    <w:rsid w:val="00090209"/>
    <w:rsid w:val="000907DC"/>
    <w:rsid w:val="00090F7B"/>
    <w:rsid w:val="00090F7C"/>
    <w:rsid w:val="00091079"/>
    <w:rsid w:val="000918BF"/>
    <w:rsid w:val="00091988"/>
    <w:rsid w:val="00091A44"/>
    <w:rsid w:val="00091EA9"/>
    <w:rsid w:val="000922E5"/>
    <w:rsid w:val="000923C0"/>
    <w:rsid w:val="00092985"/>
    <w:rsid w:val="00093125"/>
    <w:rsid w:val="000933DD"/>
    <w:rsid w:val="000937C0"/>
    <w:rsid w:val="00093EE6"/>
    <w:rsid w:val="00094031"/>
    <w:rsid w:val="0009425D"/>
    <w:rsid w:val="000943A4"/>
    <w:rsid w:val="000943B2"/>
    <w:rsid w:val="00094E09"/>
    <w:rsid w:val="00094EE7"/>
    <w:rsid w:val="000967FE"/>
    <w:rsid w:val="000968C9"/>
    <w:rsid w:val="00096B67"/>
    <w:rsid w:val="00097774"/>
    <w:rsid w:val="00097D14"/>
    <w:rsid w:val="000A0AE1"/>
    <w:rsid w:val="000A0E98"/>
    <w:rsid w:val="000A1729"/>
    <w:rsid w:val="000A18F7"/>
    <w:rsid w:val="000A1CDA"/>
    <w:rsid w:val="000A28B2"/>
    <w:rsid w:val="000A299E"/>
    <w:rsid w:val="000A2A3B"/>
    <w:rsid w:val="000A38E6"/>
    <w:rsid w:val="000A3A74"/>
    <w:rsid w:val="000A46B1"/>
    <w:rsid w:val="000A4D0D"/>
    <w:rsid w:val="000A4FEB"/>
    <w:rsid w:val="000A51D1"/>
    <w:rsid w:val="000A5236"/>
    <w:rsid w:val="000A58CF"/>
    <w:rsid w:val="000A5C2C"/>
    <w:rsid w:val="000A5DCE"/>
    <w:rsid w:val="000A61BF"/>
    <w:rsid w:val="000A687F"/>
    <w:rsid w:val="000A6A33"/>
    <w:rsid w:val="000A6D29"/>
    <w:rsid w:val="000A6D82"/>
    <w:rsid w:val="000A77B6"/>
    <w:rsid w:val="000A79C2"/>
    <w:rsid w:val="000A7CD5"/>
    <w:rsid w:val="000A7FB3"/>
    <w:rsid w:val="000B015E"/>
    <w:rsid w:val="000B02AA"/>
    <w:rsid w:val="000B059B"/>
    <w:rsid w:val="000B0F0C"/>
    <w:rsid w:val="000B1049"/>
    <w:rsid w:val="000B1068"/>
    <w:rsid w:val="000B2104"/>
    <w:rsid w:val="000B2519"/>
    <w:rsid w:val="000B25DA"/>
    <w:rsid w:val="000B2934"/>
    <w:rsid w:val="000B2BA0"/>
    <w:rsid w:val="000B31AF"/>
    <w:rsid w:val="000B330D"/>
    <w:rsid w:val="000B33E9"/>
    <w:rsid w:val="000B40F1"/>
    <w:rsid w:val="000B48CA"/>
    <w:rsid w:val="000B498D"/>
    <w:rsid w:val="000B5058"/>
    <w:rsid w:val="000B54A6"/>
    <w:rsid w:val="000B5A31"/>
    <w:rsid w:val="000B63D1"/>
    <w:rsid w:val="000B6DC6"/>
    <w:rsid w:val="000B6E96"/>
    <w:rsid w:val="000B785E"/>
    <w:rsid w:val="000B7CAD"/>
    <w:rsid w:val="000C01E1"/>
    <w:rsid w:val="000C026F"/>
    <w:rsid w:val="000C0A2D"/>
    <w:rsid w:val="000C1522"/>
    <w:rsid w:val="000C1FBD"/>
    <w:rsid w:val="000C2405"/>
    <w:rsid w:val="000C2946"/>
    <w:rsid w:val="000C29AD"/>
    <w:rsid w:val="000C2E8F"/>
    <w:rsid w:val="000C3FB3"/>
    <w:rsid w:val="000C4031"/>
    <w:rsid w:val="000C530D"/>
    <w:rsid w:val="000C5466"/>
    <w:rsid w:val="000C5B79"/>
    <w:rsid w:val="000C5F7B"/>
    <w:rsid w:val="000C6050"/>
    <w:rsid w:val="000C6F22"/>
    <w:rsid w:val="000C73D0"/>
    <w:rsid w:val="000D043B"/>
    <w:rsid w:val="000D0E6E"/>
    <w:rsid w:val="000D19CC"/>
    <w:rsid w:val="000D1CD5"/>
    <w:rsid w:val="000D1E07"/>
    <w:rsid w:val="000D1FB0"/>
    <w:rsid w:val="000D1FF7"/>
    <w:rsid w:val="000D22EC"/>
    <w:rsid w:val="000D290D"/>
    <w:rsid w:val="000D32F1"/>
    <w:rsid w:val="000D360F"/>
    <w:rsid w:val="000D38BB"/>
    <w:rsid w:val="000D45B7"/>
    <w:rsid w:val="000D4CF6"/>
    <w:rsid w:val="000D5441"/>
    <w:rsid w:val="000D58E0"/>
    <w:rsid w:val="000D595C"/>
    <w:rsid w:val="000D59A4"/>
    <w:rsid w:val="000D7200"/>
    <w:rsid w:val="000D7AB8"/>
    <w:rsid w:val="000D7BEC"/>
    <w:rsid w:val="000D7F69"/>
    <w:rsid w:val="000E0CE1"/>
    <w:rsid w:val="000E1122"/>
    <w:rsid w:val="000E1191"/>
    <w:rsid w:val="000E1D63"/>
    <w:rsid w:val="000E23F6"/>
    <w:rsid w:val="000E2520"/>
    <w:rsid w:val="000E2B24"/>
    <w:rsid w:val="000E3EE1"/>
    <w:rsid w:val="000E3FB5"/>
    <w:rsid w:val="000E424C"/>
    <w:rsid w:val="000E43B2"/>
    <w:rsid w:val="000E489D"/>
    <w:rsid w:val="000E4929"/>
    <w:rsid w:val="000E5247"/>
    <w:rsid w:val="000E5318"/>
    <w:rsid w:val="000E5F47"/>
    <w:rsid w:val="000E6016"/>
    <w:rsid w:val="000E612A"/>
    <w:rsid w:val="000E6894"/>
    <w:rsid w:val="000E69DB"/>
    <w:rsid w:val="000E6BF9"/>
    <w:rsid w:val="000E7117"/>
    <w:rsid w:val="000E7217"/>
    <w:rsid w:val="000E7F01"/>
    <w:rsid w:val="000F08EF"/>
    <w:rsid w:val="000F0983"/>
    <w:rsid w:val="000F0BA5"/>
    <w:rsid w:val="000F0D2C"/>
    <w:rsid w:val="000F371E"/>
    <w:rsid w:val="000F37B8"/>
    <w:rsid w:val="000F3AB8"/>
    <w:rsid w:val="000F3B9E"/>
    <w:rsid w:val="000F3E09"/>
    <w:rsid w:val="000F46ED"/>
    <w:rsid w:val="000F478D"/>
    <w:rsid w:val="000F49F1"/>
    <w:rsid w:val="000F4AA6"/>
    <w:rsid w:val="000F4CCB"/>
    <w:rsid w:val="000F53C7"/>
    <w:rsid w:val="000F5701"/>
    <w:rsid w:val="000F5DF8"/>
    <w:rsid w:val="000F60BE"/>
    <w:rsid w:val="000F69F3"/>
    <w:rsid w:val="000F6A41"/>
    <w:rsid w:val="000F75F8"/>
    <w:rsid w:val="000F78FB"/>
    <w:rsid w:val="000F7EDC"/>
    <w:rsid w:val="000F7F5C"/>
    <w:rsid w:val="0010001E"/>
    <w:rsid w:val="00100102"/>
    <w:rsid w:val="00100D44"/>
    <w:rsid w:val="00101A44"/>
    <w:rsid w:val="00101A4C"/>
    <w:rsid w:val="00101EBA"/>
    <w:rsid w:val="001022D1"/>
    <w:rsid w:val="001027ED"/>
    <w:rsid w:val="001028E3"/>
    <w:rsid w:val="00102C3F"/>
    <w:rsid w:val="00102C67"/>
    <w:rsid w:val="00102CD1"/>
    <w:rsid w:val="0010306E"/>
    <w:rsid w:val="00103553"/>
    <w:rsid w:val="0010371B"/>
    <w:rsid w:val="001037B2"/>
    <w:rsid w:val="00103847"/>
    <w:rsid w:val="00104049"/>
    <w:rsid w:val="001042D6"/>
    <w:rsid w:val="001047DE"/>
    <w:rsid w:val="001047EA"/>
    <w:rsid w:val="00105109"/>
    <w:rsid w:val="0010513A"/>
    <w:rsid w:val="001054AE"/>
    <w:rsid w:val="001054D5"/>
    <w:rsid w:val="00105621"/>
    <w:rsid w:val="00105AFA"/>
    <w:rsid w:val="00105BDB"/>
    <w:rsid w:val="00106227"/>
    <w:rsid w:val="0010650A"/>
    <w:rsid w:val="00107701"/>
    <w:rsid w:val="00107C90"/>
    <w:rsid w:val="00107D60"/>
    <w:rsid w:val="0011002F"/>
    <w:rsid w:val="00110093"/>
    <w:rsid w:val="0011068B"/>
    <w:rsid w:val="00110943"/>
    <w:rsid w:val="0011107F"/>
    <w:rsid w:val="00112AAC"/>
    <w:rsid w:val="00113141"/>
    <w:rsid w:val="00113294"/>
    <w:rsid w:val="00113FE0"/>
    <w:rsid w:val="001141D7"/>
    <w:rsid w:val="00114266"/>
    <w:rsid w:val="0011429A"/>
    <w:rsid w:val="00114906"/>
    <w:rsid w:val="00114F15"/>
    <w:rsid w:val="00115638"/>
    <w:rsid w:val="00115B74"/>
    <w:rsid w:val="001162DF"/>
    <w:rsid w:val="0011635D"/>
    <w:rsid w:val="0011723C"/>
    <w:rsid w:val="001174B9"/>
    <w:rsid w:val="00117C55"/>
    <w:rsid w:val="00120877"/>
    <w:rsid w:val="00120CC3"/>
    <w:rsid w:val="00121150"/>
    <w:rsid w:val="00121749"/>
    <w:rsid w:val="001218EF"/>
    <w:rsid w:val="0012324F"/>
    <w:rsid w:val="00123BB8"/>
    <w:rsid w:val="00124AD9"/>
    <w:rsid w:val="00124AFE"/>
    <w:rsid w:val="00124D14"/>
    <w:rsid w:val="00125348"/>
    <w:rsid w:val="00125A06"/>
    <w:rsid w:val="001262DF"/>
    <w:rsid w:val="00126655"/>
    <w:rsid w:val="0012691C"/>
    <w:rsid w:val="00126D40"/>
    <w:rsid w:val="001275B1"/>
    <w:rsid w:val="00127796"/>
    <w:rsid w:val="00127BEB"/>
    <w:rsid w:val="00130398"/>
    <w:rsid w:val="001305A1"/>
    <w:rsid w:val="001305BD"/>
    <w:rsid w:val="00130679"/>
    <w:rsid w:val="001306FE"/>
    <w:rsid w:val="00130C55"/>
    <w:rsid w:val="00130E78"/>
    <w:rsid w:val="00131791"/>
    <w:rsid w:val="00131AD2"/>
    <w:rsid w:val="00131B54"/>
    <w:rsid w:val="00131C3B"/>
    <w:rsid w:val="00131EE2"/>
    <w:rsid w:val="00132137"/>
    <w:rsid w:val="00132476"/>
    <w:rsid w:val="00132C31"/>
    <w:rsid w:val="00133155"/>
    <w:rsid w:val="00133869"/>
    <w:rsid w:val="00133A2E"/>
    <w:rsid w:val="00133C52"/>
    <w:rsid w:val="00133C9D"/>
    <w:rsid w:val="00134A2A"/>
    <w:rsid w:val="00134F9C"/>
    <w:rsid w:val="00135054"/>
    <w:rsid w:val="00135D67"/>
    <w:rsid w:val="00136432"/>
    <w:rsid w:val="001365EA"/>
    <w:rsid w:val="0013737A"/>
    <w:rsid w:val="00137611"/>
    <w:rsid w:val="00137F28"/>
    <w:rsid w:val="00141A49"/>
    <w:rsid w:val="0014225A"/>
    <w:rsid w:val="00142530"/>
    <w:rsid w:val="00142993"/>
    <w:rsid w:val="00142A59"/>
    <w:rsid w:val="00142FB1"/>
    <w:rsid w:val="001437D2"/>
    <w:rsid w:val="0014440B"/>
    <w:rsid w:val="0014453A"/>
    <w:rsid w:val="00145B0C"/>
    <w:rsid w:val="00145CAE"/>
    <w:rsid w:val="001469FA"/>
    <w:rsid w:val="00146C76"/>
    <w:rsid w:val="00146D1E"/>
    <w:rsid w:val="0014767D"/>
    <w:rsid w:val="001478E1"/>
    <w:rsid w:val="00150184"/>
    <w:rsid w:val="00150454"/>
    <w:rsid w:val="001504EB"/>
    <w:rsid w:val="001508EE"/>
    <w:rsid w:val="00150E23"/>
    <w:rsid w:val="0015123A"/>
    <w:rsid w:val="001515A2"/>
    <w:rsid w:val="001522CD"/>
    <w:rsid w:val="00152420"/>
    <w:rsid w:val="001526BC"/>
    <w:rsid w:val="001530C3"/>
    <w:rsid w:val="001532EA"/>
    <w:rsid w:val="00153572"/>
    <w:rsid w:val="001536D8"/>
    <w:rsid w:val="001547CF"/>
    <w:rsid w:val="00154A2E"/>
    <w:rsid w:val="00154A60"/>
    <w:rsid w:val="00155494"/>
    <w:rsid w:val="001557F2"/>
    <w:rsid w:val="00155DB5"/>
    <w:rsid w:val="00156199"/>
    <w:rsid w:val="00156CB0"/>
    <w:rsid w:val="00156FF0"/>
    <w:rsid w:val="001570BE"/>
    <w:rsid w:val="001571E7"/>
    <w:rsid w:val="00157434"/>
    <w:rsid w:val="0015752B"/>
    <w:rsid w:val="001575B7"/>
    <w:rsid w:val="001578C3"/>
    <w:rsid w:val="00157B17"/>
    <w:rsid w:val="00157FFE"/>
    <w:rsid w:val="0016017B"/>
    <w:rsid w:val="00160297"/>
    <w:rsid w:val="0016033F"/>
    <w:rsid w:val="00160450"/>
    <w:rsid w:val="00160853"/>
    <w:rsid w:val="00160930"/>
    <w:rsid w:val="0016151F"/>
    <w:rsid w:val="0016177A"/>
    <w:rsid w:val="0016190D"/>
    <w:rsid w:val="00161ABD"/>
    <w:rsid w:val="00161EAB"/>
    <w:rsid w:val="00162201"/>
    <w:rsid w:val="001622DA"/>
    <w:rsid w:val="0016286C"/>
    <w:rsid w:val="00163652"/>
    <w:rsid w:val="001639FD"/>
    <w:rsid w:val="00163F09"/>
    <w:rsid w:val="0016473C"/>
    <w:rsid w:val="00164DB4"/>
    <w:rsid w:val="00165292"/>
    <w:rsid w:val="001654DE"/>
    <w:rsid w:val="00165FC9"/>
    <w:rsid w:val="0016636F"/>
    <w:rsid w:val="00166523"/>
    <w:rsid w:val="00166833"/>
    <w:rsid w:val="00166A21"/>
    <w:rsid w:val="001670FC"/>
    <w:rsid w:val="0016749F"/>
    <w:rsid w:val="001674B5"/>
    <w:rsid w:val="00167BBA"/>
    <w:rsid w:val="00167C16"/>
    <w:rsid w:val="0017011A"/>
    <w:rsid w:val="001703A5"/>
    <w:rsid w:val="001704A4"/>
    <w:rsid w:val="00170979"/>
    <w:rsid w:val="00171540"/>
    <w:rsid w:val="00171578"/>
    <w:rsid w:val="001720ED"/>
    <w:rsid w:val="0017295F"/>
    <w:rsid w:val="00173D88"/>
    <w:rsid w:val="001744C3"/>
    <w:rsid w:val="00174FED"/>
    <w:rsid w:val="001752C4"/>
    <w:rsid w:val="00176050"/>
    <w:rsid w:val="001766A5"/>
    <w:rsid w:val="00176C4B"/>
    <w:rsid w:val="001771B3"/>
    <w:rsid w:val="0017728D"/>
    <w:rsid w:val="001773BF"/>
    <w:rsid w:val="001775D5"/>
    <w:rsid w:val="001776B6"/>
    <w:rsid w:val="00177A3A"/>
    <w:rsid w:val="00180794"/>
    <w:rsid w:val="0018085B"/>
    <w:rsid w:val="001809FA"/>
    <w:rsid w:val="00180DD5"/>
    <w:rsid w:val="001818EE"/>
    <w:rsid w:val="00181EBD"/>
    <w:rsid w:val="00181FDC"/>
    <w:rsid w:val="001825C9"/>
    <w:rsid w:val="00182B89"/>
    <w:rsid w:val="00182C6E"/>
    <w:rsid w:val="00183673"/>
    <w:rsid w:val="0018392D"/>
    <w:rsid w:val="00183A39"/>
    <w:rsid w:val="00183EE4"/>
    <w:rsid w:val="00183F99"/>
    <w:rsid w:val="001841B8"/>
    <w:rsid w:val="00184D48"/>
    <w:rsid w:val="00184FCC"/>
    <w:rsid w:val="001855A4"/>
    <w:rsid w:val="0018668F"/>
    <w:rsid w:val="00186B4C"/>
    <w:rsid w:val="00186CD8"/>
    <w:rsid w:val="00187A9B"/>
    <w:rsid w:val="00187CDC"/>
    <w:rsid w:val="0019006F"/>
    <w:rsid w:val="0019072D"/>
    <w:rsid w:val="001909CC"/>
    <w:rsid w:val="00191223"/>
    <w:rsid w:val="0019134C"/>
    <w:rsid w:val="00191672"/>
    <w:rsid w:val="00191B34"/>
    <w:rsid w:val="00191C5C"/>
    <w:rsid w:val="00191D64"/>
    <w:rsid w:val="00191F62"/>
    <w:rsid w:val="0019210C"/>
    <w:rsid w:val="0019255A"/>
    <w:rsid w:val="00192C42"/>
    <w:rsid w:val="00192EB8"/>
    <w:rsid w:val="00193017"/>
    <w:rsid w:val="00193159"/>
    <w:rsid w:val="00193DD4"/>
    <w:rsid w:val="00193F27"/>
    <w:rsid w:val="00194938"/>
    <w:rsid w:val="00194EDB"/>
    <w:rsid w:val="00194EE3"/>
    <w:rsid w:val="001952DD"/>
    <w:rsid w:val="001957B5"/>
    <w:rsid w:val="00195947"/>
    <w:rsid w:val="00195E6E"/>
    <w:rsid w:val="00196085"/>
    <w:rsid w:val="001965CD"/>
    <w:rsid w:val="00196645"/>
    <w:rsid w:val="00196903"/>
    <w:rsid w:val="001975C4"/>
    <w:rsid w:val="001975D0"/>
    <w:rsid w:val="001A03AE"/>
    <w:rsid w:val="001A068A"/>
    <w:rsid w:val="001A092F"/>
    <w:rsid w:val="001A13A9"/>
    <w:rsid w:val="001A164D"/>
    <w:rsid w:val="001A1AA8"/>
    <w:rsid w:val="001A1AF3"/>
    <w:rsid w:val="001A1DD9"/>
    <w:rsid w:val="001A28D0"/>
    <w:rsid w:val="001A2D9E"/>
    <w:rsid w:val="001A3203"/>
    <w:rsid w:val="001A3E6B"/>
    <w:rsid w:val="001A3F2A"/>
    <w:rsid w:val="001A3F82"/>
    <w:rsid w:val="001A4846"/>
    <w:rsid w:val="001A4D2A"/>
    <w:rsid w:val="001A5423"/>
    <w:rsid w:val="001A56FD"/>
    <w:rsid w:val="001A6B79"/>
    <w:rsid w:val="001A7031"/>
    <w:rsid w:val="001A74CD"/>
    <w:rsid w:val="001A7DA2"/>
    <w:rsid w:val="001B0314"/>
    <w:rsid w:val="001B03A6"/>
    <w:rsid w:val="001B0A1B"/>
    <w:rsid w:val="001B1260"/>
    <w:rsid w:val="001B2A63"/>
    <w:rsid w:val="001B2C58"/>
    <w:rsid w:val="001B2D0B"/>
    <w:rsid w:val="001B3269"/>
    <w:rsid w:val="001B344A"/>
    <w:rsid w:val="001B345E"/>
    <w:rsid w:val="001B37AC"/>
    <w:rsid w:val="001B4273"/>
    <w:rsid w:val="001B462A"/>
    <w:rsid w:val="001B531F"/>
    <w:rsid w:val="001B54B8"/>
    <w:rsid w:val="001B5DDA"/>
    <w:rsid w:val="001B64A7"/>
    <w:rsid w:val="001B7365"/>
    <w:rsid w:val="001B775D"/>
    <w:rsid w:val="001B79CC"/>
    <w:rsid w:val="001B7E60"/>
    <w:rsid w:val="001B7E73"/>
    <w:rsid w:val="001C1DF0"/>
    <w:rsid w:val="001C1E6A"/>
    <w:rsid w:val="001C1FC1"/>
    <w:rsid w:val="001C1FDB"/>
    <w:rsid w:val="001C2806"/>
    <w:rsid w:val="001C2D6A"/>
    <w:rsid w:val="001C385C"/>
    <w:rsid w:val="001C3B36"/>
    <w:rsid w:val="001C3DD0"/>
    <w:rsid w:val="001C4823"/>
    <w:rsid w:val="001C5BF9"/>
    <w:rsid w:val="001C7365"/>
    <w:rsid w:val="001C78DB"/>
    <w:rsid w:val="001C78EE"/>
    <w:rsid w:val="001D0518"/>
    <w:rsid w:val="001D07CB"/>
    <w:rsid w:val="001D07F7"/>
    <w:rsid w:val="001D0BA9"/>
    <w:rsid w:val="001D11F5"/>
    <w:rsid w:val="001D1952"/>
    <w:rsid w:val="001D2237"/>
    <w:rsid w:val="001D2E25"/>
    <w:rsid w:val="001D3153"/>
    <w:rsid w:val="001D34C4"/>
    <w:rsid w:val="001D3527"/>
    <w:rsid w:val="001D41EF"/>
    <w:rsid w:val="001D41FE"/>
    <w:rsid w:val="001D4578"/>
    <w:rsid w:val="001D4641"/>
    <w:rsid w:val="001D4654"/>
    <w:rsid w:val="001D488D"/>
    <w:rsid w:val="001D4A18"/>
    <w:rsid w:val="001D70C7"/>
    <w:rsid w:val="001D72EA"/>
    <w:rsid w:val="001D7B4E"/>
    <w:rsid w:val="001D7C77"/>
    <w:rsid w:val="001E0501"/>
    <w:rsid w:val="001E135B"/>
    <w:rsid w:val="001E1815"/>
    <w:rsid w:val="001E182A"/>
    <w:rsid w:val="001E1E1B"/>
    <w:rsid w:val="001E1EF3"/>
    <w:rsid w:val="001E2279"/>
    <w:rsid w:val="001E2561"/>
    <w:rsid w:val="001E2DA0"/>
    <w:rsid w:val="001E2E40"/>
    <w:rsid w:val="001E2FDE"/>
    <w:rsid w:val="001E32EE"/>
    <w:rsid w:val="001E434C"/>
    <w:rsid w:val="001E4A44"/>
    <w:rsid w:val="001E50D0"/>
    <w:rsid w:val="001E5E0D"/>
    <w:rsid w:val="001E66A2"/>
    <w:rsid w:val="001E693F"/>
    <w:rsid w:val="001E6BF0"/>
    <w:rsid w:val="001E6C58"/>
    <w:rsid w:val="001E6D3D"/>
    <w:rsid w:val="001E7769"/>
    <w:rsid w:val="001E7BC2"/>
    <w:rsid w:val="001E7EFC"/>
    <w:rsid w:val="001F001F"/>
    <w:rsid w:val="001F0580"/>
    <w:rsid w:val="001F0B1D"/>
    <w:rsid w:val="001F17E3"/>
    <w:rsid w:val="001F1DD6"/>
    <w:rsid w:val="001F2ACB"/>
    <w:rsid w:val="001F2DA0"/>
    <w:rsid w:val="001F3555"/>
    <w:rsid w:val="001F3994"/>
    <w:rsid w:val="001F3CA3"/>
    <w:rsid w:val="001F4393"/>
    <w:rsid w:val="001F45CC"/>
    <w:rsid w:val="001F4827"/>
    <w:rsid w:val="001F4924"/>
    <w:rsid w:val="001F4988"/>
    <w:rsid w:val="001F52D2"/>
    <w:rsid w:val="001F5494"/>
    <w:rsid w:val="001F552F"/>
    <w:rsid w:val="001F5A70"/>
    <w:rsid w:val="001F6103"/>
    <w:rsid w:val="001F7528"/>
    <w:rsid w:val="001F76F5"/>
    <w:rsid w:val="001F7858"/>
    <w:rsid w:val="001F7DFE"/>
    <w:rsid w:val="00201431"/>
    <w:rsid w:val="00201624"/>
    <w:rsid w:val="002018B7"/>
    <w:rsid w:val="00201B3F"/>
    <w:rsid w:val="00201E98"/>
    <w:rsid w:val="002024C9"/>
    <w:rsid w:val="00202515"/>
    <w:rsid w:val="00202BC8"/>
    <w:rsid w:val="00202C64"/>
    <w:rsid w:val="002035B9"/>
    <w:rsid w:val="00203A96"/>
    <w:rsid w:val="00203F08"/>
    <w:rsid w:val="0020414E"/>
    <w:rsid w:val="00204C1C"/>
    <w:rsid w:val="00205102"/>
    <w:rsid w:val="00205315"/>
    <w:rsid w:val="00205905"/>
    <w:rsid w:val="00205CB4"/>
    <w:rsid w:val="00205E7D"/>
    <w:rsid w:val="0020611D"/>
    <w:rsid w:val="002061F8"/>
    <w:rsid w:val="002064E6"/>
    <w:rsid w:val="002067DE"/>
    <w:rsid w:val="00207547"/>
    <w:rsid w:val="0020757C"/>
    <w:rsid w:val="002103C1"/>
    <w:rsid w:val="00210DE1"/>
    <w:rsid w:val="002114E2"/>
    <w:rsid w:val="00211F62"/>
    <w:rsid w:val="00212199"/>
    <w:rsid w:val="00212843"/>
    <w:rsid w:val="00212F92"/>
    <w:rsid w:val="002131DB"/>
    <w:rsid w:val="00213A95"/>
    <w:rsid w:val="00213E80"/>
    <w:rsid w:val="0021411B"/>
    <w:rsid w:val="00214858"/>
    <w:rsid w:val="00215061"/>
    <w:rsid w:val="00215DEE"/>
    <w:rsid w:val="0021696E"/>
    <w:rsid w:val="002170CF"/>
    <w:rsid w:val="00217147"/>
    <w:rsid w:val="00217FB3"/>
    <w:rsid w:val="002204E6"/>
    <w:rsid w:val="00220C15"/>
    <w:rsid w:val="00221105"/>
    <w:rsid w:val="002214BC"/>
    <w:rsid w:val="002216C7"/>
    <w:rsid w:val="002219D2"/>
    <w:rsid w:val="00221F37"/>
    <w:rsid w:val="0022213B"/>
    <w:rsid w:val="0022249E"/>
    <w:rsid w:val="002228AE"/>
    <w:rsid w:val="00223162"/>
    <w:rsid w:val="00223F28"/>
    <w:rsid w:val="0022429B"/>
    <w:rsid w:val="002244D9"/>
    <w:rsid w:val="00224551"/>
    <w:rsid w:val="00224837"/>
    <w:rsid w:val="00224D17"/>
    <w:rsid w:val="0022549F"/>
    <w:rsid w:val="002255DD"/>
    <w:rsid w:val="002259D9"/>
    <w:rsid w:val="00225A79"/>
    <w:rsid w:val="00225B3F"/>
    <w:rsid w:val="00226054"/>
    <w:rsid w:val="00226129"/>
    <w:rsid w:val="00226970"/>
    <w:rsid w:val="0022712E"/>
    <w:rsid w:val="00227547"/>
    <w:rsid w:val="0022769D"/>
    <w:rsid w:val="00227903"/>
    <w:rsid w:val="00227CBC"/>
    <w:rsid w:val="00231128"/>
    <w:rsid w:val="00231450"/>
    <w:rsid w:val="00231492"/>
    <w:rsid w:val="00231956"/>
    <w:rsid w:val="00231A1B"/>
    <w:rsid w:val="00231ED9"/>
    <w:rsid w:val="00231FCE"/>
    <w:rsid w:val="002322B2"/>
    <w:rsid w:val="00232CF6"/>
    <w:rsid w:val="00233356"/>
    <w:rsid w:val="00233D54"/>
    <w:rsid w:val="00234A8A"/>
    <w:rsid w:val="00234DEF"/>
    <w:rsid w:val="0023523D"/>
    <w:rsid w:val="002355CB"/>
    <w:rsid w:val="00235AB5"/>
    <w:rsid w:val="00235FF4"/>
    <w:rsid w:val="00237DEA"/>
    <w:rsid w:val="0024022C"/>
    <w:rsid w:val="002407B9"/>
    <w:rsid w:val="0024082F"/>
    <w:rsid w:val="002416EC"/>
    <w:rsid w:val="00241B47"/>
    <w:rsid w:val="00241D43"/>
    <w:rsid w:val="00241D62"/>
    <w:rsid w:val="002420F8"/>
    <w:rsid w:val="00242180"/>
    <w:rsid w:val="00242662"/>
    <w:rsid w:val="00242B02"/>
    <w:rsid w:val="002430B5"/>
    <w:rsid w:val="002432F5"/>
    <w:rsid w:val="00243454"/>
    <w:rsid w:val="00243462"/>
    <w:rsid w:val="002434AB"/>
    <w:rsid w:val="0024382B"/>
    <w:rsid w:val="0024398C"/>
    <w:rsid w:val="00243C30"/>
    <w:rsid w:val="00244D85"/>
    <w:rsid w:val="00244EAE"/>
    <w:rsid w:val="002456D1"/>
    <w:rsid w:val="00245899"/>
    <w:rsid w:val="00245C4B"/>
    <w:rsid w:val="002461A4"/>
    <w:rsid w:val="002477C3"/>
    <w:rsid w:val="00247A49"/>
    <w:rsid w:val="00247CC5"/>
    <w:rsid w:val="00247F19"/>
    <w:rsid w:val="00247F4E"/>
    <w:rsid w:val="00250543"/>
    <w:rsid w:val="00250767"/>
    <w:rsid w:val="00251671"/>
    <w:rsid w:val="00251A4F"/>
    <w:rsid w:val="002520DC"/>
    <w:rsid w:val="00252316"/>
    <w:rsid w:val="00252AF8"/>
    <w:rsid w:val="00252CDC"/>
    <w:rsid w:val="00253665"/>
    <w:rsid w:val="00254343"/>
    <w:rsid w:val="00254ABA"/>
    <w:rsid w:val="002556B0"/>
    <w:rsid w:val="00256389"/>
    <w:rsid w:val="00256939"/>
    <w:rsid w:val="002572A1"/>
    <w:rsid w:val="002576EE"/>
    <w:rsid w:val="00260125"/>
    <w:rsid w:val="00260380"/>
    <w:rsid w:val="00260523"/>
    <w:rsid w:val="002605E5"/>
    <w:rsid w:val="002606E1"/>
    <w:rsid w:val="00260D63"/>
    <w:rsid w:val="00261161"/>
    <w:rsid w:val="002618A3"/>
    <w:rsid w:val="00261CFA"/>
    <w:rsid w:val="00261D42"/>
    <w:rsid w:val="00261EC3"/>
    <w:rsid w:val="0026269E"/>
    <w:rsid w:val="00262E1A"/>
    <w:rsid w:val="002633BC"/>
    <w:rsid w:val="00264A2E"/>
    <w:rsid w:val="00264D02"/>
    <w:rsid w:val="00264FD4"/>
    <w:rsid w:val="00265649"/>
    <w:rsid w:val="0026575B"/>
    <w:rsid w:val="00265ABC"/>
    <w:rsid w:val="00265BDB"/>
    <w:rsid w:val="00266987"/>
    <w:rsid w:val="00266A8C"/>
    <w:rsid w:val="00266C7A"/>
    <w:rsid w:val="00266F8E"/>
    <w:rsid w:val="00267AA2"/>
    <w:rsid w:val="00267D9A"/>
    <w:rsid w:val="00271C3A"/>
    <w:rsid w:val="0027229A"/>
    <w:rsid w:val="002722FE"/>
    <w:rsid w:val="002723D3"/>
    <w:rsid w:val="00272952"/>
    <w:rsid w:val="002729E6"/>
    <w:rsid w:val="002737A8"/>
    <w:rsid w:val="00273E59"/>
    <w:rsid w:val="00274259"/>
    <w:rsid w:val="00274305"/>
    <w:rsid w:val="0027445B"/>
    <w:rsid w:val="00275457"/>
    <w:rsid w:val="00275704"/>
    <w:rsid w:val="0027599E"/>
    <w:rsid w:val="00275EAC"/>
    <w:rsid w:val="0027714F"/>
    <w:rsid w:val="002778B1"/>
    <w:rsid w:val="0028001C"/>
    <w:rsid w:val="00280142"/>
    <w:rsid w:val="00280278"/>
    <w:rsid w:val="00280461"/>
    <w:rsid w:val="002807B8"/>
    <w:rsid w:val="00280AFF"/>
    <w:rsid w:val="0028101E"/>
    <w:rsid w:val="00282030"/>
    <w:rsid w:val="002820F1"/>
    <w:rsid w:val="00282408"/>
    <w:rsid w:val="00282737"/>
    <w:rsid w:val="0028288F"/>
    <w:rsid w:val="0028292B"/>
    <w:rsid w:val="00283907"/>
    <w:rsid w:val="00283BD3"/>
    <w:rsid w:val="00283E24"/>
    <w:rsid w:val="00283E47"/>
    <w:rsid w:val="00284FAE"/>
    <w:rsid w:val="00285400"/>
    <w:rsid w:val="0028577C"/>
    <w:rsid w:val="00285BA7"/>
    <w:rsid w:val="00285C96"/>
    <w:rsid w:val="0028653E"/>
    <w:rsid w:val="002869E9"/>
    <w:rsid w:val="002869FA"/>
    <w:rsid w:val="00287132"/>
    <w:rsid w:val="00287D97"/>
    <w:rsid w:val="002900F8"/>
    <w:rsid w:val="00290BBD"/>
    <w:rsid w:val="002910ED"/>
    <w:rsid w:val="002911F8"/>
    <w:rsid w:val="0029179A"/>
    <w:rsid w:val="00291AD2"/>
    <w:rsid w:val="002920F8"/>
    <w:rsid w:val="00292106"/>
    <w:rsid w:val="002921DE"/>
    <w:rsid w:val="002922A6"/>
    <w:rsid w:val="00292487"/>
    <w:rsid w:val="002927EF"/>
    <w:rsid w:val="002931F3"/>
    <w:rsid w:val="00293478"/>
    <w:rsid w:val="002939CA"/>
    <w:rsid w:val="00293B37"/>
    <w:rsid w:val="00294553"/>
    <w:rsid w:val="00294D1C"/>
    <w:rsid w:val="00294E3F"/>
    <w:rsid w:val="00294EDA"/>
    <w:rsid w:val="00295736"/>
    <w:rsid w:val="0029615C"/>
    <w:rsid w:val="002962CD"/>
    <w:rsid w:val="00296960"/>
    <w:rsid w:val="00296FC7"/>
    <w:rsid w:val="002A1AB1"/>
    <w:rsid w:val="002A208D"/>
    <w:rsid w:val="002A210A"/>
    <w:rsid w:val="002A267E"/>
    <w:rsid w:val="002A294A"/>
    <w:rsid w:val="002A387A"/>
    <w:rsid w:val="002A407F"/>
    <w:rsid w:val="002A4A82"/>
    <w:rsid w:val="002A5A9B"/>
    <w:rsid w:val="002A60DC"/>
    <w:rsid w:val="002A673C"/>
    <w:rsid w:val="002A698C"/>
    <w:rsid w:val="002A7312"/>
    <w:rsid w:val="002A74AD"/>
    <w:rsid w:val="002A7651"/>
    <w:rsid w:val="002A7DE3"/>
    <w:rsid w:val="002A7FD7"/>
    <w:rsid w:val="002B01FF"/>
    <w:rsid w:val="002B08D7"/>
    <w:rsid w:val="002B0A0C"/>
    <w:rsid w:val="002B1AF4"/>
    <w:rsid w:val="002B1B74"/>
    <w:rsid w:val="002B1C73"/>
    <w:rsid w:val="002B21B7"/>
    <w:rsid w:val="002B2457"/>
    <w:rsid w:val="002B260B"/>
    <w:rsid w:val="002B2FF7"/>
    <w:rsid w:val="002B30B2"/>
    <w:rsid w:val="002B31AF"/>
    <w:rsid w:val="002B51DA"/>
    <w:rsid w:val="002B564C"/>
    <w:rsid w:val="002B565C"/>
    <w:rsid w:val="002B56AA"/>
    <w:rsid w:val="002B649E"/>
    <w:rsid w:val="002B653B"/>
    <w:rsid w:val="002B6BB7"/>
    <w:rsid w:val="002B6BE1"/>
    <w:rsid w:val="002B6C76"/>
    <w:rsid w:val="002B711F"/>
    <w:rsid w:val="002C0021"/>
    <w:rsid w:val="002C0C2D"/>
    <w:rsid w:val="002C1149"/>
    <w:rsid w:val="002C18E0"/>
    <w:rsid w:val="002C2963"/>
    <w:rsid w:val="002C2EE7"/>
    <w:rsid w:val="002C30BB"/>
    <w:rsid w:val="002C3C98"/>
    <w:rsid w:val="002C425B"/>
    <w:rsid w:val="002C4A43"/>
    <w:rsid w:val="002C4FD8"/>
    <w:rsid w:val="002C5048"/>
    <w:rsid w:val="002C5136"/>
    <w:rsid w:val="002C5BD5"/>
    <w:rsid w:val="002C6010"/>
    <w:rsid w:val="002C6646"/>
    <w:rsid w:val="002C69CB"/>
    <w:rsid w:val="002C6AB5"/>
    <w:rsid w:val="002C6FAF"/>
    <w:rsid w:val="002C7334"/>
    <w:rsid w:val="002C78ED"/>
    <w:rsid w:val="002C7BCF"/>
    <w:rsid w:val="002C7C7E"/>
    <w:rsid w:val="002C7D7E"/>
    <w:rsid w:val="002D09A0"/>
    <w:rsid w:val="002D0AAA"/>
    <w:rsid w:val="002D0DDC"/>
    <w:rsid w:val="002D1536"/>
    <w:rsid w:val="002D23C0"/>
    <w:rsid w:val="002D317B"/>
    <w:rsid w:val="002D3513"/>
    <w:rsid w:val="002D35AF"/>
    <w:rsid w:val="002D3BED"/>
    <w:rsid w:val="002D43BF"/>
    <w:rsid w:val="002D4AF0"/>
    <w:rsid w:val="002D4C7A"/>
    <w:rsid w:val="002D4D89"/>
    <w:rsid w:val="002D4DC1"/>
    <w:rsid w:val="002D4EC7"/>
    <w:rsid w:val="002D5CDD"/>
    <w:rsid w:val="002D5FEE"/>
    <w:rsid w:val="002D6078"/>
    <w:rsid w:val="002D6C52"/>
    <w:rsid w:val="002D6D04"/>
    <w:rsid w:val="002D71A6"/>
    <w:rsid w:val="002D773D"/>
    <w:rsid w:val="002D7E7B"/>
    <w:rsid w:val="002E057F"/>
    <w:rsid w:val="002E173D"/>
    <w:rsid w:val="002E1E3C"/>
    <w:rsid w:val="002E250A"/>
    <w:rsid w:val="002E2C98"/>
    <w:rsid w:val="002E3700"/>
    <w:rsid w:val="002E38F5"/>
    <w:rsid w:val="002E3A65"/>
    <w:rsid w:val="002E412A"/>
    <w:rsid w:val="002E4784"/>
    <w:rsid w:val="002E4CDC"/>
    <w:rsid w:val="002E50C0"/>
    <w:rsid w:val="002E531B"/>
    <w:rsid w:val="002E5FEF"/>
    <w:rsid w:val="002E6612"/>
    <w:rsid w:val="002E6DE6"/>
    <w:rsid w:val="002E71A2"/>
    <w:rsid w:val="002E73BD"/>
    <w:rsid w:val="002E750F"/>
    <w:rsid w:val="002E7787"/>
    <w:rsid w:val="002E7B92"/>
    <w:rsid w:val="002F05B8"/>
    <w:rsid w:val="002F06CF"/>
    <w:rsid w:val="002F0CFD"/>
    <w:rsid w:val="002F12AC"/>
    <w:rsid w:val="002F147C"/>
    <w:rsid w:val="002F16AE"/>
    <w:rsid w:val="002F1784"/>
    <w:rsid w:val="002F1CE3"/>
    <w:rsid w:val="002F229E"/>
    <w:rsid w:val="002F2417"/>
    <w:rsid w:val="002F270B"/>
    <w:rsid w:val="002F2BBF"/>
    <w:rsid w:val="002F3680"/>
    <w:rsid w:val="002F371A"/>
    <w:rsid w:val="002F38BB"/>
    <w:rsid w:val="002F44BD"/>
    <w:rsid w:val="002F47B3"/>
    <w:rsid w:val="002F4B96"/>
    <w:rsid w:val="002F4D98"/>
    <w:rsid w:val="002F6243"/>
    <w:rsid w:val="002F7318"/>
    <w:rsid w:val="00300291"/>
    <w:rsid w:val="00300635"/>
    <w:rsid w:val="0030064C"/>
    <w:rsid w:val="0030145C"/>
    <w:rsid w:val="00301F52"/>
    <w:rsid w:val="00302337"/>
    <w:rsid w:val="003025E8"/>
    <w:rsid w:val="00302787"/>
    <w:rsid w:val="003029B6"/>
    <w:rsid w:val="0030398A"/>
    <w:rsid w:val="00303CF3"/>
    <w:rsid w:val="00303E47"/>
    <w:rsid w:val="00304223"/>
    <w:rsid w:val="00304992"/>
    <w:rsid w:val="00304EFF"/>
    <w:rsid w:val="00305E1E"/>
    <w:rsid w:val="003060C0"/>
    <w:rsid w:val="0030626F"/>
    <w:rsid w:val="00306AE4"/>
    <w:rsid w:val="00306D46"/>
    <w:rsid w:val="00306DD7"/>
    <w:rsid w:val="0030722D"/>
    <w:rsid w:val="0030726E"/>
    <w:rsid w:val="003072FE"/>
    <w:rsid w:val="003106AA"/>
    <w:rsid w:val="00310D18"/>
    <w:rsid w:val="00311281"/>
    <w:rsid w:val="00312192"/>
    <w:rsid w:val="00312EE8"/>
    <w:rsid w:val="00313521"/>
    <w:rsid w:val="00313B2A"/>
    <w:rsid w:val="00313C8A"/>
    <w:rsid w:val="0031429D"/>
    <w:rsid w:val="0031569B"/>
    <w:rsid w:val="00316220"/>
    <w:rsid w:val="00316685"/>
    <w:rsid w:val="003167C4"/>
    <w:rsid w:val="00316A16"/>
    <w:rsid w:val="00316ACB"/>
    <w:rsid w:val="0031727D"/>
    <w:rsid w:val="00317E38"/>
    <w:rsid w:val="0032027C"/>
    <w:rsid w:val="003207E9"/>
    <w:rsid w:val="0032097B"/>
    <w:rsid w:val="00321910"/>
    <w:rsid w:val="00321BC5"/>
    <w:rsid w:val="00322302"/>
    <w:rsid w:val="00322B68"/>
    <w:rsid w:val="0032323F"/>
    <w:rsid w:val="00323421"/>
    <w:rsid w:val="00323466"/>
    <w:rsid w:val="0032379C"/>
    <w:rsid w:val="00323AC7"/>
    <w:rsid w:val="00323D71"/>
    <w:rsid w:val="003240EE"/>
    <w:rsid w:val="00324B6F"/>
    <w:rsid w:val="0032506B"/>
    <w:rsid w:val="0032554A"/>
    <w:rsid w:val="003258AA"/>
    <w:rsid w:val="00325AA8"/>
    <w:rsid w:val="00326B4C"/>
    <w:rsid w:val="00326F2C"/>
    <w:rsid w:val="003305D7"/>
    <w:rsid w:val="00330A83"/>
    <w:rsid w:val="00330C7F"/>
    <w:rsid w:val="00330DB5"/>
    <w:rsid w:val="00330E7E"/>
    <w:rsid w:val="003315A6"/>
    <w:rsid w:val="00331657"/>
    <w:rsid w:val="0033229B"/>
    <w:rsid w:val="0033233F"/>
    <w:rsid w:val="00332A06"/>
    <w:rsid w:val="00332A75"/>
    <w:rsid w:val="00332B90"/>
    <w:rsid w:val="003339B6"/>
    <w:rsid w:val="0033444E"/>
    <w:rsid w:val="0033458B"/>
    <w:rsid w:val="00334679"/>
    <w:rsid w:val="00334EDF"/>
    <w:rsid w:val="00335715"/>
    <w:rsid w:val="003359DE"/>
    <w:rsid w:val="00337538"/>
    <w:rsid w:val="00337616"/>
    <w:rsid w:val="00337E5D"/>
    <w:rsid w:val="003404D4"/>
    <w:rsid w:val="00340A42"/>
    <w:rsid w:val="00341BA1"/>
    <w:rsid w:val="00341FBC"/>
    <w:rsid w:val="003423A3"/>
    <w:rsid w:val="0034290A"/>
    <w:rsid w:val="00342C39"/>
    <w:rsid w:val="00342E68"/>
    <w:rsid w:val="00342EFB"/>
    <w:rsid w:val="00343618"/>
    <w:rsid w:val="003437C4"/>
    <w:rsid w:val="00343C44"/>
    <w:rsid w:val="00343D8B"/>
    <w:rsid w:val="00344209"/>
    <w:rsid w:val="0034473E"/>
    <w:rsid w:val="00344CB9"/>
    <w:rsid w:val="00344D34"/>
    <w:rsid w:val="00344FA0"/>
    <w:rsid w:val="00344FFC"/>
    <w:rsid w:val="00345058"/>
    <w:rsid w:val="0034563D"/>
    <w:rsid w:val="003456E1"/>
    <w:rsid w:val="0034588B"/>
    <w:rsid w:val="00346145"/>
    <w:rsid w:val="0034624C"/>
    <w:rsid w:val="003462C3"/>
    <w:rsid w:val="00346BC8"/>
    <w:rsid w:val="00346D52"/>
    <w:rsid w:val="00347745"/>
    <w:rsid w:val="003478E1"/>
    <w:rsid w:val="00350028"/>
    <w:rsid w:val="003501B2"/>
    <w:rsid w:val="00350F74"/>
    <w:rsid w:val="0035129D"/>
    <w:rsid w:val="003514F9"/>
    <w:rsid w:val="00352056"/>
    <w:rsid w:val="003521EB"/>
    <w:rsid w:val="003536EC"/>
    <w:rsid w:val="003539E5"/>
    <w:rsid w:val="00353C51"/>
    <w:rsid w:val="00354067"/>
    <w:rsid w:val="0035434A"/>
    <w:rsid w:val="00354508"/>
    <w:rsid w:val="00354C29"/>
    <w:rsid w:val="0035501A"/>
    <w:rsid w:val="00355B58"/>
    <w:rsid w:val="0035674E"/>
    <w:rsid w:val="00357C0E"/>
    <w:rsid w:val="00357F64"/>
    <w:rsid w:val="003603BC"/>
    <w:rsid w:val="00361153"/>
    <w:rsid w:val="003617E0"/>
    <w:rsid w:val="00361A29"/>
    <w:rsid w:val="003624A5"/>
    <w:rsid w:val="003624CC"/>
    <w:rsid w:val="0036251E"/>
    <w:rsid w:val="0036346C"/>
    <w:rsid w:val="00363612"/>
    <w:rsid w:val="0036374D"/>
    <w:rsid w:val="00364700"/>
    <w:rsid w:val="003648F6"/>
    <w:rsid w:val="00365385"/>
    <w:rsid w:val="00365686"/>
    <w:rsid w:val="00365DB4"/>
    <w:rsid w:val="00365FF9"/>
    <w:rsid w:val="0036619E"/>
    <w:rsid w:val="0036625A"/>
    <w:rsid w:val="00366559"/>
    <w:rsid w:val="00366A3C"/>
    <w:rsid w:val="003670FF"/>
    <w:rsid w:val="00367554"/>
    <w:rsid w:val="00367762"/>
    <w:rsid w:val="003677D3"/>
    <w:rsid w:val="00367804"/>
    <w:rsid w:val="00367ACC"/>
    <w:rsid w:val="00370F3E"/>
    <w:rsid w:val="0037128C"/>
    <w:rsid w:val="00371ABA"/>
    <w:rsid w:val="00371C82"/>
    <w:rsid w:val="00371E46"/>
    <w:rsid w:val="00371FB8"/>
    <w:rsid w:val="00372708"/>
    <w:rsid w:val="00373812"/>
    <w:rsid w:val="00373A29"/>
    <w:rsid w:val="0037415E"/>
    <w:rsid w:val="003743E0"/>
    <w:rsid w:val="003749DD"/>
    <w:rsid w:val="00374F76"/>
    <w:rsid w:val="0037577E"/>
    <w:rsid w:val="00376C5F"/>
    <w:rsid w:val="00376E53"/>
    <w:rsid w:val="00376E84"/>
    <w:rsid w:val="00377010"/>
    <w:rsid w:val="0037709A"/>
    <w:rsid w:val="003777AE"/>
    <w:rsid w:val="00377B26"/>
    <w:rsid w:val="003801ED"/>
    <w:rsid w:val="003802AC"/>
    <w:rsid w:val="003805D6"/>
    <w:rsid w:val="003807B7"/>
    <w:rsid w:val="00381022"/>
    <w:rsid w:val="00381380"/>
    <w:rsid w:val="003816F4"/>
    <w:rsid w:val="00381779"/>
    <w:rsid w:val="00381833"/>
    <w:rsid w:val="00381AF3"/>
    <w:rsid w:val="00381D26"/>
    <w:rsid w:val="00382146"/>
    <w:rsid w:val="00382762"/>
    <w:rsid w:val="00382D5D"/>
    <w:rsid w:val="00383561"/>
    <w:rsid w:val="00383742"/>
    <w:rsid w:val="0038418F"/>
    <w:rsid w:val="0038426E"/>
    <w:rsid w:val="00384506"/>
    <w:rsid w:val="00384949"/>
    <w:rsid w:val="00386D5C"/>
    <w:rsid w:val="003879CE"/>
    <w:rsid w:val="00387EEB"/>
    <w:rsid w:val="0039061E"/>
    <w:rsid w:val="003906AF"/>
    <w:rsid w:val="00390A2D"/>
    <w:rsid w:val="00390CA9"/>
    <w:rsid w:val="00390F69"/>
    <w:rsid w:val="0039104A"/>
    <w:rsid w:val="0039123C"/>
    <w:rsid w:val="00391551"/>
    <w:rsid w:val="003915F0"/>
    <w:rsid w:val="00391D67"/>
    <w:rsid w:val="0039237C"/>
    <w:rsid w:val="00392A17"/>
    <w:rsid w:val="00392B97"/>
    <w:rsid w:val="00392D22"/>
    <w:rsid w:val="0039353D"/>
    <w:rsid w:val="00393A27"/>
    <w:rsid w:val="00393B98"/>
    <w:rsid w:val="00394390"/>
    <w:rsid w:val="003943DF"/>
    <w:rsid w:val="00395C6B"/>
    <w:rsid w:val="00396386"/>
    <w:rsid w:val="00396849"/>
    <w:rsid w:val="00396B72"/>
    <w:rsid w:val="00397001"/>
    <w:rsid w:val="003A0885"/>
    <w:rsid w:val="003A08DC"/>
    <w:rsid w:val="003A0B9C"/>
    <w:rsid w:val="003A1DFE"/>
    <w:rsid w:val="003A2A37"/>
    <w:rsid w:val="003A49F8"/>
    <w:rsid w:val="003A5251"/>
    <w:rsid w:val="003A579A"/>
    <w:rsid w:val="003A5C7F"/>
    <w:rsid w:val="003A633F"/>
    <w:rsid w:val="003A63B1"/>
    <w:rsid w:val="003A689F"/>
    <w:rsid w:val="003A69AF"/>
    <w:rsid w:val="003A72A3"/>
    <w:rsid w:val="003A77D9"/>
    <w:rsid w:val="003B0926"/>
    <w:rsid w:val="003B0C8B"/>
    <w:rsid w:val="003B0D81"/>
    <w:rsid w:val="003B129F"/>
    <w:rsid w:val="003B1D55"/>
    <w:rsid w:val="003B1ED3"/>
    <w:rsid w:val="003B28A1"/>
    <w:rsid w:val="003B305E"/>
    <w:rsid w:val="003B3396"/>
    <w:rsid w:val="003B34A5"/>
    <w:rsid w:val="003B3C03"/>
    <w:rsid w:val="003B3C66"/>
    <w:rsid w:val="003B3CFD"/>
    <w:rsid w:val="003B4112"/>
    <w:rsid w:val="003B4367"/>
    <w:rsid w:val="003B501B"/>
    <w:rsid w:val="003B5B05"/>
    <w:rsid w:val="003B5BCC"/>
    <w:rsid w:val="003B5E17"/>
    <w:rsid w:val="003B5E34"/>
    <w:rsid w:val="003B5EBB"/>
    <w:rsid w:val="003B62EB"/>
    <w:rsid w:val="003B68A0"/>
    <w:rsid w:val="003B7434"/>
    <w:rsid w:val="003B7ACF"/>
    <w:rsid w:val="003C02AF"/>
    <w:rsid w:val="003C03B0"/>
    <w:rsid w:val="003C0B50"/>
    <w:rsid w:val="003C0DE5"/>
    <w:rsid w:val="003C183A"/>
    <w:rsid w:val="003C1B11"/>
    <w:rsid w:val="003C1B1C"/>
    <w:rsid w:val="003C298B"/>
    <w:rsid w:val="003C2A7A"/>
    <w:rsid w:val="003C3AD1"/>
    <w:rsid w:val="003C3BF7"/>
    <w:rsid w:val="003C3CA0"/>
    <w:rsid w:val="003C4533"/>
    <w:rsid w:val="003C5313"/>
    <w:rsid w:val="003C5714"/>
    <w:rsid w:val="003C5A31"/>
    <w:rsid w:val="003C63BD"/>
    <w:rsid w:val="003C6413"/>
    <w:rsid w:val="003C658B"/>
    <w:rsid w:val="003C6EAD"/>
    <w:rsid w:val="003D05D4"/>
    <w:rsid w:val="003D0C8F"/>
    <w:rsid w:val="003D0E57"/>
    <w:rsid w:val="003D1638"/>
    <w:rsid w:val="003D225B"/>
    <w:rsid w:val="003D2302"/>
    <w:rsid w:val="003D25CB"/>
    <w:rsid w:val="003D2EDA"/>
    <w:rsid w:val="003D36AD"/>
    <w:rsid w:val="003D3F8A"/>
    <w:rsid w:val="003D41FA"/>
    <w:rsid w:val="003D4244"/>
    <w:rsid w:val="003D42DE"/>
    <w:rsid w:val="003D472E"/>
    <w:rsid w:val="003D4B7C"/>
    <w:rsid w:val="003D4DDB"/>
    <w:rsid w:val="003D5DB9"/>
    <w:rsid w:val="003D6DCD"/>
    <w:rsid w:val="003D74C0"/>
    <w:rsid w:val="003E02B1"/>
    <w:rsid w:val="003E1393"/>
    <w:rsid w:val="003E1450"/>
    <w:rsid w:val="003E1AB7"/>
    <w:rsid w:val="003E234C"/>
    <w:rsid w:val="003E35E1"/>
    <w:rsid w:val="003E44D0"/>
    <w:rsid w:val="003E45DF"/>
    <w:rsid w:val="003E4917"/>
    <w:rsid w:val="003E4A48"/>
    <w:rsid w:val="003E4F2C"/>
    <w:rsid w:val="003E51D7"/>
    <w:rsid w:val="003E6A27"/>
    <w:rsid w:val="003E71E7"/>
    <w:rsid w:val="003E7381"/>
    <w:rsid w:val="003E7619"/>
    <w:rsid w:val="003E78AA"/>
    <w:rsid w:val="003E7C1A"/>
    <w:rsid w:val="003E7E6A"/>
    <w:rsid w:val="003F01FE"/>
    <w:rsid w:val="003F076C"/>
    <w:rsid w:val="003F1066"/>
    <w:rsid w:val="003F1762"/>
    <w:rsid w:val="003F1BBC"/>
    <w:rsid w:val="003F2723"/>
    <w:rsid w:val="003F27E6"/>
    <w:rsid w:val="003F289C"/>
    <w:rsid w:val="003F3078"/>
    <w:rsid w:val="003F3628"/>
    <w:rsid w:val="003F49E2"/>
    <w:rsid w:val="003F52DB"/>
    <w:rsid w:val="003F55FC"/>
    <w:rsid w:val="003F5754"/>
    <w:rsid w:val="003F600F"/>
    <w:rsid w:val="003F63E2"/>
    <w:rsid w:val="003F6593"/>
    <w:rsid w:val="003F661E"/>
    <w:rsid w:val="003F6B67"/>
    <w:rsid w:val="003F6D53"/>
    <w:rsid w:val="003F6E18"/>
    <w:rsid w:val="003F6F5C"/>
    <w:rsid w:val="003F7238"/>
    <w:rsid w:val="003F7B3F"/>
    <w:rsid w:val="0040060C"/>
    <w:rsid w:val="00400786"/>
    <w:rsid w:val="00400BAF"/>
    <w:rsid w:val="00400C98"/>
    <w:rsid w:val="0040126B"/>
    <w:rsid w:val="004012DF"/>
    <w:rsid w:val="004013C4"/>
    <w:rsid w:val="00401C43"/>
    <w:rsid w:val="00402254"/>
    <w:rsid w:val="004028E1"/>
    <w:rsid w:val="00402E35"/>
    <w:rsid w:val="00403775"/>
    <w:rsid w:val="004039FF"/>
    <w:rsid w:val="00403CC1"/>
    <w:rsid w:val="004044D8"/>
    <w:rsid w:val="00404576"/>
    <w:rsid w:val="00406451"/>
    <w:rsid w:val="004065A6"/>
    <w:rsid w:val="004069C1"/>
    <w:rsid w:val="0040729D"/>
    <w:rsid w:val="004073EB"/>
    <w:rsid w:val="0040777B"/>
    <w:rsid w:val="00407841"/>
    <w:rsid w:val="00407AD2"/>
    <w:rsid w:val="00410491"/>
    <w:rsid w:val="00411BC0"/>
    <w:rsid w:val="0041236F"/>
    <w:rsid w:val="004123A3"/>
    <w:rsid w:val="004123EC"/>
    <w:rsid w:val="00412553"/>
    <w:rsid w:val="004129ED"/>
    <w:rsid w:val="00412C29"/>
    <w:rsid w:val="00413026"/>
    <w:rsid w:val="00414178"/>
    <w:rsid w:val="0041526B"/>
    <w:rsid w:val="00415505"/>
    <w:rsid w:val="00415F36"/>
    <w:rsid w:val="004164E3"/>
    <w:rsid w:val="004167B4"/>
    <w:rsid w:val="0041799F"/>
    <w:rsid w:val="00417A61"/>
    <w:rsid w:val="0042055E"/>
    <w:rsid w:val="00420F9C"/>
    <w:rsid w:val="00422089"/>
    <w:rsid w:val="004234D2"/>
    <w:rsid w:val="00423F6E"/>
    <w:rsid w:val="00423FAA"/>
    <w:rsid w:val="00424033"/>
    <w:rsid w:val="0042443A"/>
    <w:rsid w:val="00424447"/>
    <w:rsid w:val="00424487"/>
    <w:rsid w:val="004247DD"/>
    <w:rsid w:val="00425116"/>
    <w:rsid w:val="00425887"/>
    <w:rsid w:val="004259D3"/>
    <w:rsid w:val="00425BD4"/>
    <w:rsid w:val="00425FBB"/>
    <w:rsid w:val="004265EA"/>
    <w:rsid w:val="00426C9D"/>
    <w:rsid w:val="00426D18"/>
    <w:rsid w:val="00426EB0"/>
    <w:rsid w:val="00427033"/>
    <w:rsid w:val="00427563"/>
    <w:rsid w:val="00427D80"/>
    <w:rsid w:val="00430037"/>
    <w:rsid w:val="004301E2"/>
    <w:rsid w:val="00430479"/>
    <w:rsid w:val="00430552"/>
    <w:rsid w:val="004309F3"/>
    <w:rsid w:val="00431081"/>
    <w:rsid w:val="0043113E"/>
    <w:rsid w:val="004328CD"/>
    <w:rsid w:val="00432C64"/>
    <w:rsid w:val="00432ED7"/>
    <w:rsid w:val="00432ED9"/>
    <w:rsid w:val="00433967"/>
    <w:rsid w:val="00433DAE"/>
    <w:rsid w:val="00433E2D"/>
    <w:rsid w:val="0043426D"/>
    <w:rsid w:val="004343C8"/>
    <w:rsid w:val="004349D5"/>
    <w:rsid w:val="00434D84"/>
    <w:rsid w:val="00435A2B"/>
    <w:rsid w:val="00435EB4"/>
    <w:rsid w:val="00435FE1"/>
    <w:rsid w:val="00436420"/>
    <w:rsid w:val="0043651C"/>
    <w:rsid w:val="00436E7E"/>
    <w:rsid w:val="00437B8B"/>
    <w:rsid w:val="00440302"/>
    <w:rsid w:val="00440836"/>
    <w:rsid w:val="00440854"/>
    <w:rsid w:val="00440C94"/>
    <w:rsid w:val="004410AF"/>
    <w:rsid w:val="00441C24"/>
    <w:rsid w:val="004423C8"/>
    <w:rsid w:val="004428B2"/>
    <w:rsid w:val="00442F83"/>
    <w:rsid w:val="0044303C"/>
    <w:rsid w:val="004438A4"/>
    <w:rsid w:val="00443A2C"/>
    <w:rsid w:val="00443C11"/>
    <w:rsid w:val="00443DAD"/>
    <w:rsid w:val="00443FE9"/>
    <w:rsid w:val="00444063"/>
    <w:rsid w:val="00444526"/>
    <w:rsid w:val="00446108"/>
    <w:rsid w:val="00446722"/>
    <w:rsid w:val="00446E62"/>
    <w:rsid w:val="004470B1"/>
    <w:rsid w:val="004474DF"/>
    <w:rsid w:val="004474F2"/>
    <w:rsid w:val="004476AE"/>
    <w:rsid w:val="0045012F"/>
    <w:rsid w:val="004508D1"/>
    <w:rsid w:val="00451455"/>
    <w:rsid w:val="00451B53"/>
    <w:rsid w:val="00451C35"/>
    <w:rsid w:val="00452355"/>
    <w:rsid w:val="00452E87"/>
    <w:rsid w:val="00452F08"/>
    <w:rsid w:val="00452FE5"/>
    <w:rsid w:val="0045309A"/>
    <w:rsid w:val="0045426A"/>
    <w:rsid w:val="004542D1"/>
    <w:rsid w:val="00454AE1"/>
    <w:rsid w:val="00454BFF"/>
    <w:rsid w:val="00454F11"/>
    <w:rsid w:val="00455521"/>
    <w:rsid w:val="00455833"/>
    <w:rsid w:val="00455C23"/>
    <w:rsid w:val="00455C9F"/>
    <w:rsid w:val="00455DE0"/>
    <w:rsid w:val="00456C61"/>
    <w:rsid w:val="00457A9B"/>
    <w:rsid w:val="00460123"/>
    <w:rsid w:val="00460773"/>
    <w:rsid w:val="00460C14"/>
    <w:rsid w:val="004610C2"/>
    <w:rsid w:val="0046115F"/>
    <w:rsid w:val="00461D5E"/>
    <w:rsid w:val="00462843"/>
    <w:rsid w:val="00462A5B"/>
    <w:rsid w:val="00462AD9"/>
    <w:rsid w:val="0046330B"/>
    <w:rsid w:val="00463434"/>
    <w:rsid w:val="00464952"/>
    <w:rsid w:val="00465267"/>
    <w:rsid w:val="004652A5"/>
    <w:rsid w:val="00465B27"/>
    <w:rsid w:val="00465D93"/>
    <w:rsid w:val="00465F96"/>
    <w:rsid w:val="004660D8"/>
    <w:rsid w:val="00467303"/>
    <w:rsid w:val="00467890"/>
    <w:rsid w:val="00470CDA"/>
    <w:rsid w:val="00471DB3"/>
    <w:rsid w:val="004732E9"/>
    <w:rsid w:val="00473495"/>
    <w:rsid w:val="00473686"/>
    <w:rsid w:val="00473E23"/>
    <w:rsid w:val="00473FE3"/>
    <w:rsid w:val="00474690"/>
    <w:rsid w:val="0047492B"/>
    <w:rsid w:val="00475402"/>
    <w:rsid w:val="0047568B"/>
    <w:rsid w:val="004756F9"/>
    <w:rsid w:val="004760C4"/>
    <w:rsid w:val="004761CC"/>
    <w:rsid w:val="0047716F"/>
    <w:rsid w:val="00477B3F"/>
    <w:rsid w:val="00477DD2"/>
    <w:rsid w:val="00480504"/>
    <w:rsid w:val="004806AE"/>
    <w:rsid w:val="00480F61"/>
    <w:rsid w:val="00481057"/>
    <w:rsid w:val="004818D1"/>
    <w:rsid w:val="004818F3"/>
    <w:rsid w:val="00482047"/>
    <w:rsid w:val="0048223B"/>
    <w:rsid w:val="0048230F"/>
    <w:rsid w:val="004823F8"/>
    <w:rsid w:val="004832B0"/>
    <w:rsid w:val="00483358"/>
    <w:rsid w:val="00483744"/>
    <w:rsid w:val="004838CC"/>
    <w:rsid w:val="00483B1E"/>
    <w:rsid w:val="004842C4"/>
    <w:rsid w:val="0048472A"/>
    <w:rsid w:val="00484BDE"/>
    <w:rsid w:val="00484C40"/>
    <w:rsid w:val="00485508"/>
    <w:rsid w:val="00485833"/>
    <w:rsid w:val="00486C11"/>
    <w:rsid w:val="00487074"/>
    <w:rsid w:val="0048743C"/>
    <w:rsid w:val="00487B43"/>
    <w:rsid w:val="00487B82"/>
    <w:rsid w:val="00487C50"/>
    <w:rsid w:val="00487E60"/>
    <w:rsid w:val="00487FDA"/>
    <w:rsid w:val="00490111"/>
    <w:rsid w:val="004912D5"/>
    <w:rsid w:val="00491422"/>
    <w:rsid w:val="00491803"/>
    <w:rsid w:val="00491FEC"/>
    <w:rsid w:val="0049201C"/>
    <w:rsid w:val="004920EA"/>
    <w:rsid w:val="0049239F"/>
    <w:rsid w:val="00492450"/>
    <w:rsid w:val="00493E71"/>
    <w:rsid w:val="0049492B"/>
    <w:rsid w:val="00495274"/>
    <w:rsid w:val="00495E2A"/>
    <w:rsid w:val="00495EE9"/>
    <w:rsid w:val="00496525"/>
    <w:rsid w:val="0049696F"/>
    <w:rsid w:val="00496C44"/>
    <w:rsid w:val="0049708F"/>
    <w:rsid w:val="00497387"/>
    <w:rsid w:val="00497607"/>
    <w:rsid w:val="00497A40"/>
    <w:rsid w:val="004A0095"/>
    <w:rsid w:val="004A0C08"/>
    <w:rsid w:val="004A0CD1"/>
    <w:rsid w:val="004A116A"/>
    <w:rsid w:val="004A1361"/>
    <w:rsid w:val="004A13E0"/>
    <w:rsid w:val="004A1DDB"/>
    <w:rsid w:val="004A28EF"/>
    <w:rsid w:val="004A2905"/>
    <w:rsid w:val="004A31AF"/>
    <w:rsid w:val="004A3D75"/>
    <w:rsid w:val="004A5009"/>
    <w:rsid w:val="004A54D2"/>
    <w:rsid w:val="004A57C5"/>
    <w:rsid w:val="004A60BA"/>
    <w:rsid w:val="004A63F2"/>
    <w:rsid w:val="004A71AD"/>
    <w:rsid w:val="004A78D7"/>
    <w:rsid w:val="004A7B33"/>
    <w:rsid w:val="004B079A"/>
    <w:rsid w:val="004B0A42"/>
    <w:rsid w:val="004B0FC8"/>
    <w:rsid w:val="004B1571"/>
    <w:rsid w:val="004B15EE"/>
    <w:rsid w:val="004B16DD"/>
    <w:rsid w:val="004B205F"/>
    <w:rsid w:val="004B2DEC"/>
    <w:rsid w:val="004B36DC"/>
    <w:rsid w:val="004B3FF2"/>
    <w:rsid w:val="004B4B37"/>
    <w:rsid w:val="004B4C80"/>
    <w:rsid w:val="004B5640"/>
    <w:rsid w:val="004B56EB"/>
    <w:rsid w:val="004B59FA"/>
    <w:rsid w:val="004B5A1C"/>
    <w:rsid w:val="004B5F3E"/>
    <w:rsid w:val="004B60BB"/>
    <w:rsid w:val="004B64A0"/>
    <w:rsid w:val="004B661F"/>
    <w:rsid w:val="004B6B30"/>
    <w:rsid w:val="004B6CC8"/>
    <w:rsid w:val="004B759C"/>
    <w:rsid w:val="004B7715"/>
    <w:rsid w:val="004B77C4"/>
    <w:rsid w:val="004C02F4"/>
    <w:rsid w:val="004C1BA8"/>
    <w:rsid w:val="004C1FC2"/>
    <w:rsid w:val="004C2C4F"/>
    <w:rsid w:val="004C2F8A"/>
    <w:rsid w:val="004C34DA"/>
    <w:rsid w:val="004C35BE"/>
    <w:rsid w:val="004C42A4"/>
    <w:rsid w:val="004C4559"/>
    <w:rsid w:val="004C4BF4"/>
    <w:rsid w:val="004C4DA9"/>
    <w:rsid w:val="004C59D1"/>
    <w:rsid w:val="004C5B06"/>
    <w:rsid w:val="004C5B36"/>
    <w:rsid w:val="004C6034"/>
    <w:rsid w:val="004C6134"/>
    <w:rsid w:val="004C6E67"/>
    <w:rsid w:val="004C6EF4"/>
    <w:rsid w:val="004C713D"/>
    <w:rsid w:val="004D12BD"/>
    <w:rsid w:val="004D1403"/>
    <w:rsid w:val="004D207C"/>
    <w:rsid w:val="004D2105"/>
    <w:rsid w:val="004D22C0"/>
    <w:rsid w:val="004D249D"/>
    <w:rsid w:val="004D3765"/>
    <w:rsid w:val="004D4BBF"/>
    <w:rsid w:val="004D4C75"/>
    <w:rsid w:val="004D4D57"/>
    <w:rsid w:val="004D4DFC"/>
    <w:rsid w:val="004D5304"/>
    <w:rsid w:val="004D5777"/>
    <w:rsid w:val="004D58A4"/>
    <w:rsid w:val="004D5E98"/>
    <w:rsid w:val="004D6850"/>
    <w:rsid w:val="004D6BB0"/>
    <w:rsid w:val="004D79C4"/>
    <w:rsid w:val="004D7A73"/>
    <w:rsid w:val="004D7BB4"/>
    <w:rsid w:val="004D7CE4"/>
    <w:rsid w:val="004E02C4"/>
    <w:rsid w:val="004E0513"/>
    <w:rsid w:val="004E0CDB"/>
    <w:rsid w:val="004E1B81"/>
    <w:rsid w:val="004E2E25"/>
    <w:rsid w:val="004E2E75"/>
    <w:rsid w:val="004E314F"/>
    <w:rsid w:val="004E34B7"/>
    <w:rsid w:val="004E4B7D"/>
    <w:rsid w:val="004E4CF8"/>
    <w:rsid w:val="004E4D8F"/>
    <w:rsid w:val="004E5D52"/>
    <w:rsid w:val="004E631A"/>
    <w:rsid w:val="004E6365"/>
    <w:rsid w:val="004E6A9E"/>
    <w:rsid w:val="004E6BCC"/>
    <w:rsid w:val="004E6DBD"/>
    <w:rsid w:val="004E7735"/>
    <w:rsid w:val="004E7845"/>
    <w:rsid w:val="004F05A8"/>
    <w:rsid w:val="004F0A3B"/>
    <w:rsid w:val="004F1240"/>
    <w:rsid w:val="004F18DB"/>
    <w:rsid w:val="004F1BC6"/>
    <w:rsid w:val="004F26FD"/>
    <w:rsid w:val="004F2A4E"/>
    <w:rsid w:val="004F4472"/>
    <w:rsid w:val="004F45F5"/>
    <w:rsid w:val="004F4838"/>
    <w:rsid w:val="004F4A34"/>
    <w:rsid w:val="004F4EB2"/>
    <w:rsid w:val="004F5172"/>
    <w:rsid w:val="004F5C6D"/>
    <w:rsid w:val="004F6A6F"/>
    <w:rsid w:val="004F6E58"/>
    <w:rsid w:val="004F770B"/>
    <w:rsid w:val="004F7B74"/>
    <w:rsid w:val="0050042F"/>
    <w:rsid w:val="0050057C"/>
    <w:rsid w:val="005007D6"/>
    <w:rsid w:val="00500822"/>
    <w:rsid w:val="00500EDA"/>
    <w:rsid w:val="00502845"/>
    <w:rsid w:val="005028D1"/>
    <w:rsid w:val="00502A90"/>
    <w:rsid w:val="00502B6B"/>
    <w:rsid w:val="0050329D"/>
    <w:rsid w:val="00503362"/>
    <w:rsid w:val="00503FF5"/>
    <w:rsid w:val="0050410B"/>
    <w:rsid w:val="005044C6"/>
    <w:rsid w:val="00504BD9"/>
    <w:rsid w:val="005050E9"/>
    <w:rsid w:val="005051F0"/>
    <w:rsid w:val="00505659"/>
    <w:rsid w:val="00505AA4"/>
    <w:rsid w:val="00505CC6"/>
    <w:rsid w:val="005060D7"/>
    <w:rsid w:val="005061A6"/>
    <w:rsid w:val="00506363"/>
    <w:rsid w:val="005065BD"/>
    <w:rsid w:val="00507060"/>
    <w:rsid w:val="00507249"/>
    <w:rsid w:val="0051023F"/>
    <w:rsid w:val="00510350"/>
    <w:rsid w:val="005109F2"/>
    <w:rsid w:val="00510CC5"/>
    <w:rsid w:val="00510E08"/>
    <w:rsid w:val="00511332"/>
    <w:rsid w:val="00511818"/>
    <w:rsid w:val="005119C2"/>
    <w:rsid w:val="00511B6D"/>
    <w:rsid w:val="0051202B"/>
    <w:rsid w:val="00512651"/>
    <w:rsid w:val="005126E3"/>
    <w:rsid w:val="00512F11"/>
    <w:rsid w:val="0051308D"/>
    <w:rsid w:val="0051363D"/>
    <w:rsid w:val="00513D08"/>
    <w:rsid w:val="005156DA"/>
    <w:rsid w:val="00515D5E"/>
    <w:rsid w:val="0051675A"/>
    <w:rsid w:val="00516F05"/>
    <w:rsid w:val="005178AD"/>
    <w:rsid w:val="00517BC7"/>
    <w:rsid w:val="0052058E"/>
    <w:rsid w:val="00520C8F"/>
    <w:rsid w:val="00521045"/>
    <w:rsid w:val="00521186"/>
    <w:rsid w:val="0052143F"/>
    <w:rsid w:val="00521FE4"/>
    <w:rsid w:val="00521FFC"/>
    <w:rsid w:val="00523216"/>
    <w:rsid w:val="00523E2D"/>
    <w:rsid w:val="00524E12"/>
    <w:rsid w:val="00525221"/>
    <w:rsid w:val="00525B16"/>
    <w:rsid w:val="00525DBE"/>
    <w:rsid w:val="00525F27"/>
    <w:rsid w:val="00526362"/>
    <w:rsid w:val="005273DF"/>
    <w:rsid w:val="00527685"/>
    <w:rsid w:val="00527DD7"/>
    <w:rsid w:val="00530CA1"/>
    <w:rsid w:val="005310EB"/>
    <w:rsid w:val="005315DD"/>
    <w:rsid w:val="00531EAE"/>
    <w:rsid w:val="00532F3B"/>
    <w:rsid w:val="005333D8"/>
    <w:rsid w:val="005339BC"/>
    <w:rsid w:val="00533C1A"/>
    <w:rsid w:val="00534143"/>
    <w:rsid w:val="005344F2"/>
    <w:rsid w:val="00534FD8"/>
    <w:rsid w:val="0053508B"/>
    <w:rsid w:val="005352DF"/>
    <w:rsid w:val="00535E94"/>
    <w:rsid w:val="00536721"/>
    <w:rsid w:val="00536739"/>
    <w:rsid w:val="0053691C"/>
    <w:rsid w:val="00536A8D"/>
    <w:rsid w:val="00536C91"/>
    <w:rsid w:val="00536D75"/>
    <w:rsid w:val="00537239"/>
    <w:rsid w:val="005372D5"/>
    <w:rsid w:val="00537D26"/>
    <w:rsid w:val="00540D19"/>
    <w:rsid w:val="0054111C"/>
    <w:rsid w:val="00541612"/>
    <w:rsid w:val="0054185B"/>
    <w:rsid w:val="00541C44"/>
    <w:rsid w:val="00543124"/>
    <w:rsid w:val="00543698"/>
    <w:rsid w:val="00543B84"/>
    <w:rsid w:val="00544007"/>
    <w:rsid w:val="00544AB6"/>
    <w:rsid w:val="00544E32"/>
    <w:rsid w:val="00545DDA"/>
    <w:rsid w:val="0054690F"/>
    <w:rsid w:val="00546ED4"/>
    <w:rsid w:val="005472F9"/>
    <w:rsid w:val="00547358"/>
    <w:rsid w:val="005478B6"/>
    <w:rsid w:val="00547C16"/>
    <w:rsid w:val="00547F50"/>
    <w:rsid w:val="0055061B"/>
    <w:rsid w:val="00550682"/>
    <w:rsid w:val="00550920"/>
    <w:rsid w:val="00550E40"/>
    <w:rsid w:val="00551405"/>
    <w:rsid w:val="00551D88"/>
    <w:rsid w:val="00552C3D"/>
    <w:rsid w:val="0055303E"/>
    <w:rsid w:val="0055316C"/>
    <w:rsid w:val="005532B0"/>
    <w:rsid w:val="005538C4"/>
    <w:rsid w:val="0055429B"/>
    <w:rsid w:val="0055429F"/>
    <w:rsid w:val="005546A4"/>
    <w:rsid w:val="00554F53"/>
    <w:rsid w:val="00555044"/>
    <w:rsid w:val="005561EA"/>
    <w:rsid w:val="00556477"/>
    <w:rsid w:val="00556484"/>
    <w:rsid w:val="005567DB"/>
    <w:rsid w:val="00557524"/>
    <w:rsid w:val="0055761A"/>
    <w:rsid w:val="00557B2E"/>
    <w:rsid w:val="00557D1D"/>
    <w:rsid w:val="00557DF9"/>
    <w:rsid w:val="00560093"/>
    <w:rsid w:val="00560C1F"/>
    <w:rsid w:val="00561DF6"/>
    <w:rsid w:val="00562569"/>
    <w:rsid w:val="00563560"/>
    <w:rsid w:val="00563891"/>
    <w:rsid w:val="00563BC4"/>
    <w:rsid w:val="00563D5E"/>
    <w:rsid w:val="00563FD7"/>
    <w:rsid w:val="005648DC"/>
    <w:rsid w:val="005648F9"/>
    <w:rsid w:val="00564AB6"/>
    <w:rsid w:val="00564C49"/>
    <w:rsid w:val="005651B6"/>
    <w:rsid w:val="00566A91"/>
    <w:rsid w:val="00567231"/>
    <w:rsid w:val="00567F49"/>
    <w:rsid w:val="00570152"/>
    <w:rsid w:val="00570376"/>
    <w:rsid w:val="0057095B"/>
    <w:rsid w:val="00571016"/>
    <w:rsid w:val="00571C1C"/>
    <w:rsid w:val="00572104"/>
    <w:rsid w:val="005723CB"/>
    <w:rsid w:val="00572736"/>
    <w:rsid w:val="00572FE2"/>
    <w:rsid w:val="005734FC"/>
    <w:rsid w:val="00573A9C"/>
    <w:rsid w:val="00575DD9"/>
    <w:rsid w:val="00575F90"/>
    <w:rsid w:val="005762B2"/>
    <w:rsid w:val="005763D3"/>
    <w:rsid w:val="00576487"/>
    <w:rsid w:val="00576513"/>
    <w:rsid w:val="005766AC"/>
    <w:rsid w:val="00577531"/>
    <w:rsid w:val="00577F30"/>
    <w:rsid w:val="00580B6D"/>
    <w:rsid w:val="00580D86"/>
    <w:rsid w:val="00581042"/>
    <w:rsid w:val="00581F8D"/>
    <w:rsid w:val="0058287F"/>
    <w:rsid w:val="00582900"/>
    <w:rsid w:val="00583D74"/>
    <w:rsid w:val="005841C9"/>
    <w:rsid w:val="00584216"/>
    <w:rsid w:val="00584800"/>
    <w:rsid w:val="00584908"/>
    <w:rsid w:val="0058585F"/>
    <w:rsid w:val="00585BA7"/>
    <w:rsid w:val="00585FA4"/>
    <w:rsid w:val="0058644E"/>
    <w:rsid w:val="0058717F"/>
    <w:rsid w:val="00587F24"/>
    <w:rsid w:val="00587FDF"/>
    <w:rsid w:val="00590188"/>
    <w:rsid w:val="005904C3"/>
    <w:rsid w:val="00590535"/>
    <w:rsid w:val="005917A5"/>
    <w:rsid w:val="0059206F"/>
    <w:rsid w:val="0059210B"/>
    <w:rsid w:val="00592638"/>
    <w:rsid w:val="0059296D"/>
    <w:rsid w:val="005929EB"/>
    <w:rsid w:val="00592C1A"/>
    <w:rsid w:val="00592CCB"/>
    <w:rsid w:val="00592D00"/>
    <w:rsid w:val="005937BE"/>
    <w:rsid w:val="00593A56"/>
    <w:rsid w:val="00593CA0"/>
    <w:rsid w:val="00594716"/>
    <w:rsid w:val="00594AFE"/>
    <w:rsid w:val="00594FA1"/>
    <w:rsid w:val="0059512F"/>
    <w:rsid w:val="005951F9"/>
    <w:rsid w:val="00595635"/>
    <w:rsid w:val="00595B0B"/>
    <w:rsid w:val="00595B81"/>
    <w:rsid w:val="0059619C"/>
    <w:rsid w:val="005962E7"/>
    <w:rsid w:val="0059664A"/>
    <w:rsid w:val="005966D9"/>
    <w:rsid w:val="005968D9"/>
    <w:rsid w:val="00596B1A"/>
    <w:rsid w:val="00596DFF"/>
    <w:rsid w:val="00597ABA"/>
    <w:rsid w:val="005A017C"/>
    <w:rsid w:val="005A0887"/>
    <w:rsid w:val="005A08A3"/>
    <w:rsid w:val="005A0A3D"/>
    <w:rsid w:val="005A0EE0"/>
    <w:rsid w:val="005A127A"/>
    <w:rsid w:val="005A15DC"/>
    <w:rsid w:val="005A1619"/>
    <w:rsid w:val="005A2111"/>
    <w:rsid w:val="005A232D"/>
    <w:rsid w:val="005A24B2"/>
    <w:rsid w:val="005A2C76"/>
    <w:rsid w:val="005A4647"/>
    <w:rsid w:val="005A4CFC"/>
    <w:rsid w:val="005A5420"/>
    <w:rsid w:val="005A60B8"/>
    <w:rsid w:val="005A615D"/>
    <w:rsid w:val="005A6DF6"/>
    <w:rsid w:val="005A716F"/>
    <w:rsid w:val="005A7AD3"/>
    <w:rsid w:val="005A7C27"/>
    <w:rsid w:val="005A7F0A"/>
    <w:rsid w:val="005B0EF7"/>
    <w:rsid w:val="005B2497"/>
    <w:rsid w:val="005B2687"/>
    <w:rsid w:val="005B324E"/>
    <w:rsid w:val="005B3481"/>
    <w:rsid w:val="005B5016"/>
    <w:rsid w:val="005B52DF"/>
    <w:rsid w:val="005B52E5"/>
    <w:rsid w:val="005B54DF"/>
    <w:rsid w:val="005B5768"/>
    <w:rsid w:val="005B5A58"/>
    <w:rsid w:val="005B66B5"/>
    <w:rsid w:val="005B6777"/>
    <w:rsid w:val="005B7296"/>
    <w:rsid w:val="005C091A"/>
    <w:rsid w:val="005C0B3F"/>
    <w:rsid w:val="005C0FD5"/>
    <w:rsid w:val="005C27D3"/>
    <w:rsid w:val="005C2830"/>
    <w:rsid w:val="005C2CCC"/>
    <w:rsid w:val="005C2F8B"/>
    <w:rsid w:val="005C3BDB"/>
    <w:rsid w:val="005C3C19"/>
    <w:rsid w:val="005C40A0"/>
    <w:rsid w:val="005C410D"/>
    <w:rsid w:val="005C5114"/>
    <w:rsid w:val="005C5AFC"/>
    <w:rsid w:val="005C5B0B"/>
    <w:rsid w:val="005C5B82"/>
    <w:rsid w:val="005C65D4"/>
    <w:rsid w:val="005C6746"/>
    <w:rsid w:val="005C71DA"/>
    <w:rsid w:val="005C72F0"/>
    <w:rsid w:val="005C743E"/>
    <w:rsid w:val="005C7442"/>
    <w:rsid w:val="005C7B57"/>
    <w:rsid w:val="005C7CD5"/>
    <w:rsid w:val="005D057F"/>
    <w:rsid w:val="005D0AFD"/>
    <w:rsid w:val="005D1187"/>
    <w:rsid w:val="005D17C1"/>
    <w:rsid w:val="005D23FE"/>
    <w:rsid w:val="005D2D97"/>
    <w:rsid w:val="005D30E3"/>
    <w:rsid w:val="005D3250"/>
    <w:rsid w:val="005D35CB"/>
    <w:rsid w:val="005D3BE4"/>
    <w:rsid w:val="005D5203"/>
    <w:rsid w:val="005D6594"/>
    <w:rsid w:val="005D6622"/>
    <w:rsid w:val="005D6C58"/>
    <w:rsid w:val="005D6C76"/>
    <w:rsid w:val="005D70D5"/>
    <w:rsid w:val="005D74A8"/>
    <w:rsid w:val="005E0858"/>
    <w:rsid w:val="005E0CD9"/>
    <w:rsid w:val="005E0EDE"/>
    <w:rsid w:val="005E1016"/>
    <w:rsid w:val="005E1BDA"/>
    <w:rsid w:val="005E21BC"/>
    <w:rsid w:val="005E23FF"/>
    <w:rsid w:val="005E25BB"/>
    <w:rsid w:val="005E30D0"/>
    <w:rsid w:val="005E3963"/>
    <w:rsid w:val="005E3B85"/>
    <w:rsid w:val="005E4181"/>
    <w:rsid w:val="005E48AD"/>
    <w:rsid w:val="005E53F1"/>
    <w:rsid w:val="005E5A5A"/>
    <w:rsid w:val="005E5C8A"/>
    <w:rsid w:val="005E5CD5"/>
    <w:rsid w:val="005E5CD9"/>
    <w:rsid w:val="005E6076"/>
    <w:rsid w:val="005E6720"/>
    <w:rsid w:val="005E713A"/>
    <w:rsid w:val="005E7DC4"/>
    <w:rsid w:val="005E7E13"/>
    <w:rsid w:val="005F0A36"/>
    <w:rsid w:val="005F0DE7"/>
    <w:rsid w:val="005F0E65"/>
    <w:rsid w:val="005F104F"/>
    <w:rsid w:val="005F1507"/>
    <w:rsid w:val="005F16D8"/>
    <w:rsid w:val="005F175E"/>
    <w:rsid w:val="005F1784"/>
    <w:rsid w:val="005F191B"/>
    <w:rsid w:val="005F1A8B"/>
    <w:rsid w:val="005F1BB3"/>
    <w:rsid w:val="005F1C37"/>
    <w:rsid w:val="005F2383"/>
    <w:rsid w:val="005F23C4"/>
    <w:rsid w:val="005F2C9A"/>
    <w:rsid w:val="005F31FB"/>
    <w:rsid w:val="005F3294"/>
    <w:rsid w:val="005F3A11"/>
    <w:rsid w:val="005F3B14"/>
    <w:rsid w:val="005F41C2"/>
    <w:rsid w:val="005F41F6"/>
    <w:rsid w:val="005F447E"/>
    <w:rsid w:val="005F5054"/>
    <w:rsid w:val="005F52DC"/>
    <w:rsid w:val="005F63F6"/>
    <w:rsid w:val="005F689E"/>
    <w:rsid w:val="005F73B2"/>
    <w:rsid w:val="005F7762"/>
    <w:rsid w:val="006003E2"/>
    <w:rsid w:val="00600A73"/>
    <w:rsid w:val="00600C68"/>
    <w:rsid w:val="00601300"/>
    <w:rsid w:val="0060140D"/>
    <w:rsid w:val="00601B13"/>
    <w:rsid w:val="00601D8D"/>
    <w:rsid w:val="00602617"/>
    <w:rsid w:val="00602D4D"/>
    <w:rsid w:val="00603928"/>
    <w:rsid w:val="00603A0F"/>
    <w:rsid w:val="00603E3C"/>
    <w:rsid w:val="006044F0"/>
    <w:rsid w:val="006045F2"/>
    <w:rsid w:val="00604647"/>
    <w:rsid w:val="006046C9"/>
    <w:rsid w:val="00604CD5"/>
    <w:rsid w:val="0060505F"/>
    <w:rsid w:val="006050A7"/>
    <w:rsid w:val="00605647"/>
    <w:rsid w:val="00605C4A"/>
    <w:rsid w:val="00605DD1"/>
    <w:rsid w:val="00605FBA"/>
    <w:rsid w:val="0060675B"/>
    <w:rsid w:val="006067CF"/>
    <w:rsid w:val="006069C5"/>
    <w:rsid w:val="00606D68"/>
    <w:rsid w:val="006070F3"/>
    <w:rsid w:val="006100CF"/>
    <w:rsid w:val="0061077A"/>
    <w:rsid w:val="00610809"/>
    <w:rsid w:val="0061081B"/>
    <w:rsid w:val="0061128C"/>
    <w:rsid w:val="006116BF"/>
    <w:rsid w:val="00611C42"/>
    <w:rsid w:val="00611C51"/>
    <w:rsid w:val="00611CAE"/>
    <w:rsid w:val="006129E7"/>
    <w:rsid w:val="00613BBA"/>
    <w:rsid w:val="006145A1"/>
    <w:rsid w:val="006148C6"/>
    <w:rsid w:val="006149BD"/>
    <w:rsid w:val="00614B3B"/>
    <w:rsid w:val="0061540C"/>
    <w:rsid w:val="006156FA"/>
    <w:rsid w:val="00616221"/>
    <w:rsid w:val="006162AE"/>
    <w:rsid w:val="0061662A"/>
    <w:rsid w:val="00617371"/>
    <w:rsid w:val="006173FC"/>
    <w:rsid w:val="00617514"/>
    <w:rsid w:val="0061753A"/>
    <w:rsid w:val="006179CD"/>
    <w:rsid w:val="00617E12"/>
    <w:rsid w:val="0062088A"/>
    <w:rsid w:val="006209CD"/>
    <w:rsid w:val="00621117"/>
    <w:rsid w:val="00621F6B"/>
    <w:rsid w:val="00622BB1"/>
    <w:rsid w:val="00622C86"/>
    <w:rsid w:val="0062363B"/>
    <w:rsid w:val="00623680"/>
    <w:rsid w:val="0062370F"/>
    <w:rsid w:val="0062386E"/>
    <w:rsid w:val="006238F1"/>
    <w:rsid w:val="00623B99"/>
    <w:rsid w:val="00623C0C"/>
    <w:rsid w:val="00624259"/>
    <w:rsid w:val="00624421"/>
    <w:rsid w:val="006247B2"/>
    <w:rsid w:val="006249B4"/>
    <w:rsid w:val="00625616"/>
    <w:rsid w:val="006258F5"/>
    <w:rsid w:val="006258F6"/>
    <w:rsid w:val="00625A8B"/>
    <w:rsid w:val="00625C15"/>
    <w:rsid w:val="00625C56"/>
    <w:rsid w:val="00625DC5"/>
    <w:rsid w:val="006262F4"/>
    <w:rsid w:val="0062630A"/>
    <w:rsid w:val="006268A8"/>
    <w:rsid w:val="00626FE2"/>
    <w:rsid w:val="00627AEB"/>
    <w:rsid w:val="00627BA7"/>
    <w:rsid w:val="00627BCC"/>
    <w:rsid w:val="00630248"/>
    <w:rsid w:val="00630E98"/>
    <w:rsid w:val="006310D7"/>
    <w:rsid w:val="00631262"/>
    <w:rsid w:val="00632140"/>
    <w:rsid w:val="006325D2"/>
    <w:rsid w:val="00632635"/>
    <w:rsid w:val="00632816"/>
    <w:rsid w:val="0063298C"/>
    <w:rsid w:val="006329BC"/>
    <w:rsid w:val="00633B62"/>
    <w:rsid w:val="00633D8E"/>
    <w:rsid w:val="00634200"/>
    <w:rsid w:val="0063569A"/>
    <w:rsid w:val="006363BC"/>
    <w:rsid w:val="00636A22"/>
    <w:rsid w:val="00636D89"/>
    <w:rsid w:val="00637124"/>
    <w:rsid w:val="006372C3"/>
    <w:rsid w:val="00637584"/>
    <w:rsid w:val="00637E5F"/>
    <w:rsid w:val="00637FF7"/>
    <w:rsid w:val="006409BF"/>
    <w:rsid w:val="00641209"/>
    <w:rsid w:val="006414C9"/>
    <w:rsid w:val="00641520"/>
    <w:rsid w:val="00641AB6"/>
    <w:rsid w:val="006431EA"/>
    <w:rsid w:val="006432E1"/>
    <w:rsid w:val="006437C2"/>
    <w:rsid w:val="00643BBC"/>
    <w:rsid w:val="00643FC3"/>
    <w:rsid w:val="0064434C"/>
    <w:rsid w:val="006443B9"/>
    <w:rsid w:val="006443E3"/>
    <w:rsid w:val="00644650"/>
    <w:rsid w:val="00644B50"/>
    <w:rsid w:val="00644D06"/>
    <w:rsid w:val="00644D4E"/>
    <w:rsid w:val="00644E8B"/>
    <w:rsid w:val="00645036"/>
    <w:rsid w:val="006456A2"/>
    <w:rsid w:val="0064570A"/>
    <w:rsid w:val="00645F49"/>
    <w:rsid w:val="0064619E"/>
    <w:rsid w:val="006461C1"/>
    <w:rsid w:val="006465A4"/>
    <w:rsid w:val="006468AD"/>
    <w:rsid w:val="00646904"/>
    <w:rsid w:val="00646E40"/>
    <w:rsid w:val="00650A3C"/>
    <w:rsid w:val="00650FAF"/>
    <w:rsid w:val="006516D4"/>
    <w:rsid w:val="00651A1C"/>
    <w:rsid w:val="00651F16"/>
    <w:rsid w:val="006527B3"/>
    <w:rsid w:val="0065295C"/>
    <w:rsid w:val="00652FAE"/>
    <w:rsid w:val="0065325C"/>
    <w:rsid w:val="006534B6"/>
    <w:rsid w:val="00653F96"/>
    <w:rsid w:val="006542AA"/>
    <w:rsid w:val="006549B8"/>
    <w:rsid w:val="006549F1"/>
    <w:rsid w:val="00654B20"/>
    <w:rsid w:val="00655A9F"/>
    <w:rsid w:val="00656275"/>
    <w:rsid w:val="00656A64"/>
    <w:rsid w:val="00656B20"/>
    <w:rsid w:val="00656DD6"/>
    <w:rsid w:val="00657959"/>
    <w:rsid w:val="00657CB4"/>
    <w:rsid w:val="006624C0"/>
    <w:rsid w:val="00662FEC"/>
    <w:rsid w:val="00663192"/>
    <w:rsid w:val="00663293"/>
    <w:rsid w:val="00663C11"/>
    <w:rsid w:val="00664602"/>
    <w:rsid w:val="00664A73"/>
    <w:rsid w:val="00664AAE"/>
    <w:rsid w:val="00664CBE"/>
    <w:rsid w:val="00664EBF"/>
    <w:rsid w:val="006650C0"/>
    <w:rsid w:val="00665298"/>
    <w:rsid w:val="00665341"/>
    <w:rsid w:val="00665B63"/>
    <w:rsid w:val="00665D20"/>
    <w:rsid w:val="00666110"/>
    <w:rsid w:val="006661E7"/>
    <w:rsid w:val="0066652E"/>
    <w:rsid w:val="00667A55"/>
    <w:rsid w:val="00667A6A"/>
    <w:rsid w:val="0067056A"/>
    <w:rsid w:val="0067079C"/>
    <w:rsid w:val="00670C1B"/>
    <w:rsid w:val="00671779"/>
    <w:rsid w:val="00671BB0"/>
    <w:rsid w:val="00672B58"/>
    <w:rsid w:val="00674D90"/>
    <w:rsid w:val="0067541B"/>
    <w:rsid w:val="006761CD"/>
    <w:rsid w:val="006764C2"/>
    <w:rsid w:val="006769B4"/>
    <w:rsid w:val="00676D0D"/>
    <w:rsid w:val="00676FF7"/>
    <w:rsid w:val="00677636"/>
    <w:rsid w:val="00677D1C"/>
    <w:rsid w:val="006804B7"/>
    <w:rsid w:val="0068060C"/>
    <w:rsid w:val="00681451"/>
    <w:rsid w:val="00682523"/>
    <w:rsid w:val="00682709"/>
    <w:rsid w:val="00682A89"/>
    <w:rsid w:val="00683337"/>
    <w:rsid w:val="006833D7"/>
    <w:rsid w:val="0068343A"/>
    <w:rsid w:val="00683516"/>
    <w:rsid w:val="00683774"/>
    <w:rsid w:val="0068382C"/>
    <w:rsid w:val="00683C09"/>
    <w:rsid w:val="0068427A"/>
    <w:rsid w:val="0068458C"/>
    <w:rsid w:val="00684F11"/>
    <w:rsid w:val="00686321"/>
    <w:rsid w:val="00686652"/>
    <w:rsid w:val="0068669A"/>
    <w:rsid w:val="00686DC8"/>
    <w:rsid w:val="00687344"/>
    <w:rsid w:val="006877D4"/>
    <w:rsid w:val="006877FA"/>
    <w:rsid w:val="00687895"/>
    <w:rsid w:val="00687B87"/>
    <w:rsid w:val="00687EBB"/>
    <w:rsid w:val="006904A6"/>
    <w:rsid w:val="006906F2"/>
    <w:rsid w:val="00691413"/>
    <w:rsid w:val="0069141D"/>
    <w:rsid w:val="0069186A"/>
    <w:rsid w:val="00691A94"/>
    <w:rsid w:val="00691C3D"/>
    <w:rsid w:val="0069296E"/>
    <w:rsid w:val="006937FA"/>
    <w:rsid w:val="00693FF2"/>
    <w:rsid w:val="006940D5"/>
    <w:rsid w:val="00694578"/>
    <w:rsid w:val="00694CE5"/>
    <w:rsid w:val="00695B80"/>
    <w:rsid w:val="006966B7"/>
    <w:rsid w:val="006967C1"/>
    <w:rsid w:val="00696B4A"/>
    <w:rsid w:val="00696F73"/>
    <w:rsid w:val="00697526"/>
    <w:rsid w:val="00697574"/>
    <w:rsid w:val="006A0E00"/>
    <w:rsid w:val="006A148D"/>
    <w:rsid w:val="006A15EF"/>
    <w:rsid w:val="006A17CD"/>
    <w:rsid w:val="006A207C"/>
    <w:rsid w:val="006A3006"/>
    <w:rsid w:val="006A3CB3"/>
    <w:rsid w:val="006A3DCA"/>
    <w:rsid w:val="006A40D1"/>
    <w:rsid w:val="006A440C"/>
    <w:rsid w:val="006A45AE"/>
    <w:rsid w:val="006A4BA9"/>
    <w:rsid w:val="006A5324"/>
    <w:rsid w:val="006A53B0"/>
    <w:rsid w:val="006A55E2"/>
    <w:rsid w:val="006A59E2"/>
    <w:rsid w:val="006A5ACD"/>
    <w:rsid w:val="006A5F7F"/>
    <w:rsid w:val="006A72C3"/>
    <w:rsid w:val="006A75D6"/>
    <w:rsid w:val="006B0D79"/>
    <w:rsid w:val="006B1014"/>
    <w:rsid w:val="006B1AB8"/>
    <w:rsid w:val="006B21B3"/>
    <w:rsid w:val="006B2839"/>
    <w:rsid w:val="006B2AB9"/>
    <w:rsid w:val="006B2F3C"/>
    <w:rsid w:val="006B2FDE"/>
    <w:rsid w:val="006B30DD"/>
    <w:rsid w:val="006B33D8"/>
    <w:rsid w:val="006B494F"/>
    <w:rsid w:val="006B4C60"/>
    <w:rsid w:val="006B5456"/>
    <w:rsid w:val="006B5554"/>
    <w:rsid w:val="006B55D0"/>
    <w:rsid w:val="006B56D5"/>
    <w:rsid w:val="006B612B"/>
    <w:rsid w:val="006B64B5"/>
    <w:rsid w:val="006B6BD4"/>
    <w:rsid w:val="006B6E31"/>
    <w:rsid w:val="006C02D8"/>
    <w:rsid w:val="006C0CA3"/>
    <w:rsid w:val="006C0F76"/>
    <w:rsid w:val="006C1B3D"/>
    <w:rsid w:val="006C1D26"/>
    <w:rsid w:val="006C2644"/>
    <w:rsid w:val="006C265A"/>
    <w:rsid w:val="006C35A9"/>
    <w:rsid w:val="006C39C2"/>
    <w:rsid w:val="006C3BDF"/>
    <w:rsid w:val="006C4288"/>
    <w:rsid w:val="006C4D8D"/>
    <w:rsid w:val="006C4E2E"/>
    <w:rsid w:val="006C50A4"/>
    <w:rsid w:val="006C5382"/>
    <w:rsid w:val="006C58C0"/>
    <w:rsid w:val="006C5DCC"/>
    <w:rsid w:val="006C6821"/>
    <w:rsid w:val="006C6CE8"/>
    <w:rsid w:val="006C6F4E"/>
    <w:rsid w:val="006C7A5A"/>
    <w:rsid w:val="006C7E53"/>
    <w:rsid w:val="006D00E1"/>
    <w:rsid w:val="006D0235"/>
    <w:rsid w:val="006D046E"/>
    <w:rsid w:val="006D10CB"/>
    <w:rsid w:val="006D1607"/>
    <w:rsid w:val="006D1771"/>
    <w:rsid w:val="006D18E5"/>
    <w:rsid w:val="006D1F8F"/>
    <w:rsid w:val="006D23F4"/>
    <w:rsid w:val="006D2BC1"/>
    <w:rsid w:val="006D3285"/>
    <w:rsid w:val="006D3353"/>
    <w:rsid w:val="006D358F"/>
    <w:rsid w:val="006D3BD0"/>
    <w:rsid w:val="006D3EB7"/>
    <w:rsid w:val="006D401C"/>
    <w:rsid w:val="006D422C"/>
    <w:rsid w:val="006D4940"/>
    <w:rsid w:val="006D499C"/>
    <w:rsid w:val="006D4F92"/>
    <w:rsid w:val="006D5530"/>
    <w:rsid w:val="006D566E"/>
    <w:rsid w:val="006D5C45"/>
    <w:rsid w:val="006D6761"/>
    <w:rsid w:val="006D6867"/>
    <w:rsid w:val="006D6AE1"/>
    <w:rsid w:val="006D6B8E"/>
    <w:rsid w:val="006D7042"/>
    <w:rsid w:val="006D7837"/>
    <w:rsid w:val="006E006F"/>
    <w:rsid w:val="006E086F"/>
    <w:rsid w:val="006E1B9F"/>
    <w:rsid w:val="006E2457"/>
    <w:rsid w:val="006E28E8"/>
    <w:rsid w:val="006E358A"/>
    <w:rsid w:val="006E3799"/>
    <w:rsid w:val="006E4028"/>
    <w:rsid w:val="006E4189"/>
    <w:rsid w:val="006E434C"/>
    <w:rsid w:val="006E48FF"/>
    <w:rsid w:val="006E4998"/>
    <w:rsid w:val="006E4EFA"/>
    <w:rsid w:val="006E573D"/>
    <w:rsid w:val="006E5986"/>
    <w:rsid w:val="006E5B09"/>
    <w:rsid w:val="006E5E49"/>
    <w:rsid w:val="006E63EE"/>
    <w:rsid w:val="006E6745"/>
    <w:rsid w:val="006E71C2"/>
    <w:rsid w:val="006E7346"/>
    <w:rsid w:val="006E736C"/>
    <w:rsid w:val="006E7860"/>
    <w:rsid w:val="006E7CA0"/>
    <w:rsid w:val="006E7FD4"/>
    <w:rsid w:val="006F101A"/>
    <w:rsid w:val="006F1364"/>
    <w:rsid w:val="006F15E0"/>
    <w:rsid w:val="006F2468"/>
    <w:rsid w:val="006F25A9"/>
    <w:rsid w:val="006F2E50"/>
    <w:rsid w:val="006F36A6"/>
    <w:rsid w:val="006F38FF"/>
    <w:rsid w:val="006F3AA0"/>
    <w:rsid w:val="006F3C08"/>
    <w:rsid w:val="006F3EF1"/>
    <w:rsid w:val="006F3F77"/>
    <w:rsid w:val="006F4241"/>
    <w:rsid w:val="006F49D0"/>
    <w:rsid w:val="006F4D7D"/>
    <w:rsid w:val="006F54F3"/>
    <w:rsid w:val="006F5672"/>
    <w:rsid w:val="006F598B"/>
    <w:rsid w:val="006F5D41"/>
    <w:rsid w:val="006F5F0A"/>
    <w:rsid w:val="006F648D"/>
    <w:rsid w:val="006F6C0A"/>
    <w:rsid w:val="006F6C8F"/>
    <w:rsid w:val="006F6FD5"/>
    <w:rsid w:val="006F7836"/>
    <w:rsid w:val="006F7E3D"/>
    <w:rsid w:val="007009DC"/>
    <w:rsid w:val="00701A9A"/>
    <w:rsid w:val="00701C2F"/>
    <w:rsid w:val="00702F3D"/>
    <w:rsid w:val="00702FCC"/>
    <w:rsid w:val="00703EF5"/>
    <w:rsid w:val="0070402A"/>
    <w:rsid w:val="0070489F"/>
    <w:rsid w:val="00704C40"/>
    <w:rsid w:val="00704CED"/>
    <w:rsid w:val="007050A5"/>
    <w:rsid w:val="00705360"/>
    <w:rsid w:val="00705A9D"/>
    <w:rsid w:val="00705B99"/>
    <w:rsid w:val="00706398"/>
    <w:rsid w:val="00706466"/>
    <w:rsid w:val="00706A01"/>
    <w:rsid w:val="00706CC7"/>
    <w:rsid w:val="00706EB2"/>
    <w:rsid w:val="0070757F"/>
    <w:rsid w:val="00707F64"/>
    <w:rsid w:val="0071017E"/>
    <w:rsid w:val="007101BD"/>
    <w:rsid w:val="00710794"/>
    <w:rsid w:val="007108BA"/>
    <w:rsid w:val="00710C52"/>
    <w:rsid w:val="007112F1"/>
    <w:rsid w:val="0071139E"/>
    <w:rsid w:val="007114E0"/>
    <w:rsid w:val="007119A7"/>
    <w:rsid w:val="00712223"/>
    <w:rsid w:val="007131BF"/>
    <w:rsid w:val="007136A4"/>
    <w:rsid w:val="00713B93"/>
    <w:rsid w:val="0071434F"/>
    <w:rsid w:val="007149E2"/>
    <w:rsid w:val="00714C7B"/>
    <w:rsid w:val="00715219"/>
    <w:rsid w:val="0071546D"/>
    <w:rsid w:val="007155AF"/>
    <w:rsid w:val="0071574F"/>
    <w:rsid w:val="007162C8"/>
    <w:rsid w:val="00716D2D"/>
    <w:rsid w:val="00716E86"/>
    <w:rsid w:val="007171C3"/>
    <w:rsid w:val="007173E1"/>
    <w:rsid w:val="00717859"/>
    <w:rsid w:val="007203B1"/>
    <w:rsid w:val="00720846"/>
    <w:rsid w:val="00720C19"/>
    <w:rsid w:val="00720CB7"/>
    <w:rsid w:val="00721353"/>
    <w:rsid w:val="007217C7"/>
    <w:rsid w:val="007221FE"/>
    <w:rsid w:val="007225E7"/>
    <w:rsid w:val="00722FF3"/>
    <w:rsid w:val="00723E64"/>
    <w:rsid w:val="00724548"/>
    <w:rsid w:val="007246CF"/>
    <w:rsid w:val="0072508D"/>
    <w:rsid w:val="0072591A"/>
    <w:rsid w:val="00725EEC"/>
    <w:rsid w:val="00725FD6"/>
    <w:rsid w:val="00726157"/>
    <w:rsid w:val="00726236"/>
    <w:rsid w:val="00726362"/>
    <w:rsid w:val="007265B4"/>
    <w:rsid w:val="00726BF2"/>
    <w:rsid w:val="00726F69"/>
    <w:rsid w:val="00726F9C"/>
    <w:rsid w:val="00726FB3"/>
    <w:rsid w:val="007305EF"/>
    <w:rsid w:val="0073063E"/>
    <w:rsid w:val="00730B68"/>
    <w:rsid w:val="007317B9"/>
    <w:rsid w:val="00731955"/>
    <w:rsid w:val="007322AB"/>
    <w:rsid w:val="007330FA"/>
    <w:rsid w:val="007331C2"/>
    <w:rsid w:val="007336C4"/>
    <w:rsid w:val="00733715"/>
    <w:rsid w:val="0073384A"/>
    <w:rsid w:val="00734027"/>
    <w:rsid w:val="00734051"/>
    <w:rsid w:val="007344BC"/>
    <w:rsid w:val="00734B14"/>
    <w:rsid w:val="00734C54"/>
    <w:rsid w:val="00734D8E"/>
    <w:rsid w:val="00734E24"/>
    <w:rsid w:val="00735011"/>
    <w:rsid w:val="0073536E"/>
    <w:rsid w:val="007354A6"/>
    <w:rsid w:val="00735604"/>
    <w:rsid w:val="00735911"/>
    <w:rsid w:val="00735958"/>
    <w:rsid w:val="00735CA0"/>
    <w:rsid w:val="00736CFD"/>
    <w:rsid w:val="00736FD3"/>
    <w:rsid w:val="007401F7"/>
    <w:rsid w:val="00740BC7"/>
    <w:rsid w:val="00740CD9"/>
    <w:rsid w:val="007419F4"/>
    <w:rsid w:val="00741A86"/>
    <w:rsid w:val="00741D85"/>
    <w:rsid w:val="00741FC2"/>
    <w:rsid w:val="007421DF"/>
    <w:rsid w:val="007425A9"/>
    <w:rsid w:val="00743361"/>
    <w:rsid w:val="0074407E"/>
    <w:rsid w:val="00744605"/>
    <w:rsid w:val="00745903"/>
    <w:rsid w:val="007459B1"/>
    <w:rsid w:val="0074617E"/>
    <w:rsid w:val="0074622E"/>
    <w:rsid w:val="0074637C"/>
    <w:rsid w:val="007466DC"/>
    <w:rsid w:val="00746A35"/>
    <w:rsid w:val="00746CF4"/>
    <w:rsid w:val="00747DF0"/>
    <w:rsid w:val="00747E26"/>
    <w:rsid w:val="00747E28"/>
    <w:rsid w:val="0075022D"/>
    <w:rsid w:val="00750343"/>
    <w:rsid w:val="007504FE"/>
    <w:rsid w:val="007508EA"/>
    <w:rsid w:val="00750C64"/>
    <w:rsid w:val="007513EE"/>
    <w:rsid w:val="00751AB1"/>
    <w:rsid w:val="00751D77"/>
    <w:rsid w:val="0075291D"/>
    <w:rsid w:val="00752CB7"/>
    <w:rsid w:val="00752D34"/>
    <w:rsid w:val="0075389E"/>
    <w:rsid w:val="00754043"/>
    <w:rsid w:val="007543A7"/>
    <w:rsid w:val="00754506"/>
    <w:rsid w:val="0075464A"/>
    <w:rsid w:val="00754A9A"/>
    <w:rsid w:val="00754AC4"/>
    <w:rsid w:val="00754D54"/>
    <w:rsid w:val="00754E3C"/>
    <w:rsid w:val="00755296"/>
    <w:rsid w:val="007557DC"/>
    <w:rsid w:val="00755B32"/>
    <w:rsid w:val="00756122"/>
    <w:rsid w:val="00756B9D"/>
    <w:rsid w:val="007571E4"/>
    <w:rsid w:val="00757397"/>
    <w:rsid w:val="007576CB"/>
    <w:rsid w:val="00757850"/>
    <w:rsid w:val="00757A67"/>
    <w:rsid w:val="007603BC"/>
    <w:rsid w:val="00760C74"/>
    <w:rsid w:val="00760E1E"/>
    <w:rsid w:val="00761ACD"/>
    <w:rsid w:val="0076282A"/>
    <w:rsid w:val="00763AB8"/>
    <w:rsid w:val="00763B71"/>
    <w:rsid w:val="00763E58"/>
    <w:rsid w:val="007640CF"/>
    <w:rsid w:val="0076418C"/>
    <w:rsid w:val="00764253"/>
    <w:rsid w:val="00764F56"/>
    <w:rsid w:val="00765F80"/>
    <w:rsid w:val="007667E0"/>
    <w:rsid w:val="00766CB8"/>
    <w:rsid w:val="00766DAF"/>
    <w:rsid w:val="0076734D"/>
    <w:rsid w:val="0076764D"/>
    <w:rsid w:val="007676A3"/>
    <w:rsid w:val="00767750"/>
    <w:rsid w:val="00767BA7"/>
    <w:rsid w:val="00767D26"/>
    <w:rsid w:val="0077066B"/>
    <w:rsid w:val="0077094A"/>
    <w:rsid w:val="00770C3F"/>
    <w:rsid w:val="007711AF"/>
    <w:rsid w:val="007712D4"/>
    <w:rsid w:val="007712FF"/>
    <w:rsid w:val="007715DF"/>
    <w:rsid w:val="007717EB"/>
    <w:rsid w:val="00771BD8"/>
    <w:rsid w:val="00771D46"/>
    <w:rsid w:val="00771F63"/>
    <w:rsid w:val="0077254A"/>
    <w:rsid w:val="00772653"/>
    <w:rsid w:val="0077347E"/>
    <w:rsid w:val="007740AF"/>
    <w:rsid w:val="00774CCC"/>
    <w:rsid w:val="0077521C"/>
    <w:rsid w:val="00775924"/>
    <w:rsid w:val="007767E3"/>
    <w:rsid w:val="00777F48"/>
    <w:rsid w:val="00780281"/>
    <w:rsid w:val="00780333"/>
    <w:rsid w:val="00780E5B"/>
    <w:rsid w:val="007811E3"/>
    <w:rsid w:val="0078126F"/>
    <w:rsid w:val="0078169D"/>
    <w:rsid w:val="00781A02"/>
    <w:rsid w:val="00781A1C"/>
    <w:rsid w:val="00781BF8"/>
    <w:rsid w:val="00781E97"/>
    <w:rsid w:val="0078263B"/>
    <w:rsid w:val="007828F0"/>
    <w:rsid w:val="00782FD1"/>
    <w:rsid w:val="00783005"/>
    <w:rsid w:val="0078424A"/>
    <w:rsid w:val="00784F0D"/>
    <w:rsid w:val="00785A78"/>
    <w:rsid w:val="0078637C"/>
    <w:rsid w:val="0078648F"/>
    <w:rsid w:val="0078697C"/>
    <w:rsid w:val="00787A43"/>
    <w:rsid w:val="007904C7"/>
    <w:rsid w:val="00790F59"/>
    <w:rsid w:val="00791078"/>
    <w:rsid w:val="00791240"/>
    <w:rsid w:val="007912AC"/>
    <w:rsid w:val="007916D8"/>
    <w:rsid w:val="00791774"/>
    <w:rsid w:val="00791DAB"/>
    <w:rsid w:val="00792987"/>
    <w:rsid w:val="00792B69"/>
    <w:rsid w:val="00793886"/>
    <w:rsid w:val="00793E03"/>
    <w:rsid w:val="00793F03"/>
    <w:rsid w:val="00794852"/>
    <w:rsid w:val="00794C9F"/>
    <w:rsid w:val="00795818"/>
    <w:rsid w:val="007958FC"/>
    <w:rsid w:val="007959EB"/>
    <w:rsid w:val="00795AF8"/>
    <w:rsid w:val="00795D24"/>
    <w:rsid w:val="0079609F"/>
    <w:rsid w:val="00796167"/>
    <w:rsid w:val="00797B6A"/>
    <w:rsid w:val="00797B88"/>
    <w:rsid w:val="007A0A32"/>
    <w:rsid w:val="007A0FDE"/>
    <w:rsid w:val="007A2178"/>
    <w:rsid w:val="007A227D"/>
    <w:rsid w:val="007A2717"/>
    <w:rsid w:val="007A2C76"/>
    <w:rsid w:val="007A3047"/>
    <w:rsid w:val="007A3213"/>
    <w:rsid w:val="007A3277"/>
    <w:rsid w:val="007A419E"/>
    <w:rsid w:val="007A4FA3"/>
    <w:rsid w:val="007A5894"/>
    <w:rsid w:val="007A590F"/>
    <w:rsid w:val="007A5B4E"/>
    <w:rsid w:val="007A5B56"/>
    <w:rsid w:val="007A6264"/>
    <w:rsid w:val="007A66A0"/>
    <w:rsid w:val="007A68CC"/>
    <w:rsid w:val="007A73AC"/>
    <w:rsid w:val="007A7453"/>
    <w:rsid w:val="007A7887"/>
    <w:rsid w:val="007B09E8"/>
    <w:rsid w:val="007B1851"/>
    <w:rsid w:val="007B2468"/>
    <w:rsid w:val="007B2AAA"/>
    <w:rsid w:val="007B3381"/>
    <w:rsid w:val="007B3588"/>
    <w:rsid w:val="007B3A47"/>
    <w:rsid w:val="007B3EE1"/>
    <w:rsid w:val="007B4211"/>
    <w:rsid w:val="007B4988"/>
    <w:rsid w:val="007B4E66"/>
    <w:rsid w:val="007B51F1"/>
    <w:rsid w:val="007B59C3"/>
    <w:rsid w:val="007B6045"/>
    <w:rsid w:val="007B60BA"/>
    <w:rsid w:val="007B6D30"/>
    <w:rsid w:val="007B6FA9"/>
    <w:rsid w:val="007B755C"/>
    <w:rsid w:val="007B7C38"/>
    <w:rsid w:val="007B7C5A"/>
    <w:rsid w:val="007C02CD"/>
    <w:rsid w:val="007C0957"/>
    <w:rsid w:val="007C0B38"/>
    <w:rsid w:val="007C1452"/>
    <w:rsid w:val="007C155F"/>
    <w:rsid w:val="007C18B5"/>
    <w:rsid w:val="007C1C76"/>
    <w:rsid w:val="007C1D93"/>
    <w:rsid w:val="007C1E5F"/>
    <w:rsid w:val="007C21A5"/>
    <w:rsid w:val="007C239E"/>
    <w:rsid w:val="007C2449"/>
    <w:rsid w:val="007C28FD"/>
    <w:rsid w:val="007C2C0C"/>
    <w:rsid w:val="007C355C"/>
    <w:rsid w:val="007C35CD"/>
    <w:rsid w:val="007C4402"/>
    <w:rsid w:val="007C4421"/>
    <w:rsid w:val="007C488A"/>
    <w:rsid w:val="007C49C0"/>
    <w:rsid w:val="007C4DAE"/>
    <w:rsid w:val="007C50C1"/>
    <w:rsid w:val="007C52AA"/>
    <w:rsid w:val="007C5CDC"/>
    <w:rsid w:val="007C5D5E"/>
    <w:rsid w:val="007C62B9"/>
    <w:rsid w:val="007C65A7"/>
    <w:rsid w:val="007C7089"/>
    <w:rsid w:val="007C7CCE"/>
    <w:rsid w:val="007D023E"/>
    <w:rsid w:val="007D06FC"/>
    <w:rsid w:val="007D0D76"/>
    <w:rsid w:val="007D0EFF"/>
    <w:rsid w:val="007D13BF"/>
    <w:rsid w:val="007D17FB"/>
    <w:rsid w:val="007D1FA2"/>
    <w:rsid w:val="007D2040"/>
    <w:rsid w:val="007D20EE"/>
    <w:rsid w:val="007D264B"/>
    <w:rsid w:val="007D2655"/>
    <w:rsid w:val="007D2F8C"/>
    <w:rsid w:val="007D32EB"/>
    <w:rsid w:val="007D3404"/>
    <w:rsid w:val="007D3540"/>
    <w:rsid w:val="007D3FCA"/>
    <w:rsid w:val="007D4131"/>
    <w:rsid w:val="007D42EC"/>
    <w:rsid w:val="007D47F7"/>
    <w:rsid w:val="007D4911"/>
    <w:rsid w:val="007D49DF"/>
    <w:rsid w:val="007D4CA9"/>
    <w:rsid w:val="007D4F1C"/>
    <w:rsid w:val="007D57B5"/>
    <w:rsid w:val="007D5813"/>
    <w:rsid w:val="007D6756"/>
    <w:rsid w:val="007D67F0"/>
    <w:rsid w:val="007D6B1E"/>
    <w:rsid w:val="007D6F31"/>
    <w:rsid w:val="007D755E"/>
    <w:rsid w:val="007E004C"/>
    <w:rsid w:val="007E1573"/>
    <w:rsid w:val="007E1A6E"/>
    <w:rsid w:val="007E1C93"/>
    <w:rsid w:val="007E1D06"/>
    <w:rsid w:val="007E1FCB"/>
    <w:rsid w:val="007E23C0"/>
    <w:rsid w:val="007E27ED"/>
    <w:rsid w:val="007E29A0"/>
    <w:rsid w:val="007E29A1"/>
    <w:rsid w:val="007E2B44"/>
    <w:rsid w:val="007E31FD"/>
    <w:rsid w:val="007E3B7D"/>
    <w:rsid w:val="007E41D3"/>
    <w:rsid w:val="007E4380"/>
    <w:rsid w:val="007E597D"/>
    <w:rsid w:val="007E6012"/>
    <w:rsid w:val="007E64E2"/>
    <w:rsid w:val="007E6651"/>
    <w:rsid w:val="007E6708"/>
    <w:rsid w:val="007E69FE"/>
    <w:rsid w:val="007E7168"/>
    <w:rsid w:val="007E7940"/>
    <w:rsid w:val="007E7CFB"/>
    <w:rsid w:val="007E7E4E"/>
    <w:rsid w:val="007F067D"/>
    <w:rsid w:val="007F0888"/>
    <w:rsid w:val="007F0CB4"/>
    <w:rsid w:val="007F1C4A"/>
    <w:rsid w:val="007F1FA1"/>
    <w:rsid w:val="007F1FE1"/>
    <w:rsid w:val="007F21C7"/>
    <w:rsid w:val="007F2279"/>
    <w:rsid w:val="007F22E7"/>
    <w:rsid w:val="007F232F"/>
    <w:rsid w:val="007F25CC"/>
    <w:rsid w:val="007F2C75"/>
    <w:rsid w:val="007F4407"/>
    <w:rsid w:val="007F4DD3"/>
    <w:rsid w:val="007F5393"/>
    <w:rsid w:val="007F55DF"/>
    <w:rsid w:val="007F65E5"/>
    <w:rsid w:val="007F6727"/>
    <w:rsid w:val="007F6B74"/>
    <w:rsid w:val="007F6BCD"/>
    <w:rsid w:val="007F719B"/>
    <w:rsid w:val="007F7B98"/>
    <w:rsid w:val="0080013D"/>
    <w:rsid w:val="008001E7"/>
    <w:rsid w:val="0080098E"/>
    <w:rsid w:val="00800A1C"/>
    <w:rsid w:val="00801499"/>
    <w:rsid w:val="008019A6"/>
    <w:rsid w:val="008021CA"/>
    <w:rsid w:val="0080223F"/>
    <w:rsid w:val="00802438"/>
    <w:rsid w:val="008025BF"/>
    <w:rsid w:val="00803532"/>
    <w:rsid w:val="00804812"/>
    <w:rsid w:val="00804D71"/>
    <w:rsid w:val="008050CD"/>
    <w:rsid w:val="0080587E"/>
    <w:rsid w:val="008059DB"/>
    <w:rsid w:val="008062AD"/>
    <w:rsid w:val="008067C9"/>
    <w:rsid w:val="008069FE"/>
    <w:rsid w:val="00806B56"/>
    <w:rsid w:val="00807B57"/>
    <w:rsid w:val="00807E71"/>
    <w:rsid w:val="008103E3"/>
    <w:rsid w:val="008108E0"/>
    <w:rsid w:val="00810919"/>
    <w:rsid w:val="00810CC4"/>
    <w:rsid w:val="00810D7C"/>
    <w:rsid w:val="00813908"/>
    <w:rsid w:val="00813D4A"/>
    <w:rsid w:val="00814E72"/>
    <w:rsid w:val="00815B43"/>
    <w:rsid w:val="00815D37"/>
    <w:rsid w:val="008164A8"/>
    <w:rsid w:val="00816876"/>
    <w:rsid w:val="00816A5E"/>
    <w:rsid w:val="00816A83"/>
    <w:rsid w:val="00816B5F"/>
    <w:rsid w:val="00816CCC"/>
    <w:rsid w:val="00817281"/>
    <w:rsid w:val="00820734"/>
    <w:rsid w:val="00820B38"/>
    <w:rsid w:val="00820C5A"/>
    <w:rsid w:val="00820C87"/>
    <w:rsid w:val="00820ED2"/>
    <w:rsid w:val="0082100C"/>
    <w:rsid w:val="00821575"/>
    <w:rsid w:val="00821962"/>
    <w:rsid w:val="008226AD"/>
    <w:rsid w:val="00822F1E"/>
    <w:rsid w:val="00824048"/>
    <w:rsid w:val="00824A11"/>
    <w:rsid w:val="008251E3"/>
    <w:rsid w:val="008252C3"/>
    <w:rsid w:val="00825545"/>
    <w:rsid w:val="00825C48"/>
    <w:rsid w:val="00825CC9"/>
    <w:rsid w:val="00825FD9"/>
    <w:rsid w:val="00826055"/>
    <w:rsid w:val="008265A1"/>
    <w:rsid w:val="008269D0"/>
    <w:rsid w:val="00826DDC"/>
    <w:rsid w:val="0082773C"/>
    <w:rsid w:val="00830574"/>
    <w:rsid w:val="00830B85"/>
    <w:rsid w:val="00830D01"/>
    <w:rsid w:val="00830E33"/>
    <w:rsid w:val="008310FC"/>
    <w:rsid w:val="008318D3"/>
    <w:rsid w:val="00831A29"/>
    <w:rsid w:val="00831EC6"/>
    <w:rsid w:val="008322C3"/>
    <w:rsid w:val="00832C31"/>
    <w:rsid w:val="00832C6B"/>
    <w:rsid w:val="00832CE0"/>
    <w:rsid w:val="00832E24"/>
    <w:rsid w:val="0083322D"/>
    <w:rsid w:val="00833C6B"/>
    <w:rsid w:val="00833E4F"/>
    <w:rsid w:val="00833E70"/>
    <w:rsid w:val="008340F0"/>
    <w:rsid w:val="00834939"/>
    <w:rsid w:val="008356A1"/>
    <w:rsid w:val="008367E5"/>
    <w:rsid w:val="00836D37"/>
    <w:rsid w:val="00837AEE"/>
    <w:rsid w:val="00837CA9"/>
    <w:rsid w:val="0084012A"/>
    <w:rsid w:val="00840489"/>
    <w:rsid w:val="00840943"/>
    <w:rsid w:val="00840A47"/>
    <w:rsid w:val="00840C9B"/>
    <w:rsid w:val="008419E8"/>
    <w:rsid w:val="00841F4D"/>
    <w:rsid w:val="00841F9E"/>
    <w:rsid w:val="0084207E"/>
    <w:rsid w:val="00842259"/>
    <w:rsid w:val="00842530"/>
    <w:rsid w:val="008428DA"/>
    <w:rsid w:val="00843029"/>
    <w:rsid w:val="00843738"/>
    <w:rsid w:val="008439FA"/>
    <w:rsid w:val="00843B2C"/>
    <w:rsid w:val="00844338"/>
    <w:rsid w:val="00844B5F"/>
    <w:rsid w:val="00845432"/>
    <w:rsid w:val="008458BF"/>
    <w:rsid w:val="0084605F"/>
    <w:rsid w:val="00846315"/>
    <w:rsid w:val="00846B0C"/>
    <w:rsid w:val="0084707D"/>
    <w:rsid w:val="00847475"/>
    <w:rsid w:val="00847F53"/>
    <w:rsid w:val="00850339"/>
    <w:rsid w:val="00850B2A"/>
    <w:rsid w:val="00850B80"/>
    <w:rsid w:val="00850E4A"/>
    <w:rsid w:val="00851330"/>
    <w:rsid w:val="00851676"/>
    <w:rsid w:val="00851B32"/>
    <w:rsid w:val="00851FE6"/>
    <w:rsid w:val="00852E68"/>
    <w:rsid w:val="0085333E"/>
    <w:rsid w:val="008541DB"/>
    <w:rsid w:val="0085439C"/>
    <w:rsid w:val="008547A4"/>
    <w:rsid w:val="0085481C"/>
    <w:rsid w:val="0085483C"/>
    <w:rsid w:val="00855178"/>
    <w:rsid w:val="008559E7"/>
    <w:rsid w:val="0085610E"/>
    <w:rsid w:val="008567F8"/>
    <w:rsid w:val="00856A49"/>
    <w:rsid w:val="00856ACC"/>
    <w:rsid w:val="00857A22"/>
    <w:rsid w:val="00857B97"/>
    <w:rsid w:val="00857C52"/>
    <w:rsid w:val="00860241"/>
    <w:rsid w:val="0086052B"/>
    <w:rsid w:val="008613D6"/>
    <w:rsid w:val="0086192A"/>
    <w:rsid w:val="00861CC5"/>
    <w:rsid w:val="00861E3C"/>
    <w:rsid w:val="00862BBF"/>
    <w:rsid w:val="0086350E"/>
    <w:rsid w:val="008637EB"/>
    <w:rsid w:val="008644F7"/>
    <w:rsid w:val="00864634"/>
    <w:rsid w:val="00864636"/>
    <w:rsid w:val="00864B1E"/>
    <w:rsid w:val="00865217"/>
    <w:rsid w:val="0086545A"/>
    <w:rsid w:val="00865627"/>
    <w:rsid w:val="008663EA"/>
    <w:rsid w:val="008664AF"/>
    <w:rsid w:val="00867065"/>
    <w:rsid w:val="008673A9"/>
    <w:rsid w:val="00867A0A"/>
    <w:rsid w:val="00870198"/>
    <w:rsid w:val="008718FF"/>
    <w:rsid w:val="00871984"/>
    <w:rsid w:val="008724AE"/>
    <w:rsid w:val="00872A16"/>
    <w:rsid w:val="00872C09"/>
    <w:rsid w:val="00872C5B"/>
    <w:rsid w:val="0087316E"/>
    <w:rsid w:val="00873B23"/>
    <w:rsid w:val="00873FE3"/>
    <w:rsid w:val="00874015"/>
    <w:rsid w:val="008761A1"/>
    <w:rsid w:val="00876D56"/>
    <w:rsid w:val="00876EF9"/>
    <w:rsid w:val="008775EC"/>
    <w:rsid w:val="00877871"/>
    <w:rsid w:val="00877D75"/>
    <w:rsid w:val="008804AF"/>
    <w:rsid w:val="0088090D"/>
    <w:rsid w:val="00881466"/>
    <w:rsid w:val="00881920"/>
    <w:rsid w:val="00881AE3"/>
    <w:rsid w:val="00881AF5"/>
    <w:rsid w:val="008823F3"/>
    <w:rsid w:val="00883079"/>
    <w:rsid w:val="00883A80"/>
    <w:rsid w:val="00883C3F"/>
    <w:rsid w:val="00884644"/>
    <w:rsid w:val="00884B20"/>
    <w:rsid w:val="00884F1A"/>
    <w:rsid w:val="008850C2"/>
    <w:rsid w:val="00885553"/>
    <w:rsid w:val="00885712"/>
    <w:rsid w:val="00885A2E"/>
    <w:rsid w:val="0088623E"/>
    <w:rsid w:val="00886269"/>
    <w:rsid w:val="00886AA9"/>
    <w:rsid w:val="00887366"/>
    <w:rsid w:val="00887490"/>
    <w:rsid w:val="00887EBE"/>
    <w:rsid w:val="008902CC"/>
    <w:rsid w:val="00890766"/>
    <w:rsid w:val="008912B3"/>
    <w:rsid w:val="00892AB9"/>
    <w:rsid w:val="00892E25"/>
    <w:rsid w:val="008931CD"/>
    <w:rsid w:val="0089396E"/>
    <w:rsid w:val="00893A3D"/>
    <w:rsid w:val="00893B66"/>
    <w:rsid w:val="00894105"/>
    <w:rsid w:val="008942AB"/>
    <w:rsid w:val="0089463D"/>
    <w:rsid w:val="00894A92"/>
    <w:rsid w:val="00894D27"/>
    <w:rsid w:val="00894E49"/>
    <w:rsid w:val="00894E64"/>
    <w:rsid w:val="00895009"/>
    <w:rsid w:val="008950ED"/>
    <w:rsid w:val="00895214"/>
    <w:rsid w:val="00895956"/>
    <w:rsid w:val="00895B63"/>
    <w:rsid w:val="008960AB"/>
    <w:rsid w:val="00896965"/>
    <w:rsid w:val="008970A6"/>
    <w:rsid w:val="008971A5"/>
    <w:rsid w:val="008971FE"/>
    <w:rsid w:val="00897DDB"/>
    <w:rsid w:val="008A034D"/>
    <w:rsid w:val="008A0693"/>
    <w:rsid w:val="008A08B3"/>
    <w:rsid w:val="008A20CE"/>
    <w:rsid w:val="008A211F"/>
    <w:rsid w:val="008A28B9"/>
    <w:rsid w:val="008A2D66"/>
    <w:rsid w:val="008A3039"/>
    <w:rsid w:val="008A31DF"/>
    <w:rsid w:val="008A34EC"/>
    <w:rsid w:val="008A3794"/>
    <w:rsid w:val="008A38F9"/>
    <w:rsid w:val="008A4258"/>
    <w:rsid w:val="008A42E3"/>
    <w:rsid w:val="008A4FE0"/>
    <w:rsid w:val="008A507E"/>
    <w:rsid w:val="008A54A7"/>
    <w:rsid w:val="008A5784"/>
    <w:rsid w:val="008A5F04"/>
    <w:rsid w:val="008A630C"/>
    <w:rsid w:val="008A6DE7"/>
    <w:rsid w:val="008A70BC"/>
    <w:rsid w:val="008A7155"/>
    <w:rsid w:val="008A735E"/>
    <w:rsid w:val="008A7777"/>
    <w:rsid w:val="008A7CC1"/>
    <w:rsid w:val="008B00F4"/>
    <w:rsid w:val="008B0416"/>
    <w:rsid w:val="008B0546"/>
    <w:rsid w:val="008B063B"/>
    <w:rsid w:val="008B08F6"/>
    <w:rsid w:val="008B0C29"/>
    <w:rsid w:val="008B10DC"/>
    <w:rsid w:val="008B12D3"/>
    <w:rsid w:val="008B1C52"/>
    <w:rsid w:val="008B2552"/>
    <w:rsid w:val="008B25A3"/>
    <w:rsid w:val="008B2FDA"/>
    <w:rsid w:val="008B300D"/>
    <w:rsid w:val="008B30FF"/>
    <w:rsid w:val="008B37E9"/>
    <w:rsid w:val="008B3A04"/>
    <w:rsid w:val="008B4432"/>
    <w:rsid w:val="008B4DC0"/>
    <w:rsid w:val="008B5CB6"/>
    <w:rsid w:val="008B609B"/>
    <w:rsid w:val="008B6A41"/>
    <w:rsid w:val="008B71C4"/>
    <w:rsid w:val="008B7349"/>
    <w:rsid w:val="008B76F6"/>
    <w:rsid w:val="008C03C5"/>
    <w:rsid w:val="008C052E"/>
    <w:rsid w:val="008C0B7C"/>
    <w:rsid w:val="008C101F"/>
    <w:rsid w:val="008C106D"/>
    <w:rsid w:val="008C12CF"/>
    <w:rsid w:val="008C12DA"/>
    <w:rsid w:val="008C1483"/>
    <w:rsid w:val="008C1733"/>
    <w:rsid w:val="008C17A2"/>
    <w:rsid w:val="008C17E0"/>
    <w:rsid w:val="008C1AB8"/>
    <w:rsid w:val="008C20EC"/>
    <w:rsid w:val="008C219E"/>
    <w:rsid w:val="008C25AB"/>
    <w:rsid w:val="008C2701"/>
    <w:rsid w:val="008C2AEF"/>
    <w:rsid w:val="008C2BCB"/>
    <w:rsid w:val="008C2D48"/>
    <w:rsid w:val="008C33D1"/>
    <w:rsid w:val="008C3710"/>
    <w:rsid w:val="008C449F"/>
    <w:rsid w:val="008C4528"/>
    <w:rsid w:val="008C5992"/>
    <w:rsid w:val="008C5E1D"/>
    <w:rsid w:val="008C6704"/>
    <w:rsid w:val="008C6DA7"/>
    <w:rsid w:val="008D0382"/>
    <w:rsid w:val="008D066C"/>
    <w:rsid w:val="008D067F"/>
    <w:rsid w:val="008D0B94"/>
    <w:rsid w:val="008D0DBB"/>
    <w:rsid w:val="008D19F4"/>
    <w:rsid w:val="008D2412"/>
    <w:rsid w:val="008D257A"/>
    <w:rsid w:val="008D36E5"/>
    <w:rsid w:val="008D3867"/>
    <w:rsid w:val="008D3E95"/>
    <w:rsid w:val="008D4D86"/>
    <w:rsid w:val="008D594C"/>
    <w:rsid w:val="008D67B7"/>
    <w:rsid w:val="008D6960"/>
    <w:rsid w:val="008D7506"/>
    <w:rsid w:val="008D7933"/>
    <w:rsid w:val="008D7B03"/>
    <w:rsid w:val="008E079F"/>
    <w:rsid w:val="008E0A65"/>
    <w:rsid w:val="008E0B57"/>
    <w:rsid w:val="008E0D3B"/>
    <w:rsid w:val="008E1764"/>
    <w:rsid w:val="008E1A44"/>
    <w:rsid w:val="008E1F2A"/>
    <w:rsid w:val="008E2FCC"/>
    <w:rsid w:val="008E331F"/>
    <w:rsid w:val="008E34C2"/>
    <w:rsid w:val="008E3AD3"/>
    <w:rsid w:val="008E4405"/>
    <w:rsid w:val="008E45C5"/>
    <w:rsid w:val="008E48B9"/>
    <w:rsid w:val="008E4D5D"/>
    <w:rsid w:val="008E5341"/>
    <w:rsid w:val="008E5617"/>
    <w:rsid w:val="008E5E72"/>
    <w:rsid w:val="008E5FD7"/>
    <w:rsid w:val="008E6026"/>
    <w:rsid w:val="008E6145"/>
    <w:rsid w:val="008E63A8"/>
    <w:rsid w:val="008E69D7"/>
    <w:rsid w:val="008E6B31"/>
    <w:rsid w:val="008E6E61"/>
    <w:rsid w:val="008E7394"/>
    <w:rsid w:val="008E79BC"/>
    <w:rsid w:val="008E7AE1"/>
    <w:rsid w:val="008E7C70"/>
    <w:rsid w:val="008F034A"/>
    <w:rsid w:val="008F0B1A"/>
    <w:rsid w:val="008F0D5F"/>
    <w:rsid w:val="008F0EAF"/>
    <w:rsid w:val="008F11EB"/>
    <w:rsid w:val="008F1554"/>
    <w:rsid w:val="008F168C"/>
    <w:rsid w:val="008F20D9"/>
    <w:rsid w:val="008F2655"/>
    <w:rsid w:val="008F273A"/>
    <w:rsid w:val="008F394F"/>
    <w:rsid w:val="008F43D2"/>
    <w:rsid w:val="008F461A"/>
    <w:rsid w:val="008F4A63"/>
    <w:rsid w:val="008F5489"/>
    <w:rsid w:val="008F5D60"/>
    <w:rsid w:val="008F6009"/>
    <w:rsid w:val="008F612C"/>
    <w:rsid w:val="008F6A02"/>
    <w:rsid w:val="008F72E0"/>
    <w:rsid w:val="008F7323"/>
    <w:rsid w:val="008F758A"/>
    <w:rsid w:val="008F7BFA"/>
    <w:rsid w:val="0090009D"/>
    <w:rsid w:val="0090042E"/>
    <w:rsid w:val="009004FA"/>
    <w:rsid w:val="00901559"/>
    <w:rsid w:val="009017DA"/>
    <w:rsid w:val="00901ED2"/>
    <w:rsid w:val="009022CA"/>
    <w:rsid w:val="00902B09"/>
    <w:rsid w:val="00902B59"/>
    <w:rsid w:val="0090337B"/>
    <w:rsid w:val="00904059"/>
    <w:rsid w:val="0090428F"/>
    <w:rsid w:val="00904721"/>
    <w:rsid w:val="00905CA4"/>
    <w:rsid w:val="0090633C"/>
    <w:rsid w:val="00906344"/>
    <w:rsid w:val="00906D1B"/>
    <w:rsid w:val="00906F8B"/>
    <w:rsid w:val="00906FBF"/>
    <w:rsid w:val="00907065"/>
    <w:rsid w:val="00907A97"/>
    <w:rsid w:val="009104B6"/>
    <w:rsid w:val="00910508"/>
    <w:rsid w:val="00911716"/>
    <w:rsid w:val="00911885"/>
    <w:rsid w:val="00911992"/>
    <w:rsid w:val="00911C7C"/>
    <w:rsid w:val="009121D9"/>
    <w:rsid w:val="0091253E"/>
    <w:rsid w:val="00912623"/>
    <w:rsid w:val="00912676"/>
    <w:rsid w:val="00912949"/>
    <w:rsid w:val="00912C72"/>
    <w:rsid w:val="009137E0"/>
    <w:rsid w:val="00913927"/>
    <w:rsid w:val="00913DCB"/>
    <w:rsid w:val="00913FBE"/>
    <w:rsid w:val="00914410"/>
    <w:rsid w:val="00914812"/>
    <w:rsid w:val="0091482C"/>
    <w:rsid w:val="009149BC"/>
    <w:rsid w:val="009152B2"/>
    <w:rsid w:val="00915567"/>
    <w:rsid w:val="009157B7"/>
    <w:rsid w:val="00916940"/>
    <w:rsid w:val="00916DF4"/>
    <w:rsid w:val="00916F66"/>
    <w:rsid w:val="009176D7"/>
    <w:rsid w:val="00917B4B"/>
    <w:rsid w:val="00917E83"/>
    <w:rsid w:val="009204D6"/>
    <w:rsid w:val="009209EB"/>
    <w:rsid w:val="00920E69"/>
    <w:rsid w:val="00920EDE"/>
    <w:rsid w:val="009214CA"/>
    <w:rsid w:val="00922339"/>
    <w:rsid w:val="00922351"/>
    <w:rsid w:val="009241A8"/>
    <w:rsid w:val="009241E3"/>
    <w:rsid w:val="00924A7F"/>
    <w:rsid w:val="00925632"/>
    <w:rsid w:val="00926E24"/>
    <w:rsid w:val="00927141"/>
    <w:rsid w:val="009277F3"/>
    <w:rsid w:val="0092795B"/>
    <w:rsid w:val="0092796B"/>
    <w:rsid w:val="00927C91"/>
    <w:rsid w:val="00927D24"/>
    <w:rsid w:val="00930028"/>
    <w:rsid w:val="009309DA"/>
    <w:rsid w:val="00930A3E"/>
    <w:rsid w:val="00930C75"/>
    <w:rsid w:val="00930FB6"/>
    <w:rsid w:val="0093120F"/>
    <w:rsid w:val="0093157B"/>
    <w:rsid w:val="009317A1"/>
    <w:rsid w:val="009317B8"/>
    <w:rsid w:val="00931BBD"/>
    <w:rsid w:val="00931E8A"/>
    <w:rsid w:val="00931F1C"/>
    <w:rsid w:val="009323F8"/>
    <w:rsid w:val="009327C4"/>
    <w:rsid w:val="00933693"/>
    <w:rsid w:val="00933E1C"/>
    <w:rsid w:val="00933F6D"/>
    <w:rsid w:val="0093412B"/>
    <w:rsid w:val="009346ED"/>
    <w:rsid w:val="00934C2B"/>
    <w:rsid w:val="00934E1A"/>
    <w:rsid w:val="009354F9"/>
    <w:rsid w:val="009359F6"/>
    <w:rsid w:val="009363F1"/>
    <w:rsid w:val="00936776"/>
    <w:rsid w:val="00936A6B"/>
    <w:rsid w:val="00936CAB"/>
    <w:rsid w:val="00936CE9"/>
    <w:rsid w:val="00937378"/>
    <w:rsid w:val="009377EB"/>
    <w:rsid w:val="00937E59"/>
    <w:rsid w:val="009401D5"/>
    <w:rsid w:val="00940239"/>
    <w:rsid w:val="0094050A"/>
    <w:rsid w:val="00940693"/>
    <w:rsid w:val="00940700"/>
    <w:rsid w:val="009420C6"/>
    <w:rsid w:val="0094279E"/>
    <w:rsid w:val="00943199"/>
    <w:rsid w:val="009438D6"/>
    <w:rsid w:val="00943974"/>
    <w:rsid w:val="00943A09"/>
    <w:rsid w:val="00943A3C"/>
    <w:rsid w:val="00945486"/>
    <w:rsid w:val="00945AEF"/>
    <w:rsid w:val="00945B12"/>
    <w:rsid w:val="00945EE0"/>
    <w:rsid w:val="009461A1"/>
    <w:rsid w:val="00946A7F"/>
    <w:rsid w:val="00946B04"/>
    <w:rsid w:val="00946BF8"/>
    <w:rsid w:val="009473F9"/>
    <w:rsid w:val="009479AC"/>
    <w:rsid w:val="00947BF9"/>
    <w:rsid w:val="00950F45"/>
    <w:rsid w:val="00951141"/>
    <w:rsid w:val="00951386"/>
    <w:rsid w:val="00952E3C"/>
    <w:rsid w:val="009530A0"/>
    <w:rsid w:val="009538A1"/>
    <w:rsid w:val="009545A7"/>
    <w:rsid w:val="009548E5"/>
    <w:rsid w:val="00954C9C"/>
    <w:rsid w:val="00954E89"/>
    <w:rsid w:val="00955154"/>
    <w:rsid w:val="00955267"/>
    <w:rsid w:val="0095563A"/>
    <w:rsid w:val="009560E2"/>
    <w:rsid w:val="00956138"/>
    <w:rsid w:val="0095645D"/>
    <w:rsid w:val="0095650B"/>
    <w:rsid w:val="00956DBC"/>
    <w:rsid w:val="00957175"/>
    <w:rsid w:val="00957999"/>
    <w:rsid w:val="00957DED"/>
    <w:rsid w:val="00957F01"/>
    <w:rsid w:val="0096074C"/>
    <w:rsid w:val="00960A6C"/>
    <w:rsid w:val="00960F70"/>
    <w:rsid w:val="00961730"/>
    <w:rsid w:val="00961972"/>
    <w:rsid w:val="00961C09"/>
    <w:rsid w:val="00962249"/>
    <w:rsid w:val="00962330"/>
    <w:rsid w:val="009638CC"/>
    <w:rsid w:val="009640FA"/>
    <w:rsid w:val="009648AA"/>
    <w:rsid w:val="00964B9E"/>
    <w:rsid w:val="009669D2"/>
    <w:rsid w:val="00967229"/>
    <w:rsid w:val="00967516"/>
    <w:rsid w:val="00970059"/>
    <w:rsid w:val="0097016A"/>
    <w:rsid w:val="009711BE"/>
    <w:rsid w:val="00971820"/>
    <w:rsid w:val="00971F8E"/>
    <w:rsid w:val="00972AE2"/>
    <w:rsid w:val="00972C85"/>
    <w:rsid w:val="0097369E"/>
    <w:rsid w:val="00973FF3"/>
    <w:rsid w:val="0097414B"/>
    <w:rsid w:val="00975068"/>
    <w:rsid w:val="009756ED"/>
    <w:rsid w:val="009775BE"/>
    <w:rsid w:val="00977B36"/>
    <w:rsid w:val="0098089D"/>
    <w:rsid w:val="00980AF3"/>
    <w:rsid w:val="00980E07"/>
    <w:rsid w:val="00980FCC"/>
    <w:rsid w:val="00981014"/>
    <w:rsid w:val="0098144F"/>
    <w:rsid w:val="00981A2D"/>
    <w:rsid w:val="00981C1E"/>
    <w:rsid w:val="00981F48"/>
    <w:rsid w:val="00982E28"/>
    <w:rsid w:val="009837B4"/>
    <w:rsid w:val="00983B62"/>
    <w:rsid w:val="00983E91"/>
    <w:rsid w:val="009842A0"/>
    <w:rsid w:val="00984BD5"/>
    <w:rsid w:val="00984F03"/>
    <w:rsid w:val="00984F8B"/>
    <w:rsid w:val="00985079"/>
    <w:rsid w:val="009856D7"/>
    <w:rsid w:val="0098625C"/>
    <w:rsid w:val="00986FCF"/>
    <w:rsid w:val="009870E1"/>
    <w:rsid w:val="00987A56"/>
    <w:rsid w:val="00987B00"/>
    <w:rsid w:val="00987E28"/>
    <w:rsid w:val="00990B59"/>
    <w:rsid w:val="00990D7B"/>
    <w:rsid w:val="0099152C"/>
    <w:rsid w:val="00992722"/>
    <w:rsid w:val="00992EDA"/>
    <w:rsid w:val="009936AD"/>
    <w:rsid w:val="00993EBC"/>
    <w:rsid w:val="00994572"/>
    <w:rsid w:val="009948C2"/>
    <w:rsid w:val="00994C75"/>
    <w:rsid w:val="00994D65"/>
    <w:rsid w:val="00994D92"/>
    <w:rsid w:val="00995264"/>
    <w:rsid w:val="009953A3"/>
    <w:rsid w:val="00995600"/>
    <w:rsid w:val="0099594B"/>
    <w:rsid w:val="009959B0"/>
    <w:rsid w:val="00995D17"/>
    <w:rsid w:val="00995D95"/>
    <w:rsid w:val="00996510"/>
    <w:rsid w:val="00996C71"/>
    <w:rsid w:val="0099718C"/>
    <w:rsid w:val="009974A4"/>
    <w:rsid w:val="00997902"/>
    <w:rsid w:val="009A01C6"/>
    <w:rsid w:val="009A01EA"/>
    <w:rsid w:val="009A0AF9"/>
    <w:rsid w:val="009A0D34"/>
    <w:rsid w:val="009A1424"/>
    <w:rsid w:val="009A1A03"/>
    <w:rsid w:val="009A1E13"/>
    <w:rsid w:val="009A228A"/>
    <w:rsid w:val="009A26DD"/>
    <w:rsid w:val="009A288D"/>
    <w:rsid w:val="009A28BC"/>
    <w:rsid w:val="009A2913"/>
    <w:rsid w:val="009A2F1D"/>
    <w:rsid w:val="009A400B"/>
    <w:rsid w:val="009A468B"/>
    <w:rsid w:val="009A4A6C"/>
    <w:rsid w:val="009A4D2E"/>
    <w:rsid w:val="009A5565"/>
    <w:rsid w:val="009A5A85"/>
    <w:rsid w:val="009A61DF"/>
    <w:rsid w:val="009A6527"/>
    <w:rsid w:val="009A6837"/>
    <w:rsid w:val="009A6F68"/>
    <w:rsid w:val="009A73A7"/>
    <w:rsid w:val="009A7701"/>
    <w:rsid w:val="009B005E"/>
    <w:rsid w:val="009B0C17"/>
    <w:rsid w:val="009B0DB8"/>
    <w:rsid w:val="009B0F5D"/>
    <w:rsid w:val="009B1055"/>
    <w:rsid w:val="009B10DD"/>
    <w:rsid w:val="009B1BB3"/>
    <w:rsid w:val="009B20B6"/>
    <w:rsid w:val="009B222D"/>
    <w:rsid w:val="009B2EB2"/>
    <w:rsid w:val="009B3384"/>
    <w:rsid w:val="009B3976"/>
    <w:rsid w:val="009B4360"/>
    <w:rsid w:val="009B43C6"/>
    <w:rsid w:val="009B4452"/>
    <w:rsid w:val="009B512D"/>
    <w:rsid w:val="009B5248"/>
    <w:rsid w:val="009B52D0"/>
    <w:rsid w:val="009B5C2E"/>
    <w:rsid w:val="009B6112"/>
    <w:rsid w:val="009B657F"/>
    <w:rsid w:val="009B6A48"/>
    <w:rsid w:val="009B7248"/>
    <w:rsid w:val="009C04AB"/>
    <w:rsid w:val="009C0A45"/>
    <w:rsid w:val="009C0CE3"/>
    <w:rsid w:val="009C155B"/>
    <w:rsid w:val="009C1714"/>
    <w:rsid w:val="009C1EC0"/>
    <w:rsid w:val="009C1EDF"/>
    <w:rsid w:val="009C28EE"/>
    <w:rsid w:val="009C2CF9"/>
    <w:rsid w:val="009C2D4E"/>
    <w:rsid w:val="009C2F4E"/>
    <w:rsid w:val="009C329D"/>
    <w:rsid w:val="009C32D8"/>
    <w:rsid w:val="009C33DE"/>
    <w:rsid w:val="009C373E"/>
    <w:rsid w:val="009C6C59"/>
    <w:rsid w:val="009C6E55"/>
    <w:rsid w:val="009C728F"/>
    <w:rsid w:val="009C7EF5"/>
    <w:rsid w:val="009D071F"/>
    <w:rsid w:val="009D0A23"/>
    <w:rsid w:val="009D0D8C"/>
    <w:rsid w:val="009D0DC4"/>
    <w:rsid w:val="009D0EE4"/>
    <w:rsid w:val="009D12B6"/>
    <w:rsid w:val="009D12D3"/>
    <w:rsid w:val="009D1836"/>
    <w:rsid w:val="009D1849"/>
    <w:rsid w:val="009D1B80"/>
    <w:rsid w:val="009D20EE"/>
    <w:rsid w:val="009D2FA9"/>
    <w:rsid w:val="009D3075"/>
    <w:rsid w:val="009D3D4F"/>
    <w:rsid w:val="009D46D7"/>
    <w:rsid w:val="009D47C9"/>
    <w:rsid w:val="009D4813"/>
    <w:rsid w:val="009D51BE"/>
    <w:rsid w:val="009D5554"/>
    <w:rsid w:val="009D5918"/>
    <w:rsid w:val="009D5CC9"/>
    <w:rsid w:val="009E025C"/>
    <w:rsid w:val="009E09F6"/>
    <w:rsid w:val="009E1104"/>
    <w:rsid w:val="009E1335"/>
    <w:rsid w:val="009E1395"/>
    <w:rsid w:val="009E2036"/>
    <w:rsid w:val="009E2488"/>
    <w:rsid w:val="009E25EC"/>
    <w:rsid w:val="009E2F78"/>
    <w:rsid w:val="009E2FA9"/>
    <w:rsid w:val="009E3469"/>
    <w:rsid w:val="009E34A9"/>
    <w:rsid w:val="009E3A66"/>
    <w:rsid w:val="009E3B68"/>
    <w:rsid w:val="009E4065"/>
    <w:rsid w:val="009E4168"/>
    <w:rsid w:val="009E41B7"/>
    <w:rsid w:val="009E458E"/>
    <w:rsid w:val="009E477B"/>
    <w:rsid w:val="009E4880"/>
    <w:rsid w:val="009E4D8A"/>
    <w:rsid w:val="009E4ED8"/>
    <w:rsid w:val="009E574B"/>
    <w:rsid w:val="009E58FA"/>
    <w:rsid w:val="009E69F6"/>
    <w:rsid w:val="009E6A4B"/>
    <w:rsid w:val="009E7525"/>
    <w:rsid w:val="009E754D"/>
    <w:rsid w:val="009E7F5B"/>
    <w:rsid w:val="009E7FA5"/>
    <w:rsid w:val="009E7FDF"/>
    <w:rsid w:val="009F05B3"/>
    <w:rsid w:val="009F09A2"/>
    <w:rsid w:val="009F1106"/>
    <w:rsid w:val="009F2094"/>
    <w:rsid w:val="009F21A3"/>
    <w:rsid w:val="009F2270"/>
    <w:rsid w:val="009F2661"/>
    <w:rsid w:val="009F2B0C"/>
    <w:rsid w:val="009F2B98"/>
    <w:rsid w:val="009F2EA7"/>
    <w:rsid w:val="009F3416"/>
    <w:rsid w:val="009F343F"/>
    <w:rsid w:val="009F3E9A"/>
    <w:rsid w:val="009F486D"/>
    <w:rsid w:val="009F4CDC"/>
    <w:rsid w:val="009F4E75"/>
    <w:rsid w:val="009F51CE"/>
    <w:rsid w:val="009F59C4"/>
    <w:rsid w:val="009F5B70"/>
    <w:rsid w:val="009F5E19"/>
    <w:rsid w:val="009F6836"/>
    <w:rsid w:val="009F6AE9"/>
    <w:rsid w:val="009F6E13"/>
    <w:rsid w:val="009F7062"/>
    <w:rsid w:val="009F7263"/>
    <w:rsid w:val="009F7CDF"/>
    <w:rsid w:val="00A00109"/>
    <w:rsid w:val="00A00351"/>
    <w:rsid w:val="00A016FD"/>
    <w:rsid w:val="00A018C5"/>
    <w:rsid w:val="00A0211D"/>
    <w:rsid w:val="00A02F33"/>
    <w:rsid w:val="00A02FDF"/>
    <w:rsid w:val="00A03016"/>
    <w:rsid w:val="00A03A2C"/>
    <w:rsid w:val="00A03A94"/>
    <w:rsid w:val="00A0485C"/>
    <w:rsid w:val="00A04A02"/>
    <w:rsid w:val="00A04A36"/>
    <w:rsid w:val="00A0550C"/>
    <w:rsid w:val="00A055A2"/>
    <w:rsid w:val="00A056D0"/>
    <w:rsid w:val="00A05CBC"/>
    <w:rsid w:val="00A0650E"/>
    <w:rsid w:val="00A06528"/>
    <w:rsid w:val="00A0709B"/>
    <w:rsid w:val="00A073B6"/>
    <w:rsid w:val="00A076D4"/>
    <w:rsid w:val="00A07A3D"/>
    <w:rsid w:val="00A07B32"/>
    <w:rsid w:val="00A100D8"/>
    <w:rsid w:val="00A10E3F"/>
    <w:rsid w:val="00A11050"/>
    <w:rsid w:val="00A11166"/>
    <w:rsid w:val="00A11184"/>
    <w:rsid w:val="00A113B8"/>
    <w:rsid w:val="00A117E0"/>
    <w:rsid w:val="00A1190D"/>
    <w:rsid w:val="00A11A82"/>
    <w:rsid w:val="00A11E6C"/>
    <w:rsid w:val="00A12477"/>
    <w:rsid w:val="00A13740"/>
    <w:rsid w:val="00A13753"/>
    <w:rsid w:val="00A13936"/>
    <w:rsid w:val="00A139E0"/>
    <w:rsid w:val="00A13B84"/>
    <w:rsid w:val="00A13C14"/>
    <w:rsid w:val="00A13F49"/>
    <w:rsid w:val="00A1466B"/>
    <w:rsid w:val="00A14A40"/>
    <w:rsid w:val="00A1501C"/>
    <w:rsid w:val="00A15119"/>
    <w:rsid w:val="00A16D9E"/>
    <w:rsid w:val="00A16DC2"/>
    <w:rsid w:val="00A17279"/>
    <w:rsid w:val="00A1763C"/>
    <w:rsid w:val="00A17D31"/>
    <w:rsid w:val="00A21015"/>
    <w:rsid w:val="00A2198A"/>
    <w:rsid w:val="00A21BF6"/>
    <w:rsid w:val="00A21C60"/>
    <w:rsid w:val="00A22507"/>
    <w:rsid w:val="00A229CC"/>
    <w:rsid w:val="00A22B92"/>
    <w:rsid w:val="00A22CB3"/>
    <w:rsid w:val="00A22E37"/>
    <w:rsid w:val="00A23255"/>
    <w:rsid w:val="00A23C08"/>
    <w:rsid w:val="00A24A3B"/>
    <w:rsid w:val="00A24C67"/>
    <w:rsid w:val="00A24DD0"/>
    <w:rsid w:val="00A25959"/>
    <w:rsid w:val="00A26764"/>
    <w:rsid w:val="00A26A94"/>
    <w:rsid w:val="00A276A4"/>
    <w:rsid w:val="00A27AD0"/>
    <w:rsid w:val="00A27B37"/>
    <w:rsid w:val="00A3049F"/>
    <w:rsid w:val="00A313B2"/>
    <w:rsid w:val="00A313C2"/>
    <w:rsid w:val="00A317F7"/>
    <w:rsid w:val="00A31A6B"/>
    <w:rsid w:val="00A31D92"/>
    <w:rsid w:val="00A33134"/>
    <w:rsid w:val="00A334C0"/>
    <w:rsid w:val="00A337D5"/>
    <w:rsid w:val="00A33A85"/>
    <w:rsid w:val="00A35169"/>
    <w:rsid w:val="00A359E2"/>
    <w:rsid w:val="00A35B65"/>
    <w:rsid w:val="00A35C8E"/>
    <w:rsid w:val="00A36089"/>
    <w:rsid w:val="00A36107"/>
    <w:rsid w:val="00A36396"/>
    <w:rsid w:val="00A3695C"/>
    <w:rsid w:val="00A37763"/>
    <w:rsid w:val="00A37CD0"/>
    <w:rsid w:val="00A40089"/>
    <w:rsid w:val="00A402D6"/>
    <w:rsid w:val="00A4172B"/>
    <w:rsid w:val="00A41786"/>
    <w:rsid w:val="00A419FF"/>
    <w:rsid w:val="00A421AB"/>
    <w:rsid w:val="00A42937"/>
    <w:rsid w:val="00A4329B"/>
    <w:rsid w:val="00A4391B"/>
    <w:rsid w:val="00A443FB"/>
    <w:rsid w:val="00A44509"/>
    <w:rsid w:val="00A4515D"/>
    <w:rsid w:val="00A4533B"/>
    <w:rsid w:val="00A45437"/>
    <w:rsid w:val="00A459AD"/>
    <w:rsid w:val="00A45ABD"/>
    <w:rsid w:val="00A4635F"/>
    <w:rsid w:val="00A473BF"/>
    <w:rsid w:val="00A47E91"/>
    <w:rsid w:val="00A500A2"/>
    <w:rsid w:val="00A5012A"/>
    <w:rsid w:val="00A502D6"/>
    <w:rsid w:val="00A502D7"/>
    <w:rsid w:val="00A50896"/>
    <w:rsid w:val="00A50B46"/>
    <w:rsid w:val="00A51629"/>
    <w:rsid w:val="00A51747"/>
    <w:rsid w:val="00A51999"/>
    <w:rsid w:val="00A51AAE"/>
    <w:rsid w:val="00A51BA6"/>
    <w:rsid w:val="00A5207F"/>
    <w:rsid w:val="00A52154"/>
    <w:rsid w:val="00A525CD"/>
    <w:rsid w:val="00A52694"/>
    <w:rsid w:val="00A52706"/>
    <w:rsid w:val="00A52969"/>
    <w:rsid w:val="00A52A1B"/>
    <w:rsid w:val="00A537E2"/>
    <w:rsid w:val="00A53A24"/>
    <w:rsid w:val="00A53C18"/>
    <w:rsid w:val="00A557B4"/>
    <w:rsid w:val="00A55878"/>
    <w:rsid w:val="00A560CF"/>
    <w:rsid w:val="00A56F3B"/>
    <w:rsid w:val="00A5712F"/>
    <w:rsid w:val="00A57C95"/>
    <w:rsid w:val="00A6024B"/>
    <w:rsid w:val="00A6044D"/>
    <w:rsid w:val="00A60FB0"/>
    <w:rsid w:val="00A61476"/>
    <w:rsid w:val="00A61B08"/>
    <w:rsid w:val="00A61C3C"/>
    <w:rsid w:val="00A6228A"/>
    <w:rsid w:val="00A62638"/>
    <w:rsid w:val="00A62D2A"/>
    <w:rsid w:val="00A63850"/>
    <w:rsid w:val="00A63AA4"/>
    <w:rsid w:val="00A645A8"/>
    <w:rsid w:val="00A645E7"/>
    <w:rsid w:val="00A64C1C"/>
    <w:rsid w:val="00A64CB3"/>
    <w:rsid w:val="00A651BF"/>
    <w:rsid w:val="00A65B17"/>
    <w:rsid w:val="00A66DEA"/>
    <w:rsid w:val="00A6758C"/>
    <w:rsid w:val="00A70153"/>
    <w:rsid w:val="00A702E8"/>
    <w:rsid w:val="00A707B2"/>
    <w:rsid w:val="00A70B70"/>
    <w:rsid w:val="00A70CD7"/>
    <w:rsid w:val="00A711DC"/>
    <w:rsid w:val="00A71F38"/>
    <w:rsid w:val="00A71FF0"/>
    <w:rsid w:val="00A73862"/>
    <w:rsid w:val="00A748B3"/>
    <w:rsid w:val="00A74DB0"/>
    <w:rsid w:val="00A74EFD"/>
    <w:rsid w:val="00A7537B"/>
    <w:rsid w:val="00A75990"/>
    <w:rsid w:val="00A76396"/>
    <w:rsid w:val="00A7659F"/>
    <w:rsid w:val="00A76BA2"/>
    <w:rsid w:val="00A7715D"/>
    <w:rsid w:val="00A77163"/>
    <w:rsid w:val="00A77941"/>
    <w:rsid w:val="00A77B6C"/>
    <w:rsid w:val="00A8010E"/>
    <w:rsid w:val="00A80710"/>
    <w:rsid w:val="00A81441"/>
    <w:rsid w:val="00A81820"/>
    <w:rsid w:val="00A81B1C"/>
    <w:rsid w:val="00A82609"/>
    <w:rsid w:val="00A8277B"/>
    <w:rsid w:val="00A8296D"/>
    <w:rsid w:val="00A82A4C"/>
    <w:rsid w:val="00A82D5B"/>
    <w:rsid w:val="00A82E98"/>
    <w:rsid w:val="00A83609"/>
    <w:rsid w:val="00A83AC2"/>
    <w:rsid w:val="00A83BA9"/>
    <w:rsid w:val="00A83FAF"/>
    <w:rsid w:val="00A841DE"/>
    <w:rsid w:val="00A849A3"/>
    <w:rsid w:val="00A84A69"/>
    <w:rsid w:val="00A84CFF"/>
    <w:rsid w:val="00A84EC1"/>
    <w:rsid w:val="00A853E4"/>
    <w:rsid w:val="00A85454"/>
    <w:rsid w:val="00A85E69"/>
    <w:rsid w:val="00A8671C"/>
    <w:rsid w:val="00A86C7A"/>
    <w:rsid w:val="00A87EDA"/>
    <w:rsid w:val="00A900AD"/>
    <w:rsid w:val="00A9066F"/>
    <w:rsid w:val="00A90699"/>
    <w:rsid w:val="00A91EF2"/>
    <w:rsid w:val="00A923FF"/>
    <w:rsid w:val="00A92594"/>
    <w:rsid w:val="00A9279A"/>
    <w:rsid w:val="00A931B4"/>
    <w:rsid w:val="00A93342"/>
    <w:rsid w:val="00A93828"/>
    <w:rsid w:val="00A9385F"/>
    <w:rsid w:val="00A93FF8"/>
    <w:rsid w:val="00A9406E"/>
    <w:rsid w:val="00A94E81"/>
    <w:rsid w:val="00A95295"/>
    <w:rsid w:val="00A95790"/>
    <w:rsid w:val="00A96ABD"/>
    <w:rsid w:val="00A97365"/>
    <w:rsid w:val="00A97E1D"/>
    <w:rsid w:val="00AA0816"/>
    <w:rsid w:val="00AA08EE"/>
    <w:rsid w:val="00AA0CE0"/>
    <w:rsid w:val="00AA0E30"/>
    <w:rsid w:val="00AA1175"/>
    <w:rsid w:val="00AA13D8"/>
    <w:rsid w:val="00AA161D"/>
    <w:rsid w:val="00AA17A7"/>
    <w:rsid w:val="00AA2811"/>
    <w:rsid w:val="00AA2FCF"/>
    <w:rsid w:val="00AA32BB"/>
    <w:rsid w:val="00AA496A"/>
    <w:rsid w:val="00AA53B3"/>
    <w:rsid w:val="00AA5981"/>
    <w:rsid w:val="00AA619F"/>
    <w:rsid w:val="00AA6248"/>
    <w:rsid w:val="00AA6657"/>
    <w:rsid w:val="00AA6ADE"/>
    <w:rsid w:val="00AB09F0"/>
    <w:rsid w:val="00AB0E00"/>
    <w:rsid w:val="00AB0E71"/>
    <w:rsid w:val="00AB1193"/>
    <w:rsid w:val="00AB175D"/>
    <w:rsid w:val="00AB1C71"/>
    <w:rsid w:val="00AB2718"/>
    <w:rsid w:val="00AB2B31"/>
    <w:rsid w:val="00AB407C"/>
    <w:rsid w:val="00AB417F"/>
    <w:rsid w:val="00AB44F1"/>
    <w:rsid w:val="00AB4545"/>
    <w:rsid w:val="00AB457C"/>
    <w:rsid w:val="00AB5236"/>
    <w:rsid w:val="00AB5284"/>
    <w:rsid w:val="00AB54E3"/>
    <w:rsid w:val="00AB6398"/>
    <w:rsid w:val="00AB73D7"/>
    <w:rsid w:val="00AC02EF"/>
    <w:rsid w:val="00AC0E2E"/>
    <w:rsid w:val="00AC0F1D"/>
    <w:rsid w:val="00AC16A7"/>
    <w:rsid w:val="00AC19A1"/>
    <w:rsid w:val="00AC2024"/>
    <w:rsid w:val="00AC3623"/>
    <w:rsid w:val="00AC3C03"/>
    <w:rsid w:val="00AC3E23"/>
    <w:rsid w:val="00AC4480"/>
    <w:rsid w:val="00AC44E9"/>
    <w:rsid w:val="00AC4752"/>
    <w:rsid w:val="00AC4F2D"/>
    <w:rsid w:val="00AC5561"/>
    <w:rsid w:val="00AC5640"/>
    <w:rsid w:val="00AC6711"/>
    <w:rsid w:val="00AC6926"/>
    <w:rsid w:val="00AC7848"/>
    <w:rsid w:val="00AC7A20"/>
    <w:rsid w:val="00AD0254"/>
    <w:rsid w:val="00AD09D8"/>
    <w:rsid w:val="00AD0F63"/>
    <w:rsid w:val="00AD0FC9"/>
    <w:rsid w:val="00AD0FE3"/>
    <w:rsid w:val="00AD10D7"/>
    <w:rsid w:val="00AD1994"/>
    <w:rsid w:val="00AD3AC4"/>
    <w:rsid w:val="00AD3C1D"/>
    <w:rsid w:val="00AD460E"/>
    <w:rsid w:val="00AD4D08"/>
    <w:rsid w:val="00AD4E2A"/>
    <w:rsid w:val="00AD7438"/>
    <w:rsid w:val="00AD758E"/>
    <w:rsid w:val="00AD77EC"/>
    <w:rsid w:val="00AD78E1"/>
    <w:rsid w:val="00AD7B0E"/>
    <w:rsid w:val="00AD7CDB"/>
    <w:rsid w:val="00AD7D90"/>
    <w:rsid w:val="00AD7E8A"/>
    <w:rsid w:val="00AD7FB5"/>
    <w:rsid w:val="00AE0044"/>
    <w:rsid w:val="00AE0366"/>
    <w:rsid w:val="00AE1994"/>
    <w:rsid w:val="00AE1E48"/>
    <w:rsid w:val="00AE1EA1"/>
    <w:rsid w:val="00AE2E74"/>
    <w:rsid w:val="00AE3225"/>
    <w:rsid w:val="00AE3FCA"/>
    <w:rsid w:val="00AE40F0"/>
    <w:rsid w:val="00AE48AD"/>
    <w:rsid w:val="00AE576E"/>
    <w:rsid w:val="00AE5F5E"/>
    <w:rsid w:val="00AE636D"/>
    <w:rsid w:val="00AE6BA8"/>
    <w:rsid w:val="00AE6EEF"/>
    <w:rsid w:val="00AE72CE"/>
    <w:rsid w:val="00AE74B4"/>
    <w:rsid w:val="00AE74E3"/>
    <w:rsid w:val="00AE74F5"/>
    <w:rsid w:val="00AE7819"/>
    <w:rsid w:val="00AE7EB5"/>
    <w:rsid w:val="00AF06F4"/>
    <w:rsid w:val="00AF09EC"/>
    <w:rsid w:val="00AF118B"/>
    <w:rsid w:val="00AF152D"/>
    <w:rsid w:val="00AF19A8"/>
    <w:rsid w:val="00AF1ADC"/>
    <w:rsid w:val="00AF20E4"/>
    <w:rsid w:val="00AF28EA"/>
    <w:rsid w:val="00AF2A42"/>
    <w:rsid w:val="00AF2B5D"/>
    <w:rsid w:val="00AF2E67"/>
    <w:rsid w:val="00AF3002"/>
    <w:rsid w:val="00AF39FA"/>
    <w:rsid w:val="00AF3A90"/>
    <w:rsid w:val="00AF3AB2"/>
    <w:rsid w:val="00AF3ED0"/>
    <w:rsid w:val="00AF3FBF"/>
    <w:rsid w:val="00AF43DF"/>
    <w:rsid w:val="00AF4692"/>
    <w:rsid w:val="00AF4751"/>
    <w:rsid w:val="00AF53FC"/>
    <w:rsid w:val="00AF55D4"/>
    <w:rsid w:val="00AF5600"/>
    <w:rsid w:val="00AF6051"/>
    <w:rsid w:val="00AF65CB"/>
    <w:rsid w:val="00AF65D1"/>
    <w:rsid w:val="00AF671D"/>
    <w:rsid w:val="00AF6B0C"/>
    <w:rsid w:val="00AF719C"/>
    <w:rsid w:val="00AF746E"/>
    <w:rsid w:val="00AF7B02"/>
    <w:rsid w:val="00B002A5"/>
    <w:rsid w:val="00B00BB0"/>
    <w:rsid w:val="00B01047"/>
    <w:rsid w:val="00B011AF"/>
    <w:rsid w:val="00B01BB6"/>
    <w:rsid w:val="00B01CEB"/>
    <w:rsid w:val="00B029EF"/>
    <w:rsid w:val="00B03169"/>
    <w:rsid w:val="00B03561"/>
    <w:rsid w:val="00B0374F"/>
    <w:rsid w:val="00B03A41"/>
    <w:rsid w:val="00B03F1C"/>
    <w:rsid w:val="00B0448E"/>
    <w:rsid w:val="00B04BAB"/>
    <w:rsid w:val="00B05582"/>
    <w:rsid w:val="00B05701"/>
    <w:rsid w:val="00B05BF9"/>
    <w:rsid w:val="00B064E1"/>
    <w:rsid w:val="00B06604"/>
    <w:rsid w:val="00B066E2"/>
    <w:rsid w:val="00B07238"/>
    <w:rsid w:val="00B07259"/>
    <w:rsid w:val="00B072DB"/>
    <w:rsid w:val="00B077D6"/>
    <w:rsid w:val="00B07A80"/>
    <w:rsid w:val="00B1032E"/>
    <w:rsid w:val="00B1078A"/>
    <w:rsid w:val="00B108C4"/>
    <w:rsid w:val="00B10ED9"/>
    <w:rsid w:val="00B1183C"/>
    <w:rsid w:val="00B1209D"/>
    <w:rsid w:val="00B12A21"/>
    <w:rsid w:val="00B12A7B"/>
    <w:rsid w:val="00B13737"/>
    <w:rsid w:val="00B13A3E"/>
    <w:rsid w:val="00B13D14"/>
    <w:rsid w:val="00B141C4"/>
    <w:rsid w:val="00B1442A"/>
    <w:rsid w:val="00B144DF"/>
    <w:rsid w:val="00B14DA3"/>
    <w:rsid w:val="00B15492"/>
    <w:rsid w:val="00B154EF"/>
    <w:rsid w:val="00B15913"/>
    <w:rsid w:val="00B15B86"/>
    <w:rsid w:val="00B166C1"/>
    <w:rsid w:val="00B16B0A"/>
    <w:rsid w:val="00B17222"/>
    <w:rsid w:val="00B1756F"/>
    <w:rsid w:val="00B17DBD"/>
    <w:rsid w:val="00B20C5B"/>
    <w:rsid w:val="00B20DC9"/>
    <w:rsid w:val="00B21FE1"/>
    <w:rsid w:val="00B224A4"/>
    <w:rsid w:val="00B23DE9"/>
    <w:rsid w:val="00B242F5"/>
    <w:rsid w:val="00B2437A"/>
    <w:rsid w:val="00B2452F"/>
    <w:rsid w:val="00B249ED"/>
    <w:rsid w:val="00B24C7F"/>
    <w:rsid w:val="00B250CE"/>
    <w:rsid w:val="00B258B7"/>
    <w:rsid w:val="00B258DD"/>
    <w:rsid w:val="00B26389"/>
    <w:rsid w:val="00B26448"/>
    <w:rsid w:val="00B2667C"/>
    <w:rsid w:val="00B266C4"/>
    <w:rsid w:val="00B26860"/>
    <w:rsid w:val="00B26BC7"/>
    <w:rsid w:val="00B26FB1"/>
    <w:rsid w:val="00B27437"/>
    <w:rsid w:val="00B27ED3"/>
    <w:rsid w:val="00B30013"/>
    <w:rsid w:val="00B307F6"/>
    <w:rsid w:val="00B3097E"/>
    <w:rsid w:val="00B30FCF"/>
    <w:rsid w:val="00B3104B"/>
    <w:rsid w:val="00B31864"/>
    <w:rsid w:val="00B31B9D"/>
    <w:rsid w:val="00B31EC2"/>
    <w:rsid w:val="00B3279E"/>
    <w:rsid w:val="00B32CF5"/>
    <w:rsid w:val="00B3302C"/>
    <w:rsid w:val="00B331B8"/>
    <w:rsid w:val="00B336C5"/>
    <w:rsid w:val="00B33AA0"/>
    <w:rsid w:val="00B33EA8"/>
    <w:rsid w:val="00B3403B"/>
    <w:rsid w:val="00B345E4"/>
    <w:rsid w:val="00B34B64"/>
    <w:rsid w:val="00B353F4"/>
    <w:rsid w:val="00B3552E"/>
    <w:rsid w:val="00B35AC0"/>
    <w:rsid w:val="00B35E5C"/>
    <w:rsid w:val="00B35FDE"/>
    <w:rsid w:val="00B36C2A"/>
    <w:rsid w:val="00B37694"/>
    <w:rsid w:val="00B37B7F"/>
    <w:rsid w:val="00B37CF4"/>
    <w:rsid w:val="00B41094"/>
    <w:rsid w:val="00B412A3"/>
    <w:rsid w:val="00B4160A"/>
    <w:rsid w:val="00B41A80"/>
    <w:rsid w:val="00B41B09"/>
    <w:rsid w:val="00B41EA1"/>
    <w:rsid w:val="00B41EF5"/>
    <w:rsid w:val="00B425BB"/>
    <w:rsid w:val="00B4299B"/>
    <w:rsid w:val="00B42FFD"/>
    <w:rsid w:val="00B440FF"/>
    <w:rsid w:val="00B44276"/>
    <w:rsid w:val="00B4441F"/>
    <w:rsid w:val="00B44F3D"/>
    <w:rsid w:val="00B45728"/>
    <w:rsid w:val="00B4598F"/>
    <w:rsid w:val="00B45CD0"/>
    <w:rsid w:val="00B462A9"/>
    <w:rsid w:val="00B462CD"/>
    <w:rsid w:val="00B4659A"/>
    <w:rsid w:val="00B46F54"/>
    <w:rsid w:val="00B46FDA"/>
    <w:rsid w:val="00B472CF"/>
    <w:rsid w:val="00B4747C"/>
    <w:rsid w:val="00B4756B"/>
    <w:rsid w:val="00B4764C"/>
    <w:rsid w:val="00B47AA0"/>
    <w:rsid w:val="00B501A5"/>
    <w:rsid w:val="00B50239"/>
    <w:rsid w:val="00B506CB"/>
    <w:rsid w:val="00B5100C"/>
    <w:rsid w:val="00B516BD"/>
    <w:rsid w:val="00B5181B"/>
    <w:rsid w:val="00B5205F"/>
    <w:rsid w:val="00B5230E"/>
    <w:rsid w:val="00B5253C"/>
    <w:rsid w:val="00B52907"/>
    <w:rsid w:val="00B52995"/>
    <w:rsid w:val="00B52CDE"/>
    <w:rsid w:val="00B52F6C"/>
    <w:rsid w:val="00B5316F"/>
    <w:rsid w:val="00B53AC1"/>
    <w:rsid w:val="00B53CA9"/>
    <w:rsid w:val="00B540D0"/>
    <w:rsid w:val="00B54124"/>
    <w:rsid w:val="00B541CF"/>
    <w:rsid w:val="00B5512B"/>
    <w:rsid w:val="00B5515E"/>
    <w:rsid w:val="00B55794"/>
    <w:rsid w:val="00B55930"/>
    <w:rsid w:val="00B559CC"/>
    <w:rsid w:val="00B55D42"/>
    <w:rsid w:val="00B56426"/>
    <w:rsid w:val="00B5700E"/>
    <w:rsid w:val="00B5740E"/>
    <w:rsid w:val="00B57629"/>
    <w:rsid w:val="00B5785F"/>
    <w:rsid w:val="00B57860"/>
    <w:rsid w:val="00B601B0"/>
    <w:rsid w:val="00B60869"/>
    <w:rsid w:val="00B60AD0"/>
    <w:rsid w:val="00B60B87"/>
    <w:rsid w:val="00B610F1"/>
    <w:rsid w:val="00B61837"/>
    <w:rsid w:val="00B61988"/>
    <w:rsid w:val="00B61ADF"/>
    <w:rsid w:val="00B6276D"/>
    <w:rsid w:val="00B62A59"/>
    <w:rsid w:val="00B62AA4"/>
    <w:rsid w:val="00B62B1D"/>
    <w:rsid w:val="00B62F30"/>
    <w:rsid w:val="00B6325A"/>
    <w:rsid w:val="00B63381"/>
    <w:rsid w:val="00B63BE7"/>
    <w:rsid w:val="00B64840"/>
    <w:rsid w:val="00B64899"/>
    <w:rsid w:val="00B648FA"/>
    <w:rsid w:val="00B64C89"/>
    <w:rsid w:val="00B65E10"/>
    <w:rsid w:val="00B667BD"/>
    <w:rsid w:val="00B67223"/>
    <w:rsid w:val="00B6729E"/>
    <w:rsid w:val="00B672EA"/>
    <w:rsid w:val="00B67455"/>
    <w:rsid w:val="00B7040D"/>
    <w:rsid w:val="00B70520"/>
    <w:rsid w:val="00B7061A"/>
    <w:rsid w:val="00B707DA"/>
    <w:rsid w:val="00B70AFC"/>
    <w:rsid w:val="00B70EC1"/>
    <w:rsid w:val="00B70EEE"/>
    <w:rsid w:val="00B71450"/>
    <w:rsid w:val="00B71801"/>
    <w:rsid w:val="00B71D10"/>
    <w:rsid w:val="00B72298"/>
    <w:rsid w:val="00B72822"/>
    <w:rsid w:val="00B74044"/>
    <w:rsid w:val="00B74599"/>
    <w:rsid w:val="00B74DB7"/>
    <w:rsid w:val="00B75299"/>
    <w:rsid w:val="00B75780"/>
    <w:rsid w:val="00B7638F"/>
    <w:rsid w:val="00B76CA3"/>
    <w:rsid w:val="00B77176"/>
    <w:rsid w:val="00B77CCA"/>
    <w:rsid w:val="00B77E06"/>
    <w:rsid w:val="00B80170"/>
    <w:rsid w:val="00B8088D"/>
    <w:rsid w:val="00B809DE"/>
    <w:rsid w:val="00B80ABF"/>
    <w:rsid w:val="00B80BAB"/>
    <w:rsid w:val="00B80EA2"/>
    <w:rsid w:val="00B82839"/>
    <w:rsid w:val="00B82A58"/>
    <w:rsid w:val="00B82BC0"/>
    <w:rsid w:val="00B83667"/>
    <w:rsid w:val="00B845F3"/>
    <w:rsid w:val="00B849CA"/>
    <w:rsid w:val="00B84AFE"/>
    <w:rsid w:val="00B84BA6"/>
    <w:rsid w:val="00B84E07"/>
    <w:rsid w:val="00B84E53"/>
    <w:rsid w:val="00B855A9"/>
    <w:rsid w:val="00B85D6D"/>
    <w:rsid w:val="00B860E1"/>
    <w:rsid w:val="00B86D7F"/>
    <w:rsid w:val="00B87070"/>
    <w:rsid w:val="00B8770D"/>
    <w:rsid w:val="00B9023C"/>
    <w:rsid w:val="00B90ACB"/>
    <w:rsid w:val="00B90E3F"/>
    <w:rsid w:val="00B91B8B"/>
    <w:rsid w:val="00B91F39"/>
    <w:rsid w:val="00B9219A"/>
    <w:rsid w:val="00B9274A"/>
    <w:rsid w:val="00B92762"/>
    <w:rsid w:val="00B92C70"/>
    <w:rsid w:val="00B92E45"/>
    <w:rsid w:val="00B92F9A"/>
    <w:rsid w:val="00B938E1"/>
    <w:rsid w:val="00B93D53"/>
    <w:rsid w:val="00B9474B"/>
    <w:rsid w:val="00B9519F"/>
    <w:rsid w:val="00B95363"/>
    <w:rsid w:val="00B95711"/>
    <w:rsid w:val="00B96135"/>
    <w:rsid w:val="00B96889"/>
    <w:rsid w:val="00B9692E"/>
    <w:rsid w:val="00B973ED"/>
    <w:rsid w:val="00B9755E"/>
    <w:rsid w:val="00B9769A"/>
    <w:rsid w:val="00B97E3D"/>
    <w:rsid w:val="00BA0519"/>
    <w:rsid w:val="00BA08E0"/>
    <w:rsid w:val="00BA09CF"/>
    <w:rsid w:val="00BA0C56"/>
    <w:rsid w:val="00BA14F4"/>
    <w:rsid w:val="00BA22CE"/>
    <w:rsid w:val="00BA2312"/>
    <w:rsid w:val="00BA2DA5"/>
    <w:rsid w:val="00BA2DAA"/>
    <w:rsid w:val="00BA2FFC"/>
    <w:rsid w:val="00BA310C"/>
    <w:rsid w:val="00BA3490"/>
    <w:rsid w:val="00BA3D43"/>
    <w:rsid w:val="00BA47D9"/>
    <w:rsid w:val="00BA4B59"/>
    <w:rsid w:val="00BA50D0"/>
    <w:rsid w:val="00BA5B84"/>
    <w:rsid w:val="00BA5D3E"/>
    <w:rsid w:val="00BA63C0"/>
    <w:rsid w:val="00BA6576"/>
    <w:rsid w:val="00BA6B5D"/>
    <w:rsid w:val="00BA7799"/>
    <w:rsid w:val="00BA7A00"/>
    <w:rsid w:val="00BB0290"/>
    <w:rsid w:val="00BB047B"/>
    <w:rsid w:val="00BB19D5"/>
    <w:rsid w:val="00BB2D78"/>
    <w:rsid w:val="00BB2DE6"/>
    <w:rsid w:val="00BB33C6"/>
    <w:rsid w:val="00BB35F7"/>
    <w:rsid w:val="00BB3CF9"/>
    <w:rsid w:val="00BB4404"/>
    <w:rsid w:val="00BB4544"/>
    <w:rsid w:val="00BB4A22"/>
    <w:rsid w:val="00BB505F"/>
    <w:rsid w:val="00BB57D2"/>
    <w:rsid w:val="00BB645C"/>
    <w:rsid w:val="00BB682D"/>
    <w:rsid w:val="00BB6C38"/>
    <w:rsid w:val="00BB6EBD"/>
    <w:rsid w:val="00BB711A"/>
    <w:rsid w:val="00BB781E"/>
    <w:rsid w:val="00BB78A9"/>
    <w:rsid w:val="00BC0D3D"/>
    <w:rsid w:val="00BC1D41"/>
    <w:rsid w:val="00BC1EF5"/>
    <w:rsid w:val="00BC2814"/>
    <w:rsid w:val="00BC2F46"/>
    <w:rsid w:val="00BC3509"/>
    <w:rsid w:val="00BC359C"/>
    <w:rsid w:val="00BC37FD"/>
    <w:rsid w:val="00BC4033"/>
    <w:rsid w:val="00BC44CD"/>
    <w:rsid w:val="00BC4615"/>
    <w:rsid w:val="00BC4A60"/>
    <w:rsid w:val="00BC4D97"/>
    <w:rsid w:val="00BC5B53"/>
    <w:rsid w:val="00BC6515"/>
    <w:rsid w:val="00BC68DE"/>
    <w:rsid w:val="00BC6A7C"/>
    <w:rsid w:val="00BC6E10"/>
    <w:rsid w:val="00BC75B3"/>
    <w:rsid w:val="00BC76B6"/>
    <w:rsid w:val="00BC7967"/>
    <w:rsid w:val="00BD0039"/>
    <w:rsid w:val="00BD0BC2"/>
    <w:rsid w:val="00BD0F15"/>
    <w:rsid w:val="00BD18DB"/>
    <w:rsid w:val="00BD2D3A"/>
    <w:rsid w:val="00BD3911"/>
    <w:rsid w:val="00BD3926"/>
    <w:rsid w:val="00BD3EF3"/>
    <w:rsid w:val="00BD422C"/>
    <w:rsid w:val="00BD45DE"/>
    <w:rsid w:val="00BD48CA"/>
    <w:rsid w:val="00BD4D69"/>
    <w:rsid w:val="00BD4F0D"/>
    <w:rsid w:val="00BD53D8"/>
    <w:rsid w:val="00BD547C"/>
    <w:rsid w:val="00BD5795"/>
    <w:rsid w:val="00BD5F56"/>
    <w:rsid w:val="00BD5F72"/>
    <w:rsid w:val="00BD5FF8"/>
    <w:rsid w:val="00BD67CE"/>
    <w:rsid w:val="00BD67F4"/>
    <w:rsid w:val="00BD7203"/>
    <w:rsid w:val="00BD7390"/>
    <w:rsid w:val="00BD7DBB"/>
    <w:rsid w:val="00BE0359"/>
    <w:rsid w:val="00BE0769"/>
    <w:rsid w:val="00BE0E00"/>
    <w:rsid w:val="00BE17ED"/>
    <w:rsid w:val="00BE1BE6"/>
    <w:rsid w:val="00BE1E6A"/>
    <w:rsid w:val="00BE2048"/>
    <w:rsid w:val="00BE22EB"/>
    <w:rsid w:val="00BE2364"/>
    <w:rsid w:val="00BE2433"/>
    <w:rsid w:val="00BE311C"/>
    <w:rsid w:val="00BE38DD"/>
    <w:rsid w:val="00BE3A73"/>
    <w:rsid w:val="00BE3B13"/>
    <w:rsid w:val="00BE3BE2"/>
    <w:rsid w:val="00BE42F8"/>
    <w:rsid w:val="00BE4701"/>
    <w:rsid w:val="00BE49DD"/>
    <w:rsid w:val="00BE4C14"/>
    <w:rsid w:val="00BE516C"/>
    <w:rsid w:val="00BE5453"/>
    <w:rsid w:val="00BE697C"/>
    <w:rsid w:val="00BE6A1F"/>
    <w:rsid w:val="00BE6B80"/>
    <w:rsid w:val="00BE6CB4"/>
    <w:rsid w:val="00BE71C4"/>
    <w:rsid w:val="00BE740C"/>
    <w:rsid w:val="00BF0784"/>
    <w:rsid w:val="00BF08E4"/>
    <w:rsid w:val="00BF0BEA"/>
    <w:rsid w:val="00BF0CAC"/>
    <w:rsid w:val="00BF0FA6"/>
    <w:rsid w:val="00BF1145"/>
    <w:rsid w:val="00BF1204"/>
    <w:rsid w:val="00BF21CD"/>
    <w:rsid w:val="00BF2B12"/>
    <w:rsid w:val="00BF3199"/>
    <w:rsid w:val="00BF323E"/>
    <w:rsid w:val="00BF3291"/>
    <w:rsid w:val="00BF3DD4"/>
    <w:rsid w:val="00BF43FF"/>
    <w:rsid w:val="00BF472D"/>
    <w:rsid w:val="00BF477B"/>
    <w:rsid w:val="00BF4E66"/>
    <w:rsid w:val="00BF5811"/>
    <w:rsid w:val="00BF783E"/>
    <w:rsid w:val="00C00020"/>
    <w:rsid w:val="00C000D6"/>
    <w:rsid w:val="00C0075C"/>
    <w:rsid w:val="00C00E2B"/>
    <w:rsid w:val="00C00FC2"/>
    <w:rsid w:val="00C023E6"/>
    <w:rsid w:val="00C02AC9"/>
    <w:rsid w:val="00C02FCE"/>
    <w:rsid w:val="00C030F3"/>
    <w:rsid w:val="00C0387B"/>
    <w:rsid w:val="00C03BB9"/>
    <w:rsid w:val="00C042AF"/>
    <w:rsid w:val="00C0438A"/>
    <w:rsid w:val="00C04431"/>
    <w:rsid w:val="00C04483"/>
    <w:rsid w:val="00C04586"/>
    <w:rsid w:val="00C04651"/>
    <w:rsid w:val="00C046D9"/>
    <w:rsid w:val="00C04B3F"/>
    <w:rsid w:val="00C05DFD"/>
    <w:rsid w:val="00C0611B"/>
    <w:rsid w:val="00C061E3"/>
    <w:rsid w:val="00C06484"/>
    <w:rsid w:val="00C06652"/>
    <w:rsid w:val="00C06A6E"/>
    <w:rsid w:val="00C077CC"/>
    <w:rsid w:val="00C1041A"/>
    <w:rsid w:val="00C11DD4"/>
    <w:rsid w:val="00C11E8F"/>
    <w:rsid w:val="00C11EFF"/>
    <w:rsid w:val="00C12395"/>
    <w:rsid w:val="00C12CC6"/>
    <w:rsid w:val="00C12D4C"/>
    <w:rsid w:val="00C12E0B"/>
    <w:rsid w:val="00C1365C"/>
    <w:rsid w:val="00C13909"/>
    <w:rsid w:val="00C13A28"/>
    <w:rsid w:val="00C13C12"/>
    <w:rsid w:val="00C1412F"/>
    <w:rsid w:val="00C146AA"/>
    <w:rsid w:val="00C148B6"/>
    <w:rsid w:val="00C14A29"/>
    <w:rsid w:val="00C14FAA"/>
    <w:rsid w:val="00C1533F"/>
    <w:rsid w:val="00C1534B"/>
    <w:rsid w:val="00C153EF"/>
    <w:rsid w:val="00C156E2"/>
    <w:rsid w:val="00C1578F"/>
    <w:rsid w:val="00C15A4C"/>
    <w:rsid w:val="00C15C1E"/>
    <w:rsid w:val="00C15D78"/>
    <w:rsid w:val="00C161FA"/>
    <w:rsid w:val="00C1633E"/>
    <w:rsid w:val="00C165F4"/>
    <w:rsid w:val="00C166BA"/>
    <w:rsid w:val="00C167B7"/>
    <w:rsid w:val="00C167EF"/>
    <w:rsid w:val="00C16A17"/>
    <w:rsid w:val="00C2087A"/>
    <w:rsid w:val="00C21317"/>
    <w:rsid w:val="00C21417"/>
    <w:rsid w:val="00C2154B"/>
    <w:rsid w:val="00C21D7D"/>
    <w:rsid w:val="00C22053"/>
    <w:rsid w:val="00C224E4"/>
    <w:rsid w:val="00C23B6C"/>
    <w:rsid w:val="00C24834"/>
    <w:rsid w:val="00C2558F"/>
    <w:rsid w:val="00C256B6"/>
    <w:rsid w:val="00C257BB"/>
    <w:rsid w:val="00C260D8"/>
    <w:rsid w:val="00C26401"/>
    <w:rsid w:val="00C2698C"/>
    <w:rsid w:val="00C26AB8"/>
    <w:rsid w:val="00C26CC3"/>
    <w:rsid w:val="00C27526"/>
    <w:rsid w:val="00C27641"/>
    <w:rsid w:val="00C2779F"/>
    <w:rsid w:val="00C278C4"/>
    <w:rsid w:val="00C30DF3"/>
    <w:rsid w:val="00C31D06"/>
    <w:rsid w:val="00C325C2"/>
    <w:rsid w:val="00C3333D"/>
    <w:rsid w:val="00C33E22"/>
    <w:rsid w:val="00C346C7"/>
    <w:rsid w:val="00C3493F"/>
    <w:rsid w:val="00C34965"/>
    <w:rsid w:val="00C34CE8"/>
    <w:rsid w:val="00C34DE4"/>
    <w:rsid w:val="00C34E6B"/>
    <w:rsid w:val="00C350D7"/>
    <w:rsid w:val="00C35188"/>
    <w:rsid w:val="00C35414"/>
    <w:rsid w:val="00C354BE"/>
    <w:rsid w:val="00C35711"/>
    <w:rsid w:val="00C35787"/>
    <w:rsid w:val="00C35881"/>
    <w:rsid w:val="00C35F73"/>
    <w:rsid w:val="00C363CB"/>
    <w:rsid w:val="00C369A6"/>
    <w:rsid w:val="00C371C6"/>
    <w:rsid w:val="00C379EE"/>
    <w:rsid w:val="00C40427"/>
    <w:rsid w:val="00C40754"/>
    <w:rsid w:val="00C410A9"/>
    <w:rsid w:val="00C428B4"/>
    <w:rsid w:val="00C42ADF"/>
    <w:rsid w:val="00C43002"/>
    <w:rsid w:val="00C43462"/>
    <w:rsid w:val="00C43A04"/>
    <w:rsid w:val="00C43D35"/>
    <w:rsid w:val="00C440E1"/>
    <w:rsid w:val="00C447D7"/>
    <w:rsid w:val="00C4491D"/>
    <w:rsid w:val="00C44B45"/>
    <w:rsid w:val="00C459FC"/>
    <w:rsid w:val="00C47166"/>
    <w:rsid w:val="00C471B6"/>
    <w:rsid w:val="00C471F7"/>
    <w:rsid w:val="00C47C97"/>
    <w:rsid w:val="00C47D69"/>
    <w:rsid w:val="00C47F83"/>
    <w:rsid w:val="00C506A7"/>
    <w:rsid w:val="00C50D6A"/>
    <w:rsid w:val="00C51476"/>
    <w:rsid w:val="00C51493"/>
    <w:rsid w:val="00C5226B"/>
    <w:rsid w:val="00C5231C"/>
    <w:rsid w:val="00C524FB"/>
    <w:rsid w:val="00C53079"/>
    <w:rsid w:val="00C53A18"/>
    <w:rsid w:val="00C546A2"/>
    <w:rsid w:val="00C5474A"/>
    <w:rsid w:val="00C54D46"/>
    <w:rsid w:val="00C550C1"/>
    <w:rsid w:val="00C55A45"/>
    <w:rsid w:val="00C55BC5"/>
    <w:rsid w:val="00C55CD1"/>
    <w:rsid w:val="00C55CFF"/>
    <w:rsid w:val="00C55DDF"/>
    <w:rsid w:val="00C5621D"/>
    <w:rsid w:val="00C56D13"/>
    <w:rsid w:val="00C572A4"/>
    <w:rsid w:val="00C575F9"/>
    <w:rsid w:val="00C57CB4"/>
    <w:rsid w:val="00C605F1"/>
    <w:rsid w:val="00C60B44"/>
    <w:rsid w:val="00C60E62"/>
    <w:rsid w:val="00C6112F"/>
    <w:rsid w:val="00C61617"/>
    <w:rsid w:val="00C622A5"/>
    <w:rsid w:val="00C62E8C"/>
    <w:rsid w:val="00C62F08"/>
    <w:rsid w:val="00C62F60"/>
    <w:rsid w:val="00C62FDE"/>
    <w:rsid w:val="00C63593"/>
    <w:rsid w:val="00C63960"/>
    <w:rsid w:val="00C649B2"/>
    <w:rsid w:val="00C655A0"/>
    <w:rsid w:val="00C65988"/>
    <w:rsid w:val="00C65D07"/>
    <w:rsid w:val="00C65DCC"/>
    <w:rsid w:val="00C66968"/>
    <w:rsid w:val="00C67359"/>
    <w:rsid w:val="00C675FA"/>
    <w:rsid w:val="00C6795B"/>
    <w:rsid w:val="00C70197"/>
    <w:rsid w:val="00C70513"/>
    <w:rsid w:val="00C70797"/>
    <w:rsid w:val="00C70F3D"/>
    <w:rsid w:val="00C71AC6"/>
    <w:rsid w:val="00C71E52"/>
    <w:rsid w:val="00C737CF"/>
    <w:rsid w:val="00C73CF6"/>
    <w:rsid w:val="00C73D39"/>
    <w:rsid w:val="00C742B8"/>
    <w:rsid w:val="00C745C7"/>
    <w:rsid w:val="00C7473E"/>
    <w:rsid w:val="00C74B2C"/>
    <w:rsid w:val="00C74D39"/>
    <w:rsid w:val="00C75613"/>
    <w:rsid w:val="00C75A15"/>
    <w:rsid w:val="00C75AE7"/>
    <w:rsid w:val="00C77002"/>
    <w:rsid w:val="00C770EA"/>
    <w:rsid w:val="00C77159"/>
    <w:rsid w:val="00C77675"/>
    <w:rsid w:val="00C77B53"/>
    <w:rsid w:val="00C80333"/>
    <w:rsid w:val="00C809A5"/>
    <w:rsid w:val="00C80A44"/>
    <w:rsid w:val="00C80E86"/>
    <w:rsid w:val="00C80F19"/>
    <w:rsid w:val="00C8106B"/>
    <w:rsid w:val="00C82459"/>
    <w:rsid w:val="00C824FF"/>
    <w:rsid w:val="00C82AF0"/>
    <w:rsid w:val="00C82D52"/>
    <w:rsid w:val="00C83197"/>
    <w:rsid w:val="00C83372"/>
    <w:rsid w:val="00C83569"/>
    <w:rsid w:val="00C836FC"/>
    <w:rsid w:val="00C83988"/>
    <w:rsid w:val="00C83D0D"/>
    <w:rsid w:val="00C83F1F"/>
    <w:rsid w:val="00C8426A"/>
    <w:rsid w:val="00C85CE3"/>
    <w:rsid w:val="00C85FF1"/>
    <w:rsid w:val="00C86B3E"/>
    <w:rsid w:val="00C86B99"/>
    <w:rsid w:val="00C87148"/>
    <w:rsid w:val="00C872B6"/>
    <w:rsid w:val="00C90A64"/>
    <w:rsid w:val="00C910EA"/>
    <w:rsid w:val="00C91F6C"/>
    <w:rsid w:val="00C92134"/>
    <w:rsid w:val="00C925A5"/>
    <w:rsid w:val="00C92A40"/>
    <w:rsid w:val="00C92D17"/>
    <w:rsid w:val="00C9336B"/>
    <w:rsid w:val="00C943C7"/>
    <w:rsid w:val="00C9462D"/>
    <w:rsid w:val="00C9475C"/>
    <w:rsid w:val="00C9487E"/>
    <w:rsid w:val="00C948E6"/>
    <w:rsid w:val="00C94A5A"/>
    <w:rsid w:val="00C94E83"/>
    <w:rsid w:val="00C95BF9"/>
    <w:rsid w:val="00C95D2F"/>
    <w:rsid w:val="00C95D6E"/>
    <w:rsid w:val="00C96C24"/>
    <w:rsid w:val="00C979CD"/>
    <w:rsid w:val="00C97BB8"/>
    <w:rsid w:val="00C97E86"/>
    <w:rsid w:val="00CA0377"/>
    <w:rsid w:val="00CA08D7"/>
    <w:rsid w:val="00CA1A67"/>
    <w:rsid w:val="00CA1F95"/>
    <w:rsid w:val="00CA2237"/>
    <w:rsid w:val="00CA294A"/>
    <w:rsid w:val="00CA2FED"/>
    <w:rsid w:val="00CA3B67"/>
    <w:rsid w:val="00CA4255"/>
    <w:rsid w:val="00CA4C74"/>
    <w:rsid w:val="00CA53A1"/>
    <w:rsid w:val="00CA5801"/>
    <w:rsid w:val="00CA5C29"/>
    <w:rsid w:val="00CA5E1B"/>
    <w:rsid w:val="00CA638E"/>
    <w:rsid w:val="00CA6AEE"/>
    <w:rsid w:val="00CA7175"/>
    <w:rsid w:val="00CA758D"/>
    <w:rsid w:val="00CB01E4"/>
    <w:rsid w:val="00CB02B1"/>
    <w:rsid w:val="00CB0F22"/>
    <w:rsid w:val="00CB1233"/>
    <w:rsid w:val="00CB183A"/>
    <w:rsid w:val="00CB1868"/>
    <w:rsid w:val="00CB1D05"/>
    <w:rsid w:val="00CB24C6"/>
    <w:rsid w:val="00CB2DAD"/>
    <w:rsid w:val="00CB34C9"/>
    <w:rsid w:val="00CB36FB"/>
    <w:rsid w:val="00CB3D93"/>
    <w:rsid w:val="00CB5CF0"/>
    <w:rsid w:val="00CB5DE2"/>
    <w:rsid w:val="00CB5EA7"/>
    <w:rsid w:val="00CB69B7"/>
    <w:rsid w:val="00CB70AF"/>
    <w:rsid w:val="00CB72CB"/>
    <w:rsid w:val="00CB7C23"/>
    <w:rsid w:val="00CB7CDC"/>
    <w:rsid w:val="00CB7E5D"/>
    <w:rsid w:val="00CC0270"/>
    <w:rsid w:val="00CC07F0"/>
    <w:rsid w:val="00CC0884"/>
    <w:rsid w:val="00CC0F70"/>
    <w:rsid w:val="00CC1158"/>
    <w:rsid w:val="00CC144D"/>
    <w:rsid w:val="00CC1519"/>
    <w:rsid w:val="00CC1821"/>
    <w:rsid w:val="00CC207C"/>
    <w:rsid w:val="00CC20E5"/>
    <w:rsid w:val="00CC2234"/>
    <w:rsid w:val="00CC23EE"/>
    <w:rsid w:val="00CC241D"/>
    <w:rsid w:val="00CC28A4"/>
    <w:rsid w:val="00CC2CD3"/>
    <w:rsid w:val="00CC2E51"/>
    <w:rsid w:val="00CC2EBC"/>
    <w:rsid w:val="00CC2F36"/>
    <w:rsid w:val="00CC3365"/>
    <w:rsid w:val="00CC3998"/>
    <w:rsid w:val="00CC46C6"/>
    <w:rsid w:val="00CC4D37"/>
    <w:rsid w:val="00CC520C"/>
    <w:rsid w:val="00CC52A9"/>
    <w:rsid w:val="00CC5B98"/>
    <w:rsid w:val="00CC64A5"/>
    <w:rsid w:val="00CC6DF2"/>
    <w:rsid w:val="00CC7062"/>
    <w:rsid w:val="00CC7078"/>
    <w:rsid w:val="00CC73BB"/>
    <w:rsid w:val="00CC755B"/>
    <w:rsid w:val="00CC788C"/>
    <w:rsid w:val="00CC79E2"/>
    <w:rsid w:val="00CD0260"/>
    <w:rsid w:val="00CD0658"/>
    <w:rsid w:val="00CD0732"/>
    <w:rsid w:val="00CD191C"/>
    <w:rsid w:val="00CD1D2A"/>
    <w:rsid w:val="00CD254C"/>
    <w:rsid w:val="00CD2C87"/>
    <w:rsid w:val="00CD2F4E"/>
    <w:rsid w:val="00CD33F9"/>
    <w:rsid w:val="00CD3BEB"/>
    <w:rsid w:val="00CD3FF4"/>
    <w:rsid w:val="00CD527A"/>
    <w:rsid w:val="00CD548D"/>
    <w:rsid w:val="00CD57BD"/>
    <w:rsid w:val="00CD60AB"/>
    <w:rsid w:val="00CD65CF"/>
    <w:rsid w:val="00CD666A"/>
    <w:rsid w:val="00CD66C2"/>
    <w:rsid w:val="00CD6AAE"/>
    <w:rsid w:val="00CD7039"/>
    <w:rsid w:val="00CD70C6"/>
    <w:rsid w:val="00CD7131"/>
    <w:rsid w:val="00CD7659"/>
    <w:rsid w:val="00CD7A50"/>
    <w:rsid w:val="00CE1EE3"/>
    <w:rsid w:val="00CE23B4"/>
    <w:rsid w:val="00CE260D"/>
    <w:rsid w:val="00CE347A"/>
    <w:rsid w:val="00CE395B"/>
    <w:rsid w:val="00CE3A3F"/>
    <w:rsid w:val="00CE3FA9"/>
    <w:rsid w:val="00CE4345"/>
    <w:rsid w:val="00CE44FD"/>
    <w:rsid w:val="00CE4508"/>
    <w:rsid w:val="00CE46EA"/>
    <w:rsid w:val="00CE55A5"/>
    <w:rsid w:val="00CE5E09"/>
    <w:rsid w:val="00CE62C5"/>
    <w:rsid w:val="00CE69A4"/>
    <w:rsid w:val="00CE69DD"/>
    <w:rsid w:val="00CE7062"/>
    <w:rsid w:val="00CE7265"/>
    <w:rsid w:val="00CE7BE0"/>
    <w:rsid w:val="00CF04EA"/>
    <w:rsid w:val="00CF1056"/>
    <w:rsid w:val="00CF11D8"/>
    <w:rsid w:val="00CF20A2"/>
    <w:rsid w:val="00CF24C9"/>
    <w:rsid w:val="00CF284B"/>
    <w:rsid w:val="00CF31A5"/>
    <w:rsid w:val="00CF3349"/>
    <w:rsid w:val="00CF3461"/>
    <w:rsid w:val="00CF36CD"/>
    <w:rsid w:val="00CF38C7"/>
    <w:rsid w:val="00CF3C74"/>
    <w:rsid w:val="00CF4977"/>
    <w:rsid w:val="00CF6402"/>
    <w:rsid w:val="00CF7B79"/>
    <w:rsid w:val="00D0067A"/>
    <w:rsid w:val="00D00A99"/>
    <w:rsid w:val="00D011D5"/>
    <w:rsid w:val="00D01227"/>
    <w:rsid w:val="00D02196"/>
    <w:rsid w:val="00D0272D"/>
    <w:rsid w:val="00D031F7"/>
    <w:rsid w:val="00D03BE1"/>
    <w:rsid w:val="00D03CD5"/>
    <w:rsid w:val="00D04E59"/>
    <w:rsid w:val="00D050F5"/>
    <w:rsid w:val="00D0522D"/>
    <w:rsid w:val="00D05B65"/>
    <w:rsid w:val="00D05DD4"/>
    <w:rsid w:val="00D06EA3"/>
    <w:rsid w:val="00D07299"/>
    <w:rsid w:val="00D072CE"/>
    <w:rsid w:val="00D07B2F"/>
    <w:rsid w:val="00D10433"/>
    <w:rsid w:val="00D1093F"/>
    <w:rsid w:val="00D1142F"/>
    <w:rsid w:val="00D11ECA"/>
    <w:rsid w:val="00D124B8"/>
    <w:rsid w:val="00D12AEF"/>
    <w:rsid w:val="00D12FC9"/>
    <w:rsid w:val="00D13EBC"/>
    <w:rsid w:val="00D144E3"/>
    <w:rsid w:val="00D14AB0"/>
    <w:rsid w:val="00D14F53"/>
    <w:rsid w:val="00D14F6E"/>
    <w:rsid w:val="00D159FA"/>
    <w:rsid w:val="00D15CC3"/>
    <w:rsid w:val="00D15F89"/>
    <w:rsid w:val="00D163F0"/>
    <w:rsid w:val="00D173C8"/>
    <w:rsid w:val="00D2035C"/>
    <w:rsid w:val="00D20573"/>
    <w:rsid w:val="00D21943"/>
    <w:rsid w:val="00D22A11"/>
    <w:rsid w:val="00D22A28"/>
    <w:rsid w:val="00D2378E"/>
    <w:rsid w:val="00D23CEA"/>
    <w:rsid w:val="00D23D95"/>
    <w:rsid w:val="00D23DFF"/>
    <w:rsid w:val="00D24265"/>
    <w:rsid w:val="00D24E3A"/>
    <w:rsid w:val="00D24FAE"/>
    <w:rsid w:val="00D259EB"/>
    <w:rsid w:val="00D2623F"/>
    <w:rsid w:val="00D30477"/>
    <w:rsid w:val="00D305BD"/>
    <w:rsid w:val="00D312BC"/>
    <w:rsid w:val="00D31CCA"/>
    <w:rsid w:val="00D3261A"/>
    <w:rsid w:val="00D3331C"/>
    <w:rsid w:val="00D33339"/>
    <w:rsid w:val="00D33817"/>
    <w:rsid w:val="00D339D5"/>
    <w:rsid w:val="00D33C4D"/>
    <w:rsid w:val="00D33EAB"/>
    <w:rsid w:val="00D343BC"/>
    <w:rsid w:val="00D34C11"/>
    <w:rsid w:val="00D34CA1"/>
    <w:rsid w:val="00D35D6B"/>
    <w:rsid w:val="00D35ED2"/>
    <w:rsid w:val="00D36864"/>
    <w:rsid w:val="00D36A42"/>
    <w:rsid w:val="00D3769C"/>
    <w:rsid w:val="00D37E2D"/>
    <w:rsid w:val="00D37EB9"/>
    <w:rsid w:val="00D4019B"/>
    <w:rsid w:val="00D40B55"/>
    <w:rsid w:val="00D40E5A"/>
    <w:rsid w:val="00D41074"/>
    <w:rsid w:val="00D41E87"/>
    <w:rsid w:val="00D41FCE"/>
    <w:rsid w:val="00D42323"/>
    <w:rsid w:val="00D427E3"/>
    <w:rsid w:val="00D429A3"/>
    <w:rsid w:val="00D42A80"/>
    <w:rsid w:val="00D42EAC"/>
    <w:rsid w:val="00D43189"/>
    <w:rsid w:val="00D434A2"/>
    <w:rsid w:val="00D43789"/>
    <w:rsid w:val="00D437FB"/>
    <w:rsid w:val="00D44103"/>
    <w:rsid w:val="00D442A1"/>
    <w:rsid w:val="00D44418"/>
    <w:rsid w:val="00D44AE6"/>
    <w:rsid w:val="00D44DF8"/>
    <w:rsid w:val="00D45005"/>
    <w:rsid w:val="00D451F6"/>
    <w:rsid w:val="00D4534F"/>
    <w:rsid w:val="00D456E9"/>
    <w:rsid w:val="00D45F86"/>
    <w:rsid w:val="00D46196"/>
    <w:rsid w:val="00D462D3"/>
    <w:rsid w:val="00D465CC"/>
    <w:rsid w:val="00D467E8"/>
    <w:rsid w:val="00D4719F"/>
    <w:rsid w:val="00D47C26"/>
    <w:rsid w:val="00D47EB5"/>
    <w:rsid w:val="00D500D7"/>
    <w:rsid w:val="00D5021F"/>
    <w:rsid w:val="00D50504"/>
    <w:rsid w:val="00D50B88"/>
    <w:rsid w:val="00D50CF9"/>
    <w:rsid w:val="00D51BE0"/>
    <w:rsid w:val="00D51D6C"/>
    <w:rsid w:val="00D51E11"/>
    <w:rsid w:val="00D5269F"/>
    <w:rsid w:val="00D529F4"/>
    <w:rsid w:val="00D545B8"/>
    <w:rsid w:val="00D5559F"/>
    <w:rsid w:val="00D55C2D"/>
    <w:rsid w:val="00D55ECD"/>
    <w:rsid w:val="00D5612D"/>
    <w:rsid w:val="00D56711"/>
    <w:rsid w:val="00D56748"/>
    <w:rsid w:val="00D56AFA"/>
    <w:rsid w:val="00D56CC5"/>
    <w:rsid w:val="00D572D3"/>
    <w:rsid w:val="00D57337"/>
    <w:rsid w:val="00D57682"/>
    <w:rsid w:val="00D57850"/>
    <w:rsid w:val="00D60C69"/>
    <w:rsid w:val="00D61009"/>
    <w:rsid w:val="00D613CD"/>
    <w:rsid w:val="00D617C4"/>
    <w:rsid w:val="00D61CF9"/>
    <w:rsid w:val="00D61DB9"/>
    <w:rsid w:val="00D621A1"/>
    <w:rsid w:val="00D62AD6"/>
    <w:rsid w:val="00D62C40"/>
    <w:rsid w:val="00D62C51"/>
    <w:rsid w:val="00D63202"/>
    <w:rsid w:val="00D63549"/>
    <w:rsid w:val="00D63B49"/>
    <w:rsid w:val="00D63C23"/>
    <w:rsid w:val="00D63E15"/>
    <w:rsid w:val="00D63F7C"/>
    <w:rsid w:val="00D6451C"/>
    <w:rsid w:val="00D64D50"/>
    <w:rsid w:val="00D64D77"/>
    <w:rsid w:val="00D65D64"/>
    <w:rsid w:val="00D65E17"/>
    <w:rsid w:val="00D66046"/>
    <w:rsid w:val="00D662E6"/>
    <w:rsid w:val="00D666FD"/>
    <w:rsid w:val="00D66C0F"/>
    <w:rsid w:val="00D66C28"/>
    <w:rsid w:val="00D67C5A"/>
    <w:rsid w:val="00D70E1D"/>
    <w:rsid w:val="00D7127D"/>
    <w:rsid w:val="00D7131C"/>
    <w:rsid w:val="00D71534"/>
    <w:rsid w:val="00D716E3"/>
    <w:rsid w:val="00D718BF"/>
    <w:rsid w:val="00D71901"/>
    <w:rsid w:val="00D71D8B"/>
    <w:rsid w:val="00D728EA"/>
    <w:rsid w:val="00D72B07"/>
    <w:rsid w:val="00D72F26"/>
    <w:rsid w:val="00D72FE5"/>
    <w:rsid w:val="00D7382B"/>
    <w:rsid w:val="00D73FF1"/>
    <w:rsid w:val="00D74209"/>
    <w:rsid w:val="00D7483E"/>
    <w:rsid w:val="00D748E1"/>
    <w:rsid w:val="00D74B40"/>
    <w:rsid w:val="00D75A97"/>
    <w:rsid w:val="00D7735A"/>
    <w:rsid w:val="00D77A31"/>
    <w:rsid w:val="00D77F0D"/>
    <w:rsid w:val="00D801DA"/>
    <w:rsid w:val="00D803EF"/>
    <w:rsid w:val="00D8125F"/>
    <w:rsid w:val="00D8142D"/>
    <w:rsid w:val="00D81822"/>
    <w:rsid w:val="00D82488"/>
    <w:rsid w:val="00D82B00"/>
    <w:rsid w:val="00D83E0D"/>
    <w:rsid w:val="00D84462"/>
    <w:rsid w:val="00D84DC9"/>
    <w:rsid w:val="00D84F36"/>
    <w:rsid w:val="00D856BF"/>
    <w:rsid w:val="00D856C1"/>
    <w:rsid w:val="00D85867"/>
    <w:rsid w:val="00D85882"/>
    <w:rsid w:val="00D85D20"/>
    <w:rsid w:val="00D8611C"/>
    <w:rsid w:val="00D862D9"/>
    <w:rsid w:val="00D863F0"/>
    <w:rsid w:val="00D86672"/>
    <w:rsid w:val="00D8733F"/>
    <w:rsid w:val="00D877D5"/>
    <w:rsid w:val="00D87942"/>
    <w:rsid w:val="00D901FB"/>
    <w:rsid w:val="00D91176"/>
    <w:rsid w:val="00D9120F"/>
    <w:rsid w:val="00D91D59"/>
    <w:rsid w:val="00D91E94"/>
    <w:rsid w:val="00D92530"/>
    <w:rsid w:val="00D92A14"/>
    <w:rsid w:val="00D92F61"/>
    <w:rsid w:val="00D9305A"/>
    <w:rsid w:val="00D93240"/>
    <w:rsid w:val="00D93317"/>
    <w:rsid w:val="00D93951"/>
    <w:rsid w:val="00D94214"/>
    <w:rsid w:val="00D946B4"/>
    <w:rsid w:val="00D9652F"/>
    <w:rsid w:val="00D96710"/>
    <w:rsid w:val="00D97129"/>
    <w:rsid w:val="00D97C52"/>
    <w:rsid w:val="00DA0491"/>
    <w:rsid w:val="00DA0867"/>
    <w:rsid w:val="00DA1031"/>
    <w:rsid w:val="00DA1262"/>
    <w:rsid w:val="00DA1C72"/>
    <w:rsid w:val="00DA1D27"/>
    <w:rsid w:val="00DA265B"/>
    <w:rsid w:val="00DA296A"/>
    <w:rsid w:val="00DA3AB2"/>
    <w:rsid w:val="00DA48E5"/>
    <w:rsid w:val="00DA48E6"/>
    <w:rsid w:val="00DA531D"/>
    <w:rsid w:val="00DA5F94"/>
    <w:rsid w:val="00DA625E"/>
    <w:rsid w:val="00DA631C"/>
    <w:rsid w:val="00DA67E4"/>
    <w:rsid w:val="00DA7244"/>
    <w:rsid w:val="00DA73C6"/>
    <w:rsid w:val="00DA7D14"/>
    <w:rsid w:val="00DB0059"/>
    <w:rsid w:val="00DB0165"/>
    <w:rsid w:val="00DB03B4"/>
    <w:rsid w:val="00DB24CF"/>
    <w:rsid w:val="00DB3499"/>
    <w:rsid w:val="00DB3E10"/>
    <w:rsid w:val="00DB4030"/>
    <w:rsid w:val="00DB414C"/>
    <w:rsid w:val="00DB46FD"/>
    <w:rsid w:val="00DB4889"/>
    <w:rsid w:val="00DB4BE5"/>
    <w:rsid w:val="00DB50FB"/>
    <w:rsid w:val="00DB54D7"/>
    <w:rsid w:val="00DB5C45"/>
    <w:rsid w:val="00DB6D53"/>
    <w:rsid w:val="00DB79CF"/>
    <w:rsid w:val="00DB7EE7"/>
    <w:rsid w:val="00DB7EEE"/>
    <w:rsid w:val="00DC08E2"/>
    <w:rsid w:val="00DC18FD"/>
    <w:rsid w:val="00DC1AC4"/>
    <w:rsid w:val="00DC1D94"/>
    <w:rsid w:val="00DC1EC6"/>
    <w:rsid w:val="00DC216D"/>
    <w:rsid w:val="00DC2434"/>
    <w:rsid w:val="00DC2DFA"/>
    <w:rsid w:val="00DC34C5"/>
    <w:rsid w:val="00DC37C4"/>
    <w:rsid w:val="00DC463C"/>
    <w:rsid w:val="00DC50BD"/>
    <w:rsid w:val="00DC5185"/>
    <w:rsid w:val="00DC55BD"/>
    <w:rsid w:val="00DC56AF"/>
    <w:rsid w:val="00DC59B1"/>
    <w:rsid w:val="00DC6327"/>
    <w:rsid w:val="00DC64D4"/>
    <w:rsid w:val="00DC6708"/>
    <w:rsid w:val="00DC6D81"/>
    <w:rsid w:val="00DC713B"/>
    <w:rsid w:val="00DC71A8"/>
    <w:rsid w:val="00DC72AC"/>
    <w:rsid w:val="00DD06F6"/>
    <w:rsid w:val="00DD0F30"/>
    <w:rsid w:val="00DD171C"/>
    <w:rsid w:val="00DD1760"/>
    <w:rsid w:val="00DD26F0"/>
    <w:rsid w:val="00DD2862"/>
    <w:rsid w:val="00DD2B5C"/>
    <w:rsid w:val="00DD2BD1"/>
    <w:rsid w:val="00DD2C28"/>
    <w:rsid w:val="00DD2D52"/>
    <w:rsid w:val="00DD3620"/>
    <w:rsid w:val="00DD4220"/>
    <w:rsid w:val="00DD48D3"/>
    <w:rsid w:val="00DD49DE"/>
    <w:rsid w:val="00DD5076"/>
    <w:rsid w:val="00DD549B"/>
    <w:rsid w:val="00DD557C"/>
    <w:rsid w:val="00DD5649"/>
    <w:rsid w:val="00DD594E"/>
    <w:rsid w:val="00DD5F0F"/>
    <w:rsid w:val="00DD6A41"/>
    <w:rsid w:val="00DD6DDD"/>
    <w:rsid w:val="00DD7816"/>
    <w:rsid w:val="00DD7C34"/>
    <w:rsid w:val="00DD7ECD"/>
    <w:rsid w:val="00DD7F21"/>
    <w:rsid w:val="00DE05EE"/>
    <w:rsid w:val="00DE06A0"/>
    <w:rsid w:val="00DE0A8A"/>
    <w:rsid w:val="00DE104C"/>
    <w:rsid w:val="00DE11B3"/>
    <w:rsid w:val="00DE1246"/>
    <w:rsid w:val="00DE1C2A"/>
    <w:rsid w:val="00DE1E6F"/>
    <w:rsid w:val="00DE2411"/>
    <w:rsid w:val="00DE27D9"/>
    <w:rsid w:val="00DE2B18"/>
    <w:rsid w:val="00DE3165"/>
    <w:rsid w:val="00DE390B"/>
    <w:rsid w:val="00DE41E8"/>
    <w:rsid w:val="00DE45D7"/>
    <w:rsid w:val="00DE4CDB"/>
    <w:rsid w:val="00DE51AB"/>
    <w:rsid w:val="00DE5BF1"/>
    <w:rsid w:val="00DE5BFE"/>
    <w:rsid w:val="00DE5C03"/>
    <w:rsid w:val="00DE5E64"/>
    <w:rsid w:val="00DE5F0C"/>
    <w:rsid w:val="00DE6BBE"/>
    <w:rsid w:val="00DE703E"/>
    <w:rsid w:val="00DE7FC7"/>
    <w:rsid w:val="00DF000F"/>
    <w:rsid w:val="00DF03BD"/>
    <w:rsid w:val="00DF0CE6"/>
    <w:rsid w:val="00DF1221"/>
    <w:rsid w:val="00DF1844"/>
    <w:rsid w:val="00DF1909"/>
    <w:rsid w:val="00DF1B05"/>
    <w:rsid w:val="00DF1B82"/>
    <w:rsid w:val="00DF201C"/>
    <w:rsid w:val="00DF2761"/>
    <w:rsid w:val="00DF278A"/>
    <w:rsid w:val="00DF2C2B"/>
    <w:rsid w:val="00DF4239"/>
    <w:rsid w:val="00DF4378"/>
    <w:rsid w:val="00DF45A0"/>
    <w:rsid w:val="00DF500C"/>
    <w:rsid w:val="00DF5334"/>
    <w:rsid w:val="00DF534B"/>
    <w:rsid w:val="00DF5859"/>
    <w:rsid w:val="00DF6B23"/>
    <w:rsid w:val="00DF6D80"/>
    <w:rsid w:val="00DF726E"/>
    <w:rsid w:val="00DF7338"/>
    <w:rsid w:val="00DF747F"/>
    <w:rsid w:val="00DF7670"/>
    <w:rsid w:val="00DF78D3"/>
    <w:rsid w:val="00E0022C"/>
    <w:rsid w:val="00E008F3"/>
    <w:rsid w:val="00E00B2F"/>
    <w:rsid w:val="00E00BB3"/>
    <w:rsid w:val="00E02B7F"/>
    <w:rsid w:val="00E02C14"/>
    <w:rsid w:val="00E0324E"/>
    <w:rsid w:val="00E0369C"/>
    <w:rsid w:val="00E03DCB"/>
    <w:rsid w:val="00E04068"/>
    <w:rsid w:val="00E0455E"/>
    <w:rsid w:val="00E0493A"/>
    <w:rsid w:val="00E0510B"/>
    <w:rsid w:val="00E053C7"/>
    <w:rsid w:val="00E0588C"/>
    <w:rsid w:val="00E058E4"/>
    <w:rsid w:val="00E05EEE"/>
    <w:rsid w:val="00E06243"/>
    <w:rsid w:val="00E06660"/>
    <w:rsid w:val="00E06BAB"/>
    <w:rsid w:val="00E070DA"/>
    <w:rsid w:val="00E077E3"/>
    <w:rsid w:val="00E07938"/>
    <w:rsid w:val="00E10837"/>
    <w:rsid w:val="00E10CF2"/>
    <w:rsid w:val="00E1108D"/>
    <w:rsid w:val="00E115A3"/>
    <w:rsid w:val="00E119E9"/>
    <w:rsid w:val="00E12971"/>
    <w:rsid w:val="00E13180"/>
    <w:rsid w:val="00E135C6"/>
    <w:rsid w:val="00E135FB"/>
    <w:rsid w:val="00E1366D"/>
    <w:rsid w:val="00E13699"/>
    <w:rsid w:val="00E13A7C"/>
    <w:rsid w:val="00E14D0A"/>
    <w:rsid w:val="00E159E8"/>
    <w:rsid w:val="00E15E93"/>
    <w:rsid w:val="00E164A9"/>
    <w:rsid w:val="00E16543"/>
    <w:rsid w:val="00E16846"/>
    <w:rsid w:val="00E16F46"/>
    <w:rsid w:val="00E16F62"/>
    <w:rsid w:val="00E173FB"/>
    <w:rsid w:val="00E174D1"/>
    <w:rsid w:val="00E176A0"/>
    <w:rsid w:val="00E177E4"/>
    <w:rsid w:val="00E17ABB"/>
    <w:rsid w:val="00E17B07"/>
    <w:rsid w:val="00E17B57"/>
    <w:rsid w:val="00E17EE8"/>
    <w:rsid w:val="00E20807"/>
    <w:rsid w:val="00E21619"/>
    <w:rsid w:val="00E21ABB"/>
    <w:rsid w:val="00E21D81"/>
    <w:rsid w:val="00E21EF1"/>
    <w:rsid w:val="00E22639"/>
    <w:rsid w:val="00E22FD9"/>
    <w:rsid w:val="00E23454"/>
    <w:rsid w:val="00E234D7"/>
    <w:rsid w:val="00E23AD1"/>
    <w:rsid w:val="00E23BAA"/>
    <w:rsid w:val="00E23F9B"/>
    <w:rsid w:val="00E241D7"/>
    <w:rsid w:val="00E24610"/>
    <w:rsid w:val="00E2465B"/>
    <w:rsid w:val="00E24CA7"/>
    <w:rsid w:val="00E24FE8"/>
    <w:rsid w:val="00E2506D"/>
    <w:rsid w:val="00E2599E"/>
    <w:rsid w:val="00E25F6E"/>
    <w:rsid w:val="00E26D6D"/>
    <w:rsid w:val="00E26E8B"/>
    <w:rsid w:val="00E2724E"/>
    <w:rsid w:val="00E272B8"/>
    <w:rsid w:val="00E27AA1"/>
    <w:rsid w:val="00E27ECA"/>
    <w:rsid w:val="00E30DCE"/>
    <w:rsid w:val="00E310F6"/>
    <w:rsid w:val="00E31241"/>
    <w:rsid w:val="00E3163B"/>
    <w:rsid w:val="00E31BDF"/>
    <w:rsid w:val="00E32371"/>
    <w:rsid w:val="00E32C50"/>
    <w:rsid w:val="00E32E7A"/>
    <w:rsid w:val="00E33122"/>
    <w:rsid w:val="00E331B5"/>
    <w:rsid w:val="00E335EE"/>
    <w:rsid w:val="00E33D86"/>
    <w:rsid w:val="00E3406A"/>
    <w:rsid w:val="00E341EC"/>
    <w:rsid w:val="00E34406"/>
    <w:rsid w:val="00E3446C"/>
    <w:rsid w:val="00E344EB"/>
    <w:rsid w:val="00E34718"/>
    <w:rsid w:val="00E35162"/>
    <w:rsid w:val="00E35518"/>
    <w:rsid w:val="00E363CF"/>
    <w:rsid w:val="00E3731B"/>
    <w:rsid w:val="00E37898"/>
    <w:rsid w:val="00E3799B"/>
    <w:rsid w:val="00E40F69"/>
    <w:rsid w:val="00E40F8C"/>
    <w:rsid w:val="00E41025"/>
    <w:rsid w:val="00E4118C"/>
    <w:rsid w:val="00E412EE"/>
    <w:rsid w:val="00E4178A"/>
    <w:rsid w:val="00E42105"/>
    <w:rsid w:val="00E424CA"/>
    <w:rsid w:val="00E4297E"/>
    <w:rsid w:val="00E42D4C"/>
    <w:rsid w:val="00E43ACB"/>
    <w:rsid w:val="00E43D76"/>
    <w:rsid w:val="00E43D7B"/>
    <w:rsid w:val="00E441C8"/>
    <w:rsid w:val="00E443DD"/>
    <w:rsid w:val="00E448AA"/>
    <w:rsid w:val="00E44BE0"/>
    <w:rsid w:val="00E451D4"/>
    <w:rsid w:val="00E453B4"/>
    <w:rsid w:val="00E4572B"/>
    <w:rsid w:val="00E457B3"/>
    <w:rsid w:val="00E4580E"/>
    <w:rsid w:val="00E45A3D"/>
    <w:rsid w:val="00E45E52"/>
    <w:rsid w:val="00E45F9C"/>
    <w:rsid w:val="00E46021"/>
    <w:rsid w:val="00E463AD"/>
    <w:rsid w:val="00E467B3"/>
    <w:rsid w:val="00E467DE"/>
    <w:rsid w:val="00E46B41"/>
    <w:rsid w:val="00E46B6E"/>
    <w:rsid w:val="00E47309"/>
    <w:rsid w:val="00E4754D"/>
    <w:rsid w:val="00E478D9"/>
    <w:rsid w:val="00E479E7"/>
    <w:rsid w:val="00E47E3E"/>
    <w:rsid w:val="00E502F2"/>
    <w:rsid w:val="00E507AC"/>
    <w:rsid w:val="00E51458"/>
    <w:rsid w:val="00E5149C"/>
    <w:rsid w:val="00E5239F"/>
    <w:rsid w:val="00E528CE"/>
    <w:rsid w:val="00E536C9"/>
    <w:rsid w:val="00E53D48"/>
    <w:rsid w:val="00E54A01"/>
    <w:rsid w:val="00E557DD"/>
    <w:rsid w:val="00E559F1"/>
    <w:rsid w:val="00E55C19"/>
    <w:rsid w:val="00E55D9F"/>
    <w:rsid w:val="00E56362"/>
    <w:rsid w:val="00E5656E"/>
    <w:rsid w:val="00E56978"/>
    <w:rsid w:val="00E5699B"/>
    <w:rsid w:val="00E56B8B"/>
    <w:rsid w:val="00E56CBE"/>
    <w:rsid w:val="00E56D46"/>
    <w:rsid w:val="00E579A0"/>
    <w:rsid w:val="00E57A02"/>
    <w:rsid w:val="00E6030A"/>
    <w:rsid w:val="00E60DFE"/>
    <w:rsid w:val="00E61B13"/>
    <w:rsid w:val="00E61DE8"/>
    <w:rsid w:val="00E625AA"/>
    <w:rsid w:val="00E62D8D"/>
    <w:rsid w:val="00E63010"/>
    <w:rsid w:val="00E634E7"/>
    <w:rsid w:val="00E63545"/>
    <w:rsid w:val="00E63692"/>
    <w:rsid w:val="00E63946"/>
    <w:rsid w:val="00E64075"/>
    <w:rsid w:val="00E643C1"/>
    <w:rsid w:val="00E647A3"/>
    <w:rsid w:val="00E6513B"/>
    <w:rsid w:val="00E65599"/>
    <w:rsid w:val="00E659CC"/>
    <w:rsid w:val="00E65D89"/>
    <w:rsid w:val="00E6650E"/>
    <w:rsid w:val="00E666FC"/>
    <w:rsid w:val="00E66D27"/>
    <w:rsid w:val="00E6713F"/>
    <w:rsid w:val="00E6790E"/>
    <w:rsid w:val="00E679B1"/>
    <w:rsid w:val="00E70E01"/>
    <w:rsid w:val="00E70FBF"/>
    <w:rsid w:val="00E71A05"/>
    <w:rsid w:val="00E7254B"/>
    <w:rsid w:val="00E72E3B"/>
    <w:rsid w:val="00E736AA"/>
    <w:rsid w:val="00E73758"/>
    <w:rsid w:val="00E73881"/>
    <w:rsid w:val="00E73C73"/>
    <w:rsid w:val="00E74002"/>
    <w:rsid w:val="00E74519"/>
    <w:rsid w:val="00E75137"/>
    <w:rsid w:val="00E752EF"/>
    <w:rsid w:val="00E75805"/>
    <w:rsid w:val="00E7586C"/>
    <w:rsid w:val="00E76187"/>
    <w:rsid w:val="00E7694C"/>
    <w:rsid w:val="00E7698A"/>
    <w:rsid w:val="00E770A9"/>
    <w:rsid w:val="00E77A71"/>
    <w:rsid w:val="00E800DC"/>
    <w:rsid w:val="00E80405"/>
    <w:rsid w:val="00E804C8"/>
    <w:rsid w:val="00E80A66"/>
    <w:rsid w:val="00E80FD3"/>
    <w:rsid w:val="00E814F3"/>
    <w:rsid w:val="00E81693"/>
    <w:rsid w:val="00E817F6"/>
    <w:rsid w:val="00E8180F"/>
    <w:rsid w:val="00E81BEF"/>
    <w:rsid w:val="00E82294"/>
    <w:rsid w:val="00E8237E"/>
    <w:rsid w:val="00E8279B"/>
    <w:rsid w:val="00E82BB9"/>
    <w:rsid w:val="00E82CDE"/>
    <w:rsid w:val="00E82E6B"/>
    <w:rsid w:val="00E82EF3"/>
    <w:rsid w:val="00E835F4"/>
    <w:rsid w:val="00E84A95"/>
    <w:rsid w:val="00E84FFB"/>
    <w:rsid w:val="00E8571A"/>
    <w:rsid w:val="00E86B25"/>
    <w:rsid w:val="00E8765D"/>
    <w:rsid w:val="00E8770A"/>
    <w:rsid w:val="00E87D4F"/>
    <w:rsid w:val="00E87EAD"/>
    <w:rsid w:val="00E90008"/>
    <w:rsid w:val="00E903EB"/>
    <w:rsid w:val="00E904A7"/>
    <w:rsid w:val="00E9139F"/>
    <w:rsid w:val="00E913E5"/>
    <w:rsid w:val="00E92854"/>
    <w:rsid w:val="00E92AE8"/>
    <w:rsid w:val="00E9333A"/>
    <w:rsid w:val="00E93648"/>
    <w:rsid w:val="00E93F68"/>
    <w:rsid w:val="00E94076"/>
    <w:rsid w:val="00E94790"/>
    <w:rsid w:val="00E94981"/>
    <w:rsid w:val="00E95339"/>
    <w:rsid w:val="00E9586C"/>
    <w:rsid w:val="00E96086"/>
    <w:rsid w:val="00E96114"/>
    <w:rsid w:val="00E96195"/>
    <w:rsid w:val="00E96462"/>
    <w:rsid w:val="00E96736"/>
    <w:rsid w:val="00E96814"/>
    <w:rsid w:val="00E96F75"/>
    <w:rsid w:val="00E96FE8"/>
    <w:rsid w:val="00E97015"/>
    <w:rsid w:val="00E974A1"/>
    <w:rsid w:val="00E97881"/>
    <w:rsid w:val="00E97FCA"/>
    <w:rsid w:val="00EA0328"/>
    <w:rsid w:val="00EA097D"/>
    <w:rsid w:val="00EA0DF0"/>
    <w:rsid w:val="00EA0FE7"/>
    <w:rsid w:val="00EA15BB"/>
    <w:rsid w:val="00EA15C2"/>
    <w:rsid w:val="00EA1C37"/>
    <w:rsid w:val="00EA1CD6"/>
    <w:rsid w:val="00EA1E30"/>
    <w:rsid w:val="00EA2346"/>
    <w:rsid w:val="00EA25E1"/>
    <w:rsid w:val="00EA3082"/>
    <w:rsid w:val="00EA3BE3"/>
    <w:rsid w:val="00EA3F9A"/>
    <w:rsid w:val="00EA4586"/>
    <w:rsid w:val="00EA475C"/>
    <w:rsid w:val="00EA4869"/>
    <w:rsid w:val="00EA4DC7"/>
    <w:rsid w:val="00EA56CF"/>
    <w:rsid w:val="00EA58F9"/>
    <w:rsid w:val="00EA5C64"/>
    <w:rsid w:val="00EA69EF"/>
    <w:rsid w:val="00EA6BD9"/>
    <w:rsid w:val="00EA711D"/>
    <w:rsid w:val="00EA7A26"/>
    <w:rsid w:val="00EB00EA"/>
    <w:rsid w:val="00EB0E3E"/>
    <w:rsid w:val="00EB0F4C"/>
    <w:rsid w:val="00EB18A0"/>
    <w:rsid w:val="00EB19A8"/>
    <w:rsid w:val="00EB2222"/>
    <w:rsid w:val="00EB2471"/>
    <w:rsid w:val="00EB26BE"/>
    <w:rsid w:val="00EB2892"/>
    <w:rsid w:val="00EB29C3"/>
    <w:rsid w:val="00EB3071"/>
    <w:rsid w:val="00EB33B0"/>
    <w:rsid w:val="00EB38BB"/>
    <w:rsid w:val="00EB3C48"/>
    <w:rsid w:val="00EB3D57"/>
    <w:rsid w:val="00EB489E"/>
    <w:rsid w:val="00EB49EF"/>
    <w:rsid w:val="00EB4E97"/>
    <w:rsid w:val="00EB5727"/>
    <w:rsid w:val="00EB58EC"/>
    <w:rsid w:val="00EB5DE8"/>
    <w:rsid w:val="00EB5DEA"/>
    <w:rsid w:val="00EB5DF4"/>
    <w:rsid w:val="00EB6215"/>
    <w:rsid w:val="00EB6BC5"/>
    <w:rsid w:val="00EB7145"/>
    <w:rsid w:val="00EB7393"/>
    <w:rsid w:val="00EB7C5A"/>
    <w:rsid w:val="00EC0D1C"/>
    <w:rsid w:val="00EC1692"/>
    <w:rsid w:val="00EC1A8F"/>
    <w:rsid w:val="00EC1AFF"/>
    <w:rsid w:val="00EC223C"/>
    <w:rsid w:val="00EC29BD"/>
    <w:rsid w:val="00EC2ECA"/>
    <w:rsid w:val="00EC33F5"/>
    <w:rsid w:val="00EC3890"/>
    <w:rsid w:val="00EC46BA"/>
    <w:rsid w:val="00EC4E58"/>
    <w:rsid w:val="00EC5848"/>
    <w:rsid w:val="00EC6647"/>
    <w:rsid w:val="00EC67E1"/>
    <w:rsid w:val="00EC699F"/>
    <w:rsid w:val="00EC6A9D"/>
    <w:rsid w:val="00EC6AD1"/>
    <w:rsid w:val="00EC6D07"/>
    <w:rsid w:val="00EC7817"/>
    <w:rsid w:val="00EC7B81"/>
    <w:rsid w:val="00EC7CF5"/>
    <w:rsid w:val="00ED068E"/>
    <w:rsid w:val="00ED18EF"/>
    <w:rsid w:val="00ED1B84"/>
    <w:rsid w:val="00ED2695"/>
    <w:rsid w:val="00ED2B3A"/>
    <w:rsid w:val="00ED2B7D"/>
    <w:rsid w:val="00ED2BBC"/>
    <w:rsid w:val="00ED3024"/>
    <w:rsid w:val="00ED4497"/>
    <w:rsid w:val="00ED4D92"/>
    <w:rsid w:val="00ED4E02"/>
    <w:rsid w:val="00ED4EB6"/>
    <w:rsid w:val="00ED4EE4"/>
    <w:rsid w:val="00ED50E0"/>
    <w:rsid w:val="00ED5156"/>
    <w:rsid w:val="00ED5461"/>
    <w:rsid w:val="00ED5675"/>
    <w:rsid w:val="00ED5A91"/>
    <w:rsid w:val="00ED60D2"/>
    <w:rsid w:val="00ED614B"/>
    <w:rsid w:val="00ED6225"/>
    <w:rsid w:val="00ED68B7"/>
    <w:rsid w:val="00ED6AF8"/>
    <w:rsid w:val="00ED7009"/>
    <w:rsid w:val="00ED70D1"/>
    <w:rsid w:val="00ED734A"/>
    <w:rsid w:val="00ED74A6"/>
    <w:rsid w:val="00ED791F"/>
    <w:rsid w:val="00ED7D95"/>
    <w:rsid w:val="00EE16DA"/>
    <w:rsid w:val="00EE21DA"/>
    <w:rsid w:val="00EE2599"/>
    <w:rsid w:val="00EE277F"/>
    <w:rsid w:val="00EE297B"/>
    <w:rsid w:val="00EE2AE1"/>
    <w:rsid w:val="00EE2DE4"/>
    <w:rsid w:val="00EE2E6C"/>
    <w:rsid w:val="00EE2F53"/>
    <w:rsid w:val="00EE3949"/>
    <w:rsid w:val="00EE3D69"/>
    <w:rsid w:val="00EE3FB9"/>
    <w:rsid w:val="00EE4278"/>
    <w:rsid w:val="00EE46E5"/>
    <w:rsid w:val="00EE4792"/>
    <w:rsid w:val="00EE47A3"/>
    <w:rsid w:val="00EE5044"/>
    <w:rsid w:val="00EE536B"/>
    <w:rsid w:val="00EE5491"/>
    <w:rsid w:val="00EE5C30"/>
    <w:rsid w:val="00EE608B"/>
    <w:rsid w:val="00EE6143"/>
    <w:rsid w:val="00EE62A7"/>
    <w:rsid w:val="00EE62BD"/>
    <w:rsid w:val="00EE65B3"/>
    <w:rsid w:val="00EE664D"/>
    <w:rsid w:val="00EE66EE"/>
    <w:rsid w:val="00EE67F7"/>
    <w:rsid w:val="00EE6F6C"/>
    <w:rsid w:val="00EE6FC7"/>
    <w:rsid w:val="00EE7BAA"/>
    <w:rsid w:val="00EF02E6"/>
    <w:rsid w:val="00EF0304"/>
    <w:rsid w:val="00EF0736"/>
    <w:rsid w:val="00EF0E1F"/>
    <w:rsid w:val="00EF1968"/>
    <w:rsid w:val="00EF1CB1"/>
    <w:rsid w:val="00EF1CB6"/>
    <w:rsid w:val="00EF1D01"/>
    <w:rsid w:val="00EF1D29"/>
    <w:rsid w:val="00EF1DD4"/>
    <w:rsid w:val="00EF25FB"/>
    <w:rsid w:val="00EF326F"/>
    <w:rsid w:val="00EF3322"/>
    <w:rsid w:val="00EF3FA4"/>
    <w:rsid w:val="00EF40DB"/>
    <w:rsid w:val="00EF41DA"/>
    <w:rsid w:val="00EF45F4"/>
    <w:rsid w:val="00EF4619"/>
    <w:rsid w:val="00EF4859"/>
    <w:rsid w:val="00EF4C92"/>
    <w:rsid w:val="00EF4EF5"/>
    <w:rsid w:val="00EF4F2B"/>
    <w:rsid w:val="00EF5634"/>
    <w:rsid w:val="00EF56A3"/>
    <w:rsid w:val="00EF5C0A"/>
    <w:rsid w:val="00EF5C9C"/>
    <w:rsid w:val="00EF6052"/>
    <w:rsid w:val="00EF642D"/>
    <w:rsid w:val="00EF6697"/>
    <w:rsid w:val="00EF6814"/>
    <w:rsid w:val="00EF690D"/>
    <w:rsid w:val="00EF6E45"/>
    <w:rsid w:val="00EF7575"/>
    <w:rsid w:val="00EF7A79"/>
    <w:rsid w:val="00EF7A91"/>
    <w:rsid w:val="00EF7D9F"/>
    <w:rsid w:val="00F001A0"/>
    <w:rsid w:val="00F00592"/>
    <w:rsid w:val="00F005EB"/>
    <w:rsid w:val="00F00D90"/>
    <w:rsid w:val="00F0102B"/>
    <w:rsid w:val="00F01AEC"/>
    <w:rsid w:val="00F01D59"/>
    <w:rsid w:val="00F0200E"/>
    <w:rsid w:val="00F027D2"/>
    <w:rsid w:val="00F036B0"/>
    <w:rsid w:val="00F046E8"/>
    <w:rsid w:val="00F05054"/>
    <w:rsid w:val="00F05B9A"/>
    <w:rsid w:val="00F05F66"/>
    <w:rsid w:val="00F060EA"/>
    <w:rsid w:val="00F06455"/>
    <w:rsid w:val="00F06E92"/>
    <w:rsid w:val="00F077BD"/>
    <w:rsid w:val="00F07EF7"/>
    <w:rsid w:val="00F102E8"/>
    <w:rsid w:val="00F10619"/>
    <w:rsid w:val="00F10799"/>
    <w:rsid w:val="00F10DC2"/>
    <w:rsid w:val="00F11ED3"/>
    <w:rsid w:val="00F129A3"/>
    <w:rsid w:val="00F12A9E"/>
    <w:rsid w:val="00F12CE4"/>
    <w:rsid w:val="00F148EF"/>
    <w:rsid w:val="00F14D58"/>
    <w:rsid w:val="00F151ED"/>
    <w:rsid w:val="00F15262"/>
    <w:rsid w:val="00F154A8"/>
    <w:rsid w:val="00F157EC"/>
    <w:rsid w:val="00F15EBA"/>
    <w:rsid w:val="00F15EFA"/>
    <w:rsid w:val="00F163E6"/>
    <w:rsid w:val="00F16F72"/>
    <w:rsid w:val="00F17457"/>
    <w:rsid w:val="00F178C4"/>
    <w:rsid w:val="00F179E8"/>
    <w:rsid w:val="00F20466"/>
    <w:rsid w:val="00F20475"/>
    <w:rsid w:val="00F20C0F"/>
    <w:rsid w:val="00F2121F"/>
    <w:rsid w:val="00F21E56"/>
    <w:rsid w:val="00F22706"/>
    <w:rsid w:val="00F2282C"/>
    <w:rsid w:val="00F23832"/>
    <w:rsid w:val="00F239A7"/>
    <w:rsid w:val="00F24863"/>
    <w:rsid w:val="00F24A5C"/>
    <w:rsid w:val="00F24F43"/>
    <w:rsid w:val="00F259F6"/>
    <w:rsid w:val="00F25CD2"/>
    <w:rsid w:val="00F27B5C"/>
    <w:rsid w:val="00F27D8B"/>
    <w:rsid w:val="00F27DD0"/>
    <w:rsid w:val="00F27EC5"/>
    <w:rsid w:val="00F30346"/>
    <w:rsid w:val="00F3138E"/>
    <w:rsid w:val="00F319A4"/>
    <w:rsid w:val="00F319F7"/>
    <w:rsid w:val="00F31AEC"/>
    <w:rsid w:val="00F31E70"/>
    <w:rsid w:val="00F31ED5"/>
    <w:rsid w:val="00F32CAF"/>
    <w:rsid w:val="00F32D3C"/>
    <w:rsid w:val="00F335FE"/>
    <w:rsid w:val="00F3414A"/>
    <w:rsid w:val="00F345AF"/>
    <w:rsid w:val="00F349B0"/>
    <w:rsid w:val="00F35470"/>
    <w:rsid w:val="00F356EB"/>
    <w:rsid w:val="00F3578D"/>
    <w:rsid w:val="00F3586C"/>
    <w:rsid w:val="00F35892"/>
    <w:rsid w:val="00F35AFD"/>
    <w:rsid w:val="00F3608B"/>
    <w:rsid w:val="00F36617"/>
    <w:rsid w:val="00F3688A"/>
    <w:rsid w:val="00F376E9"/>
    <w:rsid w:val="00F378FE"/>
    <w:rsid w:val="00F4016F"/>
    <w:rsid w:val="00F4053D"/>
    <w:rsid w:val="00F41E22"/>
    <w:rsid w:val="00F429CC"/>
    <w:rsid w:val="00F42FEC"/>
    <w:rsid w:val="00F436CB"/>
    <w:rsid w:val="00F43FA7"/>
    <w:rsid w:val="00F4415B"/>
    <w:rsid w:val="00F44CBD"/>
    <w:rsid w:val="00F44F1A"/>
    <w:rsid w:val="00F45416"/>
    <w:rsid w:val="00F4639F"/>
    <w:rsid w:val="00F46422"/>
    <w:rsid w:val="00F4681E"/>
    <w:rsid w:val="00F47242"/>
    <w:rsid w:val="00F47628"/>
    <w:rsid w:val="00F47C6B"/>
    <w:rsid w:val="00F50748"/>
    <w:rsid w:val="00F51155"/>
    <w:rsid w:val="00F517E6"/>
    <w:rsid w:val="00F5244C"/>
    <w:rsid w:val="00F5321B"/>
    <w:rsid w:val="00F533A5"/>
    <w:rsid w:val="00F53EA0"/>
    <w:rsid w:val="00F54239"/>
    <w:rsid w:val="00F54DE1"/>
    <w:rsid w:val="00F54F18"/>
    <w:rsid w:val="00F56AEB"/>
    <w:rsid w:val="00F5721A"/>
    <w:rsid w:val="00F57229"/>
    <w:rsid w:val="00F57999"/>
    <w:rsid w:val="00F57B8E"/>
    <w:rsid w:val="00F609B0"/>
    <w:rsid w:val="00F6114D"/>
    <w:rsid w:val="00F61262"/>
    <w:rsid w:val="00F61670"/>
    <w:rsid w:val="00F61841"/>
    <w:rsid w:val="00F61F2B"/>
    <w:rsid w:val="00F62478"/>
    <w:rsid w:val="00F62864"/>
    <w:rsid w:val="00F6294E"/>
    <w:rsid w:val="00F62CE5"/>
    <w:rsid w:val="00F63575"/>
    <w:rsid w:val="00F64586"/>
    <w:rsid w:val="00F64B7D"/>
    <w:rsid w:val="00F65013"/>
    <w:rsid w:val="00F65108"/>
    <w:rsid w:val="00F65177"/>
    <w:rsid w:val="00F6577C"/>
    <w:rsid w:val="00F666CC"/>
    <w:rsid w:val="00F668CE"/>
    <w:rsid w:val="00F66DCB"/>
    <w:rsid w:val="00F67111"/>
    <w:rsid w:val="00F67243"/>
    <w:rsid w:val="00F67277"/>
    <w:rsid w:val="00F67471"/>
    <w:rsid w:val="00F674E7"/>
    <w:rsid w:val="00F676BE"/>
    <w:rsid w:val="00F6774A"/>
    <w:rsid w:val="00F67934"/>
    <w:rsid w:val="00F67A46"/>
    <w:rsid w:val="00F70375"/>
    <w:rsid w:val="00F70FFA"/>
    <w:rsid w:val="00F71109"/>
    <w:rsid w:val="00F715C5"/>
    <w:rsid w:val="00F72300"/>
    <w:rsid w:val="00F7244D"/>
    <w:rsid w:val="00F72E7A"/>
    <w:rsid w:val="00F73320"/>
    <w:rsid w:val="00F7346F"/>
    <w:rsid w:val="00F73E20"/>
    <w:rsid w:val="00F74947"/>
    <w:rsid w:val="00F74CD7"/>
    <w:rsid w:val="00F74EB9"/>
    <w:rsid w:val="00F75554"/>
    <w:rsid w:val="00F75999"/>
    <w:rsid w:val="00F75BA6"/>
    <w:rsid w:val="00F76E08"/>
    <w:rsid w:val="00F76F5B"/>
    <w:rsid w:val="00F77134"/>
    <w:rsid w:val="00F8011E"/>
    <w:rsid w:val="00F807DA"/>
    <w:rsid w:val="00F808FE"/>
    <w:rsid w:val="00F80DE7"/>
    <w:rsid w:val="00F81C63"/>
    <w:rsid w:val="00F82735"/>
    <w:rsid w:val="00F82EE7"/>
    <w:rsid w:val="00F82F59"/>
    <w:rsid w:val="00F836BF"/>
    <w:rsid w:val="00F83C63"/>
    <w:rsid w:val="00F83D61"/>
    <w:rsid w:val="00F84011"/>
    <w:rsid w:val="00F842F0"/>
    <w:rsid w:val="00F84781"/>
    <w:rsid w:val="00F84A1A"/>
    <w:rsid w:val="00F8574B"/>
    <w:rsid w:val="00F8599D"/>
    <w:rsid w:val="00F85D7C"/>
    <w:rsid w:val="00F85E0D"/>
    <w:rsid w:val="00F86941"/>
    <w:rsid w:val="00F86BC9"/>
    <w:rsid w:val="00F879A3"/>
    <w:rsid w:val="00F87AD6"/>
    <w:rsid w:val="00F87D20"/>
    <w:rsid w:val="00F87E7B"/>
    <w:rsid w:val="00F90E78"/>
    <w:rsid w:val="00F9110E"/>
    <w:rsid w:val="00F914A4"/>
    <w:rsid w:val="00F91C6C"/>
    <w:rsid w:val="00F91EB9"/>
    <w:rsid w:val="00F922A3"/>
    <w:rsid w:val="00F9270E"/>
    <w:rsid w:val="00F92A04"/>
    <w:rsid w:val="00F92CF9"/>
    <w:rsid w:val="00F93456"/>
    <w:rsid w:val="00F94098"/>
    <w:rsid w:val="00F94130"/>
    <w:rsid w:val="00F94785"/>
    <w:rsid w:val="00F94A17"/>
    <w:rsid w:val="00F94CB3"/>
    <w:rsid w:val="00F94DFA"/>
    <w:rsid w:val="00F9573E"/>
    <w:rsid w:val="00F95DB7"/>
    <w:rsid w:val="00F95DC5"/>
    <w:rsid w:val="00F9621E"/>
    <w:rsid w:val="00F96D63"/>
    <w:rsid w:val="00F97343"/>
    <w:rsid w:val="00F974E6"/>
    <w:rsid w:val="00F97BC2"/>
    <w:rsid w:val="00FA00D9"/>
    <w:rsid w:val="00FA0794"/>
    <w:rsid w:val="00FA0851"/>
    <w:rsid w:val="00FA08E6"/>
    <w:rsid w:val="00FA0CCD"/>
    <w:rsid w:val="00FA15FA"/>
    <w:rsid w:val="00FA190A"/>
    <w:rsid w:val="00FA1CEC"/>
    <w:rsid w:val="00FA2189"/>
    <w:rsid w:val="00FA2331"/>
    <w:rsid w:val="00FA2BEF"/>
    <w:rsid w:val="00FA323E"/>
    <w:rsid w:val="00FA3C71"/>
    <w:rsid w:val="00FA3FD7"/>
    <w:rsid w:val="00FA4485"/>
    <w:rsid w:val="00FA4CE9"/>
    <w:rsid w:val="00FA54CD"/>
    <w:rsid w:val="00FA591A"/>
    <w:rsid w:val="00FA5D8E"/>
    <w:rsid w:val="00FA685A"/>
    <w:rsid w:val="00FA6873"/>
    <w:rsid w:val="00FA6C26"/>
    <w:rsid w:val="00FA6FCB"/>
    <w:rsid w:val="00FA7205"/>
    <w:rsid w:val="00FA7910"/>
    <w:rsid w:val="00FB0212"/>
    <w:rsid w:val="00FB06C6"/>
    <w:rsid w:val="00FB08A6"/>
    <w:rsid w:val="00FB093D"/>
    <w:rsid w:val="00FB0B73"/>
    <w:rsid w:val="00FB0D7D"/>
    <w:rsid w:val="00FB121C"/>
    <w:rsid w:val="00FB1788"/>
    <w:rsid w:val="00FB17F0"/>
    <w:rsid w:val="00FB180F"/>
    <w:rsid w:val="00FB1B67"/>
    <w:rsid w:val="00FB1D9E"/>
    <w:rsid w:val="00FB21CA"/>
    <w:rsid w:val="00FB2B3F"/>
    <w:rsid w:val="00FB32A4"/>
    <w:rsid w:val="00FB35BA"/>
    <w:rsid w:val="00FB3C88"/>
    <w:rsid w:val="00FB3E48"/>
    <w:rsid w:val="00FB4085"/>
    <w:rsid w:val="00FB421C"/>
    <w:rsid w:val="00FB4A15"/>
    <w:rsid w:val="00FB4F33"/>
    <w:rsid w:val="00FB5D61"/>
    <w:rsid w:val="00FB68CF"/>
    <w:rsid w:val="00FB74F7"/>
    <w:rsid w:val="00FB7A17"/>
    <w:rsid w:val="00FC014F"/>
    <w:rsid w:val="00FC0E7D"/>
    <w:rsid w:val="00FC1650"/>
    <w:rsid w:val="00FC18EF"/>
    <w:rsid w:val="00FC1AA4"/>
    <w:rsid w:val="00FC207C"/>
    <w:rsid w:val="00FC231D"/>
    <w:rsid w:val="00FC29A0"/>
    <w:rsid w:val="00FC2AC7"/>
    <w:rsid w:val="00FC2BD7"/>
    <w:rsid w:val="00FC3195"/>
    <w:rsid w:val="00FC37E8"/>
    <w:rsid w:val="00FC4236"/>
    <w:rsid w:val="00FC518B"/>
    <w:rsid w:val="00FC5358"/>
    <w:rsid w:val="00FC5387"/>
    <w:rsid w:val="00FC5704"/>
    <w:rsid w:val="00FC5BC2"/>
    <w:rsid w:val="00FC5EE9"/>
    <w:rsid w:val="00FC6339"/>
    <w:rsid w:val="00FC657E"/>
    <w:rsid w:val="00FC65D4"/>
    <w:rsid w:val="00FC6F58"/>
    <w:rsid w:val="00FC6FD7"/>
    <w:rsid w:val="00FC703A"/>
    <w:rsid w:val="00FC7138"/>
    <w:rsid w:val="00FC7BA7"/>
    <w:rsid w:val="00FC7F86"/>
    <w:rsid w:val="00FD070D"/>
    <w:rsid w:val="00FD0911"/>
    <w:rsid w:val="00FD1604"/>
    <w:rsid w:val="00FD1CD9"/>
    <w:rsid w:val="00FD1F42"/>
    <w:rsid w:val="00FD2366"/>
    <w:rsid w:val="00FD23F6"/>
    <w:rsid w:val="00FD269E"/>
    <w:rsid w:val="00FD2CBD"/>
    <w:rsid w:val="00FD3126"/>
    <w:rsid w:val="00FD35F8"/>
    <w:rsid w:val="00FD3794"/>
    <w:rsid w:val="00FD3875"/>
    <w:rsid w:val="00FD4878"/>
    <w:rsid w:val="00FD4899"/>
    <w:rsid w:val="00FD4CB4"/>
    <w:rsid w:val="00FD57C1"/>
    <w:rsid w:val="00FD5E98"/>
    <w:rsid w:val="00FD6336"/>
    <w:rsid w:val="00FD6BA7"/>
    <w:rsid w:val="00FD6F42"/>
    <w:rsid w:val="00FD7352"/>
    <w:rsid w:val="00FD7569"/>
    <w:rsid w:val="00FD7BB1"/>
    <w:rsid w:val="00FD7BBE"/>
    <w:rsid w:val="00FE0803"/>
    <w:rsid w:val="00FE0977"/>
    <w:rsid w:val="00FE1F90"/>
    <w:rsid w:val="00FE23A4"/>
    <w:rsid w:val="00FE2E70"/>
    <w:rsid w:val="00FE3029"/>
    <w:rsid w:val="00FE3898"/>
    <w:rsid w:val="00FE3D6F"/>
    <w:rsid w:val="00FE49AD"/>
    <w:rsid w:val="00FE49DC"/>
    <w:rsid w:val="00FE4BFA"/>
    <w:rsid w:val="00FE4CD1"/>
    <w:rsid w:val="00FE56A3"/>
    <w:rsid w:val="00FE575D"/>
    <w:rsid w:val="00FE5E3E"/>
    <w:rsid w:val="00FE6F96"/>
    <w:rsid w:val="00FE76C1"/>
    <w:rsid w:val="00FE79DF"/>
    <w:rsid w:val="00FE7CAE"/>
    <w:rsid w:val="00FF0C35"/>
    <w:rsid w:val="00FF1940"/>
    <w:rsid w:val="00FF1FAC"/>
    <w:rsid w:val="00FF210C"/>
    <w:rsid w:val="00FF2690"/>
    <w:rsid w:val="00FF28D1"/>
    <w:rsid w:val="00FF3552"/>
    <w:rsid w:val="00FF3654"/>
    <w:rsid w:val="00FF3A80"/>
    <w:rsid w:val="00FF3F36"/>
    <w:rsid w:val="00FF4794"/>
    <w:rsid w:val="00FF5246"/>
    <w:rsid w:val="00FF52DA"/>
    <w:rsid w:val="00FF5E2E"/>
    <w:rsid w:val="00FF7932"/>
    <w:rsid w:val="00FF7B04"/>
    <w:rsid w:val="00FF7B72"/>
    <w:rsid w:val="089191C8"/>
    <w:rsid w:val="0B5EF415"/>
    <w:rsid w:val="0C100E9A"/>
    <w:rsid w:val="1A16A16A"/>
    <w:rsid w:val="34A9BEE4"/>
    <w:rsid w:val="47947CFD"/>
    <w:rsid w:val="5034B6E2"/>
    <w:rsid w:val="60B247F4"/>
    <w:rsid w:val="61CE48AA"/>
    <w:rsid w:val="6231871A"/>
    <w:rsid w:val="7A340DA6"/>
    <w:rsid w:val="7B483982"/>
    <w:rsid w:val="7DF8D0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255CB"/>
  <w15:docId w15:val="{161D429A-400A-B742-9587-9C8782414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00000"/>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2816"/>
    <w:pPr>
      <w:spacing w:after="200" w:line="276" w:lineRule="auto"/>
    </w:pPr>
  </w:style>
  <w:style w:type="paragraph" w:styleId="Heading1">
    <w:name w:val="heading 1"/>
    <w:basedOn w:val="Normal"/>
    <w:next w:val="Normal"/>
    <w:link w:val="Heading1Char"/>
    <w:uiPriority w:val="9"/>
    <w:qFormat/>
    <w:rsid w:val="009953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2722"/>
    <w:pPr>
      <w:keepNext/>
      <w:keepLines/>
      <w:spacing w:before="120" w:after="12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CC144D"/>
    <w:pPr>
      <w:keepNext/>
      <w:keepLines/>
      <w:spacing w:before="120" w:after="120" w:line="360" w:lineRule="auto"/>
      <w:outlineLvl w:val="2"/>
    </w:pPr>
    <w:rPr>
      <w:rFonts w:eastAsia="Times New Roman"/>
      <w:b/>
    </w:rPr>
  </w:style>
  <w:style w:type="paragraph" w:styleId="Heading5">
    <w:name w:val="heading 5"/>
    <w:basedOn w:val="Normal"/>
    <w:next w:val="Normal"/>
    <w:link w:val="Heading5Char"/>
    <w:uiPriority w:val="9"/>
    <w:unhideWhenUsed/>
    <w:qFormat/>
    <w:rsid w:val="001B787A"/>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2722"/>
    <w:rPr>
      <w:rFonts w:ascii="Arial" w:eastAsiaTheme="majorEastAsia" w:hAnsi="Arial" w:cs="Arial"/>
      <w:b/>
      <w:bCs/>
    </w:rPr>
  </w:style>
  <w:style w:type="character" w:customStyle="1" w:styleId="Heading5Char">
    <w:name w:val="Heading 5 Char"/>
    <w:basedOn w:val="DefaultParagraphFont"/>
    <w:link w:val="Heading5"/>
    <w:uiPriority w:val="9"/>
    <w:rsid w:val="001B787A"/>
    <w:rPr>
      <w:rFonts w:asciiTheme="majorHAnsi" w:eastAsiaTheme="majorEastAsia" w:hAnsiTheme="majorHAnsi" w:cstheme="majorBidi"/>
      <w:color w:val="1F3763" w:themeColor="accent1" w:themeShade="7F"/>
    </w:rPr>
  </w:style>
  <w:style w:type="paragraph" w:styleId="ListParagraph">
    <w:name w:val="List Paragraph"/>
    <w:basedOn w:val="Normal"/>
    <w:link w:val="ListParagraphChar"/>
    <w:uiPriority w:val="34"/>
    <w:qFormat/>
    <w:rsid w:val="001B787A"/>
    <w:pPr>
      <w:ind w:left="720"/>
      <w:contextualSpacing/>
    </w:pPr>
  </w:style>
  <w:style w:type="paragraph" w:styleId="Header">
    <w:name w:val="header"/>
    <w:basedOn w:val="Normal"/>
    <w:link w:val="HeaderChar"/>
    <w:uiPriority w:val="99"/>
    <w:unhideWhenUsed/>
    <w:rsid w:val="001B7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A"/>
    <w:rPr>
      <w:rFonts w:ascii="Calibri" w:eastAsia="Calibri" w:hAnsi="Calibri" w:cs="Times New Roman"/>
    </w:rPr>
  </w:style>
  <w:style w:type="paragraph" w:styleId="Footer">
    <w:name w:val="footer"/>
    <w:aliases w:val="Dec footnote,C. Footnotes in Decision Templates"/>
    <w:basedOn w:val="Normal"/>
    <w:link w:val="FooterChar"/>
    <w:uiPriority w:val="99"/>
    <w:unhideWhenUsed/>
    <w:qFormat/>
    <w:rsid w:val="001B787A"/>
    <w:pPr>
      <w:tabs>
        <w:tab w:val="center" w:pos="4680"/>
        <w:tab w:val="right" w:pos="9360"/>
      </w:tabs>
      <w:spacing w:after="0" w:line="240" w:lineRule="auto"/>
    </w:pPr>
  </w:style>
  <w:style w:type="character" w:customStyle="1" w:styleId="FooterChar">
    <w:name w:val="Footer Char"/>
    <w:aliases w:val="Dec footnote Char,C. Footnotes in Decision Templates Char"/>
    <w:basedOn w:val="DefaultParagraphFont"/>
    <w:link w:val="Footer"/>
    <w:uiPriority w:val="99"/>
    <w:rsid w:val="001B787A"/>
    <w:rPr>
      <w:rFonts w:ascii="Calibri" w:eastAsia="Calibri" w:hAnsi="Calibri" w:cs="Times New Roman"/>
    </w:rPr>
  </w:style>
  <w:style w:type="character" w:styleId="Strong">
    <w:name w:val="Strong"/>
    <w:basedOn w:val="DefaultParagraphFont"/>
    <w:uiPriority w:val="22"/>
    <w:qFormat/>
    <w:rsid w:val="001B787A"/>
    <w:rPr>
      <w:b/>
      <w:bCs/>
    </w:rPr>
  </w:style>
  <w:style w:type="table" w:styleId="TableGrid">
    <w:name w:val="Table Grid"/>
    <w:basedOn w:val="TableNormal"/>
    <w:uiPriority w:val="59"/>
    <w:rsid w:val="001B787A"/>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0586A"/>
    <w:rPr>
      <w:sz w:val="16"/>
      <w:szCs w:val="16"/>
    </w:rPr>
  </w:style>
  <w:style w:type="paragraph" w:styleId="CommentText">
    <w:name w:val="annotation text"/>
    <w:basedOn w:val="Normal"/>
    <w:link w:val="CommentTextChar"/>
    <w:uiPriority w:val="99"/>
    <w:unhideWhenUsed/>
    <w:rsid w:val="0050586A"/>
    <w:pPr>
      <w:spacing w:line="240" w:lineRule="auto"/>
    </w:pPr>
    <w:rPr>
      <w:sz w:val="20"/>
      <w:szCs w:val="20"/>
    </w:rPr>
  </w:style>
  <w:style w:type="character" w:customStyle="1" w:styleId="CommentTextChar">
    <w:name w:val="Comment Text Char"/>
    <w:basedOn w:val="DefaultParagraphFont"/>
    <w:link w:val="CommentText"/>
    <w:uiPriority w:val="99"/>
    <w:rsid w:val="0050586A"/>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0586A"/>
    <w:rPr>
      <w:b/>
      <w:bCs/>
    </w:rPr>
  </w:style>
  <w:style w:type="character" w:customStyle="1" w:styleId="CommentSubjectChar">
    <w:name w:val="Comment Subject Char"/>
    <w:basedOn w:val="CommentTextChar"/>
    <w:link w:val="CommentSubject"/>
    <w:uiPriority w:val="99"/>
    <w:semiHidden/>
    <w:rsid w:val="0050586A"/>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5058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86A"/>
    <w:rPr>
      <w:rFonts w:ascii="Segoe UI" w:eastAsia="Calibri" w:hAnsi="Segoe UI" w:cs="Segoe UI"/>
      <w:sz w:val="18"/>
      <w:szCs w:val="18"/>
    </w:rPr>
  </w:style>
  <w:style w:type="paragraph" w:styleId="NoSpacing">
    <w:name w:val="No Spacing"/>
    <w:uiPriority w:val="1"/>
    <w:qFormat/>
    <w:rsid w:val="00094BDB"/>
    <w:pPr>
      <w:spacing w:after="0" w:line="240" w:lineRule="auto"/>
    </w:pPr>
    <w:rPr>
      <w:rFonts w:ascii="Calibri" w:eastAsia="Calibri" w:hAnsi="Calibri" w:cs="Times New Roman"/>
    </w:rPr>
  </w:style>
  <w:style w:type="table" w:customStyle="1" w:styleId="TableGrid1">
    <w:name w:val="Table Grid1"/>
    <w:basedOn w:val="TableNormal"/>
    <w:next w:val="TableGrid"/>
    <w:uiPriority w:val="59"/>
    <w:rsid w:val="006D0B77"/>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C144D"/>
    <w:rPr>
      <w:rFonts w:ascii="Arial" w:eastAsia="Times New Roman" w:hAnsi="Arial" w:cs="Arial"/>
      <w:b/>
    </w:rPr>
  </w:style>
  <w:style w:type="paragraph" w:styleId="Revision">
    <w:name w:val="Revision"/>
    <w:hidden/>
    <w:uiPriority w:val="99"/>
    <w:semiHidden/>
    <w:rsid w:val="000E3FB5"/>
    <w:pPr>
      <w:spacing w:after="0" w:line="240" w:lineRule="auto"/>
    </w:pPr>
    <w:rPr>
      <w:rFonts w:ascii="Calibri" w:eastAsia="Calibri" w:hAnsi="Calibri" w:cs="Times New Roman"/>
    </w:rPr>
  </w:style>
  <w:style w:type="paragraph" w:customStyle="1" w:styleId="AutoNumber">
    <w:name w:val="Auto Number"/>
    <w:basedOn w:val="Normal"/>
    <w:rsid w:val="00AB5284"/>
    <w:pPr>
      <w:spacing w:after="0" w:line="360" w:lineRule="auto"/>
      <w:jc w:val="both"/>
    </w:pPr>
    <w:rPr>
      <w:rFonts w:eastAsia="Times New Roman"/>
      <w:sz w:val="24"/>
      <w:szCs w:val="20"/>
      <w:lang w:val="en-GB"/>
    </w:rPr>
  </w:style>
  <w:style w:type="character" w:styleId="PlaceholderText">
    <w:name w:val="Placeholder Text"/>
    <w:basedOn w:val="DefaultParagraphFont"/>
    <w:uiPriority w:val="99"/>
    <w:semiHidden/>
    <w:rsid w:val="00F27DD0"/>
    <w:rPr>
      <w:color w:val="808080"/>
    </w:rPr>
  </w:style>
  <w:style w:type="paragraph" w:styleId="BodyTextIndent2">
    <w:name w:val="Body Text Indent 2"/>
    <w:basedOn w:val="Normal"/>
    <w:link w:val="BodyTextIndent2Char"/>
    <w:semiHidden/>
    <w:rsid w:val="00930028"/>
    <w:pPr>
      <w:spacing w:after="0" w:line="240" w:lineRule="auto"/>
      <w:ind w:left="720" w:hanging="720"/>
    </w:pPr>
    <w:rPr>
      <w:rFonts w:eastAsia="Times New Roman"/>
      <w:b/>
      <w:lang w:eastAsia="en-AU"/>
    </w:rPr>
  </w:style>
  <w:style w:type="character" w:customStyle="1" w:styleId="BodyTextIndent2Char">
    <w:name w:val="Body Text Indent 2 Char"/>
    <w:basedOn w:val="DefaultParagraphFont"/>
    <w:link w:val="BodyTextIndent2"/>
    <w:semiHidden/>
    <w:rsid w:val="00930028"/>
    <w:rPr>
      <w:rFonts w:eastAsia="Times New Roman"/>
      <w:b/>
      <w:lang w:eastAsia="en-AU"/>
    </w:rPr>
  </w:style>
  <w:style w:type="character" w:customStyle="1" w:styleId="Heading1Char">
    <w:name w:val="Heading 1 Char"/>
    <w:basedOn w:val="DefaultParagraphFont"/>
    <w:link w:val="Heading1"/>
    <w:uiPriority w:val="9"/>
    <w:rsid w:val="009953A3"/>
    <w:rPr>
      <w:rFonts w:asciiTheme="majorHAnsi" w:eastAsiaTheme="majorEastAsia" w:hAnsiTheme="majorHAnsi" w:cstheme="majorBidi"/>
      <w:color w:val="2F5496" w:themeColor="accent1" w:themeShade="BF"/>
      <w:sz w:val="32"/>
      <w:szCs w:val="32"/>
    </w:rPr>
  </w:style>
  <w:style w:type="paragraph" w:customStyle="1" w:styleId="default">
    <w:name w:val="default"/>
    <w:basedOn w:val="Normal"/>
    <w:rsid w:val="00B74044"/>
    <w:pPr>
      <w:spacing w:before="100" w:beforeAutospacing="1" w:after="100" w:afterAutospacing="1" w:line="240" w:lineRule="auto"/>
    </w:pPr>
    <w:rPr>
      <w:rFonts w:ascii="Times New Roman" w:hAnsi="Times New Roman" w:cs="Times New Roman"/>
      <w:color w:val="auto"/>
      <w:sz w:val="24"/>
      <w:szCs w:val="24"/>
      <w:lang w:eastAsia="en-AU"/>
    </w:rPr>
  </w:style>
  <w:style w:type="paragraph" w:styleId="Subtitle">
    <w:name w:val="Subtitle"/>
    <w:basedOn w:val="Normal"/>
    <w:link w:val="SubtitleChar"/>
    <w:qFormat/>
    <w:rsid w:val="00643FC3"/>
    <w:pPr>
      <w:spacing w:after="0" w:line="240" w:lineRule="auto"/>
      <w:jc w:val="center"/>
    </w:pPr>
    <w:rPr>
      <w:rFonts w:eastAsia="Times New Roman"/>
      <w:b/>
      <w:sz w:val="28"/>
      <w:lang w:val="en-US" w:eastAsia="en-AU"/>
    </w:rPr>
  </w:style>
  <w:style w:type="character" w:customStyle="1" w:styleId="SubtitleChar">
    <w:name w:val="Subtitle Char"/>
    <w:basedOn w:val="DefaultParagraphFont"/>
    <w:link w:val="Subtitle"/>
    <w:rsid w:val="00643FC3"/>
    <w:rPr>
      <w:rFonts w:eastAsia="Times New Roman"/>
      <w:b/>
      <w:sz w:val="28"/>
      <w:lang w:val="en-US" w:eastAsia="en-AU"/>
    </w:rPr>
  </w:style>
  <w:style w:type="character" w:styleId="Hyperlink">
    <w:name w:val="Hyperlink"/>
    <w:basedOn w:val="DefaultParagraphFont"/>
    <w:uiPriority w:val="99"/>
    <w:unhideWhenUsed/>
    <w:rsid w:val="00851FE6"/>
    <w:rPr>
      <w:color w:val="0563C1" w:themeColor="hyperlink"/>
      <w:u w:val="single"/>
    </w:rPr>
  </w:style>
  <w:style w:type="character" w:customStyle="1" w:styleId="ListParagraphChar">
    <w:name w:val="List Paragraph Char"/>
    <w:basedOn w:val="DefaultParagraphFont"/>
    <w:link w:val="ListParagraph"/>
    <w:uiPriority w:val="34"/>
    <w:rsid w:val="00851FE6"/>
  </w:style>
  <w:style w:type="paragraph" w:styleId="BodyText">
    <w:name w:val="Body Text"/>
    <w:basedOn w:val="Normal"/>
    <w:link w:val="BodyTextChar"/>
    <w:uiPriority w:val="99"/>
    <w:semiHidden/>
    <w:unhideWhenUsed/>
    <w:rsid w:val="00C65DCC"/>
    <w:pPr>
      <w:spacing w:after="120"/>
    </w:pPr>
  </w:style>
  <w:style w:type="character" w:customStyle="1" w:styleId="BodyTextChar">
    <w:name w:val="Body Text Char"/>
    <w:basedOn w:val="DefaultParagraphFont"/>
    <w:link w:val="BodyText"/>
    <w:uiPriority w:val="99"/>
    <w:semiHidden/>
    <w:rsid w:val="00C65DCC"/>
  </w:style>
  <w:style w:type="paragraph" w:customStyle="1" w:styleId="Headinglv1">
    <w:name w:val="Heading lv1"/>
    <w:basedOn w:val="Normal"/>
    <w:link w:val="Headinglv1Char"/>
    <w:qFormat/>
    <w:rsid w:val="007B51F1"/>
    <w:pPr>
      <w:spacing w:after="160" w:line="259" w:lineRule="auto"/>
    </w:pPr>
    <w:rPr>
      <w:rFonts w:cstheme="minorBidi"/>
      <w:b/>
      <w:bCs/>
      <w:color w:val="4472C4" w:themeColor="accent1"/>
      <w:sz w:val="40"/>
      <w:szCs w:val="40"/>
    </w:rPr>
  </w:style>
  <w:style w:type="paragraph" w:customStyle="1" w:styleId="Headinglv2">
    <w:name w:val="Heading lv2"/>
    <w:basedOn w:val="Normal"/>
    <w:link w:val="Headinglv2Char"/>
    <w:qFormat/>
    <w:rsid w:val="007B51F1"/>
    <w:pPr>
      <w:spacing w:before="360" w:after="160" w:line="259" w:lineRule="auto"/>
    </w:pPr>
    <w:rPr>
      <w:rFonts w:cstheme="minorBidi"/>
      <w:color w:val="auto"/>
      <w:sz w:val="32"/>
      <w:szCs w:val="32"/>
    </w:rPr>
  </w:style>
  <w:style w:type="character" w:customStyle="1" w:styleId="Headinglv1Char">
    <w:name w:val="Heading lv1 Char"/>
    <w:basedOn w:val="DefaultParagraphFont"/>
    <w:link w:val="Headinglv1"/>
    <w:rsid w:val="007B51F1"/>
    <w:rPr>
      <w:rFonts w:cstheme="minorBidi"/>
      <w:b/>
      <w:bCs/>
      <w:color w:val="4472C4" w:themeColor="accent1"/>
      <w:sz w:val="40"/>
      <w:szCs w:val="40"/>
    </w:rPr>
  </w:style>
  <w:style w:type="paragraph" w:customStyle="1" w:styleId="Headinglv3">
    <w:name w:val="Heading lv3"/>
    <w:basedOn w:val="Normal"/>
    <w:link w:val="Headinglv3Char"/>
    <w:qFormat/>
    <w:rsid w:val="007B51F1"/>
    <w:pPr>
      <w:spacing w:before="360" w:after="160" w:line="259" w:lineRule="auto"/>
    </w:pPr>
    <w:rPr>
      <w:rFonts w:cstheme="minorBidi"/>
      <w:b/>
      <w:bCs/>
      <w:color w:val="auto"/>
      <w:sz w:val="26"/>
      <w:szCs w:val="28"/>
    </w:rPr>
  </w:style>
  <w:style w:type="character" w:customStyle="1" w:styleId="Headinglv2Char">
    <w:name w:val="Heading lv2 Char"/>
    <w:basedOn w:val="DefaultParagraphFont"/>
    <w:link w:val="Headinglv2"/>
    <w:rsid w:val="007B51F1"/>
    <w:rPr>
      <w:rFonts w:cstheme="minorBidi"/>
      <w:color w:val="auto"/>
      <w:sz w:val="32"/>
      <w:szCs w:val="32"/>
    </w:rPr>
  </w:style>
  <w:style w:type="character" w:customStyle="1" w:styleId="Headinglv3Char">
    <w:name w:val="Heading lv3 Char"/>
    <w:basedOn w:val="DefaultParagraphFont"/>
    <w:link w:val="Headinglv3"/>
    <w:rsid w:val="007B51F1"/>
    <w:rPr>
      <w:rFonts w:cstheme="minorBidi"/>
      <w:b/>
      <w:bCs/>
      <w:color w:val="auto"/>
      <w:sz w:val="26"/>
      <w:szCs w:val="28"/>
    </w:rPr>
  </w:style>
  <w:style w:type="character" w:styleId="FollowedHyperlink">
    <w:name w:val="FollowedHyperlink"/>
    <w:basedOn w:val="DefaultParagraphFont"/>
    <w:uiPriority w:val="99"/>
    <w:semiHidden/>
    <w:unhideWhenUsed/>
    <w:rsid w:val="00E32371"/>
    <w:rPr>
      <w:color w:val="954F72" w:themeColor="followedHyperlink"/>
      <w:u w:val="single"/>
    </w:rPr>
  </w:style>
  <w:style w:type="paragraph" w:customStyle="1" w:styleId="GeneralText">
    <w:name w:val="General Text"/>
    <w:basedOn w:val="Normal"/>
    <w:rsid w:val="00B95363"/>
    <w:pPr>
      <w:spacing w:after="0" w:line="360" w:lineRule="auto"/>
      <w:jc w:val="both"/>
    </w:pPr>
    <w:rPr>
      <w:rFonts w:eastAsia="Times New Roman"/>
      <w:lang w:val="en-GB" w:eastAsia="en-AU"/>
    </w:rPr>
  </w:style>
  <w:style w:type="character" w:styleId="PageNumber">
    <w:name w:val="page number"/>
    <w:basedOn w:val="DefaultParagraphFont"/>
    <w:uiPriority w:val="99"/>
    <w:semiHidden/>
    <w:rsid w:val="008A7155"/>
  </w:style>
  <w:style w:type="paragraph" w:styleId="BodyTextIndent">
    <w:name w:val="Body Text Indent"/>
    <w:basedOn w:val="Normal"/>
    <w:link w:val="BodyTextIndentChar"/>
    <w:uiPriority w:val="99"/>
    <w:semiHidden/>
    <w:unhideWhenUsed/>
    <w:rsid w:val="004E34B7"/>
    <w:pPr>
      <w:spacing w:after="120"/>
      <w:ind w:left="283"/>
    </w:pPr>
  </w:style>
  <w:style w:type="character" w:customStyle="1" w:styleId="BodyTextIndentChar">
    <w:name w:val="Body Text Indent Char"/>
    <w:basedOn w:val="DefaultParagraphFont"/>
    <w:link w:val="BodyTextIndent"/>
    <w:uiPriority w:val="99"/>
    <w:semiHidden/>
    <w:rsid w:val="004E34B7"/>
  </w:style>
  <w:style w:type="paragraph" w:styleId="BodyTextIndent3">
    <w:name w:val="Body Text Indent 3"/>
    <w:basedOn w:val="Normal"/>
    <w:link w:val="BodyTextIndent3Char"/>
    <w:uiPriority w:val="99"/>
    <w:semiHidden/>
    <w:unhideWhenUsed/>
    <w:rsid w:val="004E34B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E34B7"/>
    <w:rPr>
      <w:sz w:val="16"/>
      <w:szCs w:val="16"/>
    </w:rPr>
  </w:style>
  <w:style w:type="paragraph" w:customStyle="1" w:styleId="Generaltext0">
    <w:name w:val="General text"/>
    <w:basedOn w:val="Normal"/>
    <w:rsid w:val="004E34B7"/>
    <w:pPr>
      <w:spacing w:after="0" w:line="360" w:lineRule="auto"/>
      <w:jc w:val="both"/>
    </w:pPr>
    <w:rPr>
      <w:rFonts w:eastAsia="Times New Roman"/>
      <w:lang w:val="en-GB"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89628">
      <w:bodyDiv w:val="1"/>
      <w:marLeft w:val="0"/>
      <w:marRight w:val="0"/>
      <w:marTop w:val="0"/>
      <w:marBottom w:val="0"/>
      <w:divBdr>
        <w:top w:val="none" w:sz="0" w:space="0" w:color="auto"/>
        <w:left w:val="none" w:sz="0" w:space="0" w:color="auto"/>
        <w:bottom w:val="none" w:sz="0" w:space="0" w:color="auto"/>
        <w:right w:val="none" w:sz="0" w:space="0" w:color="auto"/>
      </w:divBdr>
    </w:div>
    <w:div w:id="67491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erardwalsh/Library/CloudStorage/OneDrive-Personal/Documents/Custom%20Office%20Templates/Master%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lientDataCentre xmlns="urn:ClientData">
  <Symptoms>
    <ClMoodPast1>She stated that her mood, sleep and concentration before the subject injury was good and she never had issues with her mental health. She said that she first began experiencing anxiety in the workplace when she felt that colleagues at work were laughing at her around April 2023. She has experienced panic attacks but not too severe. She said the first time her mood symptoms of depression and concentration issues occurred was around June 2023 and persisted since then without any change. There has not been post-natal depression. She said that she had thoughts of suicide twice resulting in mental health hospital admission in 2023 and 2025. In 2026, she had thoughts of suicide twice, the last was around March 2026, but not acted on them.  She has continued to experience anxiety since its onset, and the last panic attack was two weeks ago when she was home alone.</ClMoodPast1>
    <ClMoodCurrent1>She described her mood as depressed and has been “like a dark cloud”.</ClMoodCurrent1>
    <ClSuicidalCurrently1>She said she was not experiencing suicidal thoughts currently. </ClSuicidalCurrently1>
    <ClSleepPast1>She stated that her mood, sleep and concentration before the subject injury was good. She said the first time her mood symptoms occurred was around XXX and have persisted since then.</ClSleepPast1>
    <ClSleepCurrent1>She described her sleep as poor and takes melatonin to help her. Insomnia is from thinking about what happened in the subject workplace.</ClSleepCurrent1>
    <AnxietyPast>She said the first time her anxiety symptoms occurred was</AnxietyPast>
    <CurrentAlcUse>She said that she used to only drink on special occasions three times a year. She said that in June 2023, she was consuming at least two or three bottles of wine daily because it helped her cope. She started drinking one glass then two and it quickly increased. She said that alcohol helped her to manage her work and workplace. She was admitted to St George Hospital Mental Health Unit in early 2025 for around almost a month for alcohol detoxification. She was not taking naltrexone sometimes so she could drink. She continued to consume two bottles of wine daily and reduced to one bottle then two bottles alternate days. The Claimant said she currently drinks mostly a bottle of wine, usually beginning at lunchtime which means that she does not look after her son later in the day, indicating alcohol use supersedes commitments. She has some mild withdrawal symptoms sometimes and feels that she does not have any control over her use drinks larger amounts than intended despite unsuccessful attempts to cut down. She has never used alcohol in dangerous situations. She denied any history of other substance use or any history of problem gambling.</CurrentAlcUse>
    <NegThoughts>She described negative thoughts and mainly feels worthless. She said that her work colleagues had called her “the Devil” and she now struggles with how she views herself because of that. She experiences guilt at not being able to care for her son sufficiently. She said, “I feel very broken”. She said that her career defined her and in Australia, she wanted to establish herself but has lost all that now because of the subject workplace injury.</NegThoughts>
  </Symptoms>
  <Treatment>
    <CurrentMedRx_1>Naltrexone 50mg daily, sertraline 100mg, and melatonin.</CurrentMedRx_1>
    <CurrentPsychologyRx_1>She is seeing her treating psychologist, Chi Morris, currently once a week via telehealth.</CurrentPsychologyRx_1>
    <TreatmentEffect>On 15/6/2024, she was switched from Lexapro (escitalopram) to Zoloft (sertraline). She thought the medication had not improved symptoms significantly. She said that she began seeing her psychologist, Chi Morris. She said that she has never seen a treating community psychiatrist except for St George mental health service. She and psychological interventions help her manage her thoughts.</TreatmentEffect>
  </Treatment>
  <Function>
    <SelfCare>
      <PIRSSelfCarePre_1>She stated that before the subject injury, she was completely independent in bathing, grooming, household chores and shopping daily. She used to shower twice a day. She said that problems in this area began around June 2023 when she was to return to work from home.</PIRSSelfCarePre_1>
      <PIRSSelfCarePost_1>She stated that she showers once or twice a month because she lacks motivation. She said that her ex-husband tells her to shower once a week. The Claimant said she does not cook because she lost interest and feels overwhelmed by going into the kitchen so orders food. She has gained weight, going from 70kg to 93kg since the subject workplace injury. She dusts every three weeks when she feels motivated and relies on her ex-husband to do the cleaning or laundry.</PIRSSelfCarePost_1>
    </SelfCare>
    <SocialRecreation>
      <PIRSSocialRecrPre_1>She stated that before the subject injury, she used to enjoy going to the gym most days a week, walking at the beach, she used to go for karaoke every weekend. She used to go to restaurants, churches every week and events every fortnight.</PIRSSocialRecrPre_1>
      <PIRSSocialRecrPost_1>She said she does not do any hobbies. She stated that does not do any exercise such as walking or going to the gym since the subject workplace injury. She used to go regularly to church, restaurants, and events but has not done so since 2023 because she experiences anxiety when leaving the house. She said that she only goes out for medical appointments.</PIRSSocialRecrPost_1>
    </SocialRecreation>
    <Travel>
      <PIRSTravelPre_1>She stated that before the subject injury, she could travel anywhere without any problem and enjoyed travelling.</PIRSTravelPre_1>
      <PIRSTravelPost_1>The Claimant said a support person is required to travel. She does not drive and her ex-husband drives her to anywhere she needs to go. She does not get public transport because she feels vulnerable and judged by others because of what occurred in the subject workplace. She stated that she has not been interstate or overseas since the subject injury.</PIRSTravelPost_1>
    </Travel>
    <SocialFunction>
      <PIRSSocialFnPre_1>She stated that before the subject injury, she had regular contact with family and friends.</PIRSSocialFnPre_1>
      <PIRSSocialFnPost_1>She is currently single. She said she separated from her ex-husband in September 2024 because of her mental health issues, they were frequently arguing, her hygiene issues, and her alcohol use were all causing problems in the relationship. They do not have a sexual relationship now, but she became pregnant with her son to him in October 2025 after they separated. She cares for their 8-month-old son three hours a day on average, usually in the mornings but not after midday when she typically begins to drink alcohol. Most nights he is at his paternal grandmother’s house. The Claimant said she has good relationship with her six siblings and her parents who all live abroad. She stated that she does not have any friends because she is fearful of making friends, fearful of going out, and fears being judged.</PIRSSocialFnPost_1>
    </SocialFunction>
    <Concentration>
      <PIRSConcenPre_1>She said her concentration was good before the subject injury. </PIRSConcenPre_1>
      <PIRSConcenPost_1>She said her concentration was currently poor. She struggles to remember information and feels her mind is “foggy”. She can manage a few sentences because other thoughts interfere with her ability focus.</PIRSConcenPost_1>
    </Concentration>
    <Employability>
      <PIRSEmployabilityPre_1>She stated that there were never any issues with employment before the subject injury. She said that she could read books without any issue.</PIRSEmployabilityPre_1>
      <PIRSEmployabilityPost_1>She said she has not worked since 2023, does not do any unpaid work or voluntary, and is not looking for work. She said the barriers to returning to work included difficulty being around people, difficulty focussing on tasks, memory issues and poor concentration. She said that she has tried to read books since the subject workplace injury but could only manage a couple of lines.</PIRSEmployabilityPost_1>
    </Employability>
  </Function>
  <PIRSTable1>
    <PIRSScores1>
      <MyPIRSTable1_1>3</MyPIRSTable1_1>
      <MyPIRSTable1_2>3</MyPIRSTable1_2>
      <MyPIRSTable1_3>3</MyPIRSTable1_3>
      <MyPIRSTable1_4>3</MyPIRSTable1_4>
      <MyPIRSTable1_5>3</MyPIRSTable1_5>
      <MyPIRSTable1_6>5</MyPIRSTable1_6>
    </PIRSScores1>
    <SortedPIRSTable1>
      <MyPIRSTable1Sorted_1>3</MyPIRSTable1Sorted_1>
      <MyPIRSTable1Sorted_2>3</MyPIRSTable1Sorted_2>
      <MyPIRSTable1Sorted_3>3</MyPIRSTable1Sorted_3>
      <MyPIRSTable1Sorted_4>3</MyPIRSTable1Sorted_4>
      <MyPIRSTable1Sorted_5>3</MyPIRSTable1Sorted_5>
      <MyPIRSTable1Sorted_6>5</MyPIRSTable1Sorted_6>
    </SortedPIRSTable1>
    <CalcPIRSTable1>
      <MyPIRSTable1Median>3</MyPIRSTable1Median>
      <MyPIRSTable1Total>20</MyPIRSTable1Total>
      <MyPIRSTable1InitWPI>26</MyPIRSTable1InitWPI>
      <MyPIRSTable1_preexist>0</MyPIRSTable1_preexist>
      <MyPIRSTable1PreExistResult>0</MyPIRSTable1PreExistResult>
      <MyPIRSTable1TreatEffect>0</MyPIRSTable1TreatEffect>
      <MyPIRSTable1TreatEffectTxt/>
      <MyPIRSTable1FinalWPI>26</MyPIRSTable1FinalWPI>
      <MyPIRSTable1AxLine>PIRS classes were 3, 3, 3, 3, 3, 5. Thus, the aggregate was 20. 
In ascending order: 3, 3, 3, 3, 3, 5. The median was Class 3. 
The Initial WPI was 26%. 
0% deduction for a pre-existing condition. 
 0% was added for minimal or no treatment effect. 
This gave the final Whole Person Impairment of 26%.</MyPIRSTable1AxLine>
    </CalcPIRSTable1>
  </PIRSTable1>
  <PIRSTable2>
    <PIRSScores2>
      <MyPIRSTable2_1>1</MyPIRSTable2_1>
      <MyPIRSTable2_2>1</MyPIRSTable2_2>
      <MyPIRSTable2_3>1</MyPIRSTable2_3>
      <MyPIRSTable2_4>1</MyPIRSTable2_4>
      <MyPIRSTable2_5>1</MyPIRSTable2_5>
      <MyPIRSTable2_6>1</MyPIRSTable2_6>
    </PIRSScores2>
    <SortedPIRSTable2>
      <MyPIRSTable2Sorted_1>1</MyPIRSTable2Sorted_1>
      <MyPIRSTable2Sorted_2>1</MyPIRSTable2Sorted_2>
      <MyPIRSTable2Sorted_3>1</MyPIRSTable2Sorted_3>
      <MyPIRSTable2Sorted_4>1</MyPIRSTable2Sorted_4>
      <MyPIRSTable2Sorted_5>1</MyPIRSTable2Sorted_5>
      <MyPIRSTable2Sorted_6>1</MyPIRSTable2Sorted_6>
    </SortedPIRSTable2>
    <CalcPIRSTable2>
      <MyPIRSTable2Median>1</MyPIRSTable2Median>
      <MyPIRSTable2Total>6</MyPIRSTable2Total>
      <MyPIRSTable2InitWPI>0</MyPIRSTable2InitWPI>
      <MyPIRSTable2_preexist>0</MyPIRSTable2_preexist>
      <MyPIRSTable2TreatEffect>0</MyPIRSTable2TreatEffect>
      <MyPIRSTable2AxLine>PIRS classes were 1, 1, 1, 1, 1, 1. Thus, the aggregate was 6. 
In ascending order: 1, 1, 1, 1, 1, 1. The median was Class 1. 
The Initial WPI was 0%.
0% deduction for a pre-existing condition. 
0% was added for minimal or no treatment effect. 
This gave the final Whole Person Impairment of 0%.</MyPIRSTable2AxLine>
    </CalcPIRSTable2>
  </PIRSTable2>
  <Meta>
    <CopyAllToTbl/>
    <FinaliseDocument/>
    <OutputDocsList/>
    <InsertNewDoc/>
    <CreateOpinionTable/>
  </Meta>
</ClientDataCentre>
</file>

<file path=customXml/item3.xml><?xml version="1.0" encoding="utf-8"?>
<ClientDemoDataCentre xmlns="urn:ClientDemographics">
  <Client>
    <ClTitle>Ms</ClTitle>
    <ClForename>Hottensiah</ClForename>
    <ClMidname>Wanjiku</ClMidname>
    <ClSurname>Aronis</ClSurname>
    <ClGender>female</ClGender>
    <ClBirthDate>17/06/1985</ClBirthDate>
    <ClAge>40</ClAge>
    <MaritalStatInjury>married</MaritalStatInjury>
    <LivesWith>lives with her son. </LivesWith>
    <EmployOccup>Customer Service Administrator at E.S.T. 10 Pty Limited</EmployOccup>
  </Client>
  <Referral>
    <ClClaimNo>W4281/26</ClClaimNo>
    <ClCompanyNm>PIC</ClCompanyNm>
    <ClRefReasonType>WCC</ClRefReasonType>
    <Leadname/>
    <Insurername/>
    <InsurerClaimNo/>
  </Referral>
  <Assessment>
    <ClInjuryDate>27/11/2023</ClInjuryDate>
    <ClAgeInjury>38</ClAgeInjury>
    <ClReferDate>22/04/2026</ClReferDate>
    <ClAssessDate1>09/06/2026</ClAssessDate1>
    <ClAssessDay>Tuesday</ClAssessDay>
    <AxTime>1 hour</AxTime>
    <ClAssessStartTime1>08:30</ClAssessStartTime1>
    <ClSupportPersonPresent1>The Claimant attended the assessment alone and at the correct time.</ClSupportPersonPresent1>
    <ClAssessLoc1>videoconference</ClAssessLoc1>
    <MSEManagedAx>well</MSEManagedAx>
    <MSEConcDifficulty>no</MSEConcDifficulty>
  </Assessment>
  <MetaData>
    <notes>455 notes = 0</notes>
  </MetaData>
</ClientDemoDataCentre>
</file>

<file path=customXml/item4.xml><?xml version="1.0" encoding="utf-8"?>
<ChildDataCentre xmlns="urn:ChildrenData">
  <ChildGroup>
    <ChildTotalGroup/>
    <ChildMinAgeGroup/>
    <ChildMaxAgeGroup/>
    <ChildGenderGroup/>
    <ChildRelationGroup>REL_UNKNOWN</ChildRelationGroup>
    <ChildRShipQualityGroup>RQ_UNKNOWN</ChildRShipQualityGroup>
    <ChildLivingArrangementGroup/>
    <ChildLivesWithGroup>LAD_UNKNOWN</ChildLivesWithGroup>
    <ChildEventBeforeInjuryGroup/>
    <ChildCommentsGroup/>
  </ChildGroup>
  <Child>
    <ChildID/>
    <ChildName/>
    <ChildAge/>
    <ChildGender/>
    <ChildRelation>REL_UNKNOWN</ChildRelation>
    <ChildLivingArrangement/>
    <ChildLivesWith>LAD_UNKNOWN</ChildLivesWith>
    <ChildRShipQuality>RQ_UNKNOWN</ChildRShipQuality>
    <ChildEventBeforeInjury>false</ChildEventBeforeInjury>
    <ChildComments/>
    <Child_DeleteRow xmlns="">false</Child_DeleteRow>
  </Child>
</ChildDataCentre>
</file>

<file path=customXml/itemProps1.xml><?xml version="1.0" encoding="utf-8"?>
<ds:datastoreItem xmlns:ds="http://schemas.openxmlformats.org/officeDocument/2006/customXml" ds:itemID="{CCBD2AC0-C728-4EAD-A799-9FC19895B7A9}">
  <ds:schemaRefs>
    <ds:schemaRef ds:uri="http://schemas.openxmlformats.org/officeDocument/2006/bibliography"/>
  </ds:schemaRefs>
</ds:datastoreItem>
</file>

<file path=customXml/itemProps2.xml><?xml version="1.0" encoding="utf-8"?>
<ds:datastoreItem xmlns:ds="http://schemas.openxmlformats.org/officeDocument/2006/customXml" ds:itemID="{99E3D2BE-06C1-4795-8970-33A745E9499F}">
  <ds:schemaRefs>
    <ds:schemaRef ds:uri="urn:ClientData"/>
  </ds:schemaRefs>
</ds:datastoreItem>
</file>

<file path=customXml/itemProps3.xml><?xml version="1.0" encoding="utf-8"?>
<ds:datastoreItem xmlns:ds="http://schemas.openxmlformats.org/officeDocument/2006/customXml" ds:itemID="{523C6B66-2AD2-4536-917B-F7CF474BFDD4}">
  <ds:schemaRefs>
    <ds:schemaRef ds:uri="urn:ClientDemographics"/>
  </ds:schemaRefs>
</ds:datastoreItem>
</file>

<file path=customXml/itemProps4.xml><?xml version="1.0" encoding="utf-8"?>
<ds:datastoreItem xmlns:ds="http://schemas.openxmlformats.org/officeDocument/2006/customXml" ds:itemID="{5AB78802-5ECF-44E2-B5E3-165121DF50D8}">
  <ds:schemaRefs>
    <ds:schemaRef ds:uri="urn:ChildrenData"/>
    <ds:schemaRef ds:uri=""/>
  </ds:schemaRefs>
</ds:datastoreItem>
</file>

<file path=docProps/app.xml><?xml version="1.0" encoding="utf-8"?>
<Properties xmlns="http://schemas.openxmlformats.org/officeDocument/2006/extended-properties" xmlns:vt="http://schemas.openxmlformats.org/officeDocument/2006/docPropsVTypes">
  <Template>Master Template.dotm</Template>
  <TotalTime>68</TotalTime>
  <Pages>19</Pages>
  <Words>5127</Words>
  <Characters>29228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Walsh</dc:creator>
  <cp:keywords/>
  <dc:description/>
  <cp:lastModifiedBy>Gerard Walsh</cp:lastModifiedBy>
  <cp:revision>70</cp:revision>
  <dcterms:created xsi:type="dcterms:W3CDTF">2026-06-11T18:27:00Z</dcterms:created>
  <dcterms:modified xsi:type="dcterms:W3CDTF">2026-06-12T04:57:00Z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0x010100435667696AD28244B973196B455397AA</vt:lpwstr>
  </property>
  <property fmtid="{D5CDD505-2E9C-101B-9397-08002B2CF9AE}" pid="3" name="MediaServiceImageTags">
    <vt:lpwstr/>
  </property>
</Properties>
</file>